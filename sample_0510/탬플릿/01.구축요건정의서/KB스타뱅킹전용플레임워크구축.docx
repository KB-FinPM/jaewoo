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A28A0" w14:textId="691955D0" w:rsidR="003B0748" w:rsidRDefault="00521350" w:rsidP="003B0748">
      <w:pPr>
        <w:rPr>
          <w:rStyle w:val="af"/>
          <w:lang w:eastAsia="ko-KR"/>
        </w:rPr>
      </w:pPr>
      <w:bookmarkStart w:id="0" w:name="_Toc170802000"/>
      <w:r>
        <w:rPr>
          <w:rStyle w:val="af"/>
          <w:rFonts w:hint="eastAsia"/>
          <w:lang w:eastAsia="ko-KR"/>
        </w:rPr>
        <w:t>엡</w:t>
      </w:r>
    </w:p>
    <w:p w14:paraId="45F12315" w14:textId="77777777" w:rsidR="00F47731" w:rsidRPr="00D501BE" w:rsidRDefault="00F47731" w:rsidP="003B0748">
      <w:pPr>
        <w:rPr>
          <w:rStyle w:val="af"/>
          <w:lang w:eastAsia="ko-KR"/>
        </w:rPr>
      </w:pPr>
    </w:p>
    <w:p w14:paraId="6A357DFB" w14:textId="77777777" w:rsidR="003B0748" w:rsidRPr="00890F12" w:rsidRDefault="003B0748" w:rsidP="003B0748">
      <w:pPr>
        <w:rPr>
          <w:rFonts w:ascii="맑은 고딕" w:eastAsia="맑은 고딕" w:hAnsi="맑은 고딕"/>
        </w:rPr>
      </w:pPr>
    </w:p>
    <w:p w14:paraId="212EE9C4" w14:textId="77777777" w:rsidR="003B0748" w:rsidRPr="00890F12" w:rsidRDefault="003B0748" w:rsidP="003B0748">
      <w:pPr>
        <w:rPr>
          <w:rFonts w:ascii="맑은 고딕" w:eastAsia="맑은 고딕" w:hAnsi="맑은 고딕"/>
        </w:rPr>
      </w:pPr>
    </w:p>
    <w:p w14:paraId="1FCAC70B" w14:textId="77777777" w:rsidR="003B0748" w:rsidRPr="00890F12" w:rsidRDefault="003B0748" w:rsidP="003B0748">
      <w:pPr>
        <w:pStyle w:val="TableText"/>
        <w:rPr>
          <w:rFonts w:ascii="맑은 고딕" w:eastAsia="맑은 고딕" w:hAnsi="맑은 고딕"/>
        </w:rPr>
      </w:pPr>
    </w:p>
    <w:p w14:paraId="4142A55F" w14:textId="77777777" w:rsidR="003B0748" w:rsidRPr="00890F12" w:rsidRDefault="003B0748" w:rsidP="003B0748">
      <w:pPr>
        <w:rPr>
          <w:rFonts w:ascii="맑은 고딕" w:eastAsia="맑은 고딕" w:hAnsi="맑은 고딕"/>
        </w:rPr>
      </w:pPr>
    </w:p>
    <w:tbl>
      <w:tblPr>
        <w:tblpPr w:leftFromText="142" w:rightFromText="142" w:vertAnchor="text" w:horzAnchor="margin" w:tblpXSpec="center" w:tblpY="927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89"/>
      </w:tblGrid>
      <w:tr w:rsidR="00FA539E" w:rsidRPr="00890F12" w14:paraId="0528FB92" w14:textId="77777777" w:rsidTr="00FA539E">
        <w:trPr>
          <w:cantSplit/>
          <w:trHeight w:val="619"/>
        </w:trPr>
        <w:tc>
          <w:tcPr>
            <w:tcW w:w="8789" w:type="dxa"/>
            <w:tcBorders>
              <w:bottom w:val="single" w:sz="4" w:space="0" w:color="auto"/>
            </w:tcBorders>
            <w:vAlign w:val="bottom"/>
          </w:tcPr>
          <w:p w14:paraId="34CF0614" w14:textId="77777777" w:rsidR="00FA539E" w:rsidRPr="00890F12" w:rsidRDefault="00FA539E" w:rsidP="00FA539E">
            <w:pPr>
              <w:jc w:val="right"/>
              <w:rPr>
                <w:rFonts w:ascii="맑은 고딕" w:eastAsia="맑은 고딕" w:hAnsi="맑은 고딕"/>
                <w:i/>
                <w:color w:val="808080"/>
                <w:sz w:val="44"/>
              </w:rPr>
            </w:pPr>
          </w:p>
        </w:tc>
      </w:tr>
      <w:tr w:rsidR="00FA539E" w:rsidRPr="00691814" w14:paraId="20E037E7" w14:textId="77777777" w:rsidTr="00FA539E">
        <w:trPr>
          <w:cantSplit/>
          <w:trHeight w:val="1155"/>
        </w:trPr>
        <w:tc>
          <w:tcPr>
            <w:tcW w:w="8789" w:type="dxa"/>
            <w:tcBorders>
              <w:top w:val="single" w:sz="4" w:space="0" w:color="auto"/>
              <w:bottom w:val="single" w:sz="4" w:space="0" w:color="auto"/>
            </w:tcBorders>
          </w:tcPr>
          <w:p w14:paraId="1047BC66" w14:textId="77777777" w:rsidR="00FA539E" w:rsidRPr="00691814" w:rsidRDefault="00D83ACB" w:rsidP="00FA539E">
            <w:pPr>
              <w:pStyle w:val="af0"/>
              <w:spacing w:before="24" w:after="24"/>
              <w:ind w:left="500"/>
              <w:rPr>
                <w:rFonts w:ascii="KB금융 본문체 Light" w:eastAsia="KB금융 본문체 Light" w:hAnsi="KB금융 본문체 Light"/>
                <w:b w:val="0"/>
                <w:i w:val="0"/>
                <w:iCs w:val="0"/>
                <w:sz w:val="36"/>
                <w:szCs w:val="36"/>
                <w:lang w:eastAsia="ko-KR"/>
              </w:rPr>
            </w:pPr>
            <w:bookmarkStart w:id="1" w:name="Titre"/>
            <w:bookmarkEnd w:id="1"/>
            <w:r w:rsidRPr="00691814">
              <w:rPr>
                <w:rFonts w:ascii="KB금융 본문체 Light" w:eastAsia="KB금융 본문체 Light" w:hAnsi="KB금융 본문체 Light" w:hint="eastAsia"/>
                <w:b w:val="0"/>
                <w:bCs/>
                <w:i w:val="0"/>
                <w:iCs w:val="0"/>
                <w:sz w:val="36"/>
                <w:szCs w:val="36"/>
                <w:lang w:eastAsia="ko-KR"/>
              </w:rPr>
              <w:t>「</w:t>
            </w:r>
            <w:r w:rsidR="00B46E8E" w:rsidRPr="00691814">
              <w:rPr>
                <w:rFonts w:ascii="KB금융 본문체 Light" w:eastAsia="KB금융 본문체 Light" w:hAnsi="KB금융 본문체 Light" w:hint="eastAsia"/>
                <w:b w:val="0"/>
                <w:bCs/>
                <w:i w:val="0"/>
                <w:iCs w:val="0"/>
                <w:sz w:val="36"/>
                <w:szCs w:val="36"/>
                <w:lang w:eastAsia="ko-KR"/>
              </w:rPr>
              <w:t>KB스타뱅킹 전용 프레임워크 구축</w:t>
            </w:r>
            <w:r w:rsidRPr="00691814">
              <w:rPr>
                <w:rFonts w:ascii="KB금융 본문체 Light" w:eastAsia="KB금융 본문체 Light" w:hAnsi="KB금융 본문체 Light" w:hint="eastAsia"/>
                <w:b w:val="0"/>
                <w:bCs/>
                <w:i w:val="0"/>
                <w:iCs w:val="0"/>
                <w:sz w:val="36"/>
                <w:szCs w:val="36"/>
                <w:lang w:eastAsia="ko-KR"/>
              </w:rPr>
              <w:t>」</w:t>
            </w:r>
            <w:r w:rsidR="00A0209D" w:rsidRPr="00691814">
              <w:rPr>
                <w:rFonts w:ascii="KB금융 본문체 Light" w:eastAsia="KB금융 본문체 Light" w:hAnsi="KB금융 본문체 Light" w:hint="eastAsia"/>
                <w:b w:val="0"/>
                <w:bCs/>
                <w:i w:val="0"/>
                <w:iCs w:val="0"/>
                <w:sz w:val="36"/>
                <w:szCs w:val="36"/>
                <w:lang w:eastAsia="ko-KR"/>
              </w:rPr>
              <w:t xml:space="preserve"> 프로젝트</w:t>
            </w:r>
          </w:p>
          <w:p w14:paraId="2B135CEA" w14:textId="4AA746A8" w:rsidR="00FA539E" w:rsidRPr="00691814" w:rsidRDefault="00FA539E" w:rsidP="00FA539E">
            <w:pPr>
              <w:pStyle w:val="af0"/>
              <w:ind w:right="159"/>
              <w:rPr>
                <w:rFonts w:ascii="KB금융 본문체 Light" w:eastAsia="KB금융 본문체 Light" w:hAnsi="KB금융 본문체 Light"/>
                <w:b w:val="0"/>
                <w:bCs/>
                <w:sz w:val="32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b w:val="0"/>
                <w:bCs/>
                <w:i w:val="0"/>
                <w:iCs w:val="0"/>
                <w:sz w:val="32"/>
                <w:lang w:eastAsia="ko-KR"/>
              </w:rPr>
              <w:t>구축</w:t>
            </w:r>
            <w:r w:rsidR="00CC6469" w:rsidRPr="00691814">
              <w:rPr>
                <w:rFonts w:ascii="KB금융 본문체 Light" w:eastAsia="KB금융 본문체 Light" w:hAnsi="KB금융 본문체 Light" w:hint="eastAsia"/>
                <w:b w:val="0"/>
                <w:bCs/>
                <w:i w:val="0"/>
                <w:iCs w:val="0"/>
                <w:sz w:val="32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b w:val="0"/>
                <w:bCs/>
                <w:i w:val="0"/>
                <w:iCs w:val="0"/>
                <w:sz w:val="32"/>
                <w:lang w:eastAsia="ko-KR"/>
              </w:rPr>
              <w:t>요건</w:t>
            </w:r>
            <w:r w:rsidR="00CC6469" w:rsidRPr="00691814">
              <w:rPr>
                <w:rFonts w:ascii="KB금융 본문체 Light" w:eastAsia="KB금융 본문체 Light" w:hAnsi="KB금융 본문체 Light" w:hint="eastAsia"/>
                <w:b w:val="0"/>
                <w:bCs/>
                <w:i w:val="0"/>
                <w:iCs w:val="0"/>
                <w:sz w:val="32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b w:val="0"/>
                <w:bCs/>
                <w:i w:val="0"/>
                <w:iCs w:val="0"/>
                <w:sz w:val="32"/>
                <w:lang w:eastAsia="ko-KR"/>
              </w:rPr>
              <w:t>정의서</w:t>
            </w:r>
          </w:p>
        </w:tc>
      </w:tr>
      <w:tr w:rsidR="00FA539E" w:rsidRPr="00691814" w14:paraId="67651D68" w14:textId="77777777" w:rsidTr="00FA539E">
        <w:trPr>
          <w:cantSplit/>
          <w:trHeight w:val="543"/>
        </w:trPr>
        <w:tc>
          <w:tcPr>
            <w:tcW w:w="8789" w:type="dxa"/>
            <w:tcBorders>
              <w:top w:val="single" w:sz="4" w:space="0" w:color="auto"/>
            </w:tcBorders>
          </w:tcPr>
          <w:p w14:paraId="54CD69EA" w14:textId="77777777" w:rsidR="00FA539E" w:rsidRPr="00691814" w:rsidRDefault="00FA539E" w:rsidP="00FA539E">
            <w:pPr>
              <w:jc w:val="right"/>
              <w:rPr>
                <w:rFonts w:ascii="맑은 고딕" w:eastAsia="맑은 고딕" w:hAnsi="맑은 고딕"/>
                <w:lang w:eastAsia="ko-KR"/>
              </w:rPr>
            </w:pPr>
            <w:bookmarkStart w:id="2" w:name="Version"/>
            <w:bookmarkEnd w:id="2"/>
          </w:p>
        </w:tc>
      </w:tr>
    </w:tbl>
    <w:p w14:paraId="2D261219" w14:textId="77777777" w:rsidR="003B0748" w:rsidRPr="00691814" w:rsidRDefault="003B0748" w:rsidP="003B0748">
      <w:pPr>
        <w:rPr>
          <w:rFonts w:ascii="맑은 고딕" w:eastAsia="맑은 고딕" w:hAnsi="맑은 고딕"/>
        </w:rPr>
      </w:pPr>
    </w:p>
    <w:p w14:paraId="28911177" w14:textId="77777777" w:rsidR="003B0748" w:rsidRPr="00691814" w:rsidRDefault="003B0748" w:rsidP="003B0748">
      <w:pPr>
        <w:rPr>
          <w:rFonts w:ascii="맑은 고딕" w:eastAsia="맑은 고딕" w:hAnsi="맑은 고딕"/>
        </w:rPr>
      </w:pPr>
    </w:p>
    <w:p w14:paraId="6057C78A" w14:textId="77777777" w:rsidR="003B0748" w:rsidRPr="00691814" w:rsidRDefault="003B0748" w:rsidP="003B0748">
      <w:pPr>
        <w:rPr>
          <w:rFonts w:ascii="맑은 고딕" w:eastAsia="맑은 고딕" w:hAnsi="맑은 고딕"/>
        </w:rPr>
      </w:pPr>
    </w:p>
    <w:p w14:paraId="228ED3A6" w14:textId="77777777" w:rsidR="003B0748" w:rsidRPr="00691814" w:rsidRDefault="003B0748" w:rsidP="003B0748">
      <w:pPr>
        <w:rPr>
          <w:rFonts w:ascii="맑은 고딕" w:eastAsia="맑은 고딕" w:hAnsi="맑은 고딕"/>
        </w:rPr>
      </w:pPr>
    </w:p>
    <w:p w14:paraId="5C5A4AF7" w14:textId="77777777" w:rsidR="003B0748" w:rsidRPr="00691814" w:rsidRDefault="003B0748" w:rsidP="003B0748">
      <w:pPr>
        <w:pStyle w:val="TableText"/>
        <w:rPr>
          <w:rFonts w:ascii="맑은 고딕" w:eastAsia="맑은 고딕" w:hAnsi="맑은 고딕"/>
          <w:lang w:eastAsia="ko-KR"/>
        </w:rPr>
      </w:pPr>
      <w:bookmarkStart w:id="3" w:name="Contexte"/>
      <w:bookmarkEnd w:id="3"/>
    </w:p>
    <w:p w14:paraId="0EFAC066" w14:textId="77777777" w:rsidR="003B0748" w:rsidRPr="00691814" w:rsidRDefault="003B0748" w:rsidP="003B0748">
      <w:pPr>
        <w:rPr>
          <w:rFonts w:ascii="맑은 고딕" w:eastAsia="맑은 고딕" w:hAnsi="맑은 고딕" w:cs="Arial"/>
          <w:noProof w:val="0"/>
          <w:sz w:val="32"/>
          <w:szCs w:val="32"/>
          <w:lang w:eastAsia="ko-KR"/>
        </w:rPr>
      </w:pPr>
    </w:p>
    <w:p w14:paraId="44B3B44A" w14:textId="77777777" w:rsidR="003B0748" w:rsidRPr="00691814" w:rsidRDefault="003B0748" w:rsidP="003B0748">
      <w:pPr>
        <w:rPr>
          <w:rFonts w:ascii="맑은 고딕" w:eastAsia="맑은 고딕" w:hAnsi="맑은 고딕" w:cs="Arial"/>
          <w:noProof w:val="0"/>
          <w:sz w:val="32"/>
          <w:szCs w:val="32"/>
          <w:lang w:eastAsia="ko-KR"/>
        </w:rPr>
      </w:pPr>
    </w:p>
    <w:p w14:paraId="3D184D4E" w14:textId="77777777" w:rsidR="003B0748" w:rsidRPr="00691814" w:rsidRDefault="003B0748" w:rsidP="003B0748">
      <w:pPr>
        <w:rPr>
          <w:rFonts w:ascii="맑은 고딕" w:eastAsia="맑은 고딕" w:hAnsi="맑은 고딕" w:cs="Arial"/>
          <w:noProof w:val="0"/>
          <w:sz w:val="32"/>
          <w:szCs w:val="32"/>
          <w:lang w:eastAsia="ko-KR"/>
        </w:rPr>
      </w:pPr>
    </w:p>
    <w:p w14:paraId="685A7BAE" w14:textId="77777777" w:rsidR="003B0748" w:rsidRPr="00691814" w:rsidRDefault="003B0748" w:rsidP="003B0748">
      <w:pPr>
        <w:rPr>
          <w:rFonts w:ascii="맑은 고딕" w:eastAsia="맑은 고딕" w:hAnsi="맑은 고딕" w:cs="Arial"/>
          <w:noProof w:val="0"/>
          <w:sz w:val="32"/>
          <w:szCs w:val="32"/>
          <w:lang w:eastAsia="ko-KR"/>
        </w:rPr>
      </w:pPr>
    </w:p>
    <w:tbl>
      <w:tblPr>
        <w:tblpPr w:leftFromText="142" w:rightFromText="142" w:vertAnchor="text" w:horzAnchor="margin" w:tblpXSpec="center" w:tblpY="503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694"/>
        <w:gridCol w:w="4508"/>
      </w:tblGrid>
      <w:tr w:rsidR="00FA539E" w:rsidRPr="00691814" w14:paraId="06B49F48" w14:textId="77777777" w:rsidTr="00FA539E">
        <w:trPr>
          <w:cantSplit/>
          <w:trHeight w:val="235"/>
        </w:trPr>
        <w:tc>
          <w:tcPr>
            <w:tcW w:w="2694" w:type="dxa"/>
          </w:tcPr>
          <w:p w14:paraId="7247B3F3" w14:textId="77777777" w:rsidR="00FA539E" w:rsidRPr="00691814" w:rsidRDefault="00FA539E" w:rsidP="00FA539E">
            <w:pPr>
              <w:jc w:val="center"/>
              <w:rPr>
                <w:rFonts w:ascii="KB금융 본문체 Light" w:eastAsia="KB금융 본문체 Light" w:hAnsi="KB금융 본문체 Light"/>
                <w:b/>
                <w:szCs w:val="22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b/>
                <w:szCs w:val="22"/>
                <w:lang w:eastAsia="ko-KR"/>
              </w:rPr>
              <w:t>부서명</w:t>
            </w:r>
          </w:p>
        </w:tc>
        <w:tc>
          <w:tcPr>
            <w:tcW w:w="4508" w:type="dxa"/>
          </w:tcPr>
          <w:p w14:paraId="43CF6724" w14:textId="7ABDD311" w:rsidR="00FA539E" w:rsidRPr="00691814" w:rsidRDefault="00E02E70" w:rsidP="00EC4D85">
            <w:pPr>
              <w:jc w:val="center"/>
              <w:rPr>
                <w:rFonts w:ascii="KB금융 본문체 Light" w:eastAsia="KB금융 본문체 Light" w:hAnsi="KB금융 본문체 Light"/>
                <w:b/>
                <w:szCs w:val="22"/>
                <w:lang w:eastAsia="ko-KR"/>
              </w:rPr>
            </w:pPr>
            <w:bookmarkStart w:id="4" w:name="Auteur"/>
            <w:bookmarkEnd w:id="4"/>
            <w:r w:rsidRPr="00691814">
              <w:rPr>
                <w:rFonts w:ascii="KB금융 본문체 Light" w:eastAsia="KB금융 본문체 Light" w:hAnsi="KB금융 본문체 Light" w:hint="eastAsia"/>
                <w:b/>
                <w:szCs w:val="22"/>
                <w:lang w:eastAsia="ko-KR"/>
              </w:rPr>
              <w:t>뱅킹인프라부(P)</w:t>
            </w:r>
          </w:p>
        </w:tc>
        <w:bookmarkStart w:id="5" w:name="Date"/>
        <w:bookmarkEnd w:id="5"/>
      </w:tr>
      <w:tr w:rsidR="00FA539E" w:rsidRPr="00691814" w14:paraId="58D0A865" w14:textId="77777777" w:rsidTr="00FA539E">
        <w:trPr>
          <w:cantSplit/>
          <w:trHeight w:val="234"/>
        </w:trPr>
        <w:tc>
          <w:tcPr>
            <w:tcW w:w="2694" w:type="dxa"/>
          </w:tcPr>
          <w:p w14:paraId="5A4F4068" w14:textId="77777777" w:rsidR="00FA539E" w:rsidRPr="00691814" w:rsidRDefault="00FA539E" w:rsidP="00FA539E">
            <w:pPr>
              <w:jc w:val="center"/>
              <w:rPr>
                <w:rFonts w:ascii="KB금융 본문체 Light" w:eastAsia="KB금융 본문체 Light" w:hAnsi="KB금융 본문체 Light"/>
                <w:b/>
                <w:szCs w:val="22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b/>
                <w:szCs w:val="22"/>
                <w:lang w:eastAsia="ko-KR"/>
              </w:rPr>
              <w:t>작성자</w:t>
            </w:r>
          </w:p>
        </w:tc>
        <w:tc>
          <w:tcPr>
            <w:tcW w:w="4508" w:type="dxa"/>
          </w:tcPr>
          <w:p w14:paraId="2D66B8EA" w14:textId="25B42046" w:rsidR="00FA539E" w:rsidRPr="00691814" w:rsidRDefault="00FA539E" w:rsidP="00FA539E">
            <w:pPr>
              <w:jc w:val="center"/>
              <w:rPr>
                <w:rFonts w:ascii="KB금융 본문체 Light" w:eastAsia="KB금융 본문체 Light" w:hAnsi="KB금융 본문체 Light"/>
                <w:b/>
                <w:szCs w:val="22"/>
              </w:rPr>
            </w:pPr>
          </w:p>
        </w:tc>
      </w:tr>
      <w:tr w:rsidR="00FA539E" w:rsidRPr="00691814" w14:paraId="631AFA43" w14:textId="77777777" w:rsidTr="00FA539E">
        <w:trPr>
          <w:cantSplit/>
        </w:trPr>
        <w:tc>
          <w:tcPr>
            <w:tcW w:w="2694" w:type="dxa"/>
          </w:tcPr>
          <w:p w14:paraId="57D91E28" w14:textId="77777777" w:rsidR="00FA539E" w:rsidRPr="00691814" w:rsidRDefault="00FA539E" w:rsidP="00FA539E">
            <w:pPr>
              <w:jc w:val="center"/>
              <w:rPr>
                <w:rFonts w:ascii="KB금융 본문체 Light" w:eastAsia="KB금융 본문체 Light" w:hAnsi="KB금융 본문체 Light"/>
                <w:b/>
                <w:szCs w:val="22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b/>
                <w:szCs w:val="22"/>
                <w:lang w:eastAsia="ko-KR"/>
              </w:rPr>
              <w:t>작성일자</w:t>
            </w:r>
          </w:p>
        </w:tc>
        <w:tc>
          <w:tcPr>
            <w:tcW w:w="4508" w:type="dxa"/>
          </w:tcPr>
          <w:p w14:paraId="3F66BAD9" w14:textId="558CF19A" w:rsidR="00FA539E" w:rsidRPr="00691814" w:rsidRDefault="00EC4D85" w:rsidP="00FD2A51">
            <w:pPr>
              <w:jc w:val="center"/>
              <w:rPr>
                <w:rFonts w:ascii="KB금융 본문체 Light" w:eastAsia="KB금융 본문체 Light" w:hAnsi="KB금융 본문체 Light"/>
                <w:b/>
                <w:szCs w:val="22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b/>
                <w:szCs w:val="22"/>
                <w:lang w:eastAsia="ko-KR"/>
              </w:rPr>
              <w:t>202</w:t>
            </w:r>
            <w:r w:rsidR="00E02E70" w:rsidRPr="00691814">
              <w:rPr>
                <w:rFonts w:ascii="KB금융 본문체 Light" w:eastAsia="KB금융 본문체 Light" w:hAnsi="KB금융 본문체 Light"/>
                <w:b/>
                <w:szCs w:val="22"/>
                <w:lang w:eastAsia="ko-KR"/>
              </w:rPr>
              <w:t>5</w:t>
            </w:r>
            <w:r w:rsidR="005D3368" w:rsidRPr="00691814">
              <w:rPr>
                <w:rFonts w:ascii="KB금융 본문체 Light" w:eastAsia="KB금융 본문체 Light" w:hAnsi="KB금융 본문체 Light"/>
                <w:b/>
                <w:szCs w:val="22"/>
                <w:lang w:eastAsia="ko-KR"/>
              </w:rPr>
              <w:t>.</w:t>
            </w:r>
            <w:r w:rsidR="00E02E70" w:rsidRPr="00691814">
              <w:rPr>
                <w:rFonts w:ascii="KB금융 본문체 Light" w:eastAsia="KB금융 본문체 Light" w:hAnsi="KB금융 본문체 Light"/>
                <w:b/>
                <w:szCs w:val="22"/>
                <w:lang w:eastAsia="ko-KR"/>
              </w:rPr>
              <w:t>0</w:t>
            </w:r>
            <w:r w:rsidR="00FD2A51" w:rsidRPr="00691814">
              <w:rPr>
                <w:rFonts w:ascii="KB금융 본문체 Light" w:eastAsia="KB금융 본문체 Light" w:hAnsi="KB금융 본문체 Light"/>
                <w:b/>
                <w:szCs w:val="22"/>
                <w:lang w:eastAsia="ko-KR"/>
              </w:rPr>
              <w:t>2</w:t>
            </w:r>
            <w:r w:rsidR="001D478B" w:rsidRPr="00691814">
              <w:rPr>
                <w:rFonts w:ascii="KB금융 본문체 Light" w:eastAsia="KB금융 본문체 Light" w:hAnsi="KB금융 본문체 Light"/>
                <w:b/>
                <w:szCs w:val="22"/>
                <w:lang w:eastAsia="ko-KR"/>
              </w:rPr>
              <w:t>.</w:t>
            </w:r>
            <w:r w:rsidR="00FD2A51" w:rsidRPr="00691814">
              <w:rPr>
                <w:rFonts w:ascii="KB금융 본문체 Light" w:eastAsia="KB금융 본문체 Light" w:hAnsi="KB금융 본문체 Light"/>
                <w:b/>
                <w:szCs w:val="22"/>
                <w:lang w:eastAsia="ko-KR"/>
              </w:rPr>
              <w:t>06</w:t>
            </w:r>
          </w:p>
        </w:tc>
      </w:tr>
    </w:tbl>
    <w:p w14:paraId="1CFFB79B" w14:textId="77777777" w:rsidR="003B0748" w:rsidRPr="00691814" w:rsidRDefault="003B0748" w:rsidP="003B0748">
      <w:pPr>
        <w:rPr>
          <w:rFonts w:ascii="맑은 고딕" w:eastAsia="맑은 고딕" w:hAnsi="맑은 고딕" w:cs="Arial"/>
          <w:noProof w:val="0"/>
          <w:sz w:val="32"/>
          <w:szCs w:val="32"/>
          <w:lang w:eastAsia="ko-KR"/>
        </w:rPr>
      </w:pPr>
    </w:p>
    <w:p w14:paraId="193371EE" w14:textId="77777777" w:rsidR="003B0748" w:rsidRPr="00691814" w:rsidRDefault="003B0748" w:rsidP="003B0748">
      <w:pPr>
        <w:rPr>
          <w:rFonts w:ascii="맑은 고딕" w:eastAsia="맑은 고딕" w:hAnsi="맑은 고딕"/>
          <w:sz w:val="32"/>
          <w:szCs w:val="32"/>
          <w:lang w:eastAsia="ko-KR"/>
        </w:rPr>
      </w:pPr>
    </w:p>
    <w:p w14:paraId="65A668E9" w14:textId="77777777" w:rsidR="00FA539E" w:rsidRPr="00691814" w:rsidRDefault="00FA539E" w:rsidP="003B0748">
      <w:pPr>
        <w:rPr>
          <w:rFonts w:ascii="맑은 고딕" w:eastAsia="맑은 고딕" w:hAnsi="맑은 고딕"/>
          <w:sz w:val="32"/>
          <w:szCs w:val="32"/>
          <w:lang w:eastAsia="ko-KR"/>
        </w:rPr>
      </w:pPr>
    </w:p>
    <w:p w14:paraId="3C13AE5A" w14:textId="77777777" w:rsidR="00FA539E" w:rsidRPr="00691814" w:rsidRDefault="00FA539E" w:rsidP="003B0748">
      <w:pPr>
        <w:rPr>
          <w:rFonts w:ascii="맑은 고딕" w:eastAsia="맑은 고딕" w:hAnsi="맑은 고딕"/>
          <w:sz w:val="32"/>
          <w:szCs w:val="32"/>
          <w:lang w:eastAsia="ko-KR"/>
        </w:rPr>
      </w:pPr>
    </w:p>
    <w:p w14:paraId="5A148843" w14:textId="77777777" w:rsidR="00FA539E" w:rsidRPr="00691814" w:rsidRDefault="00FA539E" w:rsidP="00FA539E">
      <w:pPr>
        <w:widowControl w:val="0"/>
        <w:wordWrap w:val="0"/>
        <w:autoSpaceDE w:val="0"/>
        <w:autoSpaceDN w:val="0"/>
        <w:ind w:left="709"/>
        <w:rPr>
          <w:rFonts w:ascii="KB금융 본문체 Light" w:eastAsia="KB금융 본문체 Light" w:hAnsi="KB금융 본문체 Light"/>
          <w:szCs w:val="22"/>
          <w:lang w:eastAsia="ko-KR"/>
        </w:rPr>
      </w:pP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※ </w:t>
      </w:r>
      <w:r w:rsidRPr="00691814">
        <w:rPr>
          <w:rFonts w:ascii="KB금융 본문체 Light" w:eastAsia="KB금융 본문체 Light" w:hAnsi="KB금융 본문체 Light" w:hint="eastAsia"/>
          <w:szCs w:val="22"/>
        </w:rPr>
        <w:t>본 구축 요건정의서에 표기된 프로젝트 기간, 개발공수 투입인력 계획 등 계약내용에</w:t>
      </w:r>
    </w:p>
    <w:p w14:paraId="60BC5CD0" w14:textId="77777777" w:rsidR="00FA539E" w:rsidRPr="00691814" w:rsidRDefault="00FA539E" w:rsidP="00FA539E">
      <w:pPr>
        <w:widowControl w:val="0"/>
        <w:wordWrap w:val="0"/>
        <w:autoSpaceDE w:val="0"/>
        <w:autoSpaceDN w:val="0"/>
        <w:ind w:left="709"/>
        <w:rPr>
          <w:rFonts w:ascii="KB금융 본문체 Light" w:eastAsia="KB금융 본문체 Light" w:hAnsi="KB금융 본문체 Light"/>
          <w:szCs w:val="22"/>
          <w:lang w:eastAsia="ko-KR"/>
        </w:rPr>
      </w:pP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   </w:t>
      </w:r>
      <w:r w:rsidRPr="00691814">
        <w:rPr>
          <w:rFonts w:ascii="KB금융 본문체 Light" w:eastAsia="KB금융 본문체 Light" w:hAnsi="KB금융 본문체 Light" w:hint="eastAsia"/>
          <w:szCs w:val="22"/>
        </w:rPr>
        <w:t>종속된 모든 부분은 선정된 업체의 제안 내용에 따라 최종 계약 시 변경 될 수 있으며,</w:t>
      </w:r>
    </w:p>
    <w:p w14:paraId="354175AC" w14:textId="77777777" w:rsidR="00B63E55" w:rsidRPr="00691814" w:rsidRDefault="00FA539E" w:rsidP="00FA539E">
      <w:pPr>
        <w:widowControl w:val="0"/>
        <w:wordWrap w:val="0"/>
        <w:autoSpaceDE w:val="0"/>
        <w:autoSpaceDN w:val="0"/>
        <w:ind w:left="709"/>
        <w:rPr>
          <w:rFonts w:ascii="KB금융 본문체 Light" w:eastAsia="KB금융 본문체 Light" w:hAnsi="KB금융 본문체 Light"/>
          <w:szCs w:val="22"/>
        </w:rPr>
      </w:pP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  </w:t>
      </w:r>
      <w:r w:rsidRPr="00691814">
        <w:rPr>
          <w:rFonts w:ascii="KB금융 본문체 Light" w:eastAsia="KB금융 본문체 Light" w:hAnsi="KB금융 본문체 Light" w:hint="eastAsia"/>
          <w:szCs w:val="22"/>
        </w:rPr>
        <w:t xml:space="preserve"> 이 경우 공식 계약서의 내용이 구축요건정의서 보다 우선함</w:t>
      </w:r>
    </w:p>
    <w:p w14:paraId="2B4C26B8" w14:textId="27478C60" w:rsidR="00FE7029" w:rsidRPr="00691814" w:rsidRDefault="00FE7029" w:rsidP="00FA539E">
      <w:pPr>
        <w:widowControl w:val="0"/>
        <w:wordWrap w:val="0"/>
        <w:autoSpaceDE w:val="0"/>
        <w:autoSpaceDN w:val="0"/>
        <w:ind w:left="709"/>
        <w:rPr>
          <w:rFonts w:ascii="KB금융 본문체 Light" w:eastAsia="KB금융 본문체 Light" w:hAnsi="KB금융 본문체 Light"/>
          <w:szCs w:val="22"/>
        </w:rPr>
      </w:pPr>
    </w:p>
    <w:p w14:paraId="7EE11317" w14:textId="3567E653" w:rsidR="00960EED" w:rsidRPr="00691814" w:rsidRDefault="00960EED" w:rsidP="00FA539E">
      <w:pPr>
        <w:widowControl w:val="0"/>
        <w:wordWrap w:val="0"/>
        <w:autoSpaceDE w:val="0"/>
        <w:autoSpaceDN w:val="0"/>
        <w:ind w:left="709"/>
        <w:rPr>
          <w:rFonts w:ascii="KB금융 본문체 Light" w:eastAsia="KB금융 본문체 Light" w:hAnsi="KB금융 본문체 Light"/>
          <w:szCs w:val="22"/>
        </w:rPr>
      </w:pPr>
    </w:p>
    <w:p w14:paraId="6DFBC9AD" w14:textId="5F02492B" w:rsidR="00960EED" w:rsidRPr="00691814" w:rsidRDefault="00960EED" w:rsidP="00FA539E">
      <w:pPr>
        <w:widowControl w:val="0"/>
        <w:wordWrap w:val="0"/>
        <w:autoSpaceDE w:val="0"/>
        <w:autoSpaceDN w:val="0"/>
        <w:ind w:left="709"/>
        <w:rPr>
          <w:rFonts w:ascii="KB금융 본문체 Light" w:eastAsia="KB금융 본문체 Light" w:hAnsi="KB금융 본문체 Light"/>
          <w:szCs w:val="22"/>
        </w:rPr>
      </w:pPr>
    </w:p>
    <w:p w14:paraId="75BDD960" w14:textId="77777777" w:rsidR="00960EED" w:rsidRPr="00691814" w:rsidRDefault="00960EED" w:rsidP="00FA539E">
      <w:pPr>
        <w:widowControl w:val="0"/>
        <w:wordWrap w:val="0"/>
        <w:autoSpaceDE w:val="0"/>
        <w:autoSpaceDN w:val="0"/>
        <w:ind w:left="709"/>
        <w:rPr>
          <w:rFonts w:ascii="KB금융 본문체 Light" w:eastAsia="KB금융 본문체 Light" w:hAnsi="KB금융 본문체 Light"/>
          <w:szCs w:val="22"/>
        </w:rPr>
      </w:pPr>
    </w:p>
    <w:p w14:paraId="23763584" w14:textId="77777777" w:rsidR="00FE7029" w:rsidRPr="00691814" w:rsidRDefault="00FE7029" w:rsidP="00FA539E">
      <w:pPr>
        <w:widowControl w:val="0"/>
        <w:wordWrap w:val="0"/>
        <w:autoSpaceDE w:val="0"/>
        <w:autoSpaceDN w:val="0"/>
        <w:ind w:left="709"/>
        <w:rPr>
          <w:rFonts w:ascii="KB금융 제목체 Bold" w:eastAsia="KB금융 제목체 Bold" w:hAnsi="KB금융 제목체 Bold"/>
          <w:shd w:val="clear" w:color="auto" w:fill="FFFFFF"/>
          <w:lang w:eastAsia="ko-KR"/>
        </w:rPr>
      </w:pPr>
    </w:p>
    <w:p w14:paraId="08EFC62C" w14:textId="77777777" w:rsidR="000E41F4" w:rsidRPr="00691814" w:rsidRDefault="000E41F4" w:rsidP="000E58B8">
      <w:pPr>
        <w:pStyle w:val="RevisionHistory"/>
      </w:pPr>
      <w:bookmarkStart w:id="6" w:name="_Toc206487789"/>
      <w:bookmarkStart w:id="7" w:name="_Toc385921048"/>
      <w:bookmarkStart w:id="8" w:name="_Toc503797251"/>
      <w:bookmarkStart w:id="9" w:name="_Toc503880982"/>
      <w:bookmarkStart w:id="10" w:name="_Toc503881285"/>
      <w:bookmarkStart w:id="11" w:name="_Toc503881492"/>
      <w:r w:rsidRPr="00691814">
        <w:rPr>
          <w:rFonts w:hint="eastAsia"/>
        </w:rPr>
        <w:t>개정 이력</w:t>
      </w:r>
      <w:bookmarkEnd w:id="6"/>
      <w:bookmarkEnd w:id="7"/>
      <w:bookmarkEnd w:id="8"/>
      <w:bookmarkEnd w:id="9"/>
      <w:bookmarkEnd w:id="10"/>
      <w:bookmarkEnd w:id="11"/>
    </w:p>
    <w:tbl>
      <w:tblPr>
        <w:tblW w:w="967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08"/>
        <w:gridCol w:w="894"/>
        <w:gridCol w:w="4578"/>
        <w:gridCol w:w="1674"/>
        <w:gridCol w:w="923"/>
      </w:tblGrid>
      <w:tr w:rsidR="000E41F4" w:rsidRPr="00691814" w14:paraId="65577302" w14:textId="77777777" w:rsidTr="002D30B2">
        <w:trPr>
          <w:trHeight w:val="408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</w:tcPr>
          <w:p w14:paraId="719248D1" w14:textId="77777777" w:rsidR="000E41F4" w:rsidRPr="00691814" w:rsidRDefault="000E41F4" w:rsidP="00BB1001">
            <w:pPr>
              <w:jc w:val="center"/>
              <w:rPr>
                <w:rFonts w:ascii="KB금융 본문체 Bold" w:eastAsia="KB금융 본문체 Bold" w:hAnsi="KB금융 본문체 Bold" w:cs="Arial"/>
                <w:b/>
                <w:bCs/>
              </w:rPr>
            </w:pPr>
            <w:r w:rsidRPr="00691814">
              <w:rPr>
                <w:rFonts w:ascii="KB금융 본문체 Bold" w:eastAsia="KB금융 본문체 Bold" w:hAnsi="KB금융 본문체 Bold" w:cs="Arial" w:hint="eastAsia"/>
                <w:b/>
                <w:bCs/>
              </w:rPr>
              <w:t>일자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</w:tcPr>
          <w:p w14:paraId="14007B08" w14:textId="77777777" w:rsidR="000E41F4" w:rsidRPr="00691814" w:rsidRDefault="000E41F4" w:rsidP="00BB1001">
            <w:pPr>
              <w:jc w:val="center"/>
              <w:rPr>
                <w:rFonts w:ascii="KB금융 본문체 Bold" w:eastAsia="KB금융 본문체 Bold" w:hAnsi="KB금융 본문체 Bold" w:cs="Arial"/>
                <w:b/>
                <w:bCs/>
              </w:rPr>
            </w:pPr>
            <w:r w:rsidRPr="00691814">
              <w:rPr>
                <w:rFonts w:ascii="KB금융 본문체 Bold" w:eastAsia="KB금융 본문체 Bold" w:hAnsi="KB금융 본문체 Bold" w:cs="Arial" w:hint="eastAsia"/>
                <w:b/>
                <w:bCs/>
              </w:rPr>
              <w:t>버전</w:t>
            </w: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</w:tcPr>
          <w:p w14:paraId="717C942E" w14:textId="77777777" w:rsidR="000E41F4" w:rsidRPr="00691814" w:rsidRDefault="000E41F4" w:rsidP="00BB1001">
            <w:pPr>
              <w:jc w:val="center"/>
              <w:rPr>
                <w:rFonts w:ascii="KB금융 본문체 Bold" w:eastAsia="KB금융 본문체 Bold" w:hAnsi="KB금융 본문체 Bold" w:cs="Arial"/>
                <w:b/>
                <w:bCs/>
              </w:rPr>
            </w:pPr>
            <w:r w:rsidRPr="00691814">
              <w:rPr>
                <w:rFonts w:ascii="KB금융 본문체 Bold" w:eastAsia="KB금융 본문체 Bold" w:hAnsi="KB금융 본문체 Bold" w:cs="Arial" w:hint="eastAsia"/>
                <w:b/>
                <w:bCs/>
              </w:rPr>
              <w:t>주요 내용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</w:tcPr>
          <w:p w14:paraId="534DA457" w14:textId="77777777" w:rsidR="000E41F4" w:rsidRPr="00691814" w:rsidRDefault="000E41F4" w:rsidP="00BB1001">
            <w:pPr>
              <w:jc w:val="center"/>
              <w:rPr>
                <w:rFonts w:ascii="KB금융 본문체 Bold" w:eastAsia="KB금융 본문체 Bold" w:hAnsi="KB금융 본문체 Bold" w:cs="Arial"/>
                <w:b/>
                <w:bCs/>
              </w:rPr>
            </w:pPr>
            <w:r w:rsidRPr="00691814">
              <w:rPr>
                <w:rFonts w:ascii="KB금융 본문체 Bold" w:eastAsia="KB금융 본문체 Bold" w:hAnsi="KB금융 본문체 Bold" w:cs="Arial" w:hint="eastAsia"/>
                <w:b/>
                <w:bCs/>
              </w:rPr>
              <w:t>작성자</w:t>
            </w: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</w:tcPr>
          <w:p w14:paraId="64A692B7" w14:textId="77777777" w:rsidR="000E41F4" w:rsidRPr="00691814" w:rsidRDefault="000E41F4" w:rsidP="00BB1001">
            <w:pPr>
              <w:jc w:val="center"/>
              <w:rPr>
                <w:rFonts w:ascii="KB금융 본문체 Bold" w:eastAsia="KB금융 본문체 Bold" w:hAnsi="KB금융 본문체 Bold" w:cs="Arial"/>
                <w:b/>
                <w:bCs/>
              </w:rPr>
            </w:pPr>
            <w:r w:rsidRPr="00691814">
              <w:rPr>
                <w:rFonts w:ascii="KB금융 본문체 Bold" w:eastAsia="KB금융 본문체 Bold" w:hAnsi="KB금융 본문체 Bold" w:cs="Arial" w:hint="eastAsia"/>
                <w:b/>
                <w:bCs/>
              </w:rPr>
              <w:t>승인자</w:t>
            </w:r>
          </w:p>
        </w:tc>
      </w:tr>
      <w:tr w:rsidR="00DA3EFD" w:rsidRPr="00691814" w14:paraId="2FBE07C5" w14:textId="77777777" w:rsidTr="002D30B2">
        <w:trPr>
          <w:trHeight w:val="34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E40F95" w14:textId="77777777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Arial"/>
                <w:lang w:eastAsia="ko-KR"/>
              </w:rPr>
              <w:t>2023-11-14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36AAA2" w14:textId="77777777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</w:rPr>
              <w:t>0.1</w:t>
            </w: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3CEB16" w14:textId="77777777" w:rsidR="00DA3EFD" w:rsidRPr="00691814" w:rsidRDefault="00DA3EFD" w:rsidP="00DA3EFD">
            <w:pPr>
              <w:spacing w:before="24"/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최초</w:t>
            </w:r>
            <w:r w:rsidRPr="00691814">
              <w:rPr>
                <w:rFonts w:ascii="KB금융 본문체 Light" w:eastAsia="KB금융 본문체 Light" w:hAnsi="KB금융 본문체 Light" w:hint="eastAsia"/>
              </w:rPr>
              <w:t xml:space="preserve"> 작성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13637D" w14:textId="65903207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문정현</w:t>
            </w: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DC8A9A" w14:textId="20F81AD0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  <w:lang w:eastAsia="ko-KR"/>
              </w:rPr>
              <w:t>김성학</w:t>
            </w:r>
          </w:p>
        </w:tc>
      </w:tr>
      <w:tr w:rsidR="00DA3EFD" w:rsidRPr="00691814" w14:paraId="2FF6925A" w14:textId="77777777" w:rsidTr="002D30B2">
        <w:trPr>
          <w:trHeight w:val="34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3CD188" w14:textId="77777777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Arial"/>
                <w:lang w:eastAsia="ko-KR"/>
              </w:rPr>
              <w:t>2023-12-15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3F1464" w14:textId="77777777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</w:rPr>
              <w:t>0.98</w:t>
            </w: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FE0CD4" w14:textId="77777777" w:rsidR="00DA3EFD" w:rsidRPr="00691814" w:rsidRDefault="00DA3EFD" w:rsidP="00DA3EFD">
            <w:pPr>
              <w:spacing w:before="24"/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초</w:t>
            </w:r>
            <w:r w:rsidRPr="00691814">
              <w:rPr>
                <w:rFonts w:ascii="KB금융 본문체 Light" w:eastAsia="KB금융 본문체 Light" w:hAnsi="KB금융 본문체 Light"/>
                <w:lang w:eastAsia="ko-KR"/>
              </w:rPr>
              <w:t>안</w:t>
            </w:r>
            <w:r w:rsidRPr="00691814">
              <w:rPr>
                <w:rFonts w:ascii="KB금융 본문체 Light" w:eastAsia="KB금융 본문체 Light" w:hAnsi="KB금융 본문체 Light" w:hint="eastAsia"/>
              </w:rPr>
              <w:t xml:space="preserve"> 작성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3F0C51" w14:textId="4FF42DDC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문정현</w:t>
            </w: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C83719" w14:textId="69297035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  <w:lang w:eastAsia="ko-KR"/>
              </w:rPr>
              <w:t>김성학</w:t>
            </w:r>
          </w:p>
        </w:tc>
      </w:tr>
      <w:tr w:rsidR="00DA3EFD" w:rsidRPr="00691814" w14:paraId="332E8742" w14:textId="77777777" w:rsidTr="002D30B2">
        <w:trPr>
          <w:trHeight w:val="34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595021" w14:textId="178BB867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Arial"/>
                <w:lang w:eastAsia="ko-KR"/>
              </w:rPr>
              <w:t>2024-1-25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63B5C3" w14:textId="267CAE62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</w:rPr>
              <w:t>1.0</w:t>
            </w: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40E762" w14:textId="459D7F6B" w:rsidR="00DA3EFD" w:rsidRPr="00691814" w:rsidRDefault="00DA3EFD" w:rsidP="00DA3EFD">
            <w:pPr>
              <w:spacing w:before="24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업무영역 구체화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F98A04" w14:textId="20F2A780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문정현</w:t>
            </w: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30BF7A" w14:textId="75C28881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  <w:lang w:eastAsia="ko-KR"/>
              </w:rPr>
              <w:t>김성학</w:t>
            </w:r>
          </w:p>
        </w:tc>
      </w:tr>
      <w:tr w:rsidR="00DA3EFD" w:rsidRPr="00691814" w14:paraId="48215DB9" w14:textId="77777777" w:rsidTr="002D30B2">
        <w:trPr>
          <w:trHeight w:val="34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07C3F3" w14:textId="1E0E7BA3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Arial"/>
                <w:lang w:eastAsia="ko-KR"/>
              </w:rPr>
              <w:t>2024-8-14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F4F402" w14:textId="5BCB4F9B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</w:rPr>
              <w:t>1.3</w:t>
            </w: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41A314" w14:textId="462654B2" w:rsidR="00DA3EFD" w:rsidRPr="00691814" w:rsidRDefault="00DA3EFD" w:rsidP="00DA3EFD">
            <w:pPr>
              <w:spacing w:before="24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프로젝트 변경 내용(인프라,</w:t>
            </w:r>
            <w:r w:rsidRPr="00691814">
              <w:rPr>
                <w:rFonts w:ascii="KB금융 본문체 Light" w:eastAsia="KB금융 본문체 Light" w:hAnsi="KB금융 본문체 Light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구축 내용) 반영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1A1280" w14:textId="0DE0B829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안다영,</w:t>
            </w:r>
            <w:r w:rsidRPr="00691814">
              <w:rPr>
                <w:rFonts w:ascii="KB금융 본문체 Light" w:eastAsia="KB금융 본문체 Light" w:hAnsi="KB금융 본문체 Light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문정현</w:t>
            </w: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44A958" w14:textId="42FBA23E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  <w:lang w:eastAsia="ko-KR"/>
              </w:rPr>
              <w:t>김성학</w:t>
            </w:r>
          </w:p>
        </w:tc>
      </w:tr>
      <w:tr w:rsidR="00DA3EFD" w:rsidRPr="00691814" w14:paraId="4831C71D" w14:textId="77777777" w:rsidTr="002D30B2">
        <w:trPr>
          <w:trHeight w:val="34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156A5C" w14:textId="16F56846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Arial"/>
                <w:lang w:eastAsia="ko-KR"/>
              </w:rPr>
              <w:t>2024-12-3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9E1155" w14:textId="12F78CE6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</w:rPr>
              <w:t>1.54</w:t>
            </w: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0BAF69" w14:textId="575277FB" w:rsidR="00DA3EFD" w:rsidRPr="00691814" w:rsidRDefault="00DA3EFD" w:rsidP="00DA3EFD">
            <w:pPr>
              <w:spacing w:before="24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프로젝트 시스템구성도, 개발상세 내용 수정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553E90" w14:textId="064D1346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문정현</w:t>
            </w: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4DF80D" w14:textId="7155E7E5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  <w:lang w:eastAsia="ko-KR"/>
              </w:rPr>
              <w:t>김성학</w:t>
            </w:r>
          </w:p>
        </w:tc>
      </w:tr>
      <w:tr w:rsidR="00DA3EFD" w:rsidRPr="00691814" w14:paraId="4E5C5D9B" w14:textId="77777777" w:rsidTr="002D30B2">
        <w:trPr>
          <w:trHeight w:val="34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B08CCF" w14:textId="1F275BAB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Arial"/>
                <w:lang w:eastAsia="ko-KR"/>
              </w:rPr>
              <w:t>2025-1-20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16C2E7" w14:textId="12894CEB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</w:rPr>
              <w:t>1.6</w:t>
            </w: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4012BA" w14:textId="63CD5486" w:rsidR="00DA3EFD" w:rsidRPr="00691814" w:rsidRDefault="00DA3EFD" w:rsidP="00DA3EFD">
            <w:pPr>
              <w:spacing w:before="24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내용</w:t>
            </w:r>
            <w:r w:rsidR="00BD1A3C">
              <w:rPr>
                <w:rFonts w:ascii="KB금융 본문체 Light" w:eastAsia="KB금융 본문체 Light" w:hAnsi="KB금융 본문체 Light" w:hint="eastAsia"/>
                <w:lang w:eastAsia="ko-KR"/>
              </w:rPr>
              <w:t xml:space="preserve"> (구축 내용,</w:t>
            </w:r>
            <w:r w:rsidR="00BD1A3C">
              <w:rPr>
                <w:rFonts w:ascii="KB금융 본문체 Light" w:eastAsia="KB금융 본문체 Light" w:hAnsi="KB금융 본문체 Light"/>
                <w:lang w:eastAsia="ko-KR"/>
              </w:rPr>
              <w:t xml:space="preserve"> </w:t>
            </w:r>
            <w:r w:rsidR="00BD1A3C">
              <w:rPr>
                <w:rFonts w:ascii="KB금융 본문체 Light" w:eastAsia="KB금융 본문체 Light" w:hAnsi="KB금융 본문체 Light" w:hint="eastAsia"/>
                <w:lang w:eastAsia="ko-KR"/>
              </w:rPr>
              <w:t>부서명 등</w:t>
            </w:r>
            <w:r w:rsidR="00BD1A3C">
              <w:rPr>
                <w:rFonts w:ascii="KB금융 본문체 Light" w:eastAsia="KB금융 본문체 Light" w:hAnsi="KB금융 본문체 Light"/>
                <w:lang w:eastAsia="ko-KR"/>
              </w:rPr>
              <w:t>)</w:t>
            </w: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 xml:space="preserve"> 수정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1B383F" w14:textId="206A9D8D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문정현</w:t>
            </w: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499817" w14:textId="273193D3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  <w:lang w:eastAsia="ko-KR"/>
              </w:rPr>
              <w:t>정승균</w:t>
            </w:r>
          </w:p>
        </w:tc>
      </w:tr>
      <w:tr w:rsidR="00DA3EFD" w:rsidRPr="00691814" w14:paraId="25F11733" w14:textId="77777777" w:rsidTr="00C36E6E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F54A2D" w14:textId="77777777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lang w:eastAsia="ko-KR"/>
              </w:rPr>
              <w:t>2</w:t>
            </w:r>
            <w:r>
              <w:rPr>
                <w:rFonts w:ascii="KB금융 본문체 Light" w:eastAsia="KB금융 본문체 Light" w:hAnsi="KB금융 본문체 Light"/>
                <w:lang w:eastAsia="ko-KR"/>
              </w:rPr>
              <w:t>026-2-28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2B7B75" w14:textId="5A6D4F11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lang w:eastAsia="ko-KR"/>
              </w:rPr>
              <w:t>2.</w:t>
            </w:r>
            <w:r w:rsidR="0012427B">
              <w:rPr>
                <w:rFonts w:ascii="KB금융 본문체 Light" w:eastAsia="KB금융 본문체 Light" w:hAnsi="KB금융 본문체 Light"/>
                <w:lang w:eastAsia="ko-KR"/>
              </w:rPr>
              <w:t>3</w:t>
            </w: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2C32E9" w14:textId="2C0EF563" w:rsidR="00DA3EFD" w:rsidRPr="00691814" w:rsidRDefault="00DA3EFD" w:rsidP="00DA3EFD">
            <w:pPr>
              <w:spacing w:before="24"/>
              <w:rPr>
                <w:rFonts w:ascii="KB금융 본문체 Light" w:eastAsia="KB금융 본문체 Light" w:hAnsi="KB금융 본문체 Light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lang w:eastAsia="ko-KR"/>
              </w:rPr>
              <w:t xml:space="preserve">운영 </w:t>
            </w:r>
            <w:r>
              <w:rPr>
                <w:rFonts w:ascii="KB금융 본문체 Light" w:eastAsia="KB금융 본문체 Light" w:hAnsi="KB금융 본문체 Light"/>
                <w:lang w:eastAsia="ko-KR"/>
              </w:rPr>
              <w:t>2</w:t>
            </w:r>
            <w:r>
              <w:rPr>
                <w:rFonts w:ascii="KB금융 본문체 Light" w:eastAsia="KB금융 본문체 Light" w:hAnsi="KB금융 본문체 Light" w:hint="eastAsia"/>
                <w:lang w:eastAsia="ko-KR"/>
              </w:rPr>
              <w:t>그룹</w:t>
            </w:r>
            <w:r w:rsidR="00F26013">
              <w:rPr>
                <w:rFonts w:ascii="KB금융 본문체 Light" w:eastAsia="KB금융 본문체 Light" w:hAnsi="KB금융 본문체 Light" w:hint="eastAsia"/>
                <w:lang w:eastAsia="ko-KR"/>
              </w:rPr>
              <w:t xml:space="preserve"> 내용</w:t>
            </w:r>
            <w:r>
              <w:rPr>
                <w:rFonts w:ascii="KB금융 본문체 Light" w:eastAsia="KB금융 본문체 Light" w:hAnsi="KB금융 본문체 Light" w:hint="eastAsia"/>
                <w:lang w:eastAsia="ko-KR"/>
              </w:rPr>
              <w:t xml:space="preserve"> 추가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A9F4C6" w14:textId="77777777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문정현</w:t>
            </w: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2051DB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  <w:lang w:eastAsia="ko-KR"/>
              </w:rPr>
              <w:t>정승균</w:t>
            </w:r>
          </w:p>
        </w:tc>
      </w:tr>
      <w:tr w:rsidR="00DA3EFD" w:rsidRPr="00691814" w14:paraId="57C66B79" w14:textId="77777777" w:rsidTr="002D30B2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7FE670" w14:textId="54399F19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B83C70" w14:textId="47A9B2B5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F38827" w14:textId="69785033" w:rsidR="00DA3EFD" w:rsidRPr="00691814" w:rsidRDefault="00DA3EFD" w:rsidP="00DA3EFD">
            <w:pPr>
              <w:spacing w:before="24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BB168F" w14:textId="4432BC8D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5D5659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DA3EFD" w:rsidRPr="00691814" w14:paraId="78F4D52E" w14:textId="77777777" w:rsidTr="002D30B2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15E44F" w14:textId="77777777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E4A55B" w14:textId="77777777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A87B3B" w14:textId="77777777" w:rsidR="00DA3EFD" w:rsidRPr="00691814" w:rsidRDefault="00DA3EFD" w:rsidP="00DA3EFD">
            <w:pPr>
              <w:spacing w:before="24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8C8B35" w14:textId="77777777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C54500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DA3EFD" w:rsidRPr="00691814" w14:paraId="647671D7" w14:textId="77777777" w:rsidTr="002D30B2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A35127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6D205C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7F1F11" w14:textId="77777777" w:rsidR="00DA3EFD" w:rsidRPr="00691814" w:rsidRDefault="00DA3EFD" w:rsidP="00DA3EFD">
            <w:pPr>
              <w:spacing w:before="24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D7D17A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8C0A5D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DA3EFD" w:rsidRPr="00691814" w14:paraId="04AFD7B2" w14:textId="77777777" w:rsidTr="002D30B2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FA4010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78826C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30568F" w14:textId="77777777" w:rsidR="00DA3EFD" w:rsidRPr="00691814" w:rsidRDefault="00DA3EFD" w:rsidP="00DA3EFD">
            <w:pPr>
              <w:spacing w:before="24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755FF3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EEC95E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DA3EFD" w:rsidRPr="00691814" w14:paraId="7ECF08A2" w14:textId="77777777" w:rsidTr="002D30B2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F27225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11F545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FB2D43" w14:textId="77777777" w:rsidR="00DA3EFD" w:rsidRPr="00691814" w:rsidRDefault="00DA3EFD" w:rsidP="00DA3EFD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042AF8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F15ED0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DA3EFD" w:rsidRPr="00691814" w14:paraId="797A5C5F" w14:textId="77777777" w:rsidTr="002D30B2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8B1C18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C1BEA0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BAEE45" w14:textId="77777777" w:rsidR="00DA3EFD" w:rsidRPr="00691814" w:rsidRDefault="00DA3EFD" w:rsidP="00DA3EFD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53A75B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48232D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DA3EFD" w:rsidRPr="00691814" w14:paraId="78918DDA" w14:textId="77777777" w:rsidTr="002D30B2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369F59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8BF677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7B2AF8" w14:textId="77777777" w:rsidR="00DA3EFD" w:rsidRPr="00691814" w:rsidRDefault="00DA3EFD" w:rsidP="00DA3EFD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2C299C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452461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DA3EFD" w:rsidRPr="00691814" w14:paraId="26482EDD" w14:textId="77777777" w:rsidTr="002D30B2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FBE4B4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816E4A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70B665" w14:textId="77777777" w:rsidR="00DA3EFD" w:rsidRPr="00691814" w:rsidRDefault="00DA3EFD" w:rsidP="00DA3EFD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12234C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E0F5F2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DA3EFD" w:rsidRPr="00691814" w14:paraId="14D3A432" w14:textId="77777777" w:rsidTr="002D30B2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3AA7FB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4B1DE6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C6F8F8" w14:textId="77777777" w:rsidR="00DA3EFD" w:rsidRPr="00691814" w:rsidRDefault="00DA3EFD" w:rsidP="00DA3EFD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49F1AC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C93A6F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DA3EFD" w:rsidRPr="00691814" w14:paraId="0E0AFAAB" w14:textId="77777777" w:rsidTr="002D30B2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4ECCFC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1AA993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E857EC" w14:textId="77777777" w:rsidR="00DA3EFD" w:rsidRPr="00691814" w:rsidRDefault="00DA3EFD" w:rsidP="00DA3EFD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81EBAD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3B17BF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DA3EFD" w:rsidRPr="00691814" w14:paraId="7607F125" w14:textId="77777777" w:rsidTr="002D30B2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3F2466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643253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EB68C0" w14:textId="77777777" w:rsidR="00DA3EFD" w:rsidRPr="00691814" w:rsidRDefault="00DA3EFD" w:rsidP="00DA3EFD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1E7C58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9519B4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</w:tbl>
    <w:p w14:paraId="29BB01B8" w14:textId="77777777" w:rsidR="00B63E55" w:rsidRPr="00691814" w:rsidRDefault="00B63E55" w:rsidP="00B63E55">
      <w:pPr>
        <w:rPr>
          <w:rFonts w:ascii="맑은 고딕" w:eastAsia="맑은 고딕" w:hAnsi="맑은 고딕"/>
          <w:b/>
          <w:sz w:val="32"/>
          <w:szCs w:val="32"/>
          <w:u w:val="single"/>
          <w:lang w:eastAsia="ko-KR"/>
        </w:rPr>
      </w:pPr>
    </w:p>
    <w:p w14:paraId="063DAB44" w14:textId="77777777" w:rsidR="000E58B8" w:rsidRPr="00691814" w:rsidRDefault="000E58B8" w:rsidP="00B63E55">
      <w:pPr>
        <w:rPr>
          <w:rFonts w:ascii="맑은 고딕" w:eastAsia="맑은 고딕" w:hAnsi="맑은 고딕"/>
          <w:b/>
          <w:sz w:val="32"/>
          <w:szCs w:val="32"/>
          <w:u w:val="single"/>
          <w:lang w:eastAsia="ko-KR"/>
        </w:rPr>
      </w:pPr>
    </w:p>
    <w:p w14:paraId="06E004C2" w14:textId="77777777" w:rsidR="000E58B8" w:rsidRPr="00691814" w:rsidRDefault="000E58B8" w:rsidP="00B63E55">
      <w:pPr>
        <w:rPr>
          <w:rFonts w:ascii="맑은 고딕" w:eastAsia="맑은 고딕" w:hAnsi="맑은 고딕"/>
          <w:b/>
          <w:sz w:val="32"/>
          <w:szCs w:val="32"/>
          <w:u w:val="single"/>
          <w:lang w:eastAsia="ko-KR"/>
        </w:rPr>
      </w:pPr>
    </w:p>
    <w:p w14:paraId="5B232AAA" w14:textId="77777777" w:rsidR="000E58B8" w:rsidRPr="00691814" w:rsidRDefault="000E58B8" w:rsidP="00B63E55">
      <w:pPr>
        <w:rPr>
          <w:rFonts w:ascii="맑은 고딕" w:eastAsia="맑은 고딕" w:hAnsi="맑은 고딕"/>
          <w:b/>
          <w:sz w:val="32"/>
          <w:szCs w:val="32"/>
          <w:u w:val="single"/>
          <w:lang w:eastAsia="ko-KR"/>
        </w:rPr>
      </w:pPr>
    </w:p>
    <w:p w14:paraId="6F28B1B1" w14:textId="660386AE" w:rsidR="000E58B8" w:rsidRPr="00691814" w:rsidRDefault="000E58B8" w:rsidP="00B63E55">
      <w:pPr>
        <w:rPr>
          <w:rFonts w:ascii="맑은 고딕" w:eastAsia="맑은 고딕" w:hAnsi="맑은 고딕"/>
          <w:b/>
          <w:sz w:val="32"/>
          <w:szCs w:val="32"/>
          <w:u w:val="single"/>
          <w:lang w:eastAsia="ko-KR"/>
        </w:rPr>
      </w:pPr>
    </w:p>
    <w:p w14:paraId="3052A6BD" w14:textId="35A03D8D" w:rsidR="00960EED" w:rsidRPr="00691814" w:rsidRDefault="00960EED" w:rsidP="00B63E55">
      <w:pPr>
        <w:rPr>
          <w:rFonts w:ascii="맑은 고딕" w:eastAsia="맑은 고딕" w:hAnsi="맑은 고딕"/>
          <w:b/>
          <w:sz w:val="32"/>
          <w:szCs w:val="32"/>
          <w:u w:val="single"/>
          <w:lang w:eastAsia="ko-KR"/>
        </w:rPr>
      </w:pPr>
    </w:p>
    <w:p w14:paraId="5F660FE8" w14:textId="17A788DC" w:rsidR="00960EED" w:rsidRPr="00691814" w:rsidRDefault="00960EED" w:rsidP="00B63E55">
      <w:pPr>
        <w:rPr>
          <w:rFonts w:ascii="맑은 고딕" w:eastAsia="맑은 고딕" w:hAnsi="맑은 고딕"/>
          <w:b/>
          <w:sz w:val="32"/>
          <w:szCs w:val="32"/>
          <w:u w:val="single"/>
          <w:lang w:eastAsia="ko-KR"/>
        </w:rPr>
      </w:pPr>
    </w:p>
    <w:p w14:paraId="5833E762" w14:textId="77777777" w:rsidR="00960EED" w:rsidRPr="00691814" w:rsidRDefault="00960EED" w:rsidP="00B63E55">
      <w:pPr>
        <w:rPr>
          <w:rFonts w:ascii="맑은 고딕" w:eastAsia="맑은 고딕" w:hAnsi="맑은 고딕"/>
          <w:b/>
          <w:sz w:val="32"/>
          <w:szCs w:val="32"/>
          <w:u w:val="single"/>
          <w:lang w:eastAsia="ko-KR"/>
        </w:rPr>
      </w:pPr>
    </w:p>
    <w:p w14:paraId="0735CFC3" w14:textId="77777777" w:rsidR="00C74824" w:rsidRPr="00691814" w:rsidRDefault="00C74824" w:rsidP="00B63E55">
      <w:pPr>
        <w:rPr>
          <w:rFonts w:ascii="맑은 고딕" w:eastAsia="맑은 고딕" w:hAnsi="맑은 고딕"/>
          <w:b/>
          <w:sz w:val="32"/>
          <w:szCs w:val="32"/>
          <w:u w:val="single"/>
          <w:lang w:eastAsia="ko-KR"/>
        </w:rPr>
      </w:pPr>
    </w:p>
    <w:p w14:paraId="36701414" w14:textId="77777777" w:rsidR="000E58B8" w:rsidRPr="00691814" w:rsidRDefault="000E58B8" w:rsidP="00B63E55">
      <w:pPr>
        <w:rPr>
          <w:lang w:eastAsia="ko-KR"/>
        </w:rPr>
      </w:pPr>
    </w:p>
    <w:p w14:paraId="04BF0B80" w14:textId="77777777" w:rsidR="00E34E50" w:rsidRPr="00691814" w:rsidRDefault="00B63E55" w:rsidP="00E34E50">
      <w:pPr>
        <w:pStyle w:val="10"/>
        <w:tabs>
          <w:tab w:val="left" w:pos="385"/>
          <w:tab w:val="right" w:leader="dot" w:pos="9767"/>
        </w:tabs>
        <w:spacing w:before="0"/>
        <w:jc w:val="center"/>
        <w:rPr>
          <w:rFonts w:ascii="KB금융 제목체 Bold" w:eastAsia="KB금융 제목체 Bold" w:hAnsi="KB금융 제목체 Bold"/>
          <w:i w:val="0"/>
          <w:sz w:val="40"/>
          <w:szCs w:val="40"/>
          <w:u w:val="single"/>
          <w:shd w:val="clear" w:color="auto" w:fill="FFFFFF"/>
          <w:lang w:eastAsia="ko-KR"/>
        </w:rPr>
      </w:pPr>
      <w:r w:rsidRPr="00691814">
        <w:rPr>
          <w:rFonts w:ascii="KB금융 제목체 Bold" w:eastAsia="KB금융 제목체 Bold" w:hAnsi="KB금융 제목체 Bold" w:hint="eastAsia"/>
          <w:i w:val="0"/>
          <w:sz w:val="40"/>
          <w:szCs w:val="40"/>
          <w:u w:val="single"/>
          <w:shd w:val="clear" w:color="auto" w:fill="FFFFFF"/>
          <w:lang w:eastAsia="ko-KR"/>
        </w:rPr>
        <w:t>목   차</w:t>
      </w:r>
    </w:p>
    <w:p w14:paraId="2C542E4D" w14:textId="4AE4E0D3" w:rsidR="00A4275F" w:rsidRDefault="00D67C80">
      <w:pPr>
        <w:pStyle w:val="10"/>
        <w:tabs>
          <w:tab w:val="left" w:pos="440"/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kern w:val="2"/>
          <w:sz w:val="20"/>
          <w:lang w:eastAsia="ko-KR"/>
          <w14:ligatures w14:val="standardContextual"/>
        </w:rPr>
      </w:pPr>
      <w:r w:rsidRPr="00691814">
        <w:rPr>
          <w:rFonts w:ascii="KB금융 본문체 Medium" w:eastAsia="KB금융 본문체 Medium" w:hAnsi="KB금융 본문체 Medium"/>
          <w:i w:val="0"/>
          <w:lang w:eastAsia="ko-KR"/>
        </w:rPr>
        <w:fldChar w:fldCharType="begin"/>
      </w:r>
      <w:r w:rsidRPr="00691814">
        <w:rPr>
          <w:rFonts w:ascii="KB금융 본문체 Medium" w:eastAsia="KB금융 본문체 Medium" w:hAnsi="KB금융 본문체 Medium"/>
          <w:i w:val="0"/>
          <w:lang w:eastAsia="ko-KR"/>
        </w:rPr>
        <w:instrText xml:space="preserve"> TOC \o "1-5" \h \z \u </w:instrText>
      </w:r>
      <w:r w:rsidRPr="00691814">
        <w:rPr>
          <w:rFonts w:ascii="KB금융 본문체 Medium" w:eastAsia="KB금융 본문체 Medium" w:hAnsi="KB금융 본문체 Medium"/>
          <w:i w:val="0"/>
          <w:lang w:eastAsia="ko-KR"/>
        </w:rPr>
        <w:fldChar w:fldCharType="separate"/>
      </w:r>
      <w:hyperlink w:anchor="_Toc229321829" w:history="1">
        <w:r w:rsidR="00A4275F" w:rsidRPr="000F47A0">
          <w:rPr>
            <w:rStyle w:val="a8"/>
          </w:rPr>
          <w:t>1</w:t>
        </w:r>
        <w:r w:rsidR="00A4275F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kern w:val="2"/>
            <w:sz w:val="20"/>
            <w:lang w:eastAsia="ko-KR"/>
            <w14:ligatures w14:val="standardContextual"/>
          </w:rPr>
          <w:tab/>
        </w:r>
        <w:r w:rsidR="00A4275F" w:rsidRPr="000F47A0">
          <w:rPr>
            <w:rStyle w:val="a8"/>
          </w:rPr>
          <w:t>배경 및 목표</w:t>
        </w:r>
        <w:r w:rsidR="00A4275F">
          <w:rPr>
            <w:webHidden/>
          </w:rPr>
          <w:tab/>
        </w:r>
        <w:r w:rsidR="00A4275F">
          <w:rPr>
            <w:webHidden/>
          </w:rPr>
          <w:fldChar w:fldCharType="begin"/>
        </w:r>
        <w:r w:rsidR="00A4275F">
          <w:rPr>
            <w:webHidden/>
          </w:rPr>
          <w:instrText xml:space="preserve"> PAGEREF _Toc229321829 \h </w:instrText>
        </w:r>
        <w:r w:rsidR="00A4275F">
          <w:rPr>
            <w:webHidden/>
          </w:rPr>
        </w:r>
        <w:r w:rsidR="00A4275F">
          <w:rPr>
            <w:webHidden/>
          </w:rPr>
          <w:fldChar w:fldCharType="separate"/>
        </w:r>
        <w:r w:rsidR="00A4275F">
          <w:rPr>
            <w:webHidden/>
          </w:rPr>
          <w:t>4</w:t>
        </w:r>
        <w:r w:rsidR="00A4275F">
          <w:rPr>
            <w:webHidden/>
          </w:rPr>
          <w:fldChar w:fldCharType="end"/>
        </w:r>
      </w:hyperlink>
    </w:p>
    <w:p w14:paraId="3481152B" w14:textId="325BDBC2" w:rsidR="00A4275F" w:rsidRDefault="00A4275F">
      <w:pPr>
        <w:pStyle w:val="22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kern w:val="2"/>
          <w:sz w:val="20"/>
          <w:szCs w:val="24"/>
          <w:lang w:eastAsia="ko-KR"/>
          <w14:ligatures w14:val="standardContextual"/>
        </w:rPr>
      </w:pPr>
      <w:hyperlink w:anchor="_Toc229321830" w:history="1">
        <w:r w:rsidRPr="000F47A0">
          <w:rPr>
            <w:rStyle w:val="a8"/>
          </w:rPr>
          <w:t>1.1추진 배경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_Toc229321830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715DA40" w14:textId="2EC99531" w:rsidR="00A4275F" w:rsidRDefault="00A4275F">
      <w:pPr>
        <w:pStyle w:val="22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kern w:val="2"/>
          <w:sz w:val="20"/>
          <w:szCs w:val="24"/>
          <w:lang w:eastAsia="ko-KR"/>
          <w14:ligatures w14:val="standardContextual"/>
        </w:rPr>
      </w:pPr>
      <w:hyperlink w:anchor="_Toc229321831" w:history="1">
        <w:r w:rsidRPr="000F47A0">
          <w:rPr>
            <w:rStyle w:val="a8"/>
          </w:rPr>
          <w:t>1.2 추진 목표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_Toc229321831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C62BBF6" w14:textId="3AEFDC14" w:rsidR="00A4275F" w:rsidRDefault="00A4275F">
      <w:pPr>
        <w:pStyle w:val="22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kern w:val="2"/>
          <w:sz w:val="20"/>
          <w:szCs w:val="24"/>
          <w:lang w:eastAsia="ko-KR"/>
          <w14:ligatures w14:val="standardContextual"/>
        </w:rPr>
      </w:pPr>
      <w:hyperlink w:anchor="_Toc229321832" w:history="1">
        <w:r w:rsidRPr="000F47A0">
          <w:rPr>
            <w:rStyle w:val="a8"/>
          </w:rPr>
          <w:t>1.3 기대 효과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_Toc229321832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2D1D017" w14:textId="4720DB35" w:rsidR="00A4275F" w:rsidRDefault="00A4275F">
      <w:pPr>
        <w:pStyle w:val="10"/>
        <w:tabs>
          <w:tab w:val="left" w:pos="440"/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kern w:val="2"/>
          <w:sz w:val="20"/>
          <w:lang w:eastAsia="ko-KR"/>
          <w14:ligatures w14:val="standardContextual"/>
        </w:rPr>
      </w:pPr>
      <w:hyperlink w:anchor="_Toc229321833" w:history="1">
        <w:r w:rsidRPr="000F47A0">
          <w:rPr>
            <w:rStyle w:val="a8"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kern w:val="2"/>
            <w:sz w:val="20"/>
            <w:lang w:eastAsia="ko-KR"/>
            <w14:ligatures w14:val="standardContextual"/>
          </w:rPr>
          <w:tab/>
        </w:r>
        <w:r w:rsidRPr="000F47A0">
          <w:rPr>
            <w:rStyle w:val="a8"/>
          </w:rPr>
          <w:t>프로젝트 개요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_Toc229321833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628E8A1" w14:textId="6C16865F" w:rsidR="00A4275F" w:rsidRDefault="00A4275F">
      <w:pPr>
        <w:pStyle w:val="22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kern w:val="2"/>
          <w:sz w:val="20"/>
          <w:szCs w:val="24"/>
          <w:lang w:eastAsia="ko-KR"/>
          <w14:ligatures w14:val="standardContextual"/>
        </w:rPr>
      </w:pPr>
      <w:hyperlink w:anchor="_Toc229321834" w:history="1">
        <w:r w:rsidRPr="000F47A0">
          <w:rPr>
            <w:rStyle w:val="a8"/>
          </w:rPr>
          <w:t>2.1 프로젝트명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_Toc229321834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A716672" w14:textId="0FD16BCA" w:rsidR="00A4275F" w:rsidRDefault="00A4275F">
      <w:pPr>
        <w:pStyle w:val="22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kern w:val="2"/>
          <w:sz w:val="20"/>
          <w:szCs w:val="24"/>
          <w:lang w:eastAsia="ko-KR"/>
          <w14:ligatures w14:val="standardContextual"/>
        </w:rPr>
      </w:pPr>
      <w:hyperlink w:anchor="_Toc229321835" w:history="1">
        <w:r w:rsidRPr="000F47A0">
          <w:rPr>
            <w:rStyle w:val="a8"/>
          </w:rPr>
          <w:t>2.2 프로젝트 기간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_Toc229321835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B73E3EE" w14:textId="58B84ABB" w:rsidR="00A4275F" w:rsidRDefault="00A4275F">
      <w:pPr>
        <w:pStyle w:val="22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kern w:val="2"/>
          <w:sz w:val="20"/>
          <w:szCs w:val="24"/>
          <w:lang w:eastAsia="ko-KR"/>
          <w14:ligatures w14:val="standardContextual"/>
        </w:rPr>
      </w:pPr>
      <w:hyperlink w:anchor="_Toc229321836" w:history="1">
        <w:r w:rsidRPr="000F47A0">
          <w:rPr>
            <w:rStyle w:val="a8"/>
          </w:rPr>
          <w:t>2.3 프로젝트 구축 내용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_Toc229321836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7FBE3FF" w14:textId="0772B8EB" w:rsidR="00A4275F" w:rsidRDefault="00A4275F">
      <w:pPr>
        <w:pStyle w:val="32"/>
        <w:tabs>
          <w:tab w:val="right" w:leader="dot" w:pos="9767"/>
        </w:tabs>
        <w:rPr>
          <w:rFonts w:asciiTheme="minorHAnsi" w:eastAsiaTheme="minorEastAsia" w:hAnsiTheme="minorHAnsi" w:cstheme="minorBidi"/>
          <w:kern w:val="2"/>
          <w:szCs w:val="24"/>
          <w:lang w:eastAsia="ko-KR"/>
          <w14:ligatures w14:val="standardContextual"/>
        </w:rPr>
      </w:pPr>
      <w:hyperlink w:anchor="_Toc229321837" w:history="1">
        <w:r w:rsidRPr="000F47A0">
          <w:rPr>
            <w:rStyle w:val="a8"/>
          </w:rPr>
          <w:t>2.3.1 단계별 추진 내용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_Toc229321837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56692DE" w14:textId="03FDE11C" w:rsidR="00A4275F" w:rsidRDefault="00A4275F">
      <w:pPr>
        <w:pStyle w:val="32"/>
        <w:tabs>
          <w:tab w:val="right" w:leader="dot" w:pos="9767"/>
        </w:tabs>
        <w:rPr>
          <w:rFonts w:asciiTheme="minorHAnsi" w:eastAsiaTheme="minorEastAsia" w:hAnsiTheme="minorHAnsi" w:cstheme="minorBidi"/>
          <w:kern w:val="2"/>
          <w:szCs w:val="24"/>
          <w:lang w:eastAsia="ko-KR"/>
          <w14:ligatures w14:val="standardContextual"/>
        </w:rPr>
      </w:pPr>
      <w:hyperlink w:anchor="_Toc229321838" w:history="1">
        <w:r w:rsidRPr="000F47A0">
          <w:rPr>
            <w:rStyle w:val="a8"/>
          </w:rPr>
          <w:t>2.3.2 주요 개발내용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_Toc229321838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B1D116A" w14:textId="73883A45" w:rsidR="00A4275F" w:rsidRDefault="00A4275F">
      <w:pPr>
        <w:pStyle w:val="32"/>
        <w:tabs>
          <w:tab w:val="right" w:leader="dot" w:pos="9767"/>
        </w:tabs>
        <w:rPr>
          <w:rFonts w:asciiTheme="minorHAnsi" w:eastAsiaTheme="minorEastAsia" w:hAnsiTheme="minorHAnsi" w:cstheme="minorBidi"/>
          <w:kern w:val="2"/>
          <w:szCs w:val="24"/>
          <w:lang w:eastAsia="ko-KR"/>
          <w14:ligatures w14:val="standardContextual"/>
        </w:rPr>
      </w:pPr>
      <w:hyperlink w:anchor="_Toc229321839" w:history="1">
        <w:r w:rsidRPr="000F47A0">
          <w:rPr>
            <w:rStyle w:val="a8"/>
          </w:rPr>
          <w:t>2.3.3 개발 상세 내용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_Toc229321839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531BCEA" w14:textId="35E61F4E" w:rsidR="00A4275F" w:rsidRDefault="00A4275F">
      <w:pPr>
        <w:pStyle w:val="22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kern w:val="2"/>
          <w:sz w:val="20"/>
          <w:szCs w:val="24"/>
          <w:lang w:eastAsia="ko-KR"/>
          <w14:ligatures w14:val="standardContextual"/>
        </w:rPr>
      </w:pPr>
      <w:hyperlink w:anchor="_Toc229321840" w:history="1">
        <w:r w:rsidRPr="000F47A0">
          <w:rPr>
            <w:rStyle w:val="a8"/>
          </w:rPr>
          <w:t>2.4 프로젝트 추진 조직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_Toc229321840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202939B2" w14:textId="178AFC7C" w:rsidR="00A4275F" w:rsidRDefault="00A4275F">
      <w:pPr>
        <w:pStyle w:val="10"/>
        <w:tabs>
          <w:tab w:val="left" w:pos="440"/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kern w:val="2"/>
          <w:sz w:val="20"/>
          <w:lang w:eastAsia="ko-KR"/>
          <w14:ligatures w14:val="standardContextual"/>
        </w:rPr>
      </w:pPr>
      <w:hyperlink w:anchor="_Toc229321841" w:history="1">
        <w:r w:rsidRPr="000F47A0">
          <w:rPr>
            <w:rStyle w:val="a8"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kern w:val="2"/>
            <w:sz w:val="20"/>
            <w:lang w:eastAsia="ko-KR"/>
            <w14:ligatures w14:val="standardContextual"/>
          </w:rPr>
          <w:tab/>
        </w:r>
        <w:r w:rsidRPr="000F47A0">
          <w:rPr>
            <w:rStyle w:val="a8"/>
          </w:rPr>
          <w:t>요구사항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_Toc229321841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68972F96" w14:textId="0085CC5B" w:rsidR="00A4275F" w:rsidRDefault="00A4275F">
      <w:pPr>
        <w:pStyle w:val="22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kern w:val="2"/>
          <w:sz w:val="20"/>
          <w:szCs w:val="24"/>
          <w:lang w:eastAsia="ko-KR"/>
          <w14:ligatures w14:val="standardContextual"/>
        </w:rPr>
      </w:pPr>
      <w:hyperlink w:anchor="_Toc229321842" w:history="1">
        <w:r w:rsidRPr="000F47A0">
          <w:rPr>
            <w:rStyle w:val="a8"/>
          </w:rPr>
          <w:t>3.1시스템 구성 내역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_Toc229321842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B098A1A" w14:textId="08C3B324" w:rsidR="00A4275F" w:rsidRDefault="00A4275F">
      <w:pPr>
        <w:pStyle w:val="32"/>
        <w:tabs>
          <w:tab w:val="right" w:leader="dot" w:pos="9767"/>
        </w:tabs>
        <w:rPr>
          <w:rFonts w:asciiTheme="minorHAnsi" w:eastAsiaTheme="minorEastAsia" w:hAnsiTheme="minorHAnsi" w:cstheme="minorBidi"/>
          <w:kern w:val="2"/>
          <w:szCs w:val="24"/>
          <w:lang w:eastAsia="ko-KR"/>
          <w14:ligatures w14:val="standardContextual"/>
        </w:rPr>
      </w:pPr>
      <w:hyperlink w:anchor="_Toc229321843" w:history="1">
        <w:r w:rsidRPr="000F47A0">
          <w:rPr>
            <w:rStyle w:val="a8"/>
          </w:rPr>
          <w:t>3.1.1 시스템 구성도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_Toc229321843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803BD8C" w14:textId="2D87D7E7" w:rsidR="00A4275F" w:rsidRDefault="00A4275F">
      <w:pPr>
        <w:pStyle w:val="32"/>
        <w:tabs>
          <w:tab w:val="right" w:leader="dot" w:pos="9767"/>
        </w:tabs>
        <w:rPr>
          <w:rFonts w:asciiTheme="minorHAnsi" w:eastAsiaTheme="minorEastAsia" w:hAnsiTheme="minorHAnsi" w:cstheme="minorBidi"/>
          <w:kern w:val="2"/>
          <w:szCs w:val="24"/>
          <w:lang w:eastAsia="ko-KR"/>
          <w14:ligatures w14:val="standardContextual"/>
        </w:rPr>
      </w:pPr>
      <w:hyperlink w:anchor="_Toc229321844" w:history="1">
        <w:r w:rsidRPr="000F47A0">
          <w:rPr>
            <w:rStyle w:val="a8"/>
          </w:rPr>
          <w:t>3.1.2 H/W 목록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_Toc229321844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128B5CE2" w14:textId="752E84C9" w:rsidR="00A4275F" w:rsidRDefault="00A4275F">
      <w:pPr>
        <w:pStyle w:val="32"/>
        <w:tabs>
          <w:tab w:val="right" w:leader="dot" w:pos="9767"/>
        </w:tabs>
        <w:rPr>
          <w:rFonts w:asciiTheme="minorHAnsi" w:eastAsiaTheme="minorEastAsia" w:hAnsiTheme="minorHAnsi" w:cstheme="minorBidi"/>
          <w:kern w:val="2"/>
          <w:szCs w:val="24"/>
          <w:lang w:eastAsia="ko-KR"/>
          <w14:ligatures w14:val="standardContextual"/>
        </w:rPr>
      </w:pPr>
      <w:hyperlink w:anchor="_Toc229321845" w:history="1">
        <w:r w:rsidRPr="000F47A0">
          <w:rPr>
            <w:rStyle w:val="a8"/>
          </w:rPr>
          <w:t>3.1.3 S/W 목록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_Toc229321845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07770659" w14:textId="21802E7E" w:rsidR="00A4275F" w:rsidRDefault="00A4275F">
      <w:pPr>
        <w:pStyle w:val="10"/>
        <w:tabs>
          <w:tab w:val="left" w:pos="440"/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kern w:val="2"/>
          <w:sz w:val="20"/>
          <w:lang w:eastAsia="ko-KR"/>
          <w14:ligatures w14:val="standardContextual"/>
        </w:rPr>
      </w:pPr>
      <w:hyperlink w:anchor="_Toc229321846" w:history="1">
        <w:r w:rsidRPr="000F47A0">
          <w:rPr>
            <w:rStyle w:val="a8"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kern w:val="2"/>
            <w:sz w:val="20"/>
            <w:lang w:eastAsia="ko-KR"/>
            <w14:ligatures w14:val="standardContextual"/>
          </w:rPr>
          <w:tab/>
        </w:r>
        <w:r w:rsidRPr="000F47A0">
          <w:rPr>
            <w:rStyle w:val="a8"/>
          </w:rPr>
          <w:t>추</w:t>
        </w:r>
        <w:r w:rsidRPr="000F47A0">
          <w:rPr>
            <w:rStyle w:val="a8"/>
          </w:rPr>
          <w:t>진</w:t>
        </w:r>
        <w:r w:rsidRPr="000F47A0">
          <w:rPr>
            <w:rStyle w:val="a8"/>
          </w:rPr>
          <w:t>계획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_Toc229321846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7C3B394E" w14:textId="6BAD461B" w:rsidR="00A4275F" w:rsidRDefault="00A4275F">
      <w:pPr>
        <w:pStyle w:val="22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kern w:val="2"/>
          <w:sz w:val="20"/>
          <w:szCs w:val="24"/>
          <w:lang w:eastAsia="ko-KR"/>
          <w14:ligatures w14:val="standardContextual"/>
        </w:rPr>
      </w:pPr>
      <w:hyperlink w:anchor="_Toc229321847" w:history="1">
        <w:r w:rsidRPr="000F47A0">
          <w:rPr>
            <w:rStyle w:val="a8"/>
          </w:rPr>
          <w:t>4.1추진 일정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_Toc229321847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07124F4A" w14:textId="1E1590DA" w:rsidR="00A4275F" w:rsidRDefault="00A4275F">
      <w:pPr>
        <w:pStyle w:val="22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kern w:val="2"/>
          <w:sz w:val="20"/>
          <w:szCs w:val="24"/>
          <w:lang w:eastAsia="ko-KR"/>
          <w14:ligatures w14:val="standardContextual"/>
        </w:rPr>
      </w:pPr>
      <w:hyperlink w:anchor="_Toc229321848" w:history="1">
        <w:r w:rsidRPr="000F47A0">
          <w:rPr>
            <w:rStyle w:val="a8"/>
          </w:rPr>
          <w:t>4.2인력 투입 계획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_Toc229321848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64787736" w14:textId="5E200C28" w:rsidR="00A4275F" w:rsidRDefault="00A4275F">
      <w:pPr>
        <w:pStyle w:val="10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kern w:val="2"/>
          <w:sz w:val="20"/>
          <w:lang w:eastAsia="ko-KR"/>
          <w14:ligatures w14:val="standardContextual"/>
        </w:rPr>
      </w:pPr>
      <w:hyperlink w:anchor="_Toc229321849" w:history="1">
        <w:r w:rsidRPr="000F47A0">
          <w:rPr>
            <w:rStyle w:val="a8"/>
          </w:rPr>
          <w:t>[붙임] 기 구축 내용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_Toc229321849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7C824EB2" w14:textId="36428899" w:rsidR="00A4275F" w:rsidRDefault="00A4275F">
      <w:pPr>
        <w:pStyle w:val="22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kern w:val="2"/>
          <w:sz w:val="20"/>
          <w:szCs w:val="24"/>
          <w:lang w:eastAsia="ko-KR"/>
          <w14:ligatures w14:val="standardContextual"/>
        </w:rPr>
      </w:pPr>
      <w:hyperlink w:anchor="_Toc229321850" w:history="1">
        <w:r w:rsidRPr="000F47A0">
          <w:rPr>
            <w:rStyle w:val="a8"/>
          </w:rPr>
          <w:t>1. 프로젝트 구축 내용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_Toc229321850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2E11FB13" w14:textId="7B0B7A3D" w:rsidR="00A4275F" w:rsidRDefault="00A4275F">
      <w:pPr>
        <w:pStyle w:val="32"/>
        <w:tabs>
          <w:tab w:val="right" w:leader="dot" w:pos="9767"/>
        </w:tabs>
        <w:rPr>
          <w:rFonts w:asciiTheme="minorHAnsi" w:eastAsiaTheme="minorEastAsia" w:hAnsiTheme="minorHAnsi" w:cstheme="minorBidi"/>
          <w:kern w:val="2"/>
          <w:szCs w:val="24"/>
          <w:lang w:eastAsia="ko-KR"/>
          <w14:ligatures w14:val="standardContextual"/>
        </w:rPr>
      </w:pPr>
      <w:hyperlink w:anchor="_Toc229321851" w:history="1">
        <w:r w:rsidRPr="000F47A0">
          <w:rPr>
            <w:rStyle w:val="a8"/>
          </w:rPr>
          <w:t>1.1 주요 개발내용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_Toc229321851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02D9DDD9" w14:textId="1ED8439D" w:rsidR="00A4275F" w:rsidRDefault="00A4275F">
      <w:pPr>
        <w:pStyle w:val="32"/>
        <w:tabs>
          <w:tab w:val="right" w:leader="dot" w:pos="9767"/>
        </w:tabs>
        <w:rPr>
          <w:rFonts w:asciiTheme="minorHAnsi" w:eastAsiaTheme="minorEastAsia" w:hAnsiTheme="minorHAnsi" w:cstheme="minorBidi"/>
          <w:kern w:val="2"/>
          <w:szCs w:val="24"/>
          <w:lang w:eastAsia="ko-KR"/>
          <w14:ligatures w14:val="standardContextual"/>
        </w:rPr>
      </w:pPr>
      <w:hyperlink w:anchor="_Toc229321852" w:history="1">
        <w:r w:rsidRPr="000F47A0">
          <w:rPr>
            <w:rStyle w:val="a8"/>
          </w:rPr>
          <w:t>1.2 개발 상세 내용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_Toc229321852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7B208E6B" w14:textId="2BB3DD57" w:rsidR="00A4275F" w:rsidRDefault="00A4275F">
      <w:pPr>
        <w:pStyle w:val="22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kern w:val="2"/>
          <w:sz w:val="20"/>
          <w:szCs w:val="24"/>
          <w:lang w:eastAsia="ko-KR"/>
          <w14:ligatures w14:val="standardContextual"/>
        </w:rPr>
      </w:pPr>
      <w:hyperlink w:anchor="_Toc229321853" w:history="1">
        <w:r w:rsidRPr="000F47A0">
          <w:rPr>
            <w:rStyle w:val="a8"/>
          </w:rPr>
          <w:t>2. 시스템 구성 내역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_Toc229321853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2B048EBE" w14:textId="54483F5E" w:rsidR="00A4275F" w:rsidRDefault="00A4275F">
      <w:pPr>
        <w:pStyle w:val="32"/>
        <w:tabs>
          <w:tab w:val="right" w:leader="dot" w:pos="9767"/>
        </w:tabs>
        <w:rPr>
          <w:rFonts w:asciiTheme="minorHAnsi" w:eastAsiaTheme="minorEastAsia" w:hAnsiTheme="minorHAnsi" w:cstheme="minorBidi"/>
          <w:kern w:val="2"/>
          <w:szCs w:val="24"/>
          <w:lang w:eastAsia="ko-KR"/>
          <w14:ligatures w14:val="standardContextual"/>
        </w:rPr>
      </w:pPr>
      <w:hyperlink w:anchor="_Toc229321854" w:history="1">
        <w:r w:rsidRPr="000F47A0">
          <w:rPr>
            <w:rStyle w:val="a8"/>
          </w:rPr>
          <w:t>2.1 시스템 구성도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_Toc229321854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68E4E0C5" w14:textId="3A24308F" w:rsidR="00A4275F" w:rsidRDefault="00A4275F">
      <w:pPr>
        <w:pStyle w:val="32"/>
        <w:tabs>
          <w:tab w:val="right" w:leader="dot" w:pos="9767"/>
        </w:tabs>
        <w:rPr>
          <w:rFonts w:asciiTheme="minorHAnsi" w:eastAsiaTheme="minorEastAsia" w:hAnsiTheme="minorHAnsi" w:cstheme="minorBidi"/>
          <w:kern w:val="2"/>
          <w:szCs w:val="24"/>
          <w:lang w:eastAsia="ko-KR"/>
          <w14:ligatures w14:val="standardContextual"/>
        </w:rPr>
      </w:pPr>
      <w:hyperlink w:anchor="_Toc229321855" w:history="1">
        <w:r w:rsidRPr="000F47A0">
          <w:rPr>
            <w:rStyle w:val="a8"/>
          </w:rPr>
          <w:t>2.2 H/W 목록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_Toc229321855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2F8FC5ED" w14:textId="105B62E9" w:rsidR="00A4275F" w:rsidRDefault="00A4275F">
      <w:pPr>
        <w:pStyle w:val="32"/>
        <w:tabs>
          <w:tab w:val="right" w:leader="dot" w:pos="9767"/>
        </w:tabs>
        <w:rPr>
          <w:rFonts w:asciiTheme="minorHAnsi" w:eastAsiaTheme="minorEastAsia" w:hAnsiTheme="minorHAnsi" w:cstheme="minorBidi"/>
          <w:kern w:val="2"/>
          <w:szCs w:val="24"/>
          <w:lang w:eastAsia="ko-KR"/>
          <w14:ligatures w14:val="standardContextual"/>
        </w:rPr>
      </w:pPr>
      <w:hyperlink w:anchor="_Toc229321856" w:history="1">
        <w:r w:rsidRPr="000F47A0">
          <w:rPr>
            <w:rStyle w:val="a8"/>
          </w:rPr>
          <w:t>2.3 S/W 목록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_Toc229321856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39A8DF34" w14:textId="6DEAF35C" w:rsidR="00A4275F" w:rsidRDefault="00A4275F">
      <w:pPr>
        <w:pStyle w:val="22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kern w:val="2"/>
          <w:sz w:val="20"/>
          <w:szCs w:val="24"/>
          <w:lang w:eastAsia="ko-KR"/>
          <w14:ligatures w14:val="standardContextual"/>
        </w:rPr>
      </w:pPr>
      <w:hyperlink w:anchor="_Toc229321857" w:history="1">
        <w:r w:rsidRPr="000F47A0">
          <w:rPr>
            <w:rStyle w:val="a8"/>
          </w:rPr>
          <w:t>3. 추진 계획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_Toc229321857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1E879A05" w14:textId="36AE2D06" w:rsidR="00A4275F" w:rsidRDefault="00A4275F">
      <w:pPr>
        <w:pStyle w:val="32"/>
        <w:tabs>
          <w:tab w:val="right" w:leader="dot" w:pos="9767"/>
        </w:tabs>
        <w:rPr>
          <w:rFonts w:asciiTheme="minorHAnsi" w:eastAsiaTheme="minorEastAsia" w:hAnsiTheme="minorHAnsi" w:cstheme="minorBidi"/>
          <w:kern w:val="2"/>
          <w:szCs w:val="24"/>
          <w:lang w:eastAsia="ko-KR"/>
          <w14:ligatures w14:val="standardContextual"/>
        </w:rPr>
      </w:pPr>
      <w:hyperlink w:anchor="_Toc229321858" w:history="1">
        <w:r w:rsidRPr="000F47A0">
          <w:rPr>
            <w:rStyle w:val="a8"/>
          </w:rPr>
          <w:t>3.1 인력투입 내역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_Toc229321858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5C2D76D1" w14:textId="532C7A45" w:rsidR="00D83ACB" w:rsidRPr="00691814" w:rsidRDefault="00D67C80" w:rsidP="00C97CF6">
      <w:pPr>
        <w:rPr>
          <w:lang w:eastAsia="ko-KR"/>
        </w:rPr>
      </w:pPr>
      <w:r w:rsidRPr="00691814">
        <w:rPr>
          <w:rFonts w:ascii="KB금융 본문체 Medium" w:eastAsia="KB금융 본문체 Medium" w:hAnsi="KB금융 본문체 Medium"/>
          <w:lang w:eastAsia="ko-KR"/>
        </w:rPr>
        <w:fldChar w:fldCharType="end"/>
      </w:r>
    </w:p>
    <w:p w14:paraId="57340EA2" w14:textId="2549F797" w:rsidR="00992B4B" w:rsidRPr="00691814" w:rsidRDefault="00CC6469" w:rsidP="00466E4F">
      <w:pPr>
        <w:pStyle w:val="1"/>
      </w:pPr>
      <w:bookmarkStart w:id="12" w:name="_Toc229321829"/>
      <w:r w:rsidRPr="00691814">
        <w:t>배경</w:t>
      </w:r>
      <w:r w:rsidRPr="00691814">
        <w:rPr>
          <w:rFonts w:hint="eastAsia"/>
        </w:rPr>
        <w:t xml:space="preserve"> 및 목표</w:t>
      </w:r>
      <w:bookmarkEnd w:id="12"/>
    </w:p>
    <w:p w14:paraId="03224D79" w14:textId="77777777" w:rsidR="006E47FE" w:rsidRPr="00691814" w:rsidRDefault="006E47FE" w:rsidP="006E47FE">
      <w:pPr>
        <w:pStyle w:val="20"/>
        <w:numPr>
          <w:ilvl w:val="0"/>
          <w:numId w:val="0"/>
        </w:numPr>
        <w:ind w:left="400"/>
      </w:pPr>
      <w:bookmarkStart w:id="13" w:name="_Toc503797253"/>
      <w:bookmarkStart w:id="14" w:name="_Toc503880984"/>
      <w:bookmarkStart w:id="15" w:name="_Toc503881287"/>
      <w:bookmarkStart w:id="16" w:name="_Toc229321830"/>
      <w:bookmarkEnd w:id="0"/>
      <w:r w:rsidRPr="00691814">
        <w:rPr>
          <w:rFonts w:hint="eastAsia"/>
        </w:rPr>
        <w:t>1.1추진 배경</w:t>
      </w:r>
      <w:bookmarkEnd w:id="13"/>
      <w:bookmarkEnd w:id="14"/>
      <w:bookmarkEnd w:id="15"/>
      <w:bookmarkEnd w:id="16"/>
    </w:p>
    <w:p w14:paraId="5602CEA8" w14:textId="77777777" w:rsidR="006E47FE" w:rsidRPr="00691814" w:rsidRDefault="006E47FE" w:rsidP="006E47FE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sz w:val="23"/>
          <w:szCs w:val="23"/>
        </w:rPr>
      </w:pPr>
      <w:bookmarkStart w:id="17" w:name="_Toc503797254"/>
      <w:bookmarkStart w:id="18" w:name="_Toc503880985"/>
      <w:bookmarkStart w:id="19" w:name="_Toc503881288"/>
      <w:r w:rsidRPr="00691814">
        <w:rPr>
          <w:rFonts w:ascii="KB금융 본문체 Light" w:eastAsia="KB금융 본문체 Light" w:hAnsi="KB금융 본문체 Light" w:hint="eastAsia"/>
          <w:sz w:val="23"/>
          <w:szCs w:val="23"/>
        </w:rPr>
        <w:t xml:space="preserve">디지털 패러다임의 급격한 변화 및 다양한 고객 니즈에 신속하고 유연하게 대응할 수 있는 새로운 </w:t>
      </w:r>
      <w:proofErr w:type="spellStart"/>
      <w:r w:rsidRPr="00691814">
        <w:rPr>
          <w:rFonts w:ascii="KB금융 본문체 Light" w:eastAsia="KB금융 본문체 Light" w:hAnsi="KB금융 본문체 Light" w:hint="eastAsia"/>
          <w:sz w:val="23"/>
          <w:szCs w:val="23"/>
        </w:rPr>
        <w:t>비대면</w:t>
      </w:r>
      <w:proofErr w:type="spellEnd"/>
      <w:r w:rsidRPr="00691814">
        <w:rPr>
          <w:rFonts w:ascii="KB금융 본문체 Light" w:eastAsia="KB금융 본문체 Light" w:hAnsi="KB금융 본문체 Light" w:hint="eastAsia"/>
          <w:sz w:val="23"/>
          <w:szCs w:val="23"/>
        </w:rPr>
        <w:t xml:space="preserve"> 아키텍처 재설계 및 이에 대응하는 인프라 재구축 필요</w:t>
      </w:r>
    </w:p>
    <w:p w14:paraId="0A741D66" w14:textId="69E64FB2" w:rsidR="003D163F" w:rsidRPr="00691814" w:rsidRDefault="003D163F" w:rsidP="003D163F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sz w:val="23"/>
          <w:szCs w:val="23"/>
        </w:rPr>
      </w:pPr>
      <w:r w:rsidRPr="00691814">
        <w:rPr>
          <w:rFonts w:ascii="KB금융 본문체 Light" w:eastAsia="KB금융 본문체 Light" w:hAnsi="KB금융 본문체 Light" w:cs="Tahoma" w:hint="eastAsia"/>
        </w:rPr>
        <w:t xml:space="preserve">현행 </w:t>
      </w:r>
      <w:proofErr w:type="spellStart"/>
      <w:r w:rsidRPr="00691814">
        <w:rPr>
          <w:rFonts w:ascii="KB금융 본문체 Light" w:eastAsia="KB금융 본문체 Light" w:hAnsi="KB금융 본문체 Light" w:cs="Tahoma" w:hint="eastAsia"/>
        </w:rPr>
        <w:t>비대면</w:t>
      </w:r>
      <w:proofErr w:type="spellEnd"/>
      <w:r w:rsidR="009215B2" w:rsidRPr="00691814">
        <w:rPr>
          <w:rFonts w:ascii="KB금융 본문체 Light" w:eastAsia="KB금융 본문체 Light" w:hAnsi="KB금융 본문체 Light" w:cs="Tahoma" w:hint="eastAsia"/>
        </w:rPr>
        <w:t xml:space="preserve"> </w:t>
      </w:r>
      <w:r w:rsidRPr="00691814">
        <w:rPr>
          <w:rFonts w:ascii="KB금융 본문체 Light" w:eastAsia="KB금융 본문체 Light" w:hAnsi="KB금융 본문체 Light" w:cs="Tahoma" w:hint="eastAsia"/>
        </w:rPr>
        <w:t>프레임워크에서는 부하나 장애</w:t>
      </w:r>
      <w:r w:rsidR="00655B78" w:rsidRPr="00691814">
        <w:rPr>
          <w:rFonts w:ascii="KB금융 본문체 Light" w:eastAsia="KB금융 본문체 Light" w:hAnsi="KB금융 본문체 Light" w:cs="Tahoma" w:hint="eastAsia"/>
        </w:rPr>
        <w:t xml:space="preserve"> </w:t>
      </w:r>
      <w:r w:rsidRPr="00691814">
        <w:rPr>
          <w:rFonts w:ascii="KB금융 본문체 Light" w:eastAsia="KB금융 본문체 Light" w:hAnsi="KB금융 본문체 Light" w:cs="Tahoma" w:hint="eastAsia"/>
        </w:rPr>
        <w:t xml:space="preserve">시 </w:t>
      </w:r>
      <w:r w:rsidRPr="00691814">
        <w:rPr>
          <w:rFonts w:ascii="KB금융 본문체 Light" w:eastAsia="KB금융 본문체 Light" w:hAnsi="KB금융 본문체 Light" w:hint="eastAsia"/>
          <w:bCs/>
          <w:szCs w:val="20"/>
        </w:rPr>
        <w:t>상호 영향을 미치며 서비스 단위로 최신 기술</w:t>
      </w:r>
      <w:r w:rsidR="00FC1147" w:rsidRPr="00691814">
        <w:rPr>
          <w:rFonts w:ascii="KB금융 본문체 Light" w:eastAsia="KB금융 본문체 Light" w:hAnsi="KB금융 본문체 Light" w:hint="eastAsia"/>
          <w:bCs/>
          <w:szCs w:val="20"/>
        </w:rPr>
        <w:t xml:space="preserve"> </w:t>
      </w:r>
      <w:r w:rsidRPr="00691814">
        <w:rPr>
          <w:rFonts w:ascii="KB금융 본문체 Light" w:eastAsia="KB금융 본문체 Light" w:hAnsi="KB금융 본문체 Light" w:hint="eastAsia"/>
          <w:bCs/>
          <w:szCs w:val="20"/>
        </w:rPr>
        <w:t>적용이 어려</w:t>
      </w:r>
      <w:r w:rsidR="00992592" w:rsidRPr="00691814">
        <w:rPr>
          <w:rFonts w:ascii="KB금융 본문체 Light" w:eastAsia="KB금융 본문체 Light" w:hAnsi="KB금융 본문체 Light" w:hint="eastAsia"/>
          <w:bCs/>
          <w:szCs w:val="20"/>
        </w:rPr>
        <w:t>워 민</w:t>
      </w:r>
      <w:r w:rsidR="00B306D7" w:rsidRPr="00691814">
        <w:rPr>
          <w:rFonts w:ascii="KB금융 본문체 Light" w:eastAsia="KB금융 본문체 Light" w:hAnsi="KB금융 본문체 Light" w:hint="eastAsia"/>
          <w:bCs/>
          <w:szCs w:val="20"/>
        </w:rPr>
        <w:t>첩</w:t>
      </w:r>
      <w:r w:rsidR="00992592" w:rsidRPr="00691814">
        <w:rPr>
          <w:rFonts w:ascii="KB금융 본문체 Light" w:eastAsia="KB금융 본문체 Light" w:hAnsi="KB금융 본문체 Light" w:hint="eastAsia"/>
          <w:bCs/>
          <w:szCs w:val="20"/>
        </w:rPr>
        <w:t>성이 낮음</w:t>
      </w:r>
    </w:p>
    <w:p w14:paraId="5CD63DE7" w14:textId="77777777" w:rsidR="00655C54" w:rsidRPr="00691814" w:rsidRDefault="003D163F" w:rsidP="00655C54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sz w:val="23"/>
          <w:szCs w:val="23"/>
        </w:rPr>
      </w:pPr>
      <w:proofErr w:type="spellStart"/>
      <w:r w:rsidRPr="00691814">
        <w:rPr>
          <w:rFonts w:ascii="KB금융 본문체 Light" w:eastAsia="KB금융 본문체 Light" w:hAnsi="KB금융 본문체 Light" w:cs="Tahoma" w:hint="eastAsia"/>
        </w:rPr>
        <w:t>빅이벤트로</w:t>
      </w:r>
      <w:proofErr w:type="spellEnd"/>
      <w:r w:rsidRPr="00691814">
        <w:rPr>
          <w:rFonts w:ascii="KB금융 본문체 Light" w:eastAsia="KB금융 본문체 Light" w:hAnsi="KB금융 본문체 Light" w:cs="Tahoma" w:hint="eastAsia"/>
        </w:rPr>
        <w:t xml:space="preserve"> 거래량 증가에 따른 근본적인</w:t>
      </w:r>
      <w:r w:rsidR="006B162F" w:rsidRPr="00691814">
        <w:rPr>
          <w:rFonts w:ascii="KB금융 본문체 Light" w:eastAsia="KB금융 본문체 Light" w:hAnsi="KB금융 본문체 Light" w:cs="Tahoma" w:hint="eastAsia"/>
        </w:rPr>
        <w:t xml:space="preserve"> </w:t>
      </w:r>
      <w:r w:rsidRPr="00691814">
        <w:rPr>
          <w:rFonts w:ascii="KB금융 본문체 Light" w:eastAsia="KB금융 본문체 Light" w:hAnsi="KB금융 본문체 Light" w:cs="Tahoma" w:hint="eastAsia"/>
        </w:rPr>
        <w:t>대응방안 모색 필요</w:t>
      </w:r>
    </w:p>
    <w:p w14:paraId="4E2BBB9C" w14:textId="77777777" w:rsidR="006E47FE" w:rsidRPr="00691814" w:rsidRDefault="006E47FE" w:rsidP="006E47FE">
      <w:pPr>
        <w:pStyle w:val="20"/>
        <w:numPr>
          <w:ilvl w:val="0"/>
          <w:numId w:val="0"/>
        </w:numPr>
        <w:ind w:left="400"/>
      </w:pPr>
      <w:bookmarkStart w:id="20" w:name="_Toc229321831"/>
      <w:r w:rsidRPr="00691814">
        <w:rPr>
          <w:rFonts w:hint="eastAsia"/>
        </w:rPr>
        <w:t>1.</w:t>
      </w:r>
      <w:r w:rsidRPr="00691814">
        <w:t xml:space="preserve">2 </w:t>
      </w:r>
      <w:r w:rsidRPr="00691814">
        <w:rPr>
          <w:rFonts w:hint="eastAsia"/>
        </w:rPr>
        <w:t>추진 목표</w:t>
      </w:r>
      <w:bookmarkEnd w:id="17"/>
      <w:bookmarkEnd w:id="18"/>
      <w:bookmarkEnd w:id="19"/>
      <w:bookmarkEnd w:id="20"/>
    </w:p>
    <w:p w14:paraId="7EC940F6" w14:textId="307B244B" w:rsidR="006E47FE" w:rsidRPr="00691814" w:rsidRDefault="00127FE2" w:rsidP="006E47FE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bookmarkStart w:id="21" w:name="_Toc503797255"/>
      <w:bookmarkStart w:id="22" w:name="_Toc503880986"/>
      <w:bookmarkStart w:id="23" w:name="_Toc503881289"/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클라우드 </w:t>
      </w:r>
      <w:r w:rsidR="006E47FE"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기반</w:t>
      </w: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의 확장 가능한 </w:t>
      </w:r>
      <w:r w:rsidR="006E47FE"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아키텍처 구축을 통한 </w:t>
      </w:r>
      <w:r w:rsidR="003D163F"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서비스 </w:t>
      </w:r>
      <w:r w:rsidR="006E47FE"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독립성 확보</w:t>
      </w:r>
    </w:p>
    <w:p w14:paraId="09CE0FC9" w14:textId="72FFA4BE" w:rsidR="006E47FE" w:rsidRPr="00691814" w:rsidRDefault="006E47FE" w:rsidP="006E47FE">
      <w:pPr>
        <w:pStyle w:val="af6"/>
        <w:spacing w:before="100" w:line="360" w:lineRule="exact"/>
        <w:ind w:leftChars="300" w:left="900" w:hangingChars="100" w:hanging="240"/>
        <w:rPr>
          <w:rFonts w:ascii="KB금융 본문체 Light" w:eastAsia="KB금융 본문체 Light" w:hAnsi="KB금융 본문체 Light" w:cs="Tahoma"/>
        </w:rPr>
      </w:pPr>
      <w:proofErr w:type="spellStart"/>
      <w:r w:rsidRPr="00691814">
        <w:rPr>
          <w:rFonts w:ascii="KB금융 본문체 Light" w:eastAsia="KB금융 본문체 Light" w:hAnsi="KB금융 본문체 Light" w:cs="Tahoma" w:hint="eastAsia"/>
        </w:rPr>
        <w:t>ㅇ</w:t>
      </w:r>
      <w:proofErr w:type="spellEnd"/>
      <w:r w:rsidRPr="00691814">
        <w:rPr>
          <w:rFonts w:ascii="KB금융 본문체 Light" w:eastAsia="KB금융 본문체 Light" w:hAnsi="KB금융 본문체 Light" w:cs="Tahoma" w:hint="eastAsia"/>
        </w:rPr>
        <w:t xml:space="preserve"> 서비스가 독립적으로 개발/배포/관리되어 빠른 서비스 제공</w:t>
      </w:r>
    </w:p>
    <w:p w14:paraId="41405395" w14:textId="5C4FF1AF" w:rsidR="006E47FE" w:rsidRPr="00691814" w:rsidRDefault="006E47FE" w:rsidP="006E47FE">
      <w:pPr>
        <w:pStyle w:val="af6"/>
        <w:spacing w:before="100" w:line="360" w:lineRule="exact"/>
        <w:ind w:leftChars="300" w:left="900" w:hangingChars="100" w:hanging="240"/>
        <w:rPr>
          <w:rFonts w:ascii="KB금융 본문체 Light" w:eastAsia="KB금융 본문체 Light" w:hAnsi="KB금융 본문체 Light" w:cs="Tahoma"/>
        </w:rPr>
      </w:pPr>
      <w:proofErr w:type="spellStart"/>
      <w:r w:rsidRPr="00691814">
        <w:rPr>
          <w:rFonts w:ascii="KB금융 본문체 Light" w:eastAsia="KB금융 본문체 Light" w:hAnsi="KB금융 본문체 Light" w:cs="Tahoma" w:hint="eastAsia"/>
        </w:rPr>
        <w:t>ㅇ</w:t>
      </w:r>
      <w:proofErr w:type="spellEnd"/>
      <w:r w:rsidRPr="00691814">
        <w:rPr>
          <w:rFonts w:ascii="KB금융 본문체 Light" w:eastAsia="KB금융 본문체 Light" w:hAnsi="KB금융 본문체 Light" w:cs="Tahoma" w:hint="eastAsia"/>
        </w:rPr>
        <w:t xml:space="preserve"> 부하 및 장애발생 시 상호 서비스별 전이</w:t>
      </w:r>
      <w:r w:rsidR="006B162F" w:rsidRPr="00691814">
        <w:rPr>
          <w:rFonts w:ascii="KB금융 본문체 Light" w:eastAsia="KB금융 본문체 Light" w:hAnsi="KB금융 본문체 Light" w:cs="Tahoma" w:hint="eastAsia"/>
        </w:rPr>
        <w:t xml:space="preserve"> </w:t>
      </w:r>
      <w:r w:rsidRPr="00691814">
        <w:rPr>
          <w:rFonts w:ascii="KB금융 본문체 Light" w:eastAsia="KB금융 본문체 Light" w:hAnsi="KB금융 본문체 Light" w:cs="Tahoma" w:hint="eastAsia"/>
        </w:rPr>
        <w:t>가능성 축소</w:t>
      </w:r>
    </w:p>
    <w:p w14:paraId="561A8FDA" w14:textId="77777777" w:rsidR="00992592" w:rsidRPr="00691814" w:rsidRDefault="00992592" w:rsidP="00992592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sz w:val="23"/>
          <w:szCs w:val="23"/>
        </w:rPr>
      </w:pPr>
      <w:r w:rsidRPr="00691814">
        <w:rPr>
          <w:rFonts w:ascii="KB금융 본문체 Light" w:eastAsia="KB금융 본문체 Light" w:hAnsi="KB금융 본문체 Light" w:cs="Tahoma" w:hint="eastAsia"/>
        </w:rPr>
        <w:t>인프라 및 프레임워크 공통기능을 선구축하여,</w:t>
      </w:r>
      <w:r w:rsidRPr="00691814">
        <w:rPr>
          <w:rFonts w:ascii="KB금융 본문체 Light" w:eastAsia="KB금융 본문체 Light" w:hAnsi="KB금융 본문체 Light" w:cs="Tahoma"/>
        </w:rPr>
        <w:t xml:space="preserve"> </w:t>
      </w:r>
      <w:r w:rsidRPr="00691814">
        <w:rPr>
          <w:rFonts w:ascii="KB금융 본문체 Light" w:eastAsia="KB금융 본문체 Light" w:hAnsi="KB금융 본문체 Light" w:cs="Tahoma" w:hint="eastAsia"/>
        </w:rPr>
        <w:t>업무가 단계적 전환될 수 있는 기반 마련</w:t>
      </w:r>
    </w:p>
    <w:p w14:paraId="5BD3527E" w14:textId="77777777" w:rsidR="006E47FE" w:rsidRPr="00691814" w:rsidRDefault="006E47FE" w:rsidP="006E47FE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proofErr w:type="spellStart"/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비대면</w:t>
      </w:r>
      <w:proofErr w:type="spellEnd"/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 조직의 </w:t>
      </w:r>
      <w:proofErr w:type="spellStart"/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플랫폼化</w:t>
      </w:r>
      <w:proofErr w:type="spellEnd"/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 및 </w:t>
      </w:r>
      <w:proofErr w:type="spellStart"/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에자일</w:t>
      </w:r>
      <w:proofErr w:type="spellEnd"/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 개발문화에 대응할 수 있는 체계 구축</w:t>
      </w:r>
    </w:p>
    <w:p w14:paraId="7A71B533" w14:textId="2B81ECD1" w:rsidR="006E47FE" w:rsidRPr="00691814" w:rsidRDefault="006E47FE" w:rsidP="006E47FE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향후 </w:t>
      </w:r>
      <w:proofErr w:type="spellStart"/>
      <w:r w:rsidR="00B306D7"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프론트엔드</w:t>
      </w:r>
      <w:proofErr w:type="spellEnd"/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 신기술 도입</w:t>
      </w:r>
      <w:r w:rsidR="006B162F"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 </w:t>
      </w: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시 유연하게 활용</w:t>
      </w:r>
      <w:r w:rsidR="00CD2DA1"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 </w:t>
      </w: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가능한 아키텍처 구성</w:t>
      </w:r>
    </w:p>
    <w:p w14:paraId="572E467F" w14:textId="3531D9DD" w:rsidR="00B306D7" w:rsidRPr="00691814" w:rsidRDefault="00B306D7" w:rsidP="006E47FE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오픈소스를 활용한 비용 절감 및 내부 개발 역량 강화</w:t>
      </w:r>
    </w:p>
    <w:p w14:paraId="2D948162" w14:textId="5DB73A6E" w:rsidR="00B306D7" w:rsidRPr="00691814" w:rsidRDefault="00B306D7" w:rsidP="00B306D7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r w:rsidRPr="00691814"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  <w:t>내부 직원의 효율적인 관리와 원활한 운영을 지원하는 KB</w:t>
      </w:r>
      <w:proofErr w:type="spellStart"/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스타뱅킹</w:t>
      </w:r>
      <w:proofErr w:type="spellEnd"/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 </w:t>
      </w:r>
      <w:proofErr w:type="spellStart"/>
      <w:r w:rsidRPr="00691814"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  <w:t>어드민</w:t>
      </w:r>
      <w:proofErr w:type="spellEnd"/>
      <w:r w:rsidRPr="00691814"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  <w:t xml:space="preserve"> 시스템 구축</w:t>
      </w:r>
    </w:p>
    <w:p w14:paraId="120C1D89" w14:textId="77777777" w:rsidR="006E47FE" w:rsidRPr="00691814" w:rsidRDefault="006E47FE" w:rsidP="006E47FE">
      <w:pPr>
        <w:pStyle w:val="20"/>
        <w:numPr>
          <w:ilvl w:val="0"/>
          <w:numId w:val="0"/>
        </w:numPr>
        <w:ind w:left="400"/>
      </w:pPr>
      <w:bookmarkStart w:id="24" w:name="_Toc229321832"/>
      <w:r w:rsidRPr="00691814">
        <w:rPr>
          <w:rFonts w:hint="eastAsia"/>
        </w:rPr>
        <w:t>1</w:t>
      </w:r>
      <w:r w:rsidRPr="00691814">
        <w:t xml:space="preserve">.3 </w:t>
      </w:r>
      <w:r w:rsidRPr="00691814">
        <w:rPr>
          <w:rFonts w:hint="eastAsia"/>
        </w:rPr>
        <w:t>기대 효과</w:t>
      </w:r>
      <w:bookmarkEnd w:id="21"/>
      <w:bookmarkEnd w:id="22"/>
      <w:bookmarkEnd w:id="23"/>
      <w:bookmarkEnd w:id="24"/>
    </w:p>
    <w:p w14:paraId="75D5BC60" w14:textId="77777777" w:rsidR="006E47FE" w:rsidRPr="00691814" w:rsidRDefault="006E47FE" w:rsidP="006E47FE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전체 시스템에 영향을 미치지 않고 단위 서비스로 배포하여 개발 속도 향상</w:t>
      </w:r>
    </w:p>
    <w:p w14:paraId="23A8A424" w14:textId="77777777" w:rsidR="006E47FE" w:rsidRPr="00691814" w:rsidRDefault="006E47FE" w:rsidP="006E47FE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단위 서비스마다 다양한 기술 스택과 도구를 사용하여 혁신적인 솔루션 개발 가능</w:t>
      </w:r>
    </w:p>
    <w:p w14:paraId="17ADB6E6" w14:textId="77777777" w:rsidR="006E47FE" w:rsidRPr="00691814" w:rsidRDefault="006E47FE" w:rsidP="006E47FE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단위 서비스 간 영향을 미치지 않는 격리된 구조로 설계하여 장애로부터 격리됨</w:t>
      </w:r>
    </w:p>
    <w:p w14:paraId="7E4E4368" w14:textId="77777777" w:rsidR="006E47FE" w:rsidRPr="00691814" w:rsidRDefault="006E47FE" w:rsidP="008427CC">
      <w:pPr>
        <w:pStyle w:val="af6"/>
        <w:numPr>
          <w:ilvl w:val="0"/>
          <w:numId w:val="17"/>
        </w:numPr>
        <w:spacing w:before="100" w:line="360" w:lineRule="exact"/>
        <w:ind w:leftChars="0" w:left="800" w:hanging="397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단위 서비스를 팀 단위로 관리하여 협업이 용이해지고 필요한 서비스 간 연결하여 사용하므로 자원의 확장성을 높임</w:t>
      </w:r>
    </w:p>
    <w:p w14:paraId="1102496C" w14:textId="77777777" w:rsidR="006E47FE" w:rsidRPr="00691814" w:rsidRDefault="006E47FE" w:rsidP="006E47FE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계열사 및 타 연계시스템간 서비스 확장성 확보</w:t>
      </w:r>
    </w:p>
    <w:p w14:paraId="4F42FB3C" w14:textId="430E1D83" w:rsidR="00450345" w:rsidRPr="00691814" w:rsidRDefault="006E47FE" w:rsidP="00B306D7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lastRenderedPageBreak/>
        <w:t>채널 독립사용업무의 전진구성으로 호출</w:t>
      </w:r>
      <w:r w:rsidR="00655B78"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 </w:t>
      </w: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구간 감소로 인한 서비스 속도</w:t>
      </w:r>
      <w:r w:rsidR="00655B78"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 </w:t>
      </w: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향상</w:t>
      </w:r>
    </w:p>
    <w:p w14:paraId="3946A066" w14:textId="18D78EEA" w:rsidR="00371657" w:rsidRPr="00691814" w:rsidRDefault="00371657" w:rsidP="00371657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설계 및 개발의 주도적 참여를 통한 기술 내재화 및 직원 역량 강화</w:t>
      </w:r>
    </w:p>
    <w:p w14:paraId="658335CF" w14:textId="2172C316" w:rsidR="00992B4B" w:rsidRPr="00691814" w:rsidRDefault="00BB73BA" w:rsidP="00466E4F">
      <w:pPr>
        <w:pStyle w:val="1"/>
      </w:pPr>
      <w:bookmarkStart w:id="25" w:name="_Toc503797256"/>
      <w:bookmarkStart w:id="26" w:name="_Toc503880987"/>
      <w:bookmarkStart w:id="27" w:name="_Toc503881290"/>
      <w:bookmarkStart w:id="28" w:name="_Toc229321833"/>
      <w:r w:rsidRPr="00691814">
        <w:rPr>
          <w:rFonts w:hint="eastAsia"/>
        </w:rPr>
        <w:t>프로젝트 개요</w:t>
      </w:r>
      <w:bookmarkEnd w:id="25"/>
      <w:bookmarkEnd w:id="26"/>
      <w:bookmarkEnd w:id="27"/>
      <w:bookmarkEnd w:id="28"/>
    </w:p>
    <w:p w14:paraId="75B43CBC" w14:textId="0D33E7E3" w:rsidR="00C42BCB" w:rsidRPr="00691814" w:rsidRDefault="00C07DB2" w:rsidP="00C07DB2">
      <w:pPr>
        <w:pStyle w:val="20"/>
        <w:numPr>
          <w:ilvl w:val="0"/>
          <w:numId w:val="0"/>
        </w:numPr>
        <w:ind w:left="400"/>
      </w:pPr>
      <w:bookmarkStart w:id="29" w:name="_Toc503797257"/>
      <w:bookmarkStart w:id="30" w:name="_Toc503880988"/>
      <w:bookmarkStart w:id="31" w:name="_Toc503881291"/>
      <w:bookmarkStart w:id="32" w:name="_Toc229321834"/>
      <w:r w:rsidRPr="00691814">
        <w:rPr>
          <w:rFonts w:hint="eastAsia"/>
        </w:rPr>
        <w:t>2.1</w:t>
      </w:r>
      <w:r w:rsidR="00BF607D" w:rsidRPr="00691814">
        <w:t xml:space="preserve"> </w:t>
      </w:r>
      <w:r w:rsidR="00D45DE7" w:rsidRPr="00691814">
        <w:rPr>
          <w:rFonts w:hint="eastAsia"/>
        </w:rPr>
        <w:t>프로젝트명</w:t>
      </w:r>
      <w:bookmarkEnd w:id="29"/>
      <w:bookmarkEnd w:id="30"/>
      <w:bookmarkEnd w:id="31"/>
      <w:bookmarkEnd w:id="32"/>
    </w:p>
    <w:p w14:paraId="50B782EC" w14:textId="6638F2A7" w:rsidR="00483F7B" w:rsidRPr="00691814" w:rsidRDefault="00A910B6" w:rsidP="00A31170">
      <w:pPr>
        <w:numPr>
          <w:ilvl w:val="0"/>
          <w:numId w:val="17"/>
        </w:numPr>
        <w:rPr>
          <w:rFonts w:ascii="KB금융 본문체 Light" w:eastAsia="KB금융 본문체 Light" w:hAnsi="KB금융 본문체 Light" w:cs="바탕"/>
          <w:sz w:val="24"/>
          <w:szCs w:val="24"/>
          <w:shd w:val="clear" w:color="auto" w:fill="FFFFFF"/>
          <w:lang w:eastAsia="ko-KR"/>
        </w:rPr>
      </w:pPr>
      <w:r w:rsidRPr="00691814">
        <w:rPr>
          <w:rFonts w:ascii="KB금융 본문체 Light" w:eastAsia="KB금융 본문체 Light" w:hAnsi="KB금융 본문체 Light" w:cs="바탕" w:hint="eastAsia"/>
          <w:sz w:val="24"/>
          <w:szCs w:val="24"/>
          <w:shd w:val="clear" w:color="auto" w:fill="FFFFFF"/>
          <w:lang w:eastAsia="ko-KR"/>
        </w:rPr>
        <w:t>「</w:t>
      </w:r>
      <w:r w:rsidR="00F033E1" w:rsidRPr="00691814">
        <w:rPr>
          <w:rFonts w:ascii="KB금융 본문체 Light" w:eastAsia="KB금융 본문체 Light" w:hAnsi="KB금융 본문체 Light" w:cs="바탕" w:hint="eastAsia"/>
          <w:sz w:val="24"/>
          <w:szCs w:val="24"/>
          <w:shd w:val="clear" w:color="auto" w:fill="FFFFFF"/>
          <w:lang w:eastAsia="ko-KR"/>
        </w:rPr>
        <w:t>KB스타뱅킹 전용 프레임워크 구축</w:t>
      </w:r>
      <w:r w:rsidRPr="00691814">
        <w:rPr>
          <w:rFonts w:ascii="KB금융 본문체 Light" w:eastAsia="KB금융 본문체 Light" w:hAnsi="KB금융 본문체 Light" w:cs="바탕" w:hint="eastAsia"/>
          <w:sz w:val="24"/>
          <w:szCs w:val="24"/>
          <w:shd w:val="clear" w:color="auto" w:fill="FFFFFF"/>
          <w:lang w:eastAsia="ko-KR"/>
        </w:rPr>
        <w:t>」</w:t>
      </w:r>
    </w:p>
    <w:p w14:paraId="2B268954" w14:textId="3BD66963" w:rsidR="006E2FF9" w:rsidRPr="00691814" w:rsidRDefault="00C07DB2" w:rsidP="00C07DB2">
      <w:pPr>
        <w:pStyle w:val="20"/>
        <w:numPr>
          <w:ilvl w:val="0"/>
          <w:numId w:val="0"/>
        </w:numPr>
        <w:ind w:left="400"/>
      </w:pPr>
      <w:bookmarkStart w:id="33" w:name="_Toc503797258"/>
      <w:bookmarkStart w:id="34" w:name="_Toc503880989"/>
      <w:bookmarkStart w:id="35" w:name="_Toc503881292"/>
      <w:bookmarkStart w:id="36" w:name="_Toc229321835"/>
      <w:r w:rsidRPr="00691814">
        <w:rPr>
          <w:rFonts w:hint="eastAsia"/>
        </w:rPr>
        <w:t>2.</w:t>
      </w:r>
      <w:r w:rsidRPr="00691814">
        <w:t>2</w:t>
      </w:r>
      <w:r w:rsidR="00BF607D" w:rsidRPr="00691814">
        <w:t xml:space="preserve"> </w:t>
      </w:r>
      <w:r w:rsidR="006E2FF9" w:rsidRPr="00691814">
        <w:rPr>
          <w:rFonts w:hint="eastAsia"/>
        </w:rPr>
        <w:t>프로젝트 기간</w:t>
      </w:r>
      <w:bookmarkEnd w:id="33"/>
      <w:bookmarkEnd w:id="34"/>
      <w:bookmarkEnd w:id="35"/>
      <w:bookmarkEnd w:id="36"/>
    </w:p>
    <w:p w14:paraId="41BB5FA2" w14:textId="34238E2C" w:rsidR="000D24A7" w:rsidRDefault="00FD33B4" w:rsidP="00A31170">
      <w:pPr>
        <w:numPr>
          <w:ilvl w:val="0"/>
          <w:numId w:val="17"/>
        </w:numPr>
        <w:rPr>
          <w:rFonts w:ascii="KB금융 본문체 Light" w:eastAsia="KB금융 본문체 Light" w:hAnsi="KB금융 본문체 Light" w:cs="바탕"/>
          <w:color w:val="000000" w:themeColor="text1"/>
          <w:sz w:val="24"/>
          <w:szCs w:val="24"/>
          <w:shd w:val="clear" w:color="auto" w:fill="FFFFFF"/>
          <w:lang w:eastAsia="ko-KR"/>
        </w:rPr>
      </w:pPr>
      <w:r w:rsidRPr="00691814">
        <w:rPr>
          <w:rFonts w:ascii="KB금융 본문체 Light" w:eastAsia="KB금융 본문체 Light" w:hAnsi="KB금융 본문체 Light" w:cs="바탕" w:hint="eastAsia"/>
          <w:color w:val="000000" w:themeColor="text1"/>
          <w:sz w:val="24"/>
          <w:szCs w:val="24"/>
          <w:shd w:val="clear" w:color="auto" w:fill="FFFFFF"/>
          <w:lang w:eastAsia="ko-KR"/>
        </w:rPr>
        <w:t>개발착수</w:t>
      </w:r>
      <w:r w:rsidR="004879F5" w:rsidRPr="00691814">
        <w:rPr>
          <w:rFonts w:ascii="KB금융 본문체 Light" w:eastAsia="KB금융 본문체 Light" w:hAnsi="KB금융 본문체 Light" w:cs="바탕" w:hint="eastAsia"/>
          <w:color w:val="000000" w:themeColor="text1"/>
          <w:sz w:val="24"/>
          <w:szCs w:val="24"/>
          <w:shd w:val="clear" w:color="auto" w:fill="FFFFFF"/>
          <w:lang w:eastAsia="ko-KR"/>
        </w:rPr>
        <w:t>일로부터</w:t>
      </w:r>
      <w:r w:rsidR="00126842" w:rsidRPr="00691814">
        <w:rPr>
          <w:rFonts w:ascii="KB금융 본문체 Light" w:eastAsia="KB금융 본문체 Light" w:hAnsi="KB금융 본문체 Light" w:cs="바탕" w:hint="eastAsia"/>
          <w:color w:val="000000" w:themeColor="text1"/>
          <w:sz w:val="24"/>
          <w:szCs w:val="24"/>
          <w:shd w:val="clear" w:color="auto" w:fill="FFFFFF"/>
          <w:lang w:eastAsia="ko-KR"/>
        </w:rPr>
        <w:t xml:space="preserve"> </w:t>
      </w:r>
      <w:r w:rsidR="00DA3EFD">
        <w:rPr>
          <w:rFonts w:ascii="KB금융 본문체 Light" w:eastAsia="KB금융 본문체 Light" w:hAnsi="KB금융 본문체 Light" w:cs="바탕"/>
          <w:color w:val="000000" w:themeColor="text1"/>
          <w:sz w:val="24"/>
          <w:szCs w:val="24"/>
          <w:shd w:val="clear" w:color="auto" w:fill="FFFFFF"/>
          <w:lang w:eastAsia="ko-KR"/>
        </w:rPr>
        <w:t>10</w:t>
      </w:r>
      <w:r w:rsidR="004879F5" w:rsidRPr="00691814">
        <w:rPr>
          <w:rFonts w:ascii="KB금융 본문체 Light" w:eastAsia="KB금융 본문체 Light" w:hAnsi="KB금융 본문체 Light" w:cs="바탕" w:hint="eastAsia"/>
          <w:color w:val="000000" w:themeColor="text1"/>
          <w:sz w:val="24"/>
          <w:szCs w:val="24"/>
          <w:shd w:val="clear" w:color="auto" w:fill="FFFFFF"/>
          <w:lang w:eastAsia="ko-KR"/>
        </w:rPr>
        <w:t>개월</w:t>
      </w:r>
    </w:p>
    <w:p w14:paraId="1F34A5D6" w14:textId="699ABB19" w:rsidR="00DA3EFD" w:rsidRPr="00691814" w:rsidRDefault="00DA3EFD" w:rsidP="00DA3EFD">
      <w:pPr>
        <w:ind w:left="760"/>
        <w:rPr>
          <w:rFonts w:ascii="KB금융 본문체 Light" w:eastAsia="KB금융 본문체 Light" w:hAnsi="KB금융 본문체 Light" w:cs="바탕"/>
          <w:color w:val="000000" w:themeColor="text1"/>
          <w:sz w:val="24"/>
          <w:szCs w:val="24"/>
          <w:shd w:val="clear" w:color="auto" w:fill="FFFFFF"/>
          <w:lang w:eastAsia="ko-KR"/>
        </w:rPr>
      </w:pPr>
      <w:r>
        <w:rPr>
          <w:rFonts w:ascii="맑은 고딕" w:eastAsia="맑은 고딕" w:hAnsi="맑은 고딕" w:cs="바탕" w:hint="eastAsia"/>
          <w:color w:val="000000" w:themeColor="text1"/>
          <w:sz w:val="24"/>
          <w:szCs w:val="24"/>
          <w:shd w:val="clear" w:color="auto" w:fill="FFFFFF"/>
          <w:lang w:eastAsia="ko-KR"/>
        </w:rPr>
        <w:t>※</w:t>
      </w:r>
      <w:r>
        <w:rPr>
          <w:rFonts w:ascii="KB금융 본문체 Light" w:eastAsia="KB금융 본문체 Light" w:hAnsi="KB금융 본문체 Light" w:cs="바탕" w:hint="eastAsia"/>
          <w:color w:val="000000" w:themeColor="text1"/>
          <w:sz w:val="24"/>
          <w:szCs w:val="24"/>
          <w:shd w:val="clear" w:color="auto" w:fill="FFFFFF"/>
          <w:lang w:eastAsia="ko-KR"/>
        </w:rPr>
        <w:t xml:space="preserve"> 기존 </w:t>
      </w:r>
      <w:r>
        <w:rPr>
          <w:rFonts w:ascii="KB금융 본문체 Light" w:eastAsia="KB금융 본문체 Light" w:hAnsi="KB금융 본문체 Light" w:cs="바탕"/>
          <w:color w:val="000000" w:themeColor="text1"/>
          <w:sz w:val="24"/>
          <w:szCs w:val="24"/>
          <w:shd w:val="clear" w:color="auto" w:fill="FFFFFF"/>
          <w:lang w:eastAsia="ko-KR"/>
        </w:rPr>
        <w:t>8</w:t>
      </w:r>
      <w:r>
        <w:rPr>
          <w:rFonts w:ascii="KB금융 본문체 Light" w:eastAsia="KB금융 본문체 Light" w:hAnsi="KB금융 본문체 Light" w:cs="바탕" w:hint="eastAsia"/>
          <w:color w:val="000000" w:themeColor="text1"/>
          <w:sz w:val="24"/>
          <w:szCs w:val="24"/>
          <w:shd w:val="clear" w:color="auto" w:fill="FFFFFF"/>
          <w:lang w:eastAsia="ko-KR"/>
        </w:rPr>
        <w:t xml:space="preserve">개월에서 </w:t>
      </w:r>
      <w:r w:rsidRPr="00DA3EFD">
        <w:rPr>
          <w:rFonts w:ascii="KB금융 본문체 Light" w:eastAsia="KB금융 본문체 Light" w:hAnsi="KB금융 본문체 Light" w:cs="바탕"/>
          <w:color w:val="000000" w:themeColor="text1"/>
          <w:sz w:val="24"/>
          <w:szCs w:val="24"/>
          <w:shd w:val="clear" w:color="auto" w:fill="FFFFFF"/>
          <w:lang w:eastAsia="ko-KR"/>
        </w:rPr>
        <w:sym w:font="Wingdings" w:char="F0E8"/>
      </w:r>
      <w:r>
        <w:rPr>
          <w:rFonts w:ascii="KB금융 본문체 Light" w:eastAsia="KB금융 본문체 Light" w:hAnsi="KB금융 본문체 Light" w:cs="바탕" w:hint="eastAsia"/>
          <w:color w:val="000000" w:themeColor="text1"/>
          <w:sz w:val="24"/>
          <w:szCs w:val="24"/>
          <w:shd w:val="clear" w:color="auto" w:fill="FFFFFF"/>
          <w:lang w:eastAsia="ko-KR"/>
        </w:rPr>
        <w:t xml:space="preserve"> 2그룹 추가 증설을 위해 </w:t>
      </w:r>
      <w:r>
        <w:rPr>
          <w:rFonts w:ascii="KB금융 본문체 Light" w:eastAsia="KB금융 본문체 Light" w:hAnsi="KB금융 본문체 Light" w:cs="바탕"/>
          <w:color w:val="000000" w:themeColor="text1"/>
          <w:sz w:val="24"/>
          <w:szCs w:val="24"/>
          <w:shd w:val="clear" w:color="auto" w:fill="FFFFFF"/>
          <w:lang w:eastAsia="ko-KR"/>
        </w:rPr>
        <w:t>2</w:t>
      </w:r>
      <w:r>
        <w:rPr>
          <w:rFonts w:ascii="KB금융 본문체 Light" w:eastAsia="KB금융 본문체 Light" w:hAnsi="KB금융 본문체 Light" w:cs="바탕" w:hint="eastAsia"/>
          <w:color w:val="000000" w:themeColor="text1"/>
          <w:sz w:val="24"/>
          <w:szCs w:val="24"/>
          <w:shd w:val="clear" w:color="auto" w:fill="FFFFFF"/>
          <w:lang w:eastAsia="ko-KR"/>
        </w:rPr>
        <w:t>개월 추가</w:t>
      </w:r>
    </w:p>
    <w:p w14:paraId="153F7866" w14:textId="5694F13A" w:rsidR="00E37B9E" w:rsidRPr="00691814" w:rsidRDefault="00D27FDA" w:rsidP="00D27FDA">
      <w:pPr>
        <w:pStyle w:val="20"/>
        <w:numPr>
          <w:ilvl w:val="0"/>
          <w:numId w:val="0"/>
        </w:numPr>
        <w:ind w:left="400"/>
      </w:pPr>
      <w:bookmarkStart w:id="37" w:name="_Toc503797264"/>
      <w:bookmarkStart w:id="38" w:name="_Toc503880996"/>
      <w:bookmarkStart w:id="39" w:name="_Toc503881299"/>
      <w:bookmarkStart w:id="40" w:name="_Toc229321836"/>
      <w:r w:rsidRPr="00691814">
        <w:t>2.3</w:t>
      </w:r>
      <w:r w:rsidR="00E37B9E" w:rsidRPr="00691814">
        <w:rPr>
          <w:rFonts w:hint="eastAsia"/>
        </w:rPr>
        <w:t xml:space="preserve"> 프로젝트 구축 내용</w:t>
      </w:r>
      <w:bookmarkEnd w:id="40"/>
    </w:p>
    <w:p w14:paraId="6E15B0A9" w14:textId="1E60A4C5" w:rsidR="00AD27E2" w:rsidRPr="00691814" w:rsidRDefault="00D32270" w:rsidP="00AD27E2">
      <w:pPr>
        <w:pStyle w:val="31"/>
      </w:pPr>
      <w:bookmarkStart w:id="41" w:name="_Toc514249513"/>
      <w:bookmarkStart w:id="42" w:name="_Toc229321837"/>
      <w:r w:rsidRPr="00691814">
        <w:drawing>
          <wp:anchor distT="0" distB="0" distL="114300" distR="114300" simplePos="0" relativeHeight="251716608" behindDoc="0" locked="0" layoutInCell="1" allowOverlap="1" wp14:anchorId="3FBDB673" wp14:editId="48928D2A">
            <wp:simplePos x="0" y="0"/>
            <wp:positionH relativeFrom="margin">
              <wp:posOffset>-150826</wp:posOffset>
            </wp:positionH>
            <wp:positionV relativeFrom="paragraph">
              <wp:posOffset>783811</wp:posOffset>
            </wp:positionV>
            <wp:extent cx="3004983" cy="1885950"/>
            <wp:effectExtent l="0" t="0" r="5080" b="0"/>
            <wp:wrapNone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983" cy="188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7B09" w:rsidRPr="00691814">
        <w:rPr>
          <w:rFonts w:hint="eastAsia"/>
        </w:rPr>
        <w:t xml:space="preserve">2.3.1 </w:t>
      </w:r>
      <w:r w:rsidR="007F25EF" w:rsidRPr="00691814">
        <w:rPr>
          <w:rFonts w:hint="eastAsia"/>
        </w:rPr>
        <w:t>단계별 추진 내용</w:t>
      </w:r>
      <w:bookmarkEnd w:id="42"/>
    </w:p>
    <w:tbl>
      <w:tblPr>
        <w:tblW w:w="5680" w:type="dxa"/>
        <w:tblInd w:w="3969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4404"/>
      </w:tblGrid>
      <w:tr w:rsidR="00705FCC" w:rsidRPr="00691814" w14:paraId="54D85819" w14:textId="77777777" w:rsidTr="00C51EF4">
        <w:trPr>
          <w:trHeight w:val="277"/>
        </w:trPr>
        <w:tc>
          <w:tcPr>
            <w:tcW w:w="1276" w:type="dxa"/>
            <w:shd w:val="clear" w:color="auto" w:fill="D9D9D9" w:themeFill="background1" w:themeFillShade="D9"/>
          </w:tcPr>
          <w:p w14:paraId="57C268B0" w14:textId="66B7B814" w:rsidR="00705FCC" w:rsidRPr="00691814" w:rsidRDefault="00705FCC" w:rsidP="00705FCC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단계</w:t>
            </w:r>
          </w:p>
        </w:tc>
        <w:tc>
          <w:tcPr>
            <w:tcW w:w="4404" w:type="dxa"/>
            <w:shd w:val="clear" w:color="auto" w:fill="D9D9D9" w:themeFill="background1" w:themeFillShade="D9"/>
          </w:tcPr>
          <w:p w14:paraId="58371974" w14:textId="4E13D78A" w:rsidR="00705FCC" w:rsidRPr="00691814" w:rsidRDefault="00705FCC" w:rsidP="00ED738B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구축 내용</w:t>
            </w:r>
          </w:p>
        </w:tc>
      </w:tr>
      <w:tr w:rsidR="00705FCC" w:rsidRPr="00691814" w14:paraId="081354AD" w14:textId="77777777" w:rsidTr="00D533EA">
        <w:trPr>
          <w:trHeight w:val="1011"/>
        </w:trPr>
        <w:tc>
          <w:tcPr>
            <w:tcW w:w="1276" w:type="dxa"/>
            <w:tcBorders>
              <w:bottom w:val="single" w:sz="18" w:space="0" w:color="FF0000"/>
            </w:tcBorders>
            <w:shd w:val="clear" w:color="auto" w:fill="auto"/>
            <w:vAlign w:val="center"/>
          </w:tcPr>
          <w:p w14:paraId="17FBCAE5" w14:textId="1EF24584" w:rsidR="00D533EA" w:rsidRPr="00691814" w:rsidRDefault="005D7843" w:rsidP="00D533EA">
            <w:pPr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/>
                <w:color w:val="000000"/>
                <w:sz w:val="20"/>
                <w:lang w:eastAsia="ko-KR"/>
              </w:rPr>
              <w:drawing>
                <wp:anchor distT="0" distB="0" distL="114300" distR="114300" simplePos="0" relativeHeight="251715584" behindDoc="0" locked="0" layoutInCell="1" allowOverlap="1" wp14:anchorId="7DD3426D" wp14:editId="4F61A59B">
                  <wp:simplePos x="0" y="0"/>
                  <wp:positionH relativeFrom="column">
                    <wp:posOffset>102235</wp:posOffset>
                  </wp:positionH>
                  <wp:positionV relativeFrom="paragraph">
                    <wp:posOffset>57785</wp:posOffset>
                  </wp:positionV>
                  <wp:extent cx="550545" cy="350520"/>
                  <wp:effectExtent l="0" t="0" r="1905" b="0"/>
                  <wp:wrapNone/>
                  <wp:docPr id="7434" name="그림 74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545" cy="3505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5604C4" w14:textId="77777777" w:rsidR="00D533EA" w:rsidRPr="00691814" w:rsidRDefault="00D533EA" w:rsidP="00705FCC">
            <w:pPr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"/>
                <w:lang w:eastAsia="ko-KR"/>
              </w:rPr>
            </w:pPr>
          </w:p>
          <w:p w14:paraId="0AB89293" w14:textId="2F9DA1E4" w:rsidR="005D7843" w:rsidRPr="00691814" w:rsidRDefault="005D7843" w:rsidP="00705FCC">
            <w:pPr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(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25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년 이후)</w:t>
            </w:r>
          </w:p>
        </w:tc>
        <w:tc>
          <w:tcPr>
            <w:tcW w:w="4404" w:type="dxa"/>
            <w:tcBorders>
              <w:bottom w:val="single" w:sz="18" w:space="0" w:color="FF0000"/>
            </w:tcBorders>
            <w:vAlign w:val="center"/>
          </w:tcPr>
          <w:p w14:paraId="39DDABC4" w14:textId="262E553D" w:rsidR="00AD27E2" w:rsidRPr="00691814" w:rsidRDefault="00705FCC" w:rsidP="00FD2A51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="00702934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기존 </w:t>
            </w:r>
            <w:r w:rsidR="00FD2A51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업무 중 적합한 업무 전환 개발 및</w:t>
            </w:r>
            <w:r w:rsidR="00AD27E2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r w:rsidR="00451D20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신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규</w:t>
            </w:r>
            <w:r w:rsidR="00AD27E2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업무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개발</w:t>
            </w:r>
          </w:p>
        </w:tc>
      </w:tr>
      <w:tr w:rsidR="00705FCC" w:rsidRPr="00691814" w14:paraId="302D3F78" w14:textId="77777777" w:rsidTr="00D533EA">
        <w:trPr>
          <w:trHeight w:val="1802"/>
        </w:trPr>
        <w:tc>
          <w:tcPr>
            <w:tcW w:w="1276" w:type="dxa"/>
            <w:tcBorders>
              <w:top w:val="single" w:sz="18" w:space="0" w:color="FF0000"/>
              <w:left w:val="single" w:sz="18" w:space="0" w:color="FF0000"/>
              <w:bottom w:val="single" w:sz="18" w:space="0" w:color="FF0000"/>
            </w:tcBorders>
            <w:shd w:val="clear" w:color="auto" w:fill="auto"/>
            <w:vAlign w:val="center"/>
          </w:tcPr>
          <w:p w14:paraId="7BE4FA2C" w14:textId="08DF1249" w:rsidR="00705FCC" w:rsidRPr="00691814" w:rsidRDefault="005D7843" w:rsidP="005D7843">
            <w:pPr>
              <w:spacing w:line="240" w:lineRule="atLeast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/>
                <w:color w:val="000000"/>
                <w:sz w:val="20"/>
                <w:lang w:eastAsia="ko-KR"/>
              </w:rPr>
              <w:drawing>
                <wp:anchor distT="0" distB="0" distL="114300" distR="114300" simplePos="0" relativeHeight="251714560" behindDoc="0" locked="0" layoutInCell="1" allowOverlap="1" wp14:anchorId="1694A1E2" wp14:editId="43FEE277">
                  <wp:simplePos x="0" y="0"/>
                  <wp:positionH relativeFrom="column">
                    <wp:posOffset>102235</wp:posOffset>
                  </wp:positionH>
                  <wp:positionV relativeFrom="paragraph">
                    <wp:posOffset>-71120</wp:posOffset>
                  </wp:positionV>
                  <wp:extent cx="551815" cy="351790"/>
                  <wp:effectExtent l="0" t="0" r="635" b="0"/>
                  <wp:wrapNone/>
                  <wp:docPr id="7430" name="그림 74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815" cy="351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41D0DD3" w14:textId="372C7F48" w:rsidR="005D7843" w:rsidRPr="00691814" w:rsidRDefault="005D7843" w:rsidP="00705FCC">
            <w:pPr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(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25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년도</w:t>
            </w:r>
            <w:r w:rsidR="00B1259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~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)</w:t>
            </w:r>
          </w:p>
          <w:p w14:paraId="7D577293" w14:textId="2F527AE6" w:rsidR="00705FCC" w:rsidRPr="00691814" w:rsidRDefault="005D7843" w:rsidP="00705FCC">
            <w:pPr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r w:rsidR="00705FCC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[현단계]</w:t>
            </w:r>
          </w:p>
        </w:tc>
        <w:tc>
          <w:tcPr>
            <w:tcW w:w="4404" w:type="dxa"/>
            <w:tcBorders>
              <w:top w:val="single" w:sz="18" w:space="0" w:color="FF0000"/>
              <w:bottom w:val="single" w:sz="18" w:space="0" w:color="FF0000"/>
              <w:right w:val="single" w:sz="18" w:space="0" w:color="FF0000"/>
            </w:tcBorders>
            <w:vAlign w:val="center"/>
          </w:tcPr>
          <w:p w14:paraId="6307DA8C" w14:textId="34969FB7" w:rsidR="00442501" w:rsidRPr="00691814" w:rsidRDefault="00705FCC" w:rsidP="00C51EF4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="00FD4778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기존 </w:t>
            </w:r>
            <w:r w:rsidR="00442501"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KB</w:t>
            </w:r>
            <w:r w:rsidR="00442501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스타뱅킹과</w:t>
            </w:r>
            <w:r w:rsidR="00FD4778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r w:rsidR="00442501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분리된 환경에서 신규 시스템 구축</w:t>
            </w:r>
          </w:p>
          <w:p w14:paraId="06F70FE1" w14:textId="1686B71D" w:rsidR="00705FCC" w:rsidRPr="00691814" w:rsidRDefault="00442501" w:rsidP="00C51EF4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="00FD2A51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OCP</w:t>
            </w:r>
            <w:r w:rsidR="00C1087F" w:rsidRPr="00C1087F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주1</w:t>
            </w:r>
            <w:r w:rsidR="00C1087F" w:rsidRPr="00C1087F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r w:rsidR="00FD2A51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기반 인프라 구축, 공통 기능 개발, API 호출을 위한 스타루트 엔진 및 </w:t>
            </w:r>
            <w:proofErr w:type="spellStart"/>
            <w:r w:rsidR="00FD2A51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어드민</w:t>
            </w:r>
            <w:proofErr w:type="spellEnd"/>
            <w:r w:rsidR="00FD2A51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추가 개발</w:t>
            </w:r>
          </w:p>
          <w:p w14:paraId="6F39730F" w14:textId="37CB4116" w:rsidR="00E800F7" w:rsidRPr="00691814" w:rsidRDefault="00705FCC" w:rsidP="00C51EF4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="00D533EA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PaaS</w:t>
            </w:r>
            <w:r w:rsidR="00C1087F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프레임워크</w:t>
            </w:r>
            <w:r w:rsidR="00C1087F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r w:rsidR="00C1087F" w:rsidRPr="00C1087F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주2</w:t>
            </w:r>
            <w:r w:rsidR="00C1087F" w:rsidRPr="00C1087F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r w:rsidR="00D533EA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및 공통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기능 선도 개발</w:t>
            </w:r>
          </w:p>
          <w:p w14:paraId="1ED36DEF" w14:textId="4DFD3029" w:rsidR="00C51EF4" w:rsidRPr="00691814" w:rsidRDefault="00B8482E" w:rsidP="00702934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컨테이너 기반의</w:t>
            </w:r>
            <w:r w:rsidR="00702934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PaaS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="00D533EA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개발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경험 확보</w:t>
            </w:r>
          </w:p>
        </w:tc>
      </w:tr>
    </w:tbl>
    <w:p w14:paraId="084ECEC3" w14:textId="70F365DC" w:rsidR="003D373C" w:rsidRPr="003D373C" w:rsidRDefault="003D373C" w:rsidP="003D373C">
      <w:pPr>
        <w:pStyle w:val="31"/>
      </w:pPr>
      <w:bookmarkStart w:id="43" w:name="_Toc229321838"/>
      <w:r>
        <w:rPr>
          <w:rFonts w:cs="Tahoma"/>
          <w:sz w:val="24"/>
        </w:rPr>
        <w:lastRenderedPageBreak/>
        <w:drawing>
          <wp:anchor distT="0" distB="0" distL="114300" distR="114300" simplePos="0" relativeHeight="251738112" behindDoc="0" locked="0" layoutInCell="1" allowOverlap="1" wp14:anchorId="63576CC7" wp14:editId="71E3BB3A">
            <wp:simplePos x="0" y="0"/>
            <wp:positionH relativeFrom="column">
              <wp:posOffset>306070</wp:posOffset>
            </wp:positionH>
            <wp:positionV relativeFrom="paragraph">
              <wp:posOffset>275590</wp:posOffset>
            </wp:positionV>
            <wp:extent cx="5803200" cy="3570055"/>
            <wp:effectExtent l="0" t="0" r="7620" b="0"/>
            <wp:wrapTopAndBottom/>
            <wp:docPr id="53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200" cy="3570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37B9E" w:rsidRPr="00691814">
        <w:rPr>
          <w:rFonts w:hint="eastAsia"/>
        </w:rPr>
        <w:t>2.</w:t>
      </w:r>
      <w:r w:rsidR="00DB5CD5" w:rsidRPr="00691814">
        <w:t>3</w:t>
      </w:r>
      <w:r w:rsidR="000B7B09" w:rsidRPr="00691814">
        <w:rPr>
          <w:rFonts w:hint="eastAsia"/>
        </w:rPr>
        <w:t>.2</w:t>
      </w:r>
      <w:r w:rsidR="00E37B9E" w:rsidRPr="00691814">
        <w:t xml:space="preserve"> </w:t>
      </w:r>
      <w:r w:rsidR="00130A27" w:rsidRPr="00691814">
        <w:rPr>
          <w:rFonts w:hint="eastAsia"/>
        </w:rPr>
        <w:t>주요</w:t>
      </w:r>
      <w:r w:rsidR="009A3E27" w:rsidRPr="00691814">
        <w:rPr>
          <w:rFonts w:hint="eastAsia"/>
        </w:rPr>
        <w:t xml:space="preserve"> </w:t>
      </w:r>
      <w:r w:rsidR="00130A27" w:rsidRPr="00691814">
        <w:rPr>
          <w:rFonts w:hint="eastAsia"/>
        </w:rPr>
        <w:t>개발내용</w:t>
      </w:r>
      <w:bookmarkEnd w:id="41"/>
      <w:bookmarkEnd w:id="43"/>
    </w:p>
    <w:p w14:paraId="70B9626F" w14:textId="06C85934" w:rsidR="009837AB" w:rsidRDefault="009837AB" w:rsidP="009837AB">
      <w:pPr>
        <w:spacing w:line="360" w:lineRule="exact"/>
        <w:ind w:leftChars="300" w:left="660"/>
        <w:rPr>
          <w:rFonts w:ascii="KB금융 본문체 Light" w:eastAsia="KB금융 본문체 Light" w:hAnsi="KB금융 본문체 Light" w:cs="Tahoma"/>
          <w:sz w:val="24"/>
          <w:lang w:eastAsia="ko-KR"/>
        </w:rPr>
      </w:pPr>
      <w:r w:rsidRPr="0012427B">
        <w:rPr>
          <w:rFonts w:ascii="KB금융 본문체 Light" w:eastAsia="KB금융 본문체 Light" w:hAnsi="KB금융 본문체 Light" w:cs="Tahoma" w:hint="eastAsia"/>
          <w:sz w:val="24"/>
          <w:lang w:eastAsia="ko-KR"/>
        </w:rPr>
        <w:t>- OCP 클러스터 2그룹 구축 (1그룹과 동일한 구성)</w:t>
      </w:r>
    </w:p>
    <w:p w14:paraId="269BE63E" w14:textId="1F894A38" w:rsidR="009837AB" w:rsidRPr="001F6C45" w:rsidRDefault="009837AB" w:rsidP="001F6C45">
      <w:pPr>
        <w:spacing w:line="360" w:lineRule="exact"/>
        <w:ind w:leftChars="300" w:left="660"/>
        <w:rPr>
          <w:rFonts w:ascii="KB금융 본문체 Light" w:eastAsia="KB금융 본문체 Light" w:hAnsi="KB금융 본문체 Light" w:cs="Tahoma"/>
          <w:sz w:val="24"/>
          <w:lang w:eastAsia="ko-KR"/>
        </w:rPr>
      </w:pPr>
      <w:r w:rsidRPr="0012427B">
        <w:rPr>
          <w:rFonts w:ascii="KB금융 본문체 Light" w:eastAsia="KB금융 본문체 Light" w:hAnsi="KB금융 본문체 Light" w:cs="Tahoma" w:hint="eastAsia"/>
          <w:sz w:val="24"/>
          <w:lang w:eastAsia="ko-KR"/>
        </w:rPr>
        <w:t>-</w:t>
      </w:r>
      <w:r>
        <w:rPr>
          <w:rFonts w:ascii="KB금융 본문체 Light" w:eastAsia="KB금융 본문체 Light" w:hAnsi="KB금융 본문체 Light" w:cs="Tahoma"/>
          <w:sz w:val="24"/>
          <w:lang w:eastAsia="ko-KR"/>
        </w:rPr>
        <w:t xml:space="preserve"> </w:t>
      </w:r>
      <w:r w:rsidR="00665F5B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타 시스템 간 </w:t>
      </w:r>
      <w:r>
        <w:rPr>
          <w:rFonts w:ascii="KB금융 본문체 Light" w:eastAsia="KB금융 본문체 Light" w:hAnsi="KB금융 본문체 Light" w:cs="Tahoma" w:hint="eastAsia"/>
          <w:sz w:val="24"/>
          <w:lang w:eastAsia="ko-KR"/>
        </w:rPr>
        <w:t>인터페이스,</w:t>
      </w:r>
      <w:r>
        <w:rPr>
          <w:rFonts w:ascii="KB금융 본문체 Light" w:eastAsia="KB금융 본문체 Light" w:hAnsi="KB금융 본문체 Light" w:cs="Tahoma"/>
          <w:sz w:val="24"/>
          <w:lang w:eastAsia="ko-KR"/>
        </w:rPr>
        <w:t xml:space="preserve"> </w:t>
      </w:r>
      <w:r w:rsidR="003D373C">
        <w:rPr>
          <w:rFonts w:ascii="KB금융 본문체 Light" w:eastAsia="KB금융 본문체 Light" w:hAnsi="KB금융 본문체 Light" w:cs="Tahoma" w:hint="eastAsia"/>
          <w:sz w:val="24"/>
          <w:lang w:eastAsia="ko-KR"/>
        </w:rPr>
        <w:t>로깅 시스템,</w:t>
      </w:r>
      <w:r w:rsidR="003D373C">
        <w:rPr>
          <w:rFonts w:ascii="KB금융 본문체 Light" w:eastAsia="KB금융 본문체 Light" w:hAnsi="KB금융 본문체 Light" w:cs="Tahoma"/>
          <w:sz w:val="24"/>
          <w:lang w:eastAsia="ko-KR"/>
        </w:rPr>
        <w:t xml:space="preserve"> </w:t>
      </w:r>
      <w:r w:rsidR="00665F5B">
        <w:rPr>
          <w:rFonts w:ascii="KB금융 본문체 Light" w:eastAsia="KB금융 본문체 Light" w:hAnsi="KB금융 본문체 Light" w:cs="Tahoma"/>
          <w:sz w:val="24"/>
          <w:lang w:eastAsia="ko-KR"/>
        </w:rPr>
        <w:t>Redis,</w:t>
      </w:r>
      <w:r w:rsidR="003D373C" w:rsidRPr="003D373C">
        <w:rPr>
          <w:rFonts w:ascii="KB금융 본문체 Light" w:eastAsia="KB금융 본문체 Light" w:hAnsi="KB금융 본문체 Light" w:cs="Tahoma"/>
          <w:sz w:val="24"/>
          <w:lang w:eastAsia="ko-KR"/>
        </w:rPr>
        <w:t xml:space="preserve"> </w:t>
      </w:r>
      <w:r w:rsidR="003D373C">
        <w:rPr>
          <w:rFonts w:ascii="KB금융 본문체 Light" w:eastAsia="KB금융 본문체 Light" w:hAnsi="KB금융 본문체 Light" w:cs="Tahoma"/>
          <w:sz w:val="24"/>
          <w:lang w:eastAsia="ko-KR"/>
        </w:rPr>
        <w:t xml:space="preserve">DB, </w:t>
      </w:r>
      <w:r w:rsidR="003D373C">
        <w:rPr>
          <w:rFonts w:ascii="KB금융 본문체 Light" w:eastAsia="KB금융 본문체 Light" w:hAnsi="KB금융 본문체 Light" w:cs="Tahoma" w:hint="eastAsia"/>
          <w:sz w:val="24"/>
          <w:lang w:eastAsia="ko-KR"/>
        </w:rPr>
        <w:t>배치서버는</w:t>
      </w:r>
      <w:r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 기존 </w:t>
      </w:r>
      <w:r w:rsidR="003D373C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구조 </w:t>
      </w:r>
      <w:r>
        <w:rPr>
          <w:rFonts w:ascii="KB금융 본문체 Light" w:eastAsia="KB금융 본문체 Light" w:hAnsi="KB금융 본문체 Light" w:cs="Tahoma" w:hint="eastAsia"/>
          <w:sz w:val="24"/>
          <w:lang w:eastAsia="ko-KR"/>
        </w:rPr>
        <w:t>동일하게 유지</w:t>
      </w:r>
    </w:p>
    <w:p w14:paraId="7C8644CF" w14:textId="120C75D6" w:rsidR="00361B65" w:rsidRPr="00B639A2" w:rsidRDefault="00E37B9E" w:rsidP="00847645">
      <w:pPr>
        <w:pStyle w:val="31"/>
      </w:pPr>
      <w:bookmarkStart w:id="44" w:name="_Toc229321839"/>
      <w:r w:rsidRPr="00691814">
        <w:rPr>
          <w:rFonts w:hint="eastAsia"/>
        </w:rPr>
        <w:t>2</w:t>
      </w:r>
      <w:r w:rsidR="00DB5CD5" w:rsidRPr="00691814">
        <w:t>.3.</w:t>
      </w:r>
      <w:r w:rsidR="000B7B09" w:rsidRPr="00691814">
        <w:t>3</w:t>
      </w:r>
      <w:r w:rsidRPr="00691814">
        <w:t xml:space="preserve"> </w:t>
      </w:r>
      <w:r w:rsidR="00361B65" w:rsidRPr="00691814">
        <w:rPr>
          <w:rFonts w:hint="eastAsia"/>
        </w:rPr>
        <w:t>개발 상세 내용</w:t>
      </w:r>
      <w:bookmarkEnd w:id="44"/>
      <w:r w:rsidR="00B639A2">
        <w:rPr>
          <w:rFonts w:hint="eastAsia"/>
        </w:rPr>
        <w:t xml:space="preserve"> </w:t>
      </w:r>
    </w:p>
    <w:p w14:paraId="7950421B" w14:textId="638C46FA" w:rsidR="00B12599" w:rsidRDefault="00B12599" w:rsidP="0024753E">
      <w:pPr>
        <w:autoSpaceDE w:val="0"/>
        <w:autoSpaceDN w:val="0"/>
        <w:adjustRightInd w:val="0"/>
        <w:ind w:leftChars="293" w:left="1005" w:hanging="360"/>
        <w:rPr>
          <w:rFonts w:ascii="KB금융 본문체 Light" w:eastAsia="KB금융 본문체 Light" w:hAnsi="KB금융 본문체 Light" w:cs="KB금융 본문체 Medium"/>
          <w:noProof w:val="0"/>
          <w:sz w:val="24"/>
          <w:szCs w:val="24"/>
          <w:lang w:eastAsia="ko-KR"/>
        </w:rPr>
      </w:pPr>
      <w:r>
        <w:rPr>
          <w:rFonts w:ascii="KB금융 본문체 Light" w:eastAsia="KB금융 본문체 Light" w:hAnsi="KB금융 본문체 Light" w:cs="KB금융 본문체 Medium" w:hint="eastAsia"/>
          <w:noProof w:val="0"/>
          <w:sz w:val="24"/>
          <w:szCs w:val="24"/>
          <w:lang w:eastAsia="ko-KR"/>
        </w:rPr>
        <w:t>-</w:t>
      </w:r>
      <w:r>
        <w:rPr>
          <w:rFonts w:ascii="KB금융 본문체 Light" w:eastAsia="KB금융 본문체 Light" w:hAnsi="KB금융 본문체 Light" w:cs="KB금융 본문체 Medium"/>
          <w:noProof w:val="0"/>
          <w:sz w:val="24"/>
          <w:szCs w:val="24"/>
          <w:lang w:eastAsia="ko-KR"/>
        </w:rPr>
        <w:t xml:space="preserve"> </w:t>
      </w:r>
      <w:r w:rsidR="00600067">
        <w:rPr>
          <w:rFonts w:ascii="KB금융 본문체 Light" w:eastAsia="KB금융 본문체 Light" w:hAnsi="KB금융 본문체 Light" w:cs="KB금융 본문체 Medium" w:hint="eastAsia"/>
          <w:noProof w:val="0"/>
          <w:sz w:val="24"/>
          <w:szCs w:val="24"/>
          <w:lang w:eastAsia="ko-KR"/>
        </w:rPr>
        <w:t xml:space="preserve">운영 </w:t>
      </w:r>
      <w:r>
        <w:rPr>
          <w:rFonts w:ascii="KB금융 본문체 Light" w:eastAsia="KB금융 본문체 Light" w:hAnsi="KB금융 본문체 Light" w:cs="KB금융 본문체 Medium"/>
          <w:noProof w:val="0"/>
          <w:sz w:val="24"/>
          <w:szCs w:val="24"/>
          <w:lang w:eastAsia="ko-KR"/>
        </w:rPr>
        <w:t>2</w:t>
      </w:r>
      <w:r>
        <w:rPr>
          <w:rFonts w:ascii="KB금융 본문체 Light" w:eastAsia="KB금융 본문체 Light" w:hAnsi="KB금융 본문체 Light" w:cs="KB금융 본문체 Medium" w:hint="eastAsia"/>
          <w:noProof w:val="0"/>
          <w:sz w:val="24"/>
          <w:szCs w:val="24"/>
          <w:lang w:eastAsia="ko-KR"/>
        </w:rPr>
        <w:t>그룹 인프라 구축</w:t>
      </w:r>
    </w:p>
    <w:tbl>
      <w:tblPr>
        <w:tblW w:w="8788" w:type="dxa"/>
        <w:tblInd w:w="851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984"/>
        <w:gridCol w:w="5528"/>
      </w:tblGrid>
      <w:tr w:rsidR="00B12599" w:rsidRPr="00691814" w14:paraId="6E31CA60" w14:textId="77777777" w:rsidTr="001B5E3B">
        <w:trPr>
          <w:trHeight w:val="346"/>
        </w:trPr>
        <w:tc>
          <w:tcPr>
            <w:tcW w:w="1276" w:type="dxa"/>
            <w:shd w:val="clear" w:color="auto" w:fill="D9D9D9" w:themeFill="background1" w:themeFillShade="D9"/>
          </w:tcPr>
          <w:p w14:paraId="4A31CF64" w14:textId="77777777" w:rsidR="00B12599" w:rsidRPr="00691814" w:rsidRDefault="00B12599" w:rsidP="0004366D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기능구분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73EDFFCC" w14:textId="77777777" w:rsidR="00B12599" w:rsidRPr="00691814" w:rsidRDefault="00B12599" w:rsidP="0004366D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주요내용</w:t>
            </w:r>
          </w:p>
        </w:tc>
        <w:tc>
          <w:tcPr>
            <w:tcW w:w="5528" w:type="dxa"/>
            <w:shd w:val="clear" w:color="auto" w:fill="D9D9D9" w:themeFill="background1" w:themeFillShade="D9"/>
          </w:tcPr>
          <w:p w14:paraId="0C7B3876" w14:textId="77777777" w:rsidR="00B12599" w:rsidRPr="00691814" w:rsidRDefault="00B12599" w:rsidP="0004366D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상세</w:t>
            </w:r>
          </w:p>
        </w:tc>
      </w:tr>
      <w:tr w:rsidR="00B12599" w:rsidRPr="00691814" w14:paraId="05B32FAE" w14:textId="77777777" w:rsidTr="001B5E3B">
        <w:trPr>
          <w:trHeight w:val="1091"/>
        </w:trPr>
        <w:tc>
          <w:tcPr>
            <w:tcW w:w="1276" w:type="dxa"/>
            <w:vAlign w:val="center"/>
          </w:tcPr>
          <w:p w14:paraId="147B78B0" w14:textId="77777777" w:rsidR="001B5E3B" w:rsidRDefault="001B5E3B" w:rsidP="0004366D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2그룹</w:t>
            </w:r>
          </w:p>
          <w:p w14:paraId="072DB7F8" w14:textId="4FFC1341" w:rsidR="00B12599" w:rsidRPr="00691814" w:rsidRDefault="00B12599" w:rsidP="0004366D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설계</w:t>
            </w:r>
            <w:r w:rsidR="001B5E3B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및 구축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65D4276" w14:textId="77777777" w:rsidR="001B5E3B" w:rsidRDefault="00B12599" w:rsidP="0004366D">
            <w:pPr>
              <w:spacing w:line="240" w:lineRule="atLeast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시스템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아키텍쳐</w:t>
            </w:r>
            <w:proofErr w:type="spellEnd"/>
          </w:p>
          <w:p w14:paraId="7FF75891" w14:textId="5C2158EC" w:rsidR="00B12599" w:rsidRPr="00691814" w:rsidRDefault="00B12599" w:rsidP="0004366D">
            <w:pPr>
              <w:spacing w:line="240" w:lineRule="atLeast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설계</w:t>
            </w:r>
            <w:r w:rsidR="001B5E3B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및 구축</w:t>
            </w:r>
          </w:p>
        </w:tc>
        <w:tc>
          <w:tcPr>
            <w:tcW w:w="5528" w:type="dxa"/>
            <w:vAlign w:val="center"/>
          </w:tcPr>
          <w:p w14:paraId="768700F6" w14:textId="2AB9A40F" w:rsidR="00C23AD7" w:rsidRDefault="00B12599" w:rsidP="00C23AD7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="00C23AD7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OCP</w:t>
            </w:r>
            <w:r w:rsidR="00C23AD7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클러스터 인프라를 </w:t>
            </w:r>
            <w:r w:rsidR="001B5E3B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1</w:t>
            </w:r>
            <w:r w:rsidR="001B5E3B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센터 內 </w:t>
            </w:r>
            <w:r w:rsidR="00C23AD7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분리된 </w:t>
            </w:r>
            <w:r w:rsidR="00C23AD7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2</w:t>
            </w:r>
            <w:r w:rsidR="00C23AD7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개 그룹으로 배치</w:t>
            </w:r>
          </w:p>
          <w:p w14:paraId="3CBC460C" w14:textId="124CB356" w:rsidR="00C23AD7" w:rsidRDefault="00C23AD7" w:rsidP="00C23AD7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2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개 그룹 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Active -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A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ct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i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ve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로 구성하여 트래픽 부하 분산</w:t>
            </w:r>
          </w:p>
          <w:p w14:paraId="0DEF9406" w14:textId="42CB4B7C" w:rsidR="00C23AD7" w:rsidRDefault="00C23AD7" w:rsidP="00C23AD7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C23AD7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sym w:font="Wingdings" w:char="F0E8"/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인프라 작업(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OCP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업그레이드,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패치,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I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PL 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등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) 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무중단이 가능하게 하며,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장애 발생 시 전파 방지되도록 설계</w:t>
            </w:r>
          </w:p>
          <w:p w14:paraId="6B8FC631" w14:textId="28DF4AE4" w:rsidR="008D1C71" w:rsidRPr="00691814" w:rsidRDefault="00C23AD7" w:rsidP="00B12599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C23AD7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sym w:font="Wingdings" w:char="F0E8"/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KB</w:t>
            </w:r>
            <w:proofErr w:type="spellStart"/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스타뱅킹의</w:t>
            </w:r>
            <w:proofErr w:type="spellEnd"/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24/365 </w:t>
            </w:r>
            <w:proofErr w:type="spellStart"/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무중단</w:t>
            </w:r>
            <w:proofErr w:type="spellEnd"/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서비스 보장</w:t>
            </w:r>
          </w:p>
        </w:tc>
      </w:tr>
      <w:tr w:rsidR="00EC708A" w:rsidRPr="00691814" w14:paraId="19F1D541" w14:textId="77777777" w:rsidTr="001B5E3B">
        <w:trPr>
          <w:trHeight w:val="1091"/>
        </w:trPr>
        <w:tc>
          <w:tcPr>
            <w:tcW w:w="1276" w:type="dxa"/>
            <w:vMerge w:val="restart"/>
            <w:vAlign w:val="center"/>
          </w:tcPr>
          <w:p w14:paraId="5D17B1B2" w14:textId="77777777" w:rsidR="00285A12" w:rsidRDefault="00EC708A" w:rsidP="00285A12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hAnsi="KB금융 본문체 Light"/>
                <w:b/>
                <w:bCs/>
                <w:sz w:val="16"/>
                <w:szCs w:val="14"/>
                <w:lang w:eastAsia="ko-KR"/>
              </w:rPr>
            </w:pP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모니터링</w:t>
            </w:r>
          </w:p>
          <w:p w14:paraId="7BDB708B" w14:textId="20E7A4AA" w:rsidR="00285A12" w:rsidRDefault="00285A12" w:rsidP="00285A12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285A12">
              <w:rPr>
                <w:rFonts w:ascii="KB금융 본문체 Light" w:eastAsia="KB금융 본문체 Light" w:cs="굴림체"/>
                <w:color w:val="000000"/>
                <w:sz w:val="20"/>
                <w:lang w:eastAsia="ko-KR"/>
              </w:rPr>
              <mc:AlternateContent>
                <mc:Choice Requires="wps">
                  <w:drawing>
                    <wp:inline distT="0" distB="0" distL="0" distR="0" wp14:anchorId="71A4DB4E" wp14:editId="75A32CA4">
                      <wp:extent cx="685800" cy="238125"/>
                      <wp:effectExtent l="0" t="0" r="19050" b="28575"/>
                      <wp:docPr id="8" name="텍스트 상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238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 w="9525">
                                <a:solidFill>
                                  <a:schemeClr val="accent3">
                                    <a:lumMod val="40000"/>
                                    <a:lumOff val="60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9EC7F98" w14:textId="595C869B" w:rsidR="00285A12" w:rsidRPr="00285A12" w:rsidRDefault="00285A12" w:rsidP="00285A12">
                                  <w:pPr>
                                    <w:jc w:val="center"/>
                                    <w:rPr>
                                      <w:rFonts w:ascii="KB금융 본문체 Light" w:eastAsia="KB금융 본문체 Light" w:hAnsi="KB금융 본문체 Light"/>
                                      <w:b/>
                                      <w:bCs/>
                                      <w:spacing w:val="-20"/>
                                      <w:sz w:val="16"/>
                                      <w:szCs w:val="14"/>
                                    </w:rPr>
                                  </w:pPr>
                                  <w:r w:rsidRPr="00285A12">
                                    <w:rPr>
                                      <w:rFonts w:ascii="KB금융 본문체 Light" w:eastAsia="KB금융 본문체 Light" w:hAnsi="KB금융 본문체 Light"/>
                                      <w:b/>
                                      <w:bCs/>
                                      <w:spacing w:val="-20"/>
                                      <w:sz w:val="16"/>
                                      <w:szCs w:val="14"/>
                                      <w:lang w:eastAsia="ko-KR"/>
                                    </w:rPr>
                                    <w:t>1</w:t>
                                  </w:r>
                                  <w:r w:rsidRPr="00285A12">
                                    <w:rPr>
                                      <w:rFonts w:ascii="KB금융 본문체 Light" w:eastAsia="KB금융 본문체 Light" w:hAnsi="KB금융 본문체 Light" w:hint="eastAsia"/>
                                      <w:b/>
                                      <w:bCs/>
                                      <w:spacing w:val="-20"/>
                                      <w:sz w:val="16"/>
                                      <w:szCs w:val="14"/>
                                      <w:lang w:eastAsia="ko-KR"/>
                                    </w:rPr>
                                    <w:t>그룹 동일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71A4DB4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텍스트 상자 2" o:spid="_x0000_s1026" type="#_x0000_t202" style="width:54pt;height:1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" fillcolor="#eaf1dd [662]" strokecolor="#d6e3bc [1302]">
                      <v:textbox>
                        <w:txbxContent>
                          <w:p w14:paraId="19EC7F98" w14:textId="595C869B" w:rsidR="00285A12" w:rsidRPr="00285A12" w:rsidRDefault="00285A12" w:rsidP="00285A12">
                            <w:pPr>
                              <w:jc w:val="center"/>
                              <w:rPr>
                                <w:rFonts w:ascii="KB금융 본문체 Light" w:eastAsia="KB금융 본문체 Light" w:hAnsi="KB금융 본문체 Light"/>
                                <w:b/>
                                <w:bCs/>
                                <w:spacing w:val="-20"/>
                                <w:sz w:val="16"/>
                                <w:szCs w:val="14"/>
                              </w:rPr>
                            </w:pPr>
                            <w:r w:rsidRPr="00285A12">
                              <w:rPr>
                                <w:rFonts w:ascii="KB금융 본문체 Light" w:eastAsia="KB금융 본문체 Light" w:hAnsi="KB금융 본문체 Light"/>
                                <w:b/>
                                <w:bCs/>
                                <w:spacing w:val="-20"/>
                                <w:sz w:val="16"/>
                                <w:szCs w:val="14"/>
                                <w:lang w:eastAsia="ko-KR"/>
                              </w:rPr>
                              <w:t>1</w:t>
                            </w:r>
                            <w:r w:rsidRPr="00285A12">
                              <w:rPr>
                                <w:rFonts w:ascii="KB금융 본문체 Light" w:eastAsia="KB금융 본문체 Light" w:hAnsi="KB금융 본문체 Light" w:hint="eastAsia"/>
                                <w:b/>
                                <w:bCs/>
                                <w:spacing w:val="-20"/>
                                <w:sz w:val="16"/>
                                <w:szCs w:val="14"/>
                                <w:lang w:eastAsia="ko-KR"/>
                              </w:rPr>
                              <w:t>그룹 동일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C799077" w14:textId="373CC5F6" w:rsidR="00EC708A" w:rsidRPr="00691814" w:rsidRDefault="00EC708A" w:rsidP="00EC708A">
            <w:pPr>
              <w:spacing w:line="240" w:lineRule="atLeast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시스템 모니터링</w:t>
            </w:r>
          </w:p>
        </w:tc>
        <w:tc>
          <w:tcPr>
            <w:tcW w:w="5528" w:type="dxa"/>
            <w:vAlign w:val="center"/>
          </w:tcPr>
          <w:p w14:paraId="31833673" w14:textId="77777777" w:rsidR="00EC708A" w:rsidRPr="00691814" w:rsidRDefault="00EC708A" w:rsidP="00EC708A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OCP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클러스터 內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Prometheus </w:t>
            </w:r>
            <w:r w:rsidRPr="00AD03AD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주7</w:t>
            </w:r>
            <w:r w:rsidRPr="00AD03AD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를 활용하여 클러스터 상태,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노드 리소스 등 모니터링</w:t>
            </w:r>
          </w:p>
          <w:p w14:paraId="11CCA994" w14:textId="77777777" w:rsidR="00EC708A" w:rsidRPr="00691814" w:rsidRDefault="00EC708A" w:rsidP="00EC708A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컨테이너,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어플리케이션 등 성능 모니터링</w:t>
            </w:r>
          </w:p>
          <w:p w14:paraId="4EA7E465" w14:textId="73925766" w:rsidR="00EC708A" w:rsidRPr="00691814" w:rsidRDefault="00EC708A" w:rsidP="00EC708A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 추가 컴포넌트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(</w:t>
            </w:r>
            <w:proofErr w:type="spellStart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thanos</w:t>
            </w:r>
            <w:proofErr w:type="spellEnd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, node-exporter, metric-server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등</w:t>
            </w:r>
            <w:r w:rsidRPr="00AD03AD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</w:t>
            </w:r>
            <w:proofErr w:type="spellEnd"/>
            <w:r w:rsidRPr="00AD03AD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8</w:t>
            </w:r>
            <w:r w:rsidRPr="00AD03AD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)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를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동일 노드에 설치하여 사용할 수 있음</w:t>
            </w:r>
          </w:p>
        </w:tc>
      </w:tr>
      <w:tr w:rsidR="00EC708A" w:rsidRPr="00691814" w14:paraId="723BEA38" w14:textId="77777777" w:rsidTr="001B5E3B">
        <w:trPr>
          <w:trHeight w:val="1091"/>
        </w:trPr>
        <w:tc>
          <w:tcPr>
            <w:tcW w:w="1276" w:type="dxa"/>
            <w:vMerge/>
            <w:vAlign w:val="center"/>
          </w:tcPr>
          <w:p w14:paraId="55D5FBD8" w14:textId="77777777" w:rsidR="00EC708A" w:rsidRDefault="00EC708A" w:rsidP="00EC708A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502FCC94" w14:textId="77777777" w:rsidR="00EC708A" w:rsidRPr="00691814" w:rsidRDefault="00EC708A" w:rsidP="00EC708A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실시간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MSA</w:t>
            </w:r>
          </w:p>
          <w:p w14:paraId="0D2B7998" w14:textId="54C83297" w:rsidR="00EC708A" w:rsidRPr="00691814" w:rsidRDefault="00EC708A" w:rsidP="00EC708A">
            <w:pPr>
              <w:spacing w:line="240" w:lineRule="atLeast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거래 추적 기능 적용</w:t>
            </w:r>
          </w:p>
        </w:tc>
        <w:tc>
          <w:tcPr>
            <w:tcW w:w="5528" w:type="dxa"/>
            <w:vAlign w:val="center"/>
          </w:tcPr>
          <w:p w14:paraId="57E473D0" w14:textId="0F0C6B89" w:rsidR="00EC708A" w:rsidRPr="00691814" w:rsidRDefault="00EC708A" w:rsidP="00EC708A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Service Mesh(</w:t>
            </w:r>
            <w:proofErr w:type="spellStart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istio</w:t>
            </w:r>
            <w:proofErr w:type="spellEnd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)</w:t>
            </w:r>
            <w:r w:rsidRPr="00AD03AD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주9</w:t>
            </w:r>
            <w:r w:rsidRPr="00AD03AD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를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적용하여 </w:t>
            </w:r>
            <w:proofErr w:type="spellStart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K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iali</w:t>
            </w:r>
            <w:proofErr w:type="spellEnd"/>
            <w:r w:rsidRPr="00AD03AD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 xml:space="preserve"> 주1</w:t>
            </w:r>
            <w:r w:rsidRPr="00AD03AD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0)</w:t>
            </w:r>
            <w:proofErr w:type="spellStart"/>
            <w:r w:rsidR="009C2F48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를</w:t>
            </w:r>
            <w:proofErr w:type="spellEnd"/>
            <w:r w:rsidR="009C2F48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통한 시각화 모니터링 및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proofErr w:type="spellStart"/>
            <w:r w:rsidR="009C2F48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o</w:t>
            </w:r>
            <w:r w:rsidR="009C2F48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pentelemetry</w:t>
            </w:r>
            <w:proofErr w:type="spellEnd"/>
            <w:r w:rsidR="009C2F48" w:rsidRPr="00AD03AD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 xml:space="preserve"> 주</w:t>
            </w:r>
            <w:r w:rsidR="009C2F48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20</w:t>
            </w:r>
            <w:r w:rsidR="009C2F48" w:rsidRPr="00AD03AD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proofErr w:type="spellStart"/>
            <w:r w:rsidR="009C2F48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를</w:t>
            </w:r>
            <w:proofErr w:type="spellEnd"/>
            <w:r w:rsidR="009C2F48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통한 트래픽 추적</w:t>
            </w:r>
          </w:p>
        </w:tc>
      </w:tr>
      <w:tr w:rsidR="00EC708A" w:rsidRPr="00691814" w14:paraId="1FB532C0" w14:textId="77777777" w:rsidTr="001B5E3B">
        <w:trPr>
          <w:trHeight w:val="1091"/>
        </w:trPr>
        <w:tc>
          <w:tcPr>
            <w:tcW w:w="1276" w:type="dxa"/>
            <w:vAlign w:val="center"/>
          </w:tcPr>
          <w:p w14:paraId="0D602E35" w14:textId="77777777" w:rsidR="00EC708A" w:rsidRDefault="00EC708A" w:rsidP="00EC708A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시스템 연계</w:t>
            </w:r>
          </w:p>
          <w:p w14:paraId="041C38D8" w14:textId="7C40DE9F" w:rsidR="00285A12" w:rsidRDefault="00285A12" w:rsidP="00EC708A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285A12">
              <w:rPr>
                <w:rFonts w:ascii="KB금융 본문체 Light" w:eastAsia="KB금융 본문체 Light" w:cs="굴림체"/>
                <w:color w:val="000000"/>
                <w:sz w:val="20"/>
                <w:lang w:eastAsia="ko-KR"/>
              </w:rPr>
              <mc:AlternateContent>
                <mc:Choice Requires="wps">
                  <w:drawing>
                    <wp:inline distT="0" distB="0" distL="0" distR="0" wp14:anchorId="5FA9802E" wp14:editId="04A75FD2">
                      <wp:extent cx="685800" cy="238125"/>
                      <wp:effectExtent l="0" t="0" r="19050" b="28575"/>
                      <wp:docPr id="14" name="텍스트 상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238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 w="9525">
                                <a:solidFill>
                                  <a:schemeClr val="accent3">
                                    <a:lumMod val="40000"/>
                                    <a:lumOff val="60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07CC99" w14:textId="77777777" w:rsidR="00285A12" w:rsidRPr="00285A12" w:rsidRDefault="00285A12" w:rsidP="00285A12">
                                  <w:pPr>
                                    <w:jc w:val="center"/>
                                    <w:rPr>
                                      <w:rFonts w:ascii="KB금융 본문체 Light" w:eastAsia="KB금융 본문체 Light" w:hAnsi="KB금융 본문체 Light"/>
                                      <w:b/>
                                      <w:bCs/>
                                      <w:spacing w:val="-20"/>
                                      <w:sz w:val="16"/>
                                      <w:szCs w:val="14"/>
                                    </w:rPr>
                                  </w:pPr>
                                  <w:r w:rsidRPr="00285A12">
                                    <w:rPr>
                                      <w:rFonts w:ascii="KB금융 본문체 Light" w:eastAsia="KB금융 본문체 Light" w:hAnsi="KB금융 본문체 Light"/>
                                      <w:b/>
                                      <w:bCs/>
                                      <w:spacing w:val="-20"/>
                                      <w:sz w:val="16"/>
                                      <w:szCs w:val="14"/>
                                      <w:lang w:eastAsia="ko-KR"/>
                                    </w:rPr>
                                    <w:t>1</w:t>
                                  </w:r>
                                  <w:r w:rsidRPr="00285A12">
                                    <w:rPr>
                                      <w:rFonts w:ascii="KB금융 본문체 Light" w:eastAsia="KB금융 본문체 Light" w:hAnsi="KB금융 본문체 Light" w:hint="eastAsia"/>
                                      <w:b/>
                                      <w:bCs/>
                                      <w:spacing w:val="-20"/>
                                      <w:sz w:val="16"/>
                                      <w:szCs w:val="14"/>
                                      <w:lang w:eastAsia="ko-KR"/>
                                    </w:rPr>
                                    <w:t>그룹 동일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FA9802E" id="_x0000_s1027" type="#_x0000_t202" style="width:54pt;height:1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" fillcolor="#eaf1dd [662]" strokecolor="#d6e3bc [1302]">
                      <v:textbox>
                        <w:txbxContent>
                          <w:p w14:paraId="2E07CC99" w14:textId="77777777" w:rsidR="00285A12" w:rsidRPr="00285A12" w:rsidRDefault="00285A12" w:rsidP="00285A12">
                            <w:pPr>
                              <w:jc w:val="center"/>
                              <w:rPr>
                                <w:rFonts w:ascii="KB금융 본문체 Light" w:eastAsia="KB금융 본문체 Light" w:hAnsi="KB금융 본문체 Light"/>
                                <w:b/>
                                <w:bCs/>
                                <w:spacing w:val="-20"/>
                                <w:sz w:val="16"/>
                                <w:szCs w:val="14"/>
                              </w:rPr>
                            </w:pPr>
                            <w:r w:rsidRPr="00285A12">
                              <w:rPr>
                                <w:rFonts w:ascii="KB금융 본문체 Light" w:eastAsia="KB금융 본문체 Light" w:hAnsi="KB금융 본문체 Light"/>
                                <w:b/>
                                <w:bCs/>
                                <w:spacing w:val="-20"/>
                                <w:sz w:val="16"/>
                                <w:szCs w:val="14"/>
                                <w:lang w:eastAsia="ko-KR"/>
                              </w:rPr>
                              <w:t>1</w:t>
                            </w:r>
                            <w:r w:rsidRPr="00285A12">
                              <w:rPr>
                                <w:rFonts w:ascii="KB금융 본문체 Light" w:eastAsia="KB금융 본문체 Light" w:hAnsi="KB금융 본문체 Light" w:hint="eastAsia"/>
                                <w:b/>
                                <w:bCs/>
                                <w:spacing w:val="-20"/>
                                <w:sz w:val="16"/>
                                <w:szCs w:val="14"/>
                                <w:lang w:eastAsia="ko-KR"/>
                              </w:rPr>
                              <w:t>그룹 동일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7691204" w14:textId="6807D7AF" w:rsidR="00EC708A" w:rsidRDefault="004F6114" w:rsidP="00EC708A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내부시스템간</w:t>
            </w:r>
            <w:r w:rsidR="00EC708A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연계</w:t>
            </w:r>
            <w:r w:rsidR="00EC708A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r w:rsidR="00EC708A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시 </w:t>
            </w:r>
          </w:p>
          <w:p w14:paraId="3A699662" w14:textId="77777777" w:rsidR="00EC708A" w:rsidRDefault="00EC708A" w:rsidP="00EC708A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내부AP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I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G/W, EAI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</w:p>
          <w:p w14:paraId="49BD562A" w14:textId="64E4D91A" w:rsidR="00EC708A" w:rsidRPr="00691814" w:rsidRDefault="00EC708A" w:rsidP="00EC708A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활용</w:t>
            </w:r>
          </w:p>
        </w:tc>
        <w:tc>
          <w:tcPr>
            <w:tcW w:w="5528" w:type="dxa"/>
            <w:vAlign w:val="center"/>
          </w:tcPr>
          <w:p w14:paraId="7F9F5CB9" w14:textId="16D4068D" w:rsidR="00EC708A" w:rsidRPr="00691814" w:rsidRDefault="00EC708A" w:rsidP="00EC708A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코어뱅킹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(상품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처리계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등)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,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금융복합플랫폼 연계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시 전행표준인 EAI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o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r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내부API G/W를 통해 연계</w:t>
            </w:r>
          </w:p>
        </w:tc>
      </w:tr>
      <w:tr w:rsidR="00EC708A" w:rsidRPr="00691814" w14:paraId="578091F9" w14:textId="77777777" w:rsidTr="001B5E3B">
        <w:trPr>
          <w:trHeight w:val="1091"/>
        </w:trPr>
        <w:tc>
          <w:tcPr>
            <w:tcW w:w="1276" w:type="dxa"/>
            <w:vAlign w:val="center"/>
          </w:tcPr>
          <w:p w14:paraId="09360B0A" w14:textId="77777777" w:rsidR="00EC708A" w:rsidRPr="00691814" w:rsidRDefault="00EC708A" w:rsidP="00EC708A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형상/변경</w:t>
            </w:r>
          </w:p>
          <w:p w14:paraId="061EA2A6" w14:textId="77777777" w:rsidR="00EC708A" w:rsidRDefault="00EC708A" w:rsidP="00EC708A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관리</w:t>
            </w:r>
          </w:p>
          <w:p w14:paraId="6B4F9DA3" w14:textId="50EC25B8" w:rsidR="00285A12" w:rsidRPr="00691814" w:rsidRDefault="00285A12" w:rsidP="00EC708A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285A12">
              <w:rPr>
                <w:rFonts w:ascii="KB금융 본문체 Light" w:eastAsia="KB금융 본문체 Light" w:cs="굴림체"/>
                <w:color w:val="000000"/>
                <w:sz w:val="20"/>
                <w:lang w:eastAsia="ko-KR"/>
              </w:rPr>
              <mc:AlternateContent>
                <mc:Choice Requires="wps">
                  <w:drawing>
                    <wp:inline distT="0" distB="0" distL="0" distR="0" wp14:anchorId="0E6FF18B" wp14:editId="779211F9">
                      <wp:extent cx="685800" cy="238125"/>
                      <wp:effectExtent l="0" t="0" r="19050" b="28575"/>
                      <wp:docPr id="15" name="텍스트 상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238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 w="9525">
                                <a:solidFill>
                                  <a:schemeClr val="accent3">
                                    <a:lumMod val="40000"/>
                                    <a:lumOff val="60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0527413" w14:textId="77777777" w:rsidR="00285A12" w:rsidRPr="00285A12" w:rsidRDefault="00285A12" w:rsidP="00285A12">
                                  <w:pPr>
                                    <w:jc w:val="center"/>
                                    <w:rPr>
                                      <w:rFonts w:ascii="KB금융 본문체 Light" w:eastAsia="KB금융 본문체 Light" w:hAnsi="KB금융 본문체 Light"/>
                                      <w:b/>
                                      <w:bCs/>
                                      <w:spacing w:val="-20"/>
                                      <w:sz w:val="16"/>
                                      <w:szCs w:val="14"/>
                                    </w:rPr>
                                  </w:pPr>
                                  <w:r w:rsidRPr="00285A12">
                                    <w:rPr>
                                      <w:rFonts w:ascii="KB금융 본문체 Light" w:eastAsia="KB금융 본문체 Light" w:hAnsi="KB금융 본문체 Light"/>
                                      <w:b/>
                                      <w:bCs/>
                                      <w:spacing w:val="-20"/>
                                      <w:sz w:val="16"/>
                                      <w:szCs w:val="14"/>
                                      <w:lang w:eastAsia="ko-KR"/>
                                    </w:rPr>
                                    <w:t>1</w:t>
                                  </w:r>
                                  <w:r w:rsidRPr="00285A12">
                                    <w:rPr>
                                      <w:rFonts w:ascii="KB금융 본문체 Light" w:eastAsia="KB금융 본문체 Light" w:hAnsi="KB금융 본문체 Light" w:hint="eastAsia"/>
                                      <w:b/>
                                      <w:bCs/>
                                      <w:spacing w:val="-20"/>
                                      <w:sz w:val="16"/>
                                      <w:szCs w:val="14"/>
                                      <w:lang w:eastAsia="ko-KR"/>
                                    </w:rPr>
                                    <w:t>그룹 동일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E6FF18B" id="_x0000_s1028" type="#_x0000_t202" style="width:54pt;height:1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" fillcolor="#eaf1dd [662]" strokecolor="#d6e3bc [1302]">
                      <v:textbox>
                        <w:txbxContent>
                          <w:p w14:paraId="60527413" w14:textId="77777777" w:rsidR="00285A12" w:rsidRPr="00285A12" w:rsidRDefault="00285A12" w:rsidP="00285A12">
                            <w:pPr>
                              <w:jc w:val="center"/>
                              <w:rPr>
                                <w:rFonts w:ascii="KB금융 본문체 Light" w:eastAsia="KB금융 본문체 Light" w:hAnsi="KB금융 본문체 Light"/>
                                <w:b/>
                                <w:bCs/>
                                <w:spacing w:val="-20"/>
                                <w:sz w:val="16"/>
                                <w:szCs w:val="14"/>
                              </w:rPr>
                            </w:pPr>
                            <w:r w:rsidRPr="00285A12">
                              <w:rPr>
                                <w:rFonts w:ascii="KB금융 본문체 Light" w:eastAsia="KB금융 본문체 Light" w:hAnsi="KB금융 본문체 Light"/>
                                <w:b/>
                                <w:bCs/>
                                <w:spacing w:val="-20"/>
                                <w:sz w:val="16"/>
                                <w:szCs w:val="14"/>
                                <w:lang w:eastAsia="ko-KR"/>
                              </w:rPr>
                              <w:t>1</w:t>
                            </w:r>
                            <w:r w:rsidRPr="00285A12">
                              <w:rPr>
                                <w:rFonts w:ascii="KB금융 본문체 Light" w:eastAsia="KB금융 본문체 Light" w:hAnsi="KB금융 본문체 Light" w:hint="eastAsia"/>
                                <w:b/>
                                <w:bCs/>
                                <w:spacing w:val="-20"/>
                                <w:sz w:val="16"/>
                                <w:szCs w:val="14"/>
                                <w:lang w:eastAsia="ko-KR"/>
                              </w:rPr>
                              <w:t>그룹 동일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CB9D896" w14:textId="77777777" w:rsidR="00EC708A" w:rsidRPr="00691814" w:rsidRDefault="00EC708A" w:rsidP="00EC708A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업무소스 IQ+ CI/CD</w:t>
            </w:r>
          </w:p>
          <w:p w14:paraId="685F7644" w14:textId="30B6DA32" w:rsidR="00EC708A" w:rsidRPr="00691814" w:rsidRDefault="00EC708A" w:rsidP="00EC708A">
            <w:pPr>
              <w:spacing w:line="240" w:lineRule="atLeast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배포 방식 변경</w:t>
            </w:r>
          </w:p>
        </w:tc>
        <w:tc>
          <w:tcPr>
            <w:tcW w:w="5528" w:type="dxa"/>
            <w:vAlign w:val="center"/>
          </w:tcPr>
          <w:p w14:paraId="3148F8E1" w14:textId="71DD729F" w:rsidR="00EC708A" w:rsidRPr="00691814" w:rsidRDefault="00EC708A" w:rsidP="00EC708A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 신속한 업무 개발 및 지속적인 배포를 위해 CI/CD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파이프라인 구성</w:t>
            </w:r>
          </w:p>
        </w:tc>
      </w:tr>
      <w:tr w:rsidR="00EC708A" w:rsidRPr="00691814" w14:paraId="1BE4393A" w14:textId="77777777" w:rsidTr="001B5E3B">
        <w:trPr>
          <w:trHeight w:val="1091"/>
        </w:trPr>
        <w:tc>
          <w:tcPr>
            <w:tcW w:w="1276" w:type="dxa"/>
            <w:vMerge w:val="restart"/>
            <w:vAlign w:val="center"/>
          </w:tcPr>
          <w:p w14:paraId="21787189" w14:textId="77777777" w:rsidR="00EC708A" w:rsidRPr="00691814" w:rsidRDefault="00EC708A" w:rsidP="008D1C71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KafKa</w:t>
            </w:r>
            <w:proofErr w:type="spellEnd"/>
          </w:p>
          <w:p w14:paraId="4C12CA01" w14:textId="77777777" w:rsidR="00EC708A" w:rsidRDefault="00EC708A" w:rsidP="008D1C71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로깅 시스템 연계</w:t>
            </w:r>
          </w:p>
          <w:p w14:paraId="0FB1E8A6" w14:textId="713E3DB8" w:rsidR="00285A12" w:rsidRPr="00691814" w:rsidRDefault="00285A12" w:rsidP="008D1C71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285A12">
              <w:rPr>
                <w:rFonts w:ascii="KB금융 본문체 Light" w:eastAsia="KB금융 본문체 Light" w:cs="굴림체"/>
                <w:color w:val="000000"/>
                <w:sz w:val="20"/>
                <w:lang w:eastAsia="ko-KR"/>
              </w:rPr>
              <mc:AlternateContent>
                <mc:Choice Requires="wps">
                  <w:drawing>
                    <wp:inline distT="0" distB="0" distL="0" distR="0" wp14:anchorId="7BD2A56A" wp14:editId="5B20D129">
                      <wp:extent cx="685800" cy="238125"/>
                      <wp:effectExtent l="0" t="0" r="19050" b="28575"/>
                      <wp:docPr id="16" name="텍스트 상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238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 w="9525">
                                <a:solidFill>
                                  <a:schemeClr val="accent3">
                                    <a:lumMod val="40000"/>
                                    <a:lumOff val="60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DC67AD" w14:textId="77777777" w:rsidR="00285A12" w:rsidRPr="00285A12" w:rsidRDefault="00285A12" w:rsidP="00285A12">
                                  <w:pPr>
                                    <w:jc w:val="center"/>
                                    <w:rPr>
                                      <w:rFonts w:ascii="KB금융 본문체 Light" w:eastAsia="KB금융 본문체 Light" w:hAnsi="KB금융 본문체 Light"/>
                                      <w:b/>
                                      <w:bCs/>
                                      <w:spacing w:val="-20"/>
                                      <w:sz w:val="16"/>
                                      <w:szCs w:val="14"/>
                                    </w:rPr>
                                  </w:pPr>
                                  <w:r w:rsidRPr="00285A12">
                                    <w:rPr>
                                      <w:rFonts w:ascii="KB금융 본문체 Light" w:eastAsia="KB금융 본문체 Light" w:hAnsi="KB금융 본문체 Light"/>
                                      <w:b/>
                                      <w:bCs/>
                                      <w:spacing w:val="-20"/>
                                      <w:sz w:val="16"/>
                                      <w:szCs w:val="14"/>
                                      <w:lang w:eastAsia="ko-KR"/>
                                    </w:rPr>
                                    <w:t>1</w:t>
                                  </w:r>
                                  <w:r w:rsidRPr="00285A12">
                                    <w:rPr>
                                      <w:rFonts w:ascii="KB금융 본문체 Light" w:eastAsia="KB금융 본문체 Light" w:hAnsi="KB금융 본문체 Light" w:hint="eastAsia"/>
                                      <w:b/>
                                      <w:bCs/>
                                      <w:spacing w:val="-20"/>
                                      <w:sz w:val="16"/>
                                      <w:szCs w:val="14"/>
                                      <w:lang w:eastAsia="ko-KR"/>
                                    </w:rPr>
                                    <w:t>그룹 동일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BD2A56A" id="_x0000_s1029" type="#_x0000_t202" style="width:54pt;height:1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" fillcolor="#eaf1dd [662]" strokecolor="#d6e3bc [1302]">
                      <v:textbox>
                        <w:txbxContent>
                          <w:p w14:paraId="07DC67AD" w14:textId="77777777" w:rsidR="00285A12" w:rsidRPr="00285A12" w:rsidRDefault="00285A12" w:rsidP="00285A12">
                            <w:pPr>
                              <w:jc w:val="center"/>
                              <w:rPr>
                                <w:rFonts w:ascii="KB금융 본문체 Light" w:eastAsia="KB금융 본문체 Light" w:hAnsi="KB금융 본문체 Light"/>
                                <w:b/>
                                <w:bCs/>
                                <w:spacing w:val="-20"/>
                                <w:sz w:val="16"/>
                                <w:szCs w:val="14"/>
                              </w:rPr>
                            </w:pPr>
                            <w:r w:rsidRPr="00285A12">
                              <w:rPr>
                                <w:rFonts w:ascii="KB금융 본문체 Light" w:eastAsia="KB금융 본문체 Light" w:hAnsi="KB금융 본문체 Light"/>
                                <w:b/>
                                <w:bCs/>
                                <w:spacing w:val="-20"/>
                                <w:sz w:val="16"/>
                                <w:szCs w:val="14"/>
                                <w:lang w:eastAsia="ko-KR"/>
                              </w:rPr>
                              <w:t>1</w:t>
                            </w:r>
                            <w:r w:rsidRPr="00285A12">
                              <w:rPr>
                                <w:rFonts w:ascii="KB금융 본문체 Light" w:eastAsia="KB금융 본문체 Light" w:hAnsi="KB금융 본문체 Light" w:hint="eastAsia"/>
                                <w:b/>
                                <w:bCs/>
                                <w:spacing w:val="-20"/>
                                <w:sz w:val="16"/>
                                <w:szCs w:val="14"/>
                                <w:lang w:eastAsia="ko-KR"/>
                              </w:rPr>
                              <w:t>그룹 동일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C066896" w14:textId="77777777" w:rsidR="00EC708A" w:rsidRPr="00691814" w:rsidRDefault="00EC708A" w:rsidP="00EC708A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안정적인 로그 적재</w:t>
            </w:r>
          </w:p>
          <w:p w14:paraId="3736E945" w14:textId="3CE6FBE3" w:rsidR="00EC708A" w:rsidRPr="00691814" w:rsidRDefault="00EC708A" w:rsidP="00EC708A">
            <w:pPr>
              <w:spacing w:line="240" w:lineRule="atLeast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시스템</w:t>
            </w:r>
          </w:p>
        </w:tc>
        <w:tc>
          <w:tcPr>
            <w:tcW w:w="5528" w:type="dxa"/>
            <w:vAlign w:val="center"/>
          </w:tcPr>
          <w:p w14:paraId="04F12F4D" w14:textId="77777777" w:rsidR="00EC708A" w:rsidRDefault="00EC708A" w:rsidP="0004366D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V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ector,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Kafka를 이용하여 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로그수집 및 전송하며,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EFK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서버에 적재하도록 구성</w:t>
            </w:r>
          </w:p>
          <w:p w14:paraId="509FC20C" w14:textId="4765887E" w:rsidR="00EC708A" w:rsidRPr="00691814" w:rsidRDefault="00EC708A" w:rsidP="00EC708A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데이터 유실을 방지하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도록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구성하며,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향후 업무 확장 시에 안정적으로 로그 적재할 수 있도록 구축</w:t>
            </w:r>
          </w:p>
        </w:tc>
      </w:tr>
      <w:tr w:rsidR="00EC708A" w:rsidRPr="00691814" w14:paraId="11723C6A" w14:textId="77777777" w:rsidTr="001B5E3B">
        <w:trPr>
          <w:trHeight w:val="1091"/>
        </w:trPr>
        <w:tc>
          <w:tcPr>
            <w:tcW w:w="1276" w:type="dxa"/>
            <w:vMerge/>
            <w:vAlign w:val="center"/>
          </w:tcPr>
          <w:p w14:paraId="014877B5" w14:textId="77777777" w:rsidR="00EC708A" w:rsidRPr="00691814" w:rsidRDefault="00EC708A" w:rsidP="00EC708A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36E34973" w14:textId="77777777" w:rsidR="00EC708A" w:rsidRPr="00691814" w:rsidRDefault="00EC708A" w:rsidP="00EC708A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실시간 어플리케이션 </w:t>
            </w:r>
          </w:p>
          <w:p w14:paraId="5425083C" w14:textId="48859525" w:rsidR="00EC708A" w:rsidRPr="00691814" w:rsidRDefault="00EC708A" w:rsidP="00EC708A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로그 조회</w:t>
            </w:r>
          </w:p>
        </w:tc>
        <w:tc>
          <w:tcPr>
            <w:tcW w:w="5528" w:type="dxa"/>
            <w:vAlign w:val="center"/>
          </w:tcPr>
          <w:p w14:paraId="2BB9C974" w14:textId="704EAA2B" w:rsidR="00EC708A" w:rsidRDefault="00EC708A" w:rsidP="00EC708A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</w:t>
            </w:r>
            <w:proofErr w:type="spellStart"/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Kafkamon</w:t>
            </w:r>
            <w:proofErr w:type="spellEnd"/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(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로그조회시스템)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연계 구성하여,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통합 로그 조회로 개발 편의성 향상</w:t>
            </w:r>
          </w:p>
        </w:tc>
      </w:tr>
      <w:tr w:rsidR="00EC708A" w:rsidRPr="00691814" w14:paraId="7D5AB509" w14:textId="77777777" w:rsidTr="001B5E3B">
        <w:trPr>
          <w:trHeight w:val="1091"/>
        </w:trPr>
        <w:tc>
          <w:tcPr>
            <w:tcW w:w="1276" w:type="dxa"/>
            <w:vAlign w:val="center"/>
          </w:tcPr>
          <w:p w14:paraId="3EFF1604" w14:textId="77777777" w:rsidR="00EC708A" w:rsidRDefault="00EC708A" w:rsidP="00EC708A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백업</w:t>
            </w:r>
          </w:p>
          <w:p w14:paraId="030F561C" w14:textId="7C42CE4E" w:rsidR="00285A12" w:rsidRPr="00691814" w:rsidRDefault="00285A12" w:rsidP="00EC708A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285A12">
              <w:rPr>
                <w:rFonts w:ascii="KB금융 본문체 Light" w:eastAsia="KB금융 본문체 Light" w:cs="굴림체"/>
                <w:color w:val="000000"/>
                <w:sz w:val="20"/>
                <w:lang w:eastAsia="ko-KR"/>
              </w:rPr>
              <mc:AlternateContent>
                <mc:Choice Requires="wps">
                  <w:drawing>
                    <wp:inline distT="0" distB="0" distL="0" distR="0" wp14:anchorId="29F1790E" wp14:editId="2FBDC529">
                      <wp:extent cx="685800" cy="238125"/>
                      <wp:effectExtent l="0" t="0" r="19050" b="28575"/>
                      <wp:docPr id="17" name="텍스트 상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238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 w="9525">
                                <a:solidFill>
                                  <a:schemeClr val="accent3">
                                    <a:lumMod val="40000"/>
                                    <a:lumOff val="60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FC70EB" w14:textId="77777777" w:rsidR="00285A12" w:rsidRPr="00285A12" w:rsidRDefault="00285A12" w:rsidP="00285A12">
                                  <w:pPr>
                                    <w:jc w:val="center"/>
                                    <w:rPr>
                                      <w:rFonts w:ascii="KB금융 본문체 Light" w:eastAsia="KB금융 본문체 Light" w:hAnsi="KB금융 본문체 Light"/>
                                      <w:b/>
                                      <w:bCs/>
                                      <w:spacing w:val="-20"/>
                                      <w:sz w:val="16"/>
                                      <w:szCs w:val="14"/>
                                    </w:rPr>
                                  </w:pPr>
                                  <w:r w:rsidRPr="00285A12">
                                    <w:rPr>
                                      <w:rFonts w:ascii="KB금융 본문체 Light" w:eastAsia="KB금융 본문체 Light" w:hAnsi="KB금융 본문체 Light"/>
                                      <w:b/>
                                      <w:bCs/>
                                      <w:spacing w:val="-20"/>
                                      <w:sz w:val="16"/>
                                      <w:szCs w:val="14"/>
                                      <w:lang w:eastAsia="ko-KR"/>
                                    </w:rPr>
                                    <w:t>1</w:t>
                                  </w:r>
                                  <w:r w:rsidRPr="00285A12">
                                    <w:rPr>
                                      <w:rFonts w:ascii="KB금융 본문체 Light" w:eastAsia="KB금융 본문체 Light" w:hAnsi="KB금융 본문체 Light" w:hint="eastAsia"/>
                                      <w:b/>
                                      <w:bCs/>
                                      <w:spacing w:val="-20"/>
                                      <w:sz w:val="16"/>
                                      <w:szCs w:val="14"/>
                                      <w:lang w:eastAsia="ko-KR"/>
                                    </w:rPr>
                                    <w:t>그룹 동일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9F1790E" id="_x0000_s1030" type="#_x0000_t202" style="width:54pt;height:1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" fillcolor="#eaf1dd [662]" strokecolor="#d6e3bc [1302]">
                      <v:textbox>
                        <w:txbxContent>
                          <w:p w14:paraId="5AFC70EB" w14:textId="77777777" w:rsidR="00285A12" w:rsidRPr="00285A12" w:rsidRDefault="00285A12" w:rsidP="00285A12">
                            <w:pPr>
                              <w:jc w:val="center"/>
                              <w:rPr>
                                <w:rFonts w:ascii="KB금융 본문체 Light" w:eastAsia="KB금융 본문체 Light" w:hAnsi="KB금융 본문체 Light"/>
                                <w:b/>
                                <w:bCs/>
                                <w:spacing w:val="-20"/>
                                <w:sz w:val="16"/>
                                <w:szCs w:val="14"/>
                              </w:rPr>
                            </w:pPr>
                            <w:r w:rsidRPr="00285A12">
                              <w:rPr>
                                <w:rFonts w:ascii="KB금융 본문체 Light" w:eastAsia="KB금융 본문체 Light" w:hAnsi="KB금융 본문체 Light"/>
                                <w:b/>
                                <w:bCs/>
                                <w:spacing w:val="-20"/>
                                <w:sz w:val="16"/>
                                <w:szCs w:val="14"/>
                                <w:lang w:eastAsia="ko-KR"/>
                              </w:rPr>
                              <w:t>1</w:t>
                            </w:r>
                            <w:r w:rsidRPr="00285A12">
                              <w:rPr>
                                <w:rFonts w:ascii="KB금융 본문체 Light" w:eastAsia="KB금융 본문체 Light" w:hAnsi="KB금융 본문체 Light" w:hint="eastAsia"/>
                                <w:b/>
                                <w:bCs/>
                                <w:spacing w:val="-20"/>
                                <w:sz w:val="16"/>
                                <w:szCs w:val="14"/>
                                <w:lang w:eastAsia="ko-KR"/>
                              </w:rPr>
                              <w:t>그룹 동일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461DCEE" w14:textId="77777777" w:rsidR="00EC708A" w:rsidRPr="00691814" w:rsidRDefault="00EC708A" w:rsidP="00EC708A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리눅스 서버 및 </w:t>
            </w:r>
          </w:p>
          <w:p w14:paraId="7E672106" w14:textId="19657BEB" w:rsidR="00EC708A" w:rsidRPr="00691814" w:rsidRDefault="00EC708A" w:rsidP="00EC708A">
            <w:pPr>
              <w:spacing w:line="240" w:lineRule="atLeast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클러스터 백업</w:t>
            </w:r>
          </w:p>
        </w:tc>
        <w:tc>
          <w:tcPr>
            <w:tcW w:w="5528" w:type="dxa"/>
            <w:vAlign w:val="center"/>
          </w:tcPr>
          <w:p w14:paraId="3B2F7B99" w14:textId="10A8E465" w:rsidR="00EC708A" w:rsidRPr="00691814" w:rsidRDefault="00EC708A" w:rsidP="00EC708A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Bastion</w:t>
            </w:r>
            <w:r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주1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8</w:t>
            </w:r>
            <w:r w:rsidRPr="00167139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서버 대상으로 백업 수행</w:t>
            </w:r>
          </w:p>
          <w:p w14:paraId="556ACD81" w14:textId="3A4EB170" w:rsidR="00EC708A" w:rsidRPr="00691814" w:rsidRDefault="00EC708A" w:rsidP="00EC708A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 클러스터(master, worker, infra (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coreOS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, 표준OS가 아님)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에 대한 백업은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etcd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백업</w:t>
            </w:r>
            <w:r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</w:t>
            </w:r>
            <w:proofErr w:type="spellEnd"/>
            <w:r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1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9</w:t>
            </w:r>
            <w:r w:rsidRPr="00167139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을 기본으로 하며 향후 구체적으로 설계 예정</w:t>
            </w:r>
          </w:p>
        </w:tc>
      </w:tr>
    </w:tbl>
    <w:p w14:paraId="66D244C6" w14:textId="1100902E" w:rsidR="009C2F48" w:rsidRPr="0053003E" w:rsidRDefault="009C2F48" w:rsidP="001E1B8C">
      <w:pPr>
        <w:ind w:leftChars="500" w:left="1600" w:hangingChars="250" w:hanging="500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주 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20) </w:t>
      </w:r>
      <w:proofErr w:type="spellStart"/>
      <w:r w:rsidR="001E1B8C">
        <w:rPr>
          <w:rFonts w:ascii="KB금융 본문체 Light" w:eastAsia="KB금융 본문체 Light" w:cs="굴림체" w:hint="eastAsia"/>
          <w:noProof w:val="0"/>
          <w:color w:val="000000"/>
          <w:sz w:val="20"/>
          <w:lang w:eastAsia="ko-KR"/>
        </w:rPr>
        <w:t>o</w:t>
      </w:r>
      <w:r w:rsidR="001E1B8C">
        <w:rPr>
          <w:rFonts w:ascii="KB금융 본문체 Light" w:eastAsia="KB금융 본문체 Light" w:cs="굴림체"/>
          <w:noProof w:val="0"/>
          <w:color w:val="000000"/>
          <w:sz w:val="20"/>
          <w:lang w:eastAsia="ko-KR"/>
        </w:rPr>
        <w:t>pentelemetry</w:t>
      </w:r>
      <w:proofErr w:type="spellEnd"/>
      <w:r w:rsidR="001E1B8C">
        <w:rPr>
          <w:rFonts w:ascii="KB금융 본문체 Light" w:eastAsia="KB금융 본문체 Light" w:cs="굴림체"/>
          <w:noProof w:val="0"/>
          <w:color w:val="000000"/>
          <w:sz w:val="20"/>
          <w:lang w:eastAsia="ko-KR"/>
        </w:rPr>
        <w:t xml:space="preserve"> </w:t>
      </w:r>
      <w:r w:rsidR="001E1B8C"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: </w:t>
      </w:r>
      <w:r w:rsidR="001E1B8C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오픈소스 </w:t>
      </w:r>
      <w:proofErr w:type="spellStart"/>
      <w:r w:rsidR="001E1B8C">
        <w:rPr>
          <w:rFonts w:ascii="KB금융 본문체 Light" w:eastAsia="KB금융 본문체 Light" w:cs="굴림체" w:hint="eastAsia"/>
          <w:noProof w:val="0"/>
          <w:color w:val="000000"/>
          <w:sz w:val="20"/>
          <w:lang w:eastAsia="ko-KR"/>
        </w:rPr>
        <w:t>o</w:t>
      </w:r>
      <w:r w:rsidR="001E1B8C">
        <w:rPr>
          <w:rFonts w:ascii="KB금융 본문체 Light" w:eastAsia="KB금융 본문체 Light" w:cs="굴림체"/>
          <w:noProof w:val="0"/>
          <w:color w:val="000000"/>
          <w:sz w:val="20"/>
          <w:lang w:eastAsia="ko-KR"/>
        </w:rPr>
        <w:t>pentelemetry</w:t>
      </w:r>
      <w:r w:rsidR="001E1B8C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를</w:t>
      </w:r>
      <w:proofErr w:type="spellEnd"/>
      <w:r w:rsidR="001E1B8C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 기반으로 한 </w:t>
      </w:r>
      <w:proofErr w:type="spellStart"/>
      <w:r w:rsidR="001E1B8C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레드헷</w:t>
      </w:r>
      <w:proofErr w:type="spellEnd"/>
      <w:r w:rsidR="001E1B8C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 솔루션으로,</w:t>
      </w:r>
      <w:r w:rsidR="001E1B8C"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 OCP</w:t>
      </w:r>
      <w:r w:rsidR="001E1B8C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환경에서 자동으로 </w:t>
      </w:r>
      <w:proofErr w:type="spellStart"/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텔레메트리</w:t>
      </w:r>
      <w:proofErr w:type="spellEnd"/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(시스템 정보</w:t>
      </w:r>
      <w:r w:rsidR="001E1B8C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/지표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, 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로그,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 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추적 데이터 등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>)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 데이터를 수집</w:t>
      </w:r>
      <w:r w:rsidR="001E1B8C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/계측/추적하여 </w:t>
      </w:r>
      <w:proofErr w:type="spellStart"/>
      <w:r w:rsidR="001E1B8C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마이크로서비스</w:t>
      </w:r>
      <w:proofErr w:type="spellEnd"/>
      <w:r w:rsidR="001E1B8C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 모니터링을 가능하게 해주는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 </w:t>
      </w:r>
      <w:r w:rsidR="001E1B8C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솔루션</w:t>
      </w:r>
    </w:p>
    <w:p w14:paraId="1931B983" w14:textId="18B81AA8" w:rsidR="00B12599" w:rsidRPr="009C2F48" w:rsidRDefault="00B12599" w:rsidP="0024753E">
      <w:pPr>
        <w:autoSpaceDE w:val="0"/>
        <w:autoSpaceDN w:val="0"/>
        <w:adjustRightInd w:val="0"/>
        <w:ind w:leftChars="293" w:left="1005" w:hanging="360"/>
        <w:rPr>
          <w:rFonts w:ascii="KB금융 본문체 Light" w:eastAsia="KB금융 본문체 Light" w:hAnsi="KB금융 본문체 Light" w:cs="KB금융 본문체 Medium"/>
          <w:noProof w:val="0"/>
          <w:sz w:val="24"/>
          <w:szCs w:val="24"/>
          <w:lang w:eastAsia="ko-KR"/>
        </w:rPr>
      </w:pPr>
    </w:p>
    <w:p w14:paraId="2F32457C" w14:textId="77777777" w:rsidR="00C25FFD" w:rsidRDefault="00C25FFD">
      <w:p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br w:type="page"/>
      </w:r>
    </w:p>
    <w:p w14:paraId="7181082D" w14:textId="1AFC4712" w:rsidR="00E37B9E" w:rsidRPr="00691814" w:rsidRDefault="004F575E" w:rsidP="00E37B9E">
      <w:pPr>
        <w:pStyle w:val="20"/>
        <w:numPr>
          <w:ilvl w:val="0"/>
          <w:numId w:val="0"/>
        </w:numPr>
        <w:ind w:left="400"/>
      </w:pPr>
      <w:bookmarkStart w:id="45" w:name="_Toc229321840"/>
      <w:r w:rsidRPr="00691814">
        <w:lastRenderedPageBreak/>
        <w:t>2</w:t>
      </w:r>
      <w:r w:rsidRPr="00691814">
        <w:rPr>
          <w:rFonts w:hint="eastAsia"/>
        </w:rPr>
        <w:t>.4</w:t>
      </w:r>
      <w:r w:rsidRPr="00691814">
        <w:t xml:space="preserve"> </w:t>
      </w:r>
      <w:r w:rsidRPr="00691814">
        <w:rPr>
          <w:rFonts w:hint="eastAsia"/>
        </w:rPr>
        <w:t>프로젝트 추진 조직</w:t>
      </w:r>
      <w:bookmarkEnd w:id="45"/>
    </w:p>
    <w:tbl>
      <w:tblPr>
        <w:tblW w:w="9218" w:type="dxa"/>
        <w:tblInd w:w="421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8"/>
        <w:gridCol w:w="1976"/>
        <w:gridCol w:w="5914"/>
      </w:tblGrid>
      <w:tr w:rsidR="00E37B9E" w:rsidRPr="00691814" w14:paraId="3AE4455F" w14:textId="77777777" w:rsidTr="00B84672">
        <w:trPr>
          <w:trHeight w:val="489"/>
        </w:trPr>
        <w:tc>
          <w:tcPr>
            <w:tcW w:w="1316" w:type="dxa"/>
            <w:shd w:val="clear" w:color="auto" w:fill="D9D9D9"/>
            <w:vAlign w:val="center"/>
          </w:tcPr>
          <w:p w14:paraId="7E23A593" w14:textId="77777777" w:rsidR="00E37B9E" w:rsidRPr="00691814" w:rsidRDefault="00E37B9E" w:rsidP="00E37B9E">
            <w:pPr>
              <w:jc w:val="center"/>
              <w:rPr>
                <w:rFonts w:ascii="KB금융 본문체 Light" w:eastAsia="KB금융 본문체 Light" w:hAnsi="KB금융 본문체 Light" w:cs="바탕"/>
                <w:sz w:val="24"/>
                <w:szCs w:val="24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 w:val="24"/>
                <w:szCs w:val="24"/>
                <w:lang w:eastAsia="ko-KR"/>
              </w:rPr>
              <w:t>구  분</w:t>
            </w:r>
          </w:p>
        </w:tc>
        <w:tc>
          <w:tcPr>
            <w:tcW w:w="1949" w:type="dxa"/>
            <w:shd w:val="clear" w:color="auto" w:fill="D9D9D9"/>
            <w:vAlign w:val="center"/>
          </w:tcPr>
          <w:p w14:paraId="3893E2BA" w14:textId="77777777" w:rsidR="00E37B9E" w:rsidRPr="00691814" w:rsidRDefault="00E37B9E" w:rsidP="00E37B9E">
            <w:pPr>
              <w:jc w:val="center"/>
              <w:rPr>
                <w:rFonts w:ascii="KB금융 본문체 Light" w:eastAsia="KB금융 본문체 Light" w:hAnsi="KB금융 본문체 Light" w:cs="바탕"/>
                <w:sz w:val="24"/>
                <w:szCs w:val="24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 w:val="24"/>
                <w:szCs w:val="24"/>
                <w:lang w:eastAsia="ko-KR"/>
              </w:rPr>
              <w:t>부  서</w:t>
            </w:r>
          </w:p>
        </w:tc>
        <w:tc>
          <w:tcPr>
            <w:tcW w:w="5953" w:type="dxa"/>
            <w:shd w:val="clear" w:color="auto" w:fill="D9D9D9"/>
            <w:vAlign w:val="center"/>
          </w:tcPr>
          <w:p w14:paraId="1C6DC9D2" w14:textId="77777777" w:rsidR="00E37B9E" w:rsidRPr="00691814" w:rsidRDefault="00E37B9E" w:rsidP="00E37B9E">
            <w:pPr>
              <w:jc w:val="center"/>
              <w:rPr>
                <w:rFonts w:ascii="KB금융 본문체 Light" w:eastAsia="KB금융 본문체 Light" w:hAnsi="KB금융 본문체 Light" w:cs="바탕"/>
                <w:sz w:val="24"/>
                <w:szCs w:val="24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 w:val="24"/>
                <w:szCs w:val="24"/>
                <w:lang w:eastAsia="ko-KR"/>
              </w:rPr>
              <w:t>담당 업무</w:t>
            </w:r>
          </w:p>
        </w:tc>
      </w:tr>
      <w:tr w:rsidR="00E37B9E" w:rsidRPr="00691814" w14:paraId="44537B52" w14:textId="77777777" w:rsidTr="00B84672">
        <w:trPr>
          <w:trHeight w:val="490"/>
        </w:trPr>
        <w:tc>
          <w:tcPr>
            <w:tcW w:w="1316" w:type="dxa"/>
            <w:shd w:val="clear" w:color="auto" w:fill="auto"/>
            <w:vAlign w:val="center"/>
          </w:tcPr>
          <w:p w14:paraId="62461D4F" w14:textId="77777777" w:rsidR="00E37B9E" w:rsidRPr="00691814" w:rsidRDefault="00E37B9E" w:rsidP="00E37B9E">
            <w:pPr>
              <w:jc w:val="center"/>
              <w:rPr>
                <w:rFonts w:ascii="KB금융 본문체 Light" w:eastAsia="KB금융 본문체 Light" w:hAnsi="KB금융 본문체 Light" w:cs="바탕"/>
                <w:szCs w:val="22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Cs w:val="22"/>
                <w:lang w:eastAsia="ko-KR"/>
              </w:rPr>
              <w:t>사업부서</w:t>
            </w:r>
          </w:p>
        </w:tc>
        <w:tc>
          <w:tcPr>
            <w:tcW w:w="1949" w:type="dxa"/>
            <w:shd w:val="clear" w:color="auto" w:fill="auto"/>
            <w:vAlign w:val="center"/>
          </w:tcPr>
          <w:p w14:paraId="2F417731" w14:textId="54C14483" w:rsidR="00E37B9E" w:rsidRPr="00691814" w:rsidRDefault="00DB5CD5" w:rsidP="00E37B9E">
            <w:pPr>
              <w:jc w:val="center"/>
              <w:rPr>
                <w:rFonts w:ascii="KB금융 본문체 Light" w:eastAsia="KB금융 본문체 Light" w:hAnsi="KB금융 본문체 Light"/>
                <w:szCs w:val="22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szCs w:val="22"/>
                <w:lang w:eastAsia="ko-KR"/>
              </w:rPr>
              <w:t>뱅킹</w:t>
            </w:r>
            <w:r w:rsidR="00BD1A3C">
              <w:rPr>
                <w:rFonts w:ascii="KB금융 본문체 Light" w:eastAsia="KB금융 본문체 Light" w:hAnsi="KB금융 본문체 Light" w:hint="eastAsia"/>
                <w:szCs w:val="22"/>
                <w:lang w:eastAsia="ko-KR"/>
              </w:rPr>
              <w:t>개발</w:t>
            </w:r>
            <w:r w:rsidRPr="00691814">
              <w:rPr>
                <w:rFonts w:ascii="KB금융 본문체 Light" w:eastAsia="KB금융 본문체 Light" w:hAnsi="KB금융 본문체 Light" w:hint="eastAsia"/>
                <w:szCs w:val="22"/>
                <w:lang w:eastAsia="ko-KR"/>
              </w:rPr>
              <w:t>부(</w:t>
            </w:r>
            <w:r w:rsidRPr="00691814">
              <w:rPr>
                <w:rFonts w:ascii="KB금융 본문체 Light" w:eastAsia="KB금융 본문체 Light" w:hAnsi="KB금융 본문체 Light"/>
                <w:szCs w:val="22"/>
                <w:lang w:eastAsia="ko-KR"/>
              </w:rPr>
              <w:t>P)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7D86552F" w14:textId="77777777" w:rsidR="00E37B9E" w:rsidRPr="00691814" w:rsidRDefault="00E37B9E" w:rsidP="00E37B9E">
            <w:pPr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hint="eastAsia"/>
              </w:rPr>
              <w:t>프로젝트 총괄</w:t>
            </w:r>
          </w:p>
          <w:p w14:paraId="257EE9BB" w14:textId="362F2F13" w:rsidR="00E37B9E" w:rsidRPr="00691814" w:rsidRDefault="00E37B9E" w:rsidP="00E37B9E">
            <w:pPr>
              <w:ind w:left="220" w:hangingChars="100" w:hanging="220"/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- 「</w:t>
            </w:r>
            <w:r w:rsidR="00BD1A3C">
              <w:rPr>
                <w:rFonts w:ascii="KB금융 본문체 Light" w:eastAsia="KB금융 본문체 Light" w:hAnsi="KB금융 본문체 Light" w:hint="eastAsia"/>
                <w:lang w:eastAsia="ko-KR"/>
              </w:rPr>
              <w:t>K</w:t>
            </w:r>
            <w:r w:rsidR="00BD1A3C">
              <w:rPr>
                <w:rFonts w:ascii="KB금융 본문체 Light" w:eastAsia="KB금융 본문체 Light" w:hAnsi="KB금융 본문체 Light"/>
                <w:lang w:eastAsia="ko-KR"/>
              </w:rPr>
              <w:t>B</w:t>
            </w:r>
            <w:r w:rsidR="00BD1A3C">
              <w:rPr>
                <w:rFonts w:ascii="KB금융 본문체 Light" w:eastAsia="KB금융 본문체 Light" w:hAnsi="KB금융 본문체 Light" w:hint="eastAsia"/>
                <w:lang w:eastAsia="ko-KR"/>
              </w:rPr>
              <w:t xml:space="preserve">스타뱅킹 전용 </w:t>
            </w: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프레임워크」 구축</w:t>
            </w:r>
            <w:r w:rsidRPr="00691814">
              <w:rPr>
                <w:rFonts w:ascii="KB금융 본문체 Light" w:eastAsia="KB금융 본문체 Light" w:hAnsi="KB금융 본문체 Light" w:hint="eastAsia"/>
              </w:rPr>
              <w:t>관련 요건 도출, 합의 및 확정</w:t>
            </w:r>
          </w:p>
          <w:p w14:paraId="10D975F1" w14:textId="77777777" w:rsidR="00E37B9E" w:rsidRPr="00691814" w:rsidRDefault="00E37B9E" w:rsidP="00E37B9E">
            <w:pPr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hint="eastAsia"/>
              </w:rPr>
              <w:t>본부부서 요구사항 정립 및 수렴</w:t>
            </w:r>
          </w:p>
          <w:p w14:paraId="018E4B36" w14:textId="77777777" w:rsidR="00E37B9E" w:rsidRPr="00691814" w:rsidRDefault="00E37B9E" w:rsidP="00E37B9E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- 유관부서와의 협업 및 커뮤니케이션 주도</w:t>
            </w:r>
          </w:p>
          <w:p w14:paraId="4AE813FC" w14:textId="77777777" w:rsidR="00E37B9E" w:rsidRPr="00691814" w:rsidRDefault="00E37B9E" w:rsidP="00E37B9E">
            <w:pPr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- 성능</w:t>
            </w:r>
            <w:r w:rsidRPr="00691814">
              <w:rPr>
                <w:rFonts w:ascii="KB금융 본문체 Light" w:eastAsia="KB금융 본문체 Light" w:hAnsi="KB금융 본문체 Light" w:hint="eastAsia"/>
              </w:rPr>
              <w:t>테스트 실시</w:t>
            </w:r>
          </w:p>
        </w:tc>
      </w:tr>
      <w:tr w:rsidR="00DB5CD5" w:rsidRPr="00691814" w14:paraId="3A254A62" w14:textId="77777777" w:rsidTr="00B84672">
        <w:trPr>
          <w:trHeight w:val="490"/>
        </w:trPr>
        <w:tc>
          <w:tcPr>
            <w:tcW w:w="1316" w:type="dxa"/>
            <w:shd w:val="clear" w:color="auto" w:fill="auto"/>
            <w:vAlign w:val="center"/>
          </w:tcPr>
          <w:p w14:paraId="51AED6C0" w14:textId="77777777" w:rsidR="00DB5CD5" w:rsidRPr="00691814" w:rsidRDefault="00DB5CD5" w:rsidP="00DB5CD5">
            <w:pPr>
              <w:jc w:val="center"/>
              <w:rPr>
                <w:rFonts w:ascii="KB금융 본문체 Light" w:eastAsia="KB금융 본문체 Light" w:hAnsi="KB금융 본문체 Light" w:cs="바탕"/>
                <w:sz w:val="24"/>
                <w:szCs w:val="24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Cs w:val="22"/>
                <w:lang w:eastAsia="ko-KR"/>
              </w:rPr>
              <w:t>IT개발부서</w:t>
            </w:r>
          </w:p>
        </w:tc>
        <w:tc>
          <w:tcPr>
            <w:tcW w:w="1949" w:type="dxa"/>
            <w:shd w:val="clear" w:color="auto" w:fill="auto"/>
            <w:vAlign w:val="center"/>
          </w:tcPr>
          <w:p w14:paraId="05D88A46" w14:textId="2ED7AA5D" w:rsidR="00DB5CD5" w:rsidRPr="00691814" w:rsidRDefault="00BD1A3C" w:rsidP="00DB5CD5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szCs w:val="22"/>
                <w:lang w:eastAsia="ko-KR"/>
              </w:rPr>
              <w:t>뱅킹</w:t>
            </w:r>
            <w:r>
              <w:rPr>
                <w:rFonts w:ascii="KB금융 본문체 Light" w:eastAsia="KB금융 본문체 Light" w:hAnsi="KB금융 본문체 Light" w:hint="eastAsia"/>
                <w:szCs w:val="22"/>
                <w:lang w:eastAsia="ko-KR"/>
              </w:rPr>
              <w:t>개발</w:t>
            </w:r>
            <w:r w:rsidRPr="00691814">
              <w:rPr>
                <w:rFonts w:ascii="KB금융 본문체 Light" w:eastAsia="KB금융 본문체 Light" w:hAnsi="KB금융 본문체 Light" w:hint="eastAsia"/>
                <w:szCs w:val="22"/>
                <w:lang w:eastAsia="ko-KR"/>
              </w:rPr>
              <w:t>부</w:t>
            </w:r>
            <w:r w:rsidR="00DB5CD5" w:rsidRPr="00691814">
              <w:rPr>
                <w:rFonts w:ascii="KB금융 본문체 Light" w:eastAsia="KB금융 본문체 Light" w:hAnsi="KB금융 본문체 Light" w:hint="eastAsia"/>
                <w:szCs w:val="22"/>
                <w:lang w:eastAsia="ko-KR"/>
              </w:rPr>
              <w:t>(</w:t>
            </w:r>
            <w:r w:rsidR="00DB5CD5" w:rsidRPr="00691814">
              <w:rPr>
                <w:rFonts w:ascii="KB금융 본문체 Light" w:eastAsia="KB금융 본문체 Light" w:hAnsi="KB금융 본문체 Light"/>
                <w:szCs w:val="22"/>
                <w:lang w:eastAsia="ko-KR"/>
              </w:rPr>
              <w:t>P)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5F3D5BE5" w14:textId="77777777" w:rsidR="00DB5CD5" w:rsidRPr="00691814" w:rsidRDefault="00DB5CD5" w:rsidP="00DB5CD5">
            <w:pPr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hint="eastAsia"/>
              </w:rPr>
              <w:t>프로젝트 총괄 및 전체 PM관리</w:t>
            </w:r>
          </w:p>
          <w:p w14:paraId="4FFB506F" w14:textId="77777777" w:rsidR="00DB5CD5" w:rsidRPr="00691814" w:rsidRDefault="00DB5CD5" w:rsidP="00DB5CD5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- 요구사항 정의 및 관리</w:t>
            </w:r>
          </w:p>
          <w:p w14:paraId="77498FE8" w14:textId="77777777" w:rsidR="00DB5CD5" w:rsidRPr="00691814" w:rsidRDefault="00DB5CD5" w:rsidP="00DB5CD5">
            <w:pPr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hint="eastAsia"/>
              </w:rPr>
              <w:t>각 업무와의 연계서비스 개발 및 지원</w:t>
            </w:r>
          </w:p>
          <w:p w14:paraId="5C22B276" w14:textId="77777777" w:rsidR="00DB5CD5" w:rsidRPr="00691814" w:rsidRDefault="00DB5CD5" w:rsidP="00DB5CD5">
            <w:pPr>
              <w:rPr>
                <w:rFonts w:ascii="KB금융 본문체 Light" w:eastAsia="KB금융 본문체 Light" w:hAnsi="KB금융 본문체 Light"/>
                <w:sz w:val="21"/>
                <w:szCs w:val="21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sz w:val="21"/>
                <w:szCs w:val="21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hint="eastAsia"/>
                <w:sz w:val="21"/>
                <w:szCs w:val="21"/>
              </w:rPr>
              <w:t>프로젝트 각종 보고서 관리</w:t>
            </w:r>
          </w:p>
        </w:tc>
      </w:tr>
      <w:tr w:rsidR="00DB5CD5" w:rsidRPr="00691814" w14:paraId="144E3CBC" w14:textId="77777777" w:rsidTr="00B84672">
        <w:trPr>
          <w:trHeight w:val="489"/>
        </w:trPr>
        <w:tc>
          <w:tcPr>
            <w:tcW w:w="1316" w:type="dxa"/>
            <w:vMerge w:val="restart"/>
            <w:shd w:val="clear" w:color="auto" w:fill="auto"/>
            <w:vAlign w:val="center"/>
          </w:tcPr>
          <w:p w14:paraId="43A3728F" w14:textId="77777777" w:rsidR="00DB5CD5" w:rsidRPr="00691814" w:rsidRDefault="00DB5CD5" w:rsidP="00E37B9E">
            <w:pPr>
              <w:jc w:val="center"/>
              <w:rPr>
                <w:rFonts w:ascii="KB금융 본문체 Light" w:eastAsia="KB금융 본문체 Light" w:hAnsi="KB금융 본문체 Light" w:cs="바탕"/>
                <w:szCs w:val="22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Cs w:val="22"/>
                <w:lang w:eastAsia="ko-KR"/>
              </w:rPr>
              <w:t>지원</w:t>
            </w:r>
          </w:p>
        </w:tc>
        <w:tc>
          <w:tcPr>
            <w:tcW w:w="1949" w:type="dxa"/>
            <w:shd w:val="clear" w:color="auto" w:fill="auto"/>
            <w:vAlign w:val="center"/>
          </w:tcPr>
          <w:p w14:paraId="706EB36F" w14:textId="26C98BC2" w:rsidR="00DB5CD5" w:rsidRPr="00691814" w:rsidRDefault="00DB5CD5" w:rsidP="00E37B9E">
            <w:pPr>
              <w:jc w:val="center"/>
              <w:rPr>
                <w:rFonts w:ascii="KB금융 본문체 Light" w:eastAsia="KB금융 본문체 Light" w:hAnsi="KB금융 본문체 Light" w:cs="바탕"/>
                <w:szCs w:val="22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Cs w:val="22"/>
                <w:lang w:eastAsia="ko-KR"/>
              </w:rPr>
              <w:t>인프라시스템부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61E6A135" w14:textId="77777777" w:rsidR="00DB5CD5" w:rsidRPr="00691814" w:rsidRDefault="00DB5CD5" w:rsidP="00E37B9E">
            <w:pPr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hAnsi="KB금융 본문체 Light" w:cs="바탕" w:hint="eastAsia"/>
                <w:szCs w:val="22"/>
                <w:shd w:val="clear" w:color="auto" w:fill="FFFFFF"/>
                <w:lang w:eastAsia="ko-KR"/>
              </w:rPr>
              <w:t xml:space="preserve"> 서버 </w:t>
            </w:r>
            <w:r w:rsidRPr="00691814">
              <w:rPr>
                <w:rFonts w:ascii="KB금융 본문체 Light" w:eastAsia="KB금융 본문체 Light" w:hAnsi="KB금융 본문체 Light" w:hint="eastAsia"/>
              </w:rPr>
              <w:t>환경 구성</w:t>
            </w: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</w:rPr>
              <w:t>지원</w:t>
            </w:r>
          </w:p>
          <w:p w14:paraId="67C36011" w14:textId="77777777" w:rsidR="00DB5CD5" w:rsidRPr="00691814" w:rsidRDefault="00DB5CD5" w:rsidP="00E37B9E">
            <w:pPr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hAnsi="KB금융 본문체 Light" w:cs="바탕" w:hint="eastAsia"/>
                <w:szCs w:val="22"/>
                <w:shd w:val="clear" w:color="auto" w:fill="FFFFFF"/>
                <w:lang w:eastAsia="ko-KR"/>
              </w:rPr>
              <w:t xml:space="preserve"> 모니터링 화면 의견제시</w:t>
            </w:r>
          </w:p>
          <w:p w14:paraId="4D496901" w14:textId="77777777" w:rsidR="00DB5CD5" w:rsidRPr="00691814" w:rsidRDefault="00DB5CD5" w:rsidP="00E37B9E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- 성능테스트 지원</w:t>
            </w:r>
          </w:p>
        </w:tc>
      </w:tr>
      <w:tr w:rsidR="00E37B9E" w:rsidRPr="00691814" w14:paraId="42EA042D" w14:textId="77777777" w:rsidTr="00B84672">
        <w:trPr>
          <w:trHeight w:val="489"/>
        </w:trPr>
        <w:tc>
          <w:tcPr>
            <w:tcW w:w="1316" w:type="dxa"/>
            <w:vMerge/>
            <w:shd w:val="clear" w:color="auto" w:fill="auto"/>
            <w:vAlign w:val="center"/>
          </w:tcPr>
          <w:p w14:paraId="65B07D94" w14:textId="77777777" w:rsidR="00E37B9E" w:rsidRPr="00691814" w:rsidRDefault="00E37B9E" w:rsidP="00E37B9E">
            <w:pPr>
              <w:jc w:val="center"/>
              <w:rPr>
                <w:rFonts w:ascii="KB금융 본문체 Light" w:eastAsia="KB금융 본문체 Light" w:hAnsi="KB금융 본문체 Light" w:cs="바탕"/>
                <w:szCs w:val="22"/>
                <w:lang w:eastAsia="ko-KR"/>
              </w:rPr>
            </w:pPr>
          </w:p>
        </w:tc>
        <w:tc>
          <w:tcPr>
            <w:tcW w:w="1949" w:type="dxa"/>
            <w:shd w:val="clear" w:color="auto" w:fill="auto"/>
            <w:vAlign w:val="center"/>
          </w:tcPr>
          <w:p w14:paraId="3ECE7613" w14:textId="172F2081" w:rsidR="00E37B9E" w:rsidRPr="00691814" w:rsidRDefault="00E37B9E" w:rsidP="00DB5CD5">
            <w:pPr>
              <w:jc w:val="center"/>
              <w:rPr>
                <w:rFonts w:ascii="KB금융 본문체 Light" w:eastAsia="KB금융 본문체 Light" w:hAnsi="KB금융 본문체 Light" w:cs="바탕"/>
                <w:szCs w:val="22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Cs w:val="22"/>
                <w:lang w:eastAsia="ko-KR"/>
              </w:rPr>
              <w:t>클라우드플랫폼부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1194928B" w14:textId="77777777" w:rsidR="00E37B9E" w:rsidRPr="00691814" w:rsidRDefault="00E37B9E" w:rsidP="00E37B9E">
            <w:pPr>
              <w:spacing w:line="340" w:lineRule="exact"/>
              <w:rPr>
                <w:rFonts w:ascii="KB금융 본문체 Light" w:eastAsia="KB금융 본문체 Light" w:hAnsi="KB금융 본문체 Light"/>
                <w:szCs w:val="22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szCs w:val="22"/>
                <w:lang w:eastAsia="ko-KR"/>
              </w:rPr>
              <w:t>- K리전 內 기능 고도화 관련 지원</w:t>
            </w:r>
          </w:p>
          <w:p w14:paraId="0BC69798" w14:textId="77777777" w:rsidR="00E37B9E" w:rsidRPr="00691814" w:rsidRDefault="00E37B9E" w:rsidP="00E37B9E">
            <w:pPr>
              <w:spacing w:line="340" w:lineRule="exact"/>
              <w:ind w:firstLineChars="100" w:firstLine="220"/>
              <w:rPr>
                <w:rFonts w:ascii="KB금융 본문체 Light" w:eastAsia="KB금융 본문체 Light" w:hAnsi="KB금융 본문체 Light"/>
                <w:szCs w:val="22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szCs w:val="22"/>
                <w:lang w:eastAsia="ko-KR"/>
              </w:rPr>
              <w:t xml:space="preserve">◦ </w:t>
            </w:r>
            <w:r w:rsidRPr="00691814">
              <w:rPr>
                <w:rFonts w:ascii="KB금융 본문체 Light" w:eastAsia="KB금융 본문체 Light" w:hAnsi="KB금융 본문체 Light" w:hint="eastAsia"/>
                <w:szCs w:val="22"/>
                <w:lang w:eastAsia="ko-KR"/>
              </w:rPr>
              <w:t>K리전 내 금융/콘텐츠 서비스 추가 관련 지원</w:t>
            </w:r>
          </w:p>
          <w:p w14:paraId="5CB2656E" w14:textId="77777777" w:rsidR="00E37B9E" w:rsidRPr="00691814" w:rsidRDefault="00E37B9E" w:rsidP="00E37B9E">
            <w:pPr>
              <w:ind w:firstLineChars="100" w:firstLine="220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szCs w:val="22"/>
                <w:lang w:eastAsia="ko-KR"/>
              </w:rPr>
              <w:t xml:space="preserve">◦ </w:t>
            </w:r>
            <w:r w:rsidRPr="00691814">
              <w:rPr>
                <w:rFonts w:ascii="KB금융 본문체 Light" w:eastAsia="KB금융 본문체 Light" w:hAnsi="KB금융 본문체 Light" w:hint="eastAsia"/>
                <w:szCs w:val="22"/>
                <w:lang w:eastAsia="ko-KR"/>
              </w:rPr>
              <w:t>K리전 사용비용</w:t>
            </w:r>
            <w:r w:rsidRPr="00691814">
              <w:rPr>
                <w:rFonts w:ascii="KB금융 본문체 Light" w:eastAsia="KB금융 본문체 Light" w:hAnsi="KB금융 본문체 Light"/>
                <w:szCs w:val="22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szCs w:val="22"/>
                <w:lang w:eastAsia="ko-KR"/>
              </w:rPr>
              <w:t>견적</w:t>
            </w:r>
            <w:r w:rsidRPr="00691814">
              <w:rPr>
                <w:rFonts w:ascii="KB금융 본문체 Light" w:eastAsia="KB금융 본문체 Light" w:hAnsi="KB금융 본문체 Light"/>
                <w:szCs w:val="22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szCs w:val="22"/>
                <w:lang w:eastAsia="ko-KR"/>
              </w:rPr>
              <w:t>검증</w:t>
            </w:r>
          </w:p>
        </w:tc>
      </w:tr>
      <w:tr w:rsidR="00E37B9E" w:rsidRPr="00691814" w14:paraId="735DA710" w14:textId="77777777" w:rsidTr="00B84672">
        <w:trPr>
          <w:trHeight w:val="489"/>
        </w:trPr>
        <w:tc>
          <w:tcPr>
            <w:tcW w:w="1316" w:type="dxa"/>
            <w:vMerge/>
            <w:shd w:val="clear" w:color="auto" w:fill="auto"/>
            <w:vAlign w:val="center"/>
          </w:tcPr>
          <w:p w14:paraId="26AF1CAC" w14:textId="77777777" w:rsidR="00E37B9E" w:rsidRPr="00691814" w:rsidRDefault="00E37B9E" w:rsidP="00E37B9E">
            <w:pPr>
              <w:jc w:val="center"/>
              <w:rPr>
                <w:rFonts w:ascii="KB금융 본문체 Light" w:eastAsia="KB금융 본문체 Light" w:hAnsi="KB금융 본문체 Light" w:cs="바탕"/>
                <w:sz w:val="24"/>
                <w:szCs w:val="24"/>
                <w:lang w:eastAsia="ko-KR"/>
              </w:rPr>
            </w:pPr>
          </w:p>
        </w:tc>
        <w:tc>
          <w:tcPr>
            <w:tcW w:w="1949" w:type="dxa"/>
            <w:shd w:val="clear" w:color="auto" w:fill="auto"/>
            <w:vAlign w:val="center"/>
          </w:tcPr>
          <w:p w14:paraId="26EBC2A9" w14:textId="227B22EB" w:rsidR="00E37B9E" w:rsidRPr="00691814" w:rsidRDefault="00E37B9E" w:rsidP="00DB5CD5">
            <w:pPr>
              <w:jc w:val="center"/>
              <w:rPr>
                <w:rFonts w:ascii="KB금융 본문체 Light" w:eastAsia="KB금융 본문체 Light" w:hAnsi="KB금융 본문체 Light" w:cs="바탕"/>
                <w:szCs w:val="22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Cs w:val="22"/>
                <w:lang w:eastAsia="ko-KR"/>
              </w:rPr>
              <w:t>아키텍처부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3D978E82" w14:textId="77777777" w:rsidR="00E37B9E" w:rsidRPr="00691814" w:rsidRDefault="00E37B9E" w:rsidP="00E37B9E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- 아키텍처 사전/상시 검토 지원</w:t>
            </w:r>
          </w:p>
          <w:p w14:paraId="7A42E525" w14:textId="77777777" w:rsidR="00E37B9E" w:rsidRPr="00691814" w:rsidRDefault="00E37B9E" w:rsidP="00E37B9E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- 품질(개발방법)</w:t>
            </w:r>
            <w:r w:rsidRPr="00691814">
              <w:rPr>
                <w:rFonts w:ascii="KB금융 본문체 Light" w:eastAsia="KB금융 본문체 Light" w:hAnsi="KB금융 본문체 Light"/>
                <w:lang w:eastAsia="ko-KR"/>
              </w:rPr>
              <w:t xml:space="preserve">, </w:t>
            </w: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형상관리,</w:t>
            </w:r>
            <w:r w:rsidRPr="00691814">
              <w:rPr>
                <w:rFonts w:ascii="KB금융 본문체 Light" w:eastAsia="KB금융 본문체 Light" w:hAnsi="KB금융 본문체 Light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테스트 및 개발지원</w:t>
            </w:r>
          </w:p>
        </w:tc>
      </w:tr>
      <w:tr w:rsidR="00B97718" w:rsidRPr="00691814" w14:paraId="613D9FB4" w14:textId="77777777" w:rsidTr="00B84672">
        <w:trPr>
          <w:trHeight w:val="489"/>
        </w:trPr>
        <w:tc>
          <w:tcPr>
            <w:tcW w:w="1316" w:type="dxa"/>
            <w:vMerge/>
            <w:shd w:val="clear" w:color="auto" w:fill="auto"/>
            <w:vAlign w:val="center"/>
          </w:tcPr>
          <w:p w14:paraId="5B8075DA" w14:textId="77777777" w:rsidR="00B97718" w:rsidRPr="00691814" w:rsidRDefault="00B97718" w:rsidP="00E37B9E">
            <w:pPr>
              <w:jc w:val="center"/>
              <w:rPr>
                <w:rFonts w:ascii="KB금융 본문체 Light" w:eastAsia="KB금융 본문체 Light" w:hAnsi="KB금융 본문체 Light" w:cs="바탕"/>
                <w:sz w:val="24"/>
                <w:szCs w:val="24"/>
                <w:lang w:eastAsia="ko-KR"/>
              </w:rPr>
            </w:pPr>
          </w:p>
        </w:tc>
        <w:tc>
          <w:tcPr>
            <w:tcW w:w="1949" w:type="dxa"/>
            <w:shd w:val="clear" w:color="auto" w:fill="auto"/>
            <w:vAlign w:val="center"/>
          </w:tcPr>
          <w:p w14:paraId="6A362667" w14:textId="7DFED5F9" w:rsidR="00B97718" w:rsidRPr="00691814" w:rsidRDefault="00B97718" w:rsidP="00DB5CD5">
            <w:pPr>
              <w:jc w:val="center"/>
              <w:rPr>
                <w:rFonts w:ascii="KB금융 본문체 Light" w:eastAsia="KB금융 본문체 Light" w:hAnsi="KB금융 본문체 Light" w:cs="바탕"/>
                <w:szCs w:val="22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Cs w:val="22"/>
                <w:lang w:eastAsia="ko-KR"/>
              </w:rPr>
              <w:t>연계시스템개발부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7CFE2517" w14:textId="4ED5A475" w:rsidR="00B97718" w:rsidRPr="00691814" w:rsidRDefault="00B97718" w:rsidP="00B97718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- 스타뱅킹 클러스터 內 API G/W 신규 구축</w:t>
            </w:r>
          </w:p>
          <w:p w14:paraId="3A6C2113" w14:textId="15D90B65" w:rsidR="00B97718" w:rsidRPr="00691814" w:rsidRDefault="00B97718" w:rsidP="00B97718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hAnsi="KB금융 본문체 Light"/>
                <w:lang w:eastAsia="ko-KR"/>
              </w:rPr>
              <w:t xml:space="preserve"> </w:t>
            </w:r>
            <w:r w:rsidR="00BD7064" w:rsidRPr="00691814">
              <w:rPr>
                <w:rFonts w:ascii="KB금융 본문체 Light" w:eastAsia="KB금융 본문체 Light" w:hAnsi="KB금융 본문체 Light"/>
                <w:lang w:eastAsia="ko-KR"/>
              </w:rPr>
              <w:t xml:space="preserve">KB </w:t>
            </w:r>
            <w:r w:rsidRPr="00691814">
              <w:rPr>
                <w:rFonts w:ascii="KB금융 본문체 Light" w:eastAsia="KB금융 본문체 Light" w:hAnsi="KB금융 본문체 Light"/>
                <w:lang w:eastAsia="ko-KR"/>
              </w:rPr>
              <w:t xml:space="preserve">One Framework </w:t>
            </w: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개발 지원</w:t>
            </w:r>
          </w:p>
        </w:tc>
      </w:tr>
      <w:tr w:rsidR="00E37B9E" w:rsidRPr="00691814" w14:paraId="23FB122B" w14:textId="77777777" w:rsidTr="00B84672">
        <w:trPr>
          <w:trHeight w:val="489"/>
        </w:trPr>
        <w:tc>
          <w:tcPr>
            <w:tcW w:w="1316" w:type="dxa"/>
            <w:vMerge/>
            <w:shd w:val="clear" w:color="auto" w:fill="auto"/>
            <w:vAlign w:val="center"/>
          </w:tcPr>
          <w:p w14:paraId="6ADEFCEF" w14:textId="77777777" w:rsidR="00E37B9E" w:rsidRPr="00691814" w:rsidRDefault="00E37B9E" w:rsidP="00E37B9E">
            <w:pPr>
              <w:jc w:val="center"/>
              <w:rPr>
                <w:rFonts w:ascii="KB금융 본문체 Light" w:eastAsia="KB금융 본문체 Light" w:hAnsi="KB금융 본문체 Light" w:cs="바탕"/>
                <w:szCs w:val="22"/>
                <w:lang w:eastAsia="ko-KR"/>
              </w:rPr>
            </w:pPr>
          </w:p>
        </w:tc>
        <w:tc>
          <w:tcPr>
            <w:tcW w:w="1949" w:type="dxa"/>
            <w:shd w:val="clear" w:color="auto" w:fill="auto"/>
            <w:vAlign w:val="center"/>
          </w:tcPr>
          <w:p w14:paraId="079A3ADD" w14:textId="5C73B0D9" w:rsidR="00E37B9E" w:rsidRPr="00691814" w:rsidRDefault="00DB5CD5" w:rsidP="00E37B9E">
            <w:pPr>
              <w:jc w:val="center"/>
              <w:rPr>
                <w:rFonts w:ascii="KB금융 본문체 Light" w:eastAsia="KB금융 본문체 Light" w:hAnsi="KB금융 본문체 Light" w:cs="바탕"/>
                <w:szCs w:val="22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Cs w:val="22"/>
                <w:lang w:eastAsia="ko-KR"/>
              </w:rPr>
              <w:t>정보보</w:t>
            </w:r>
            <w:r w:rsidR="00145BBB" w:rsidRPr="00691814">
              <w:rPr>
                <w:rFonts w:ascii="KB금융 본문체 Light" w:eastAsia="KB금융 본문체 Light" w:hAnsi="KB금융 본문체 Light" w:cs="바탕" w:hint="eastAsia"/>
                <w:szCs w:val="22"/>
                <w:lang w:eastAsia="ko-KR"/>
              </w:rPr>
              <w:t>호</w:t>
            </w:r>
            <w:r w:rsidR="00E37B9E" w:rsidRPr="00691814">
              <w:rPr>
                <w:rFonts w:ascii="KB금융 본문체 Light" w:eastAsia="KB금융 본문체 Light" w:hAnsi="KB금융 본문체 Light" w:cs="바탕" w:hint="eastAsia"/>
                <w:szCs w:val="22"/>
                <w:lang w:eastAsia="ko-KR"/>
              </w:rPr>
              <w:t>부</w:t>
            </w:r>
            <w:r w:rsidR="00BD1A3C">
              <w:rPr>
                <w:rFonts w:ascii="KB금융 본문체 Light" w:eastAsia="KB금융 본문체 Light" w:hAnsi="KB금융 본문체 Light" w:cs="바탕" w:hint="eastAsia"/>
                <w:szCs w:val="22"/>
                <w:lang w:eastAsia="ko-KR"/>
              </w:rPr>
              <w:t>(</w:t>
            </w:r>
            <w:r w:rsidR="00BD1A3C">
              <w:rPr>
                <w:rFonts w:ascii="KB금융 본문체 Light" w:eastAsia="KB금융 본문체 Light" w:hAnsi="KB금융 본문체 Light" w:cs="바탕"/>
                <w:szCs w:val="22"/>
                <w:lang w:eastAsia="ko-KR"/>
              </w:rPr>
              <w:t>P)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42D0E243" w14:textId="77777777" w:rsidR="00E37B9E" w:rsidRPr="00691814" w:rsidRDefault="00E37B9E" w:rsidP="00E37B9E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hint="eastAsia"/>
              </w:rPr>
              <w:t>보안업무 정책 및 기획</w:t>
            </w: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, 보</w:t>
            </w:r>
            <w:r w:rsidRPr="00691814">
              <w:rPr>
                <w:rFonts w:ascii="KB금융 본문체 Light" w:eastAsia="KB금융 본문체 Light" w:hAnsi="KB금융 본문체 Light"/>
                <w:lang w:eastAsia="ko-KR"/>
              </w:rPr>
              <w:t>안성</w:t>
            </w: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 xml:space="preserve"> 심</w:t>
            </w:r>
            <w:r w:rsidRPr="00691814">
              <w:rPr>
                <w:rFonts w:ascii="KB금융 본문체 Light" w:eastAsia="KB금융 본문체 Light" w:hAnsi="KB금융 본문체 Light"/>
                <w:lang w:eastAsia="ko-KR"/>
              </w:rPr>
              <w:t>의</w:t>
            </w: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 xml:space="preserve"> 등</w:t>
            </w:r>
          </w:p>
          <w:p w14:paraId="62850419" w14:textId="77777777" w:rsidR="00E37B9E" w:rsidRPr="00691814" w:rsidRDefault="00E37B9E" w:rsidP="00E37B9E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- 고객정보 정책수립 및 기획</w:t>
            </w:r>
          </w:p>
        </w:tc>
      </w:tr>
    </w:tbl>
    <w:p w14:paraId="1A30BE76" w14:textId="7E7DF9B8" w:rsidR="00FD64A7" w:rsidRPr="00691814" w:rsidRDefault="00FD64A7" w:rsidP="00791F18">
      <w:pPr>
        <w:rPr>
          <w:lang w:eastAsia="ko-KR"/>
        </w:rPr>
      </w:pPr>
    </w:p>
    <w:p w14:paraId="57D416DD" w14:textId="45EE2D48" w:rsidR="00791F18" w:rsidRPr="00691814" w:rsidRDefault="00FD64A7" w:rsidP="00791F18">
      <w:pPr>
        <w:rPr>
          <w:lang w:eastAsia="ko-KR"/>
        </w:rPr>
      </w:pPr>
      <w:r w:rsidRPr="00691814">
        <w:rPr>
          <w:lang w:eastAsia="ko-KR"/>
        </w:rPr>
        <w:br w:type="page"/>
      </w:r>
    </w:p>
    <w:p w14:paraId="27CAE7E3" w14:textId="36CE3314" w:rsidR="00BF13EE" w:rsidRPr="00691814" w:rsidRDefault="00BF13EE" w:rsidP="00BF13EE">
      <w:pPr>
        <w:pStyle w:val="1"/>
      </w:pPr>
      <w:bookmarkStart w:id="46" w:name="_Toc229321841"/>
      <w:r w:rsidRPr="00691814">
        <w:rPr>
          <w:rFonts w:hint="eastAsia"/>
        </w:rPr>
        <w:lastRenderedPageBreak/>
        <w:t>요구사항</w:t>
      </w:r>
      <w:bookmarkEnd w:id="46"/>
    </w:p>
    <w:p w14:paraId="2E2EC3B0" w14:textId="00BB7800" w:rsidR="00BF13EE" w:rsidRPr="00691814" w:rsidRDefault="00BF13EE" w:rsidP="00BF13EE">
      <w:pPr>
        <w:pStyle w:val="20"/>
        <w:numPr>
          <w:ilvl w:val="0"/>
          <w:numId w:val="0"/>
        </w:numPr>
        <w:ind w:left="400"/>
      </w:pPr>
      <w:bookmarkStart w:id="47" w:name="_Toc229321842"/>
      <w:r w:rsidRPr="00691814">
        <w:t>3</w:t>
      </w:r>
      <w:r w:rsidRPr="00691814">
        <w:rPr>
          <w:rFonts w:hint="eastAsia"/>
        </w:rPr>
        <w:t>.1시스템 구성 내역</w:t>
      </w:r>
      <w:bookmarkEnd w:id="47"/>
    </w:p>
    <w:p w14:paraId="5083FDBF" w14:textId="59510436" w:rsidR="00380D7E" w:rsidRPr="00691814" w:rsidRDefault="00BF13EE" w:rsidP="00D27FDA">
      <w:pPr>
        <w:pStyle w:val="31"/>
      </w:pPr>
      <w:bookmarkStart w:id="48" w:name="_Toc229321843"/>
      <w:r w:rsidRPr="00691814">
        <w:t xml:space="preserve">3.1.1 </w:t>
      </w:r>
      <w:r w:rsidRPr="00691814">
        <w:rPr>
          <w:rFonts w:hint="eastAsia"/>
        </w:rPr>
        <w:t>시스템 구성도</w:t>
      </w:r>
      <w:bookmarkEnd w:id="48"/>
    </w:p>
    <w:p w14:paraId="1B2666DD" w14:textId="6A36B2CF" w:rsidR="00B44814" w:rsidRDefault="00B44814" w:rsidP="00B44814">
      <w:pPr>
        <w:ind w:leftChars="300" w:left="880" w:hangingChars="100" w:hanging="220"/>
        <w:contextualSpacing/>
        <w:rPr>
          <w:rFonts w:ascii="KB금융 본문체 Light" w:eastAsia="KB금융 본문체 Light" w:hAnsi="KB금융 본문체 Light"/>
          <w:szCs w:val="22"/>
          <w:lang w:eastAsia="ko-KR"/>
        </w:rPr>
      </w:pPr>
      <w:r>
        <w:rPr>
          <w:rFonts w:ascii="KB금융 본문체 Light" w:eastAsia="KB금융 본문체 Light" w:hAnsi="KB금융 본문체 Light" w:hint="eastAsia"/>
          <w:szCs w:val="22"/>
          <w:lang w:eastAsia="ko-KR"/>
        </w:rPr>
        <w:t>-</w:t>
      </w:r>
      <w:r>
        <w:rPr>
          <w:rFonts w:ascii="KB금융 본문체 Light" w:eastAsia="KB금융 본문체 Light" w:hAnsi="KB금융 본문체 Light"/>
          <w:szCs w:val="22"/>
          <w:lang w:eastAsia="ko-KR"/>
        </w:rPr>
        <w:t xml:space="preserve"> </w:t>
      </w:r>
      <w:r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현재 구성도 </w:t>
      </w:r>
      <w:r>
        <w:rPr>
          <w:rFonts w:ascii="KB금융 본문체 Light" w:eastAsia="KB금융 본문체 Light" w:hAnsi="KB금융 본문체 Light"/>
          <w:szCs w:val="22"/>
          <w:lang w:eastAsia="ko-KR"/>
        </w:rPr>
        <w:t>(</w:t>
      </w:r>
      <w:r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단일 </w:t>
      </w:r>
      <w:r>
        <w:rPr>
          <w:rFonts w:ascii="KB금융 본문체 Light" w:eastAsia="KB금융 본문체 Light" w:hAnsi="KB금융 본문체 Light"/>
          <w:szCs w:val="22"/>
          <w:lang w:eastAsia="ko-KR"/>
        </w:rPr>
        <w:t xml:space="preserve">OCP </w:t>
      </w:r>
      <w:r>
        <w:rPr>
          <w:rFonts w:ascii="KB금융 본문체 Light" w:eastAsia="KB금융 본문체 Light" w:hAnsi="KB금융 본문체 Light" w:hint="eastAsia"/>
          <w:szCs w:val="22"/>
          <w:lang w:eastAsia="ko-KR"/>
        </w:rPr>
        <w:t>클러스터 구성</w:t>
      </w:r>
      <w:r>
        <w:rPr>
          <w:rFonts w:ascii="KB금융 본문체 Light" w:eastAsia="KB금융 본문체 Light" w:hAnsi="KB금융 본문체 Light"/>
          <w:szCs w:val="22"/>
          <w:lang w:eastAsia="ko-KR"/>
        </w:rPr>
        <w:t>)</w:t>
      </w:r>
    </w:p>
    <w:p w14:paraId="2B44DBCB" w14:textId="77777777" w:rsidR="00B44814" w:rsidRDefault="00B44814" w:rsidP="00B44814">
      <w:pPr>
        <w:ind w:leftChars="300" w:left="880" w:hangingChars="100" w:hanging="220"/>
        <w:contextualSpacing/>
        <w:rPr>
          <w:rFonts w:ascii="KB금융 본문체 Light" w:eastAsia="KB금융 본문체 Light" w:hAnsi="KB금융 본문체 Light"/>
          <w:szCs w:val="22"/>
          <w:lang w:eastAsia="ko-KR"/>
        </w:rPr>
      </w:pPr>
      <w:r>
        <w:rPr>
          <w:rFonts w:ascii="KB금융 본문체 Light" w:eastAsia="KB금융 본문체 Light" w:hAnsi="KB금융 본문체 Light"/>
          <w:szCs w:val="22"/>
          <w:lang w:eastAsia="ko-KR"/>
        </w:rPr>
        <w:drawing>
          <wp:inline distT="0" distB="0" distL="0" distR="0" wp14:anchorId="604257A9" wp14:editId="1331A06A">
            <wp:extent cx="5801549" cy="3275463"/>
            <wp:effectExtent l="0" t="0" r="8890" b="1270"/>
            <wp:docPr id="54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781" cy="32818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B0B45F" w14:textId="2E0504B5" w:rsidR="00B44814" w:rsidRDefault="00B44814" w:rsidP="00B44814">
      <w:pPr>
        <w:ind w:leftChars="300" w:left="880" w:hangingChars="100" w:hanging="220"/>
        <w:contextualSpacing/>
        <w:rPr>
          <w:rFonts w:ascii="KB금융 본문체 Light" w:eastAsia="KB금융 본문체 Light" w:hAnsi="KB금융 본문체 Light"/>
          <w:lang w:eastAsia="ko-KR"/>
        </w:rPr>
      </w:pPr>
      <w:r>
        <w:rPr>
          <w:rFonts w:ascii="KB금융 본문체 Light" w:eastAsia="KB금융 본문체 Light" w:hAnsi="KB금융 본문체 Light" w:hint="eastAsia"/>
          <w:szCs w:val="22"/>
          <w:lang w:eastAsia="ko-KR"/>
        </w:rPr>
        <w:t>o</w:t>
      </w:r>
      <w:r>
        <w:rPr>
          <w:rFonts w:ascii="KB금융 본문체 Light" w:eastAsia="KB금융 본문체 Light" w:hAnsi="KB금융 본문체 Light"/>
          <w:szCs w:val="22"/>
          <w:lang w:eastAsia="ko-KR"/>
        </w:rPr>
        <w:t xml:space="preserve"> </w:t>
      </w:r>
      <w:r>
        <w:rPr>
          <w:rFonts w:ascii="KB금융 본문체 Light" w:eastAsia="KB금융 본문체 Light" w:hAnsi="KB금융 본문체 Light" w:hint="eastAsia"/>
          <w:szCs w:val="22"/>
          <w:lang w:eastAsia="ko-KR"/>
        </w:rPr>
        <w:t>단일 클러스터 구성 시,</w:t>
      </w:r>
      <w:r>
        <w:rPr>
          <w:rFonts w:ascii="KB금융 본문체 Light" w:eastAsia="KB금융 본문체 Light" w:hAnsi="KB금융 본문체 Light"/>
          <w:szCs w:val="22"/>
          <w:lang w:eastAsia="ko-KR"/>
        </w:rPr>
        <w:t xml:space="preserve"> </w:t>
      </w:r>
      <w:r>
        <w:rPr>
          <w:rFonts w:ascii="KB금융 본문체 Light" w:eastAsia="KB금융 본문체 Light" w:hAnsi="KB금융 본문체 Light" w:hint="eastAsia"/>
          <w:szCs w:val="22"/>
          <w:lang w:eastAsia="ko-KR"/>
        </w:rPr>
        <w:t>O</w:t>
      </w:r>
      <w:r>
        <w:rPr>
          <w:rFonts w:ascii="KB금융 본문체 Light" w:eastAsia="KB금융 본문체 Light" w:hAnsi="KB금융 본문체 Light"/>
          <w:szCs w:val="22"/>
          <w:lang w:eastAsia="ko-KR"/>
        </w:rPr>
        <w:t>CP</w:t>
      </w:r>
      <w:r w:rsidRPr="00C2150F">
        <w:rPr>
          <w:rFonts w:ascii="KB금융 본문체 Light" w:eastAsia="KB금융 본문체 Light" w:hAnsi="KB금융 본문체 Light" w:hint="eastAsia"/>
        </w:rPr>
        <w:t xml:space="preserve"> 업그레이드</w:t>
      </w:r>
      <w:r>
        <w:rPr>
          <w:rFonts w:ascii="KB금융 본문체 Light" w:eastAsia="KB금융 본문체 Light" w:hAnsi="KB금융 본문체 Light"/>
        </w:rPr>
        <w:t xml:space="preserve">, </w:t>
      </w:r>
      <w:r>
        <w:rPr>
          <w:rFonts w:ascii="KB금융 본문체 Light" w:eastAsia="KB금융 본문체 Light" w:hAnsi="KB금융 본문체 Light" w:hint="eastAsia"/>
          <w:lang w:eastAsia="ko-KR"/>
        </w:rPr>
        <w:t>I</w:t>
      </w:r>
      <w:r>
        <w:rPr>
          <w:rFonts w:ascii="KB금융 본문체 Light" w:eastAsia="KB금융 본문체 Light" w:hAnsi="KB금융 본문체 Light"/>
          <w:lang w:eastAsia="ko-KR"/>
        </w:rPr>
        <w:t xml:space="preserve">PL </w:t>
      </w:r>
      <w:r>
        <w:rPr>
          <w:rFonts w:ascii="KB금융 본문체 Light" w:eastAsia="KB금융 본문체 Light" w:hAnsi="KB금융 본문체 Light" w:hint="eastAsia"/>
          <w:lang w:eastAsia="ko-KR"/>
        </w:rPr>
        <w:t>등 시스템 작업 시 순단이 발생할 수 있음.</w:t>
      </w:r>
    </w:p>
    <w:p w14:paraId="32A9CEED" w14:textId="1C3AB8D9" w:rsidR="00B44814" w:rsidRPr="00B44814" w:rsidRDefault="00B44814" w:rsidP="00B44814">
      <w:pPr>
        <w:ind w:leftChars="300" w:left="880" w:hangingChars="100" w:hanging="220"/>
        <w:contextualSpacing/>
        <w:rPr>
          <w:rFonts w:ascii="KB금융 본문체 Light" w:eastAsia="KB금융 본문체 Light" w:hAnsi="KB금융 본문체 Light"/>
          <w:szCs w:val="22"/>
          <w:lang w:eastAsia="ko-KR"/>
        </w:rPr>
      </w:pPr>
      <w:r>
        <w:rPr>
          <w:rFonts w:ascii="KB금융 본문체 Light" w:eastAsia="KB금융 본문체 Light" w:hAnsi="KB금융 본문체 Light"/>
          <w:szCs w:val="22"/>
          <w:lang w:eastAsia="ko-KR"/>
        </w:rPr>
        <w:drawing>
          <wp:anchor distT="0" distB="0" distL="114300" distR="114300" simplePos="0" relativeHeight="251743232" behindDoc="0" locked="0" layoutInCell="1" allowOverlap="1" wp14:anchorId="1CD0767E" wp14:editId="2D438AD4">
            <wp:simplePos x="0" y="0"/>
            <wp:positionH relativeFrom="column">
              <wp:posOffset>423545</wp:posOffset>
            </wp:positionH>
            <wp:positionV relativeFrom="paragraph">
              <wp:posOffset>294640</wp:posOffset>
            </wp:positionV>
            <wp:extent cx="5801360" cy="3275330"/>
            <wp:effectExtent l="0" t="0" r="8890" b="1270"/>
            <wp:wrapTopAndBottom/>
            <wp:docPr id="55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360" cy="3275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KB금융 본문체 Light" w:eastAsia="KB금융 본문체 Light" w:hAnsi="KB금융 본문체 Light"/>
          <w:szCs w:val="22"/>
          <w:lang w:eastAsia="ko-KR"/>
        </w:rPr>
        <w:t>- 2</w:t>
      </w:r>
      <w:r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그룹 구성도 </w:t>
      </w:r>
      <w:r>
        <w:rPr>
          <w:rFonts w:ascii="KB금융 본문체 Light" w:eastAsia="KB금융 본문체 Light" w:hAnsi="KB금융 본문체 Light"/>
          <w:szCs w:val="22"/>
          <w:lang w:eastAsia="ko-KR"/>
        </w:rPr>
        <w:t>(</w:t>
      </w:r>
      <w:r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2그룹 </w:t>
      </w:r>
      <w:r>
        <w:rPr>
          <w:rFonts w:ascii="KB금융 본문체 Light" w:eastAsia="KB금융 본문체 Light" w:hAnsi="KB금융 본문체 Light"/>
          <w:szCs w:val="22"/>
          <w:lang w:eastAsia="ko-KR"/>
        </w:rPr>
        <w:t xml:space="preserve">OCP </w:t>
      </w:r>
      <w:r>
        <w:rPr>
          <w:rFonts w:ascii="KB금융 본문체 Light" w:eastAsia="KB금융 본문체 Light" w:hAnsi="KB금융 본문체 Light" w:hint="eastAsia"/>
          <w:szCs w:val="22"/>
          <w:lang w:eastAsia="ko-KR"/>
        </w:rPr>
        <w:t>클러스터 구성</w:t>
      </w:r>
      <w:r>
        <w:rPr>
          <w:rFonts w:ascii="KB금융 본문체 Light" w:eastAsia="KB금융 본문체 Light" w:hAnsi="KB금융 본문체 Light"/>
          <w:szCs w:val="22"/>
          <w:lang w:eastAsia="ko-KR"/>
        </w:rPr>
        <w:t>)</w:t>
      </w:r>
    </w:p>
    <w:p w14:paraId="150447C7" w14:textId="77777777" w:rsidR="00B44814" w:rsidRPr="00927117" w:rsidRDefault="00B44814" w:rsidP="00B44814">
      <w:pPr>
        <w:ind w:leftChars="300" w:left="880" w:hangingChars="100" w:hanging="220"/>
        <w:contextualSpacing/>
        <w:rPr>
          <w:rFonts w:ascii="KB금융 본문체 Light" w:eastAsia="KB금융 본문체 Light" w:hAnsi="KB금융 본문체 Light"/>
          <w:lang w:eastAsia="ko-KR"/>
        </w:rPr>
      </w:pPr>
      <w:r>
        <w:rPr>
          <w:rFonts w:ascii="KB금융 본문체 Light" w:eastAsia="KB금융 본문체 Light" w:hAnsi="KB금융 본문체 Light" w:hint="eastAsia"/>
          <w:szCs w:val="22"/>
          <w:lang w:eastAsia="ko-KR"/>
        </w:rPr>
        <w:lastRenderedPageBreak/>
        <w:t>o</w:t>
      </w:r>
      <w:r>
        <w:rPr>
          <w:rFonts w:ascii="KB금융 본문체 Light" w:eastAsia="KB금융 본문체 Light" w:hAnsi="KB금융 본문체 Light"/>
          <w:szCs w:val="22"/>
          <w:lang w:eastAsia="ko-KR"/>
        </w:rPr>
        <w:t xml:space="preserve"> </w:t>
      </w:r>
      <w:r>
        <w:rPr>
          <w:rFonts w:ascii="KB금융 본문체 Light" w:eastAsia="KB금융 본문체 Light" w:hAnsi="KB금융 본문체 Light"/>
          <w:lang w:eastAsia="ko-KR"/>
        </w:rPr>
        <w:t>2</w:t>
      </w:r>
      <w:r>
        <w:rPr>
          <w:rFonts w:ascii="KB금융 본문체 Light" w:eastAsia="KB금융 본문체 Light" w:hAnsi="KB금융 본문체 Light" w:hint="eastAsia"/>
          <w:lang w:eastAsia="ko-KR"/>
        </w:rPr>
        <w:t>그룹으로 구성 시,</w:t>
      </w:r>
      <w:r>
        <w:rPr>
          <w:rFonts w:ascii="KB금융 본문체 Light" w:eastAsia="KB금융 본문체 Light" w:hAnsi="KB금융 본문체 Light"/>
          <w:lang w:eastAsia="ko-KR"/>
        </w:rPr>
        <w:t xml:space="preserve"> </w:t>
      </w:r>
      <w:r>
        <w:rPr>
          <w:rFonts w:ascii="KB금융 본문체 Light" w:eastAsia="KB금융 본문체 Light" w:hAnsi="KB금융 본문체 Light" w:hint="eastAsia"/>
          <w:szCs w:val="22"/>
          <w:lang w:eastAsia="ko-KR"/>
        </w:rPr>
        <w:t>O</w:t>
      </w:r>
      <w:r>
        <w:rPr>
          <w:rFonts w:ascii="KB금융 본문체 Light" w:eastAsia="KB금융 본문체 Light" w:hAnsi="KB금융 본문체 Light"/>
          <w:szCs w:val="22"/>
          <w:lang w:eastAsia="ko-KR"/>
        </w:rPr>
        <w:t>CP</w:t>
      </w:r>
      <w:r w:rsidRPr="00C2150F">
        <w:rPr>
          <w:rFonts w:ascii="KB금융 본문체 Light" w:eastAsia="KB금융 본문체 Light" w:hAnsi="KB금융 본문체 Light" w:hint="eastAsia"/>
        </w:rPr>
        <w:t xml:space="preserve"> 업그레이드</w:t>
      </w:r>
      <w:r>
        <w:rPr>
          <w:rFonts w:ascii="KB금융 본문체 Light" w:eastAsia="KB금융 본문체 Light" w:hAnsi="KB금융 본문체 Light"/>
        </w:rPr>
        <w:t xml:space="preserve">, </w:t>
      </w:r>
      <w:r>
        <w:rPr>
          <w:rFonts w:ascii="KB금융 본문체 Light" w:eastAsia="KB금융 본문체 Light" w:hAnsi="KB금융 본문체 Light" w:hint="eastAsia"/>
          <w:lang w:eastAsia="ko-KR"/>
        </w:rPr>
        <w:t>I</w:t>
      </w:r>
      <w:r>
        <w:rPr>
          <w:rFonts w:ascii="KB금융 본문체 Light" w:eastAsia="KB금융 본문체 Light" w:hAnsi="KB금융 본문체 Light"/>
          <w:lang w:eastAsia="ko-KR"/>
        </w:rPr>
        <w:t xml:space="preserve">PL </w:t>
      </w:r>
      <w:r>
        <w:rPr>
          <w:rFonts w:ascii="KB금융 본문체 Light" w:eastAsia="KB금융 본문체 Light" w:hAnsi="KB금융 본문체 Light" w:hint="eastAsia"/>
          <w:lang w:eastAsia="ko-KR"/>
        </w:rPr>
        <w:t xml:space="preserve">등 시스템 작업 </w:t>
      </w:r>
      <w:r w:rsidRPr="00C2150F">
        <w:rPr>
          <w:rFonts w:ascii="KB금융 본문체 Light" w:eastAsia="KB금융 본문체 Light" w:hAnsi="KB금융 본문체 Light" w:hint="eastAsia"/>
        </w:rPr>
        <w:t>및 운영 클러스터의 장애 시에도 무중단 서비스</w:t>
      </w:r>
      <w:r>
        <w:rPr>
          <w:rFonts w:ascii="KB금융 본문체 Light" w:eastAsia="KB금융 본문체 Light" w:hAnsi="KB금융 본문체 Light"/>
        </w:rPr>
        <w:t xml:space="preserve"> </w:t>
      </w:r>
      <w:r>
        <w:rPr>
          <w:rFonts w:ascii="KB금융 본문체 Light" w:eastAsia="KB금융 본문체 Light" w:hAnsi="KB금융 본문체 Light" w:hint="eastAsia"/>
          <w:lang w:eastAsia="ko-KR"/>
        </w:rPr>
        <w:t>제공할 수</w:t>
      </w:r>
      <w:r>
        <w:rPr>
          <w:rFonts w:ascii="KB금융 본문체 Light" w:eastAsia="KB금융 본문체 Light" w:hAnsi="KB금융 본문체 Light"/>
          <w:lang w:eastAsia="ko-KR"/>
        </w:rPr>
        <w:t xml:space="preserve"> </w:t>
      </w:r>
      <w:r>
        <w:rPr>
          <w:rFonts w:ascii="KB금융 본문체 Light" w:eastAsia="KB금융 본문체 Light" w:hAnsi="KB금융 본문체 Light" w:hint="eastAsia"/>
          <w:lang w:eastAsia="ko-KR"/>
        </w:rPr>
        <w:t xml:space="preserve">있음. </w:t>
      </w:r>
    </w:p>
    <w:p w14:paraId="762E03B1" w14:textId="77777777" w:rsidR="00BD7F6B" w:rsidRPr="00691814" w:rsidRDefault="00BD7F6B" w:rsidP="00BD7F6B">
      <w:pPr>
        <w:pStyle w:val="31"/>
        <w:rPr>
          <w:b w:val="0"/>
        </w:rPr>
      </w:pPr>
      <w:bookmarkStart w:id="49" w:name="_Toc229321844"/>
      <w:r w:rsidRPr="00691814">
        <w:t xml:space="preserve">3.1.2 </w:t>
      </w:r>
      <w:r w:rsidRPr="00691814">
        <w:rPr>
          <w:rFonts w:hint="eastAsia"/>
        </w:rPr>
        <w:t>H/W 목록</w:t>
      </w:r>
      <w:bookmarkEnd w:id="49"/>
    </w:p>
    <w:p w14:paraId="3CE2CA89" w14:textId="77777777" w:rsidR="00530DAC" w:rsidRPr="00530DAC" w:rsidRDefault="00530DAC" w:rsidP="00530DAC">
      <w:pPr>
        <w:ind w:left="854" w:hanging="194"/>
        <w:rPr>
          <w:rFonts w:ascii="KB금융 본문체 Light" w:eastAsia="KB금융 본문체 Light" w:hAnsi="KB금융 본문체 Light"/>
          <w:lang w:eastAsia="ko-KR"/>
        </w:rPr>
      </w:pPr>
      <w:r w:rsidRPr="00530DAC">
        <w:rPr>
          <w:rFonts w:ascii="KB금융 본문체 Light" w:eastAsia="KB금융 본문체 Light" w:hAnsi="KB금융 본문체 Light" w:hint="eastAsia"/>
          <w:lang w:eastAsia="ko-KR"/>
        </w:rPr>
        <w:t xml:space="preserve">- </w:t>
      </w:r>
      <w:r w:rsidRPr="00530DAC">
        <w:rPr>
          <w:rFonts w:ascii="KB금융 본문체 Light" w:eastAsia="KB금융 본문체 Light" w:hAnsi="KB금융 본문체 Light"/>
          <w:lang w:eastAsia="ko-KR"/>
        </w:rPr>
        <w:t>2</w:t>
      </w:r>
      <w:r w:rsidRPr="00530DAC">
        <w:rPr>
          <w:rFonts w:ascii="KB금융 본문체 Light" w:eastAsia="KB금융 본문체 Light" w:hAnsi="KB금융 본문체 Light" w:hint="eastAsia"/>
          <w:lang w:eastAsia="ko-KR"/>
        </w:rPr>
        <w:t xml:space="preserve">그룹 증설을 위한 </w:t>
      </w:r>
      <w:r w:rsidRPr="00530DAC">
        <w:rPr>
          <w:rFonts w:ascii="KB금융 본문체 Light" w:eastAsia="KB금융 본문체 Light" w:hAnsi="KB금융 본문체 Light"/>
          <w:lang w:eastAsia="ko-KR"/>
        </w:rPr>
        <w:t xml:space="preserve">HW </w:t>
      </w:r>
      <w:r w:rsidRPr="00530DAC">
        <w:rPr>
          <w:rFonts w:ascii="KB금융 본문체 Light" w:eastAsia="KB금융 본문체 Light" w:hAnsi="KB금융 본문체 Light" w:hint="eastAsia"/>
          <w:lang w:eastAsia="ko-KR"/>
        </w:rPr>
        <w:t>추가 자원</w:t>
      </w:r>
    </w:p>
    <w:tbl>
      <w:tblPr>
        <w:tblW w:w="9923" w:type="dxa"/>
        <w:jc w:val="center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51"/>
        <w:gridCol w:w="1559"/>
        <w:gridCol w:w="1134"/>
        <w:gridCol w:w="992"/>
        <w:gridCol w:w="709"/>
        <w:gridCol w:w="709"/>
        <w:gridCol w:w="850"/>
        <w:gridCol w:w="1276"/>
        <w:gridCol w:w="1843"/>
      </w:tblGrid>
      <w:tr w:rsidR="00530DAC" w:rsidRPr="00691814" w14:paraId="5DA9C929" w14:textId="77777777" w:rsidTr="002D03F3">
        <w:trPr>
          <w:trHeight w:val="330"/>
          <w:jc w:val="center"/>
        </w:trPr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80AD81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용도</w:t>
            </w: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8D0F7E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환경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98489C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2681D5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수량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4F9747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vCPU</w:t>
            </w:r>
          </w:p>
          <w:p w14:paraId="2D6B62E6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7A7E7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18"/>
                <w:lang w:eastAsia="ko-KR"/>
              </w:rPr>
              <w:t>(core)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BDDECF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메모리</w:t>
            </w:r>
          </w:p>
          <w:p w14:paraId="0E196918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7A7E7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18"/>
                <w:lang w:eastAsia="ko-KR"/>
              </w:rPr>
              <w:t>(GB)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E1728A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 xml:space="preserve">총 스토리지 </w:t>
            </w:r>
            <w:r w:rsidRPr="007A7E7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18"/>
                <w:lang w:eastAsia="ko-KR"/>
              </w:rPr>
              <w:t>(GB)</w:t>
            </w:r>
            <w:r w:rsidRPr="007A7E74"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18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12"/>
                <w:lang w:eastAsia="ko-KR"/>
              </w:rPr>
              <w:t>*</w:t>
            </w: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12"/>
                <w:lang w:eastAsia="ko-KR"/>
              </w:rPr>
              <w:t>수량곱한값</w:t>
            </w:r>
          </w:p>
        </w:tc>
        <w:tc>
          <w:tcPr>
            <w:tcW w:w="1843" w:type="dxa"/>
            <w:tcBorders>
              <w:top w:val="single" w:sz="4" w:space="0" w:color="auto"/>
              <w:left w:val="none" w:sz="4" w:space="0" w:color="000000"/>
            </w:tcBorders>
            <w:shd w:val="clear" w:color="auto" w:fill="D9D9D9" w:themeFill="background1" w:themeFillShade="D9"/>
            <w:vAlign w:val="center"/>
          </w:tcPr>
          <w:p w14:paraId="06F41A83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비고</w:t>
            </w:r>
          </w:p>
        </w:tc>
      </w:tr>
      <w:tr w:rsidR="00530DAC" w:rsidRPr="00691814" w14:paraId="5E67B0B1" w14:textId="77777777" w:rsidTr="002D03F3">
        <w:trPr>
          <w:trHeight w:val="302"/>
          <w:jc w:val="center"/>
        </w:trPr>
        <w:tc>
          <w:tcPr>
            <w:tcW w:w="851" w:type="dxa"/>
            <w:vMerge w:val="restar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597253A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VM</w:t>
            </w:r>
          </w:p>
          <w:p w14:paraId="227BFB2A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  <w:t>(PaaS)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F2C9D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  <w:t>Bastion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F38E9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70D1F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3F4D3B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82AAA5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D97075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BBFD4A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  <w:t>1,3</w:t>
            </w: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  <w:t>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1F0CFFC" w14:textId="77777777" w:rsidR="00530DAC" w:rsidRPr="00691814" w:rsidRDefault="00530DAC" w:rsidP="002D03F3">
            <w:pPr>
              <w:ind w:left="141" w:hanging="141"/>
              <w:rPr>
                <w:rFonts w:ascii="KB금융 본문체 Light" w:eastAsia="KB금융 본문체 Light" w:hAnsi="KB금융 본문체 Light" w:cs="Gulim"/>
                <w:color w:val="000000"/>
                <w:sz w:val="16"/>
                <w:szCs w:val="16"/>
                <w:lang w:eastAsia="ko-KR"/>
              </w:rPr>
            </w:pPr>
          </w:p>
        </w:tc>
      </w:tr>
      <w:tr w:rsidR="00530DAC" w:rsidRPr="00691814" w14:paraId="59F5AAD8" w14:textId="77777777" w:rsidTr="002D03F3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AF24E57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B449DA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BootStrap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821FC4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96771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D2073C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C5095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C180E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13A635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120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DBFFEA" w14:textId="77777777" w:rsidR="00530DAC" w:rsidRPr="00691814" w:rsidRDefault="00530DAC" w:rsidP="002D03F3">
            <w:pPr>
              <w:ind w:left="141" w:hanging="141"/>
              <w:rPr>
                <w:rFonts w:ascii="KB금융 본문체 Light" w:eastAsia="KB금융 본문체 Light" w:hAnsi="KB금융 본문체 Light" w:cs="Gulim"/>
                <w:color w:val="000000"/>
                <w:sz w:val="16"/>
                <w:szCs w:val="16"/>
                <w:lang w:eastAsia="ko-KR"/>
              </w:rPr>
            </w:pPr>
          </w:p>
        </w:tc>
      </w:tr>
      <w:tr w:rsidR="00530DAC" w:rsidRPr="00691814" w14:paraId="40C73A93" w14:textId="77777777" w:rsidTr="002D03F3">
        <w:trPr>
          <w:trHeight w:val="204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0A7FD9B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B8F4AF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Master Node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8F9B17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DA010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2766D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F63407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36B0E9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19"/>
                <w:szCs w:val="19"/>
                <w:lang w:eastAsia="ko-KR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2D8F3F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9"/>
                <w:szCs w:val="19"/>
                <w:lang w:eastAsia="ko-KR"/>
              </w:rPr>
              <w:t>600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5DD2AFE" w14:textId="77777777" w:rsidR="00530DAC" w:rsidRPr="00691814" w:rsidRDefault="00530DAC" w:rsidP="002D03F3">
            <w:pPr>
              <w:ind w:left="141" w:hanging="141"/>
              <w:rPr>
                <w:rFonts w:ascii="KB금융 본문체 Light" w:eastAsia="KB금융 본문체 Light" w:hAnsi="KB금융 본문체 Light" w:cs="Gulim"/>
                <w:color w:val="000000"/>
                <w:sz w:val="16"/>
                <w:szCs w:val="16"/>
                <w:lang w:eastAsia="ko-KR"/>
              </w:rPr>
            </w:pPr>
          </w:p>
        </w:tc>
      </w:tr>
      <w:tr w:rsidR="00530DAC" w:rsidRPr="00691814" w14:paraId="7DC5BB27" w14:textId="77777777" w:rsidTr="002D03F3">
        <w:trPr>
          <w:trHeight w:val="382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61EED3F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806D8A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Worker Node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F7374C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15B96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F388CD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3C4F7" w14:textId="77777777" w:rsidR="00530DAC" w:rsidRPr="00234E65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234E65">
              <w:rPr>
                <w:rFonts w:ascii="KB금융 본문체 Light" w:eastAsia="KB금융 본문체 Light" w:hAnsi="KB금융 본문체 Light" w:cs="Gulim"/>
                <w:sz w:val="19"/>
                <w:szCs w:val="19"/>
                <w:lang w:eastAsia="ko-KR"/>
              </w:rPr>
              <w:t>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37FCD0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EAA388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  <w:t>1,50</w:t>
            </w: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D908EDF" w14:textId="77777777" w:rsidR="00530DAC" w:rsidRPr="00691814" w:rsidRDefault="00530DAC" w:rsidP="002D03F3">
            <w:pPr>
              <w:ind w:left="141" w:hanging="141"/>
              <w:rPr>
                <w:rFonts w:ascii="KB금융 본문체 Light" w:eastAsia="KB금융 본문체 Light" w:hAnsi="KB금융 본문체 Light" w:cs="Gulim"/>
                <w:color w:val="000000"/>
                <w:sz w:val="16"/>
                <w:szCs w:val="16"/>
                <w:lang w:eastAsia="ko-KR"/>
              </w:rPr>
            </w:pPr>
          </w:p>
        </w:tc>
      </w:tr>
      <w:tr w:rsidR="00530DAC" w:rsidRPr="00691814" w14:paraId="4E180BFA" w14:textId="77777777" w:rsidTr="002D03F3">
        <w:trPr>
          <w:trHeight w:val="486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5A9C593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0D5C5C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Infra</w:t>
            </w:r>
          </w:p>
          <w:p w14:paraId="049D2BF6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lang w:eastAsia="ko-KR"/>
              </w:rPr>
              <w:t>(monitoring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lang w:eastAsia="ko-KR"/>
              </w:rPr>
              <w:t xml:space="preserve">,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lang w:eastAsia="ko-KR"/>
              </w:rPr>
              <w:t>servicemesh)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AC3DA2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52B59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CB15A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CC9020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9"/>
                <w:szCs w:val="19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C211F0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9"/>
                <w:szCs w:val="19"/>
                <w:lang w:eastAsia="ko-KR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36F6C2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9"/>
                <w:szCs w:val="19"/>
                <w:lang w:eastAsia="ko-KR"/>
              </w:rPr>
              <w:t>1,500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A550C2" w14:textId="77777777" w:rsidR="00530DAC" w:rsidRPr="00691814" w:rsidRDefault="00530DAC" w:rsidP="002D03F3">
            <w:pPr>
              <w:ind w:left="141" w:hanging="141"/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>3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  <w:t xml:space="preserve"> node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>구성</w:t>
            </w:r>
          </w:p>
        </w:tc>
      </w:tr>
      <w:tr w:rsidR="00530DAC" w:rsidRPr="00691814" w14:paraId="255E901B" w14:textId="77777777" w:rsidTr="002D03F3">
        <w:trPr>
          <w:trHeight w:val="386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B904612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DCE89F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Infra</w:t>
            </w:r>
          </w:p>
          <w:p w14:paraId="0DD4EB90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(logging)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5DB7F3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6A770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25C6F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110C22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9"/>
                <w:szCs w:val="19"/>
                <w:lang w:eastAsia="ko-KR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0B26DB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9"/>
                <w:szCs w:val="19"/>
                <w:lang w:eastAsia="ko-KR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E635E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9"/>
                <w:szCs w:val="19"/>
                <w:lang w:eastAsia="ko-KR"/>
              </w:rPr>
              <w:t>1,500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796F5BF" w14:textId="77777777" w:rsidR="00530DAC" w:rsidRPr="00691814" w:rsidRDefault="00530DAC" w:rsidP="002D03F3">
            <w:pPr>
              <w:ind w:left="141" w:hanging="141"/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>3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  <w:t xml:space="preserve"> node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>구성</w:t>
            </w:r>
          </w:p>
        </w:tc>
      </w:tr>
      <w:tr w:rsidR="00530DAC" w:rsidRPr="00691814" w14:paraId="06A4AC1F" w14:textId="77777777" w:rsidTr="002D03F3">
        <w:trPr>
          <w:trHeight w:val="297"/>
          <w:jc w:val="center"/>
        </w:trPr>
        <w:tc>
          <w:tcPr>
            <w:tcW w:w="851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CB2EFB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D61E7D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Infra </w:t>
            </w:r>
          </w:p>
          <w:p w14:paraId="195C69F2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(route)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915CD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60562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294503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9"/>
                <w:szCs w:val="19"/>
                <w:lang w:eastAsia="ko-KR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4957B6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9"/>
                <w:szCs w:val="19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AFDD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9"/>
                <w:szCs w:val="19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85ADD1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320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D6A0092" w14:textId="77777777" w:rsidR="00530DAC" w:rsidRPr="00691814" w:rsidRDefault="00530DAC" w:rsidP="002D03F3">
            <w:pPr>
              <w:ind w:left="141" w:hanging="141"/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 xml:space="preserve">2 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  <w:t xml:space="preserve">node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>구성</w:t>
            </w:r>
          </w:p>
        </w:tc>
      </w:tr>
    </w:tbl>
    <w:p w14:paraId="4881F6B8" w14:textId="4419CA44" w:rsidR="00530DAC" w:rsidRDefault="00530DAC" w:rsidP="00BD7F6B">
      <w:pPr>
        <w:ind w:left="854" w:hanging="194"/>
        <w:rPr>
          <w:rFonts w:ascii="KB금융 본문체 Light" w:eastAsia="KB금융 본문체 Light" w:hAnsi="KB금융 본문체 Light"/>
          <w:lang w:eastAsia="ko-KR"/>
        </w:rPr>
      </w:pPr>
    </w:p>
    <w:p w14:paraId="50161D27" w14:textId="77777777" w:rsidR="00BD7F6B" w:rsidRPr="00691814" w:rsidRDefault="00BD7F6B" w:rsidP="00BD7F6B">
      <w:pPr>
        <w:pStyle w:val="31"/>
        <w:rPr>
          <w:b w:val="0"/>
        </w:rPr>
      </w:pPr>
      <w:bookmarkStart w:id="50" w:name="_Toc229321845"/>
      <w:r w:rsidRPr="00691814">
        <w:t xml:space="preserve">3.1.3 </w:t>
      </w:r>
      <w:r w:rsidRPr="00691814">
        <w:rPr>
          <w:rFonts w:hint="eastAsia"/>
        </w:rPr>
        <w:t>S/W 목록</w:t>
      </w:r>
      <w:bookmarkEnd w:id="50"/>
    </w:p>
    <w:p w14:paraId="634CD63F" w14:textId="7AB4A497" w:rsidR="00530DAC" w:rsidRPr="00940C96" w:rsidRDefault="00530DAC" w:rsidP="00530DAC">
      <w:pPr>
        <w:ind w:left="854" w:hanging="194"/>
        <w:rPr>
          <w:rFonts w:ascii="KB금융 본문체 Light" w:eastAsia="KB금융 본문체 Light" w:hAnsi="KB금융 본문체 Light"/>
          <w:lang w:eastAsia="ko-KR"/>
        </w:rPr>
      </w:pPr>
      <w:r w:rsidRPr="00294186">
        <w:rPr>
          <w:rFonts w:ascii="KB금융 본문체 Light" w:eastAsia="KB금융 본문체 Light" w:hAnsi="KB금융 본문체 Light" w:hint="eastAsia"/>
          <w:lang w:eastAsia="ko-KR"/>
        </w:rPr>
        <w:t xml:space="preserve">- </w:t>
      </w:r>
      <w:r w:rsidR="00600067">
        <w:rPr>
          <w:rFonts w:ascii="KB금융 본문체 Light" w:eastAsia="KB금융 본문체 Light" w:hAnsi="KB금융 본문체 Light" w:hint="eastAsia"/>
          <w:lang w:eastAsia="ko-KR"/>
        </w:rPr>
        <w:t xml:space="preserve">운영 </w:t>
      </w:r>
      <w:r w:rsidRPr="00294186">
        <w:rPr>
          <w:rFonts w:ascii="KB금융 본문체 Light" w:eastAsia="KB금융 본문체 Light" w:hAnsi="KB금융 본문체 Light"/>
          <w:lang w:eastAsia="ko-KR"/>
        </w:rPr>
        <w:t>2</w:t>
      </w:r>
      <w:r w:rsidRPr="00294186">
        <w:rPr>
          <w:rFonts w:ascii="KB금융 본문체 Light" w:eastAsia="KB금융 본문체 Light" w:hAnsi="KB금융 본문체 Light" w:hint="eastAsia"/>
          <w:lang w:eastAsia="ko-KR"/>
        </w:rPr>
        <w:t>그룹 증설을 위한 S</w:t>
      </w:r>
      <w:r w:rsidRPr="00294186">
        <w:rPr>
          <w:rFonts w:ascii="KB금융 본문체 Light" w:eastAsia="KB금융 본문체 Light" w:hAnsi="KB금융 본문체 Light"/>
          <w:lang w:eastAsia="ko-KR"/>
        </w:rPr>
        <w:t xml:space="preserve">W </w:t>
      </w:r>
      <w:r w:rsidRPr="00294186">
        <w:rPr>
          <w:rFonts w:ascii="KB금융 본문체 Light" w:eastAsia="KB금융 본문체 Light" w:hAnsi="KB금융 본문체 Light" w:hint="eastAsia"/>
          <w:lang w:eastAsia="ko-KR"/>
        </w:rPr>
        <w:t>추가 자원</w:t>
      </w:r>
    </w:p>
    <w:tbl>
      <w:tblPr>
        <w:tblW w:w="5000" w:type="pct"/>
        <w:jc w:val="righ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59"/>
        <w:gridCol w:w="1654"/>
        <w:gridCol w:w="1983"/>
        <w:gridCol w:w="567"/>
        <w:gridCol w:w="3404"/>
        <w:gridCol w:w="1410"/>
      </w:tblGrid>
      <w:tr w:rsidR="00530DAC" w:rsidRPr="00691814" w14:paraId="6637655A" w14:textId="77777777" w:rsidTr="002D03F3">
        <w:trPr>
          <w:cantSplit/>
          <w:trHeight w:val="420"/>
          <w:jc w:val="right"/>
        </w:trPr>
        <w:tc>
          <w:tcPr>
            <w:tcW w:w="388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C425BA" w14:textId="77777777" w:rsidR="00530DAC" w:rsidRPr="00691814" w:rsidRDefault="00530DAC" w:rsidP="002D03F3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/>
                <w:bCs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/>
                <w:bCs/>
                <w:color w:val="000000"/>
                <w:sz w:val="20"/>
                <w:lang w:eastAsia="ko-KR"/>
              </w:rPr>
              <w:t>구분</w:t>
            </w:r>
          </w:p>
        </w:tc>
        <w:tc>
          <w:tcPr>
            <w:tcW w:w="846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E80732" w14:textId="77777777" w:rsidR="00530DAC" w:rsidRPr="00691814" w:rsidRDefault="00530DAC" w:rsidP="002D03F3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/>
                <w:bCs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/>
                <w:bCs/>
                <w:color w:val="000000"/>
                <w:sz w:val="20"/>
                <w:lang w:eastAsia="ko-KR"/>
              </w:rPr>
              <w:t>자원</w:t>
            </w:r>
          </w:p>
        </w:tc>
        <w:tc>
          <w:tcPr>
            <w:tcW w:w="1014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68CC9B" w14:textId="77777777" w:rsidR="00530DAC" w:rsidRPr="00691814" w:rsidRDefault="00530DAC" w:rsidP="002D03F3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/>
                <w:bCs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/>
                <w:bCs/>
                <w:color w:val="000000"/>
                <w:sz w:val="20"/>
                <w:lang w:eastAsia="ko-KR"/>
              </w:rPr>
              <w:t>대상서버</w:t>
            </w:r>
          </w:p>
        </w:tc>
        <w:tc>
          <w:tcPr>
            <w:tcW w:w="290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7DF5B4" w14:textId="77777777" w:rsidR="00530DAC" w:rsidRPr="00691814" w:rsidRDefault="00530DAC" w:rsidP="002D03F3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/>
                <w:bCs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/>
                <w:bCs/>
                <w:color w:val="000000"/>
                <w:sz w:val="20"/>
                <w:lang w:eastAsia="ko-KR"/>
              </w:rPr>
              <w:t>수량</w:t>
            </w:r>
          </w:p>
        </w:tc>
        <w:tc>
          <w:tcPr>
            <w:tcW w:w="1741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47D85B" w14:textId="77777777" w:rsidR="00530DAC" w:rsidRPr="00691814" w:rsidRDefault="00530DAC" w:rsidP="002D03F3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/>
                <w:bCs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/>
                <w:bCs/>
                <w:color w:val="000000"/>
                <w:sz w:val="20"/>
                <w:lang w:eastAsia="ko-KR"/>
              </w:rPr>
              <w:t>상세내역</w:t>
            </w:r>
          </w:p>
        </w:tc>
        <w:tc>
          <w:tcPr>
            <w:tcW w:w="721" w:type="pct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543D462" w14:textId="77777777" w:rsidR="00530DAC" w:rsidRPr="00691814" w:rsidRDefault="00530DAC" w:rsidP="002D03F3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/>
                <w:bCs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/>
                <w:bCs/>
                <w:color w:val="000000"/>
                <w:sz w:val="20"/>
                <w:lang w:eastAsia="ko-KR"/>
              </w:rPr>
              <w:t>구</w:t>
            </w:r>
            <w:r w:rsidRPr="00691814">
              <w:rPr>
                <w:rFonts w:ascii="KB금융 본문체 Light" w:eastAsia="KB금융 본문체 Light" w:hAnsi="KB금융 본문체 Light" w:cs="Gulim"/>
                <w:b/>
                <w:bCs/>
                <w:color w:val="000000"/>
                <w:sz w:val="20"/>
                <w:lang w:eastAsia="ko-KR"/>
              </w:rPr>
              <w:t>매필요</w:t>
            </w:r>
            <w:r w:rsidRPr="00691814">
              <w:rPr>
                <w:rFonts w:ascii="KB금융 본문체 Light" w:eastAsia="KB금융 본문체 Light" w:hAnsi="KB금융 본문체 Light" w:cs="Gulim" w:hint="eastAsia"/>
                <w:b/>
                <w:bCs/>
                <w:color w:val="000000"/>
                <w:sz w:val="20"/>
                <w:lang w:eastAsia="ko-KR"/>
              </w:rPr>
              <w:t xml:space="preserve"> 여부</w:t>
            </w:r>
          </w:p>
        </w:tc>
      </w:tr>
      <w:tr w:rsidR="00530DAC" w:rsidRPr="00691814" w14:paraId="3E76E2B7" w14:textId="77777777" w:rsidTr="002D03F3">
        <w:trPr>
          <w:cantSplit/>
          <w:trHeight w:val="390"/>
          <w:jc w:val="right"/>
        </w:trPr>
        <w:tc>
          <w:tcPr>
            <w:tcW w:w="388" w:type="pct"/>
            <w:shd w:val="clear" w:color="auto" w:fill="auto"/>
            <w:vAlign w:val="center"/>
          </w:tcPr>
          <w:p w14:paraId="76381EE9" w14:textId="77777777" w:rsidR="00530DAC" w:rsidRDefault="00530DAC" w:rsidP="002D03F3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Gulim" w:hint="eastAsia"/>
                <w:bCs/>
                <w:sz w:val="20"/>
                <w:lang w:eastAsia="ko-KR"/>
              </w:rPr>
              <w:t>임차</w:t>
            </w:r>
          </w:p>
          <w:p w14:paraId="6206BC17" w14:textId="77777777" w:rsidR="00530DAC" w:rsidRPr="00691814" w:rsidRDefault="00530DAC" w:rsidP="002D03F3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Gulim" w:hint="eastAsia"/>
                <w:bCs/>
                <w:sz w:val="20"/>
                <w:lang w:eastAsia="ko-KR"/>
              </w:rPr>
              <w:t>S</w:t>
            </w:r>
            <w:r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  <w:t>/W</w:t>
            </w:r>
          </w:p>
        </w:tc>
        <w:tc>
          <w:tcPr>
            <w:tcW w:w="846" w:type="pct"/>
            <w:shd w:val="clear" w:color="auto" w:fill="auto"/>
            <w:vAlign w:val="center"/>
          </w:tcPr>
          <w:p w14:paraId="376AAA7A" w14:textId="77777777" w:rsidR="00530DAC" w:rsidRPr="00691814" w:rsidRDefault="00530DAC" w:rsidP="002D03F3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16"/>
                <w:lang w:eastAsia="ko-KR"/>
              </w:rPr>
              <w:t>Cluster</w:t>
            </w:r>
          </w:p>
          <w:p w14:paraId="121AE849" w14:textId="77777777" w:rsidR="00530DAC" w:rsidRPr="00691814" w:rsidRDefault="00530DAC" w:rsidP="002D03F3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16"/>
                <w:lang w:eastAsia="ko-KR"/>
              </w:rPr>
              <w:t>Orchestration tool</w:t>
            </w:r>
          </w:p>
        </w:tc>
        <w:tc>
          <w:tcPr>
            <w:tcW w:w="1014" w:type="pct"/>
            <w:vMerge w:val="restart"/>
            <w:shd w:val="clear" w:color="auto" w:fill="auto"/>
            <w:vAlign w:val="center"/>
          </w:tcPr>
          <w:p w14:paraId="2D4DE374" w14:textId="77777777" w:rsidR="00530DAC" w:rsidRPr="00691814" w:rsidRDefault="00530DAC" w:rsidP="002D03F3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PaaS Worker 노드</w:t>
            </w:r>
          </w:p>
        </w:tc>
        <w:tc>
          <w:tcPr>
            <w:tcW w:w="290" w:type="pct"/>
            <w:vMerge w:val="restart"/>
            <w:shd w:val="clear" w:color="auto" w:fill="auto"/>
            <w:vAlign w:val="center"/>
          </w:tcPr>
          <w:p w14:paraId="201BB60E" w14:textId="77777777" w:rsidR="00530DAC" w:rsidRPr="00691814" w:rsidRDefault="00530DAC" w:rsidP="002D03F3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vMerge w:val="restart"/>
            <w:shd w:val="clear" w:color="auto" w:fill="auto"/>
            <w:vAlign w:val="center"/>
          </w:tcPr>
          <w:p w14:paraId="6223F38D" w14:textId="77777777" w:rsidR="00530DAC" w:rsidRPr="00691814" w:rsidRDefault="00530DAC" w:rsidP="002D03F3">
            <w:pPr>
              <w:widowControl w:val="0"/>
              <w:spacing w:line="192" w:lineRule="auto"/>
              <w:ind w:left="176" w:hanging="176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Openshift EE </w:t>
            </w:r>
          </w:p>
          <w:p w14:paraId="18435878" w14:textId="77777777" w:rsidR="00530DAC" w:rsidRPr="00691814" w:rsidRDefault="00530DAC" w:rsidP="002D03F3">
            <w:pPr>
              <w:widowControl w:val="0"/>
              <w:spacing w:line="192" w:lineRule="auto"/>
              <w:ind w:left="176" w:hanging="176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(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Worker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노드 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vC</w:t>
            </w:r>
            <w:r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PU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기준 구매)</w:t>
            </w:r>
          </w:p>
          <w:p w14:paraId="6AA5AAD0" w14:textId="77777777" w:rsidR="00530DAC" w:rsidRPr="00691814" w:rsidRDefault="00530DAC" w:rsidP="002D03F3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- 스테이징 : 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12 vC</w:t>
            </w:r>
            <w:r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PU</w:t>
            </w:r>
          </w:p>
          <w:p w14:paraId="7096E8BE" w14:textId="77777777" w:rsidR="00530DAC" w:rsidRDefault="00530DAC" w:rsidP="002D03F3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- 운영</w:t>
            </w:r>
            <w:r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 </w:t>
            </w:r>
            <w:r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1그룹 </w:t>
            </w:r>
            <w:r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추가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 : 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24 vC</w:t>
            </w:r>
            <w:r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PU</w:t>
            </w:r>
          </w:p>
          <w:p w14:paraId="686BB28A" w14:textId="77777777" w:rsidR="00530DAC" w:rsidRPr="00691814" w:rsidRDefault="00530DAC" w:rsidP="002D03F3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- 운영</w:t>
            </w:r>
            <w:r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 </w:t>
            </w:r>
            <w:r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2그룹 </w:t>
            </w:r>
            <w:r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신규구축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 : </w:t>
            </w:r>
            <w:r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48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 vC</w:t>
            </w:r>
            <w:r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PU</w:t>
            </w:r>
          </w:p>
        </w:tc>
        <w:tc>
          <w:tcPr>
            <w:tcW w:w="721" w:type="pct"/>
            <w:vAlign w:val="center"/>
          </w:tcPr>
          <w:p w14:paraId="06AD392B" w14:textId="77777777" w:rsidR="00530DAC" w:rsidRPr="00691814" w:rsidRDefault="00530DAC" w:rsidP="002D03F3">
            <w:pPr>
              <w:widowControl w:val="0"/>
              <w:spacing w:line="192" w:lineRule="auto"/>
              <w:ind w:left="176" w:hanging="176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필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요</w:t>
            </w:r>
          </w:p>
        </w:tc>
      </w:tr>
      <w:tr w:rsidR="00530DAC" w:rsidRPr="00691814" w14:paraId="4A3B40E6" w14:textId="77777777" w:rsidTr="002D03F3">
        <w:trPr>
          <w:cantSplit/>
          <w:trHeight w:val="390"/>
          <w:jc w:val="right"/>
        </w:trPr>
        <w:tc>
          <w:tcPr>
            <w:tcW w:w="388" w:type="pct"/>
            <w:vMerge w:val="restart"/>
            <w:shd w:val="clear" w:color="auto" w:fill="auto"/>
            <w:vAlign w:val="center"/>
          </w:tcPr>
          <w:p w14:paraId="71E453E1" w14:textId="77777777" w:rsidR="00530DAC" w:rsidRDefault="00530DAC" w:rsidP="002D03F3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Gulim" w:hint="eastAsia"/>
                <w:bCs/>
                <w:sz w:val="20"/>
                <w:lang w:eastAsia="ko-KR"/>
              </w:rPr>
              <w:t>유지</w:t>
            </w:r>
          </w:p>
          <w:p w14:paraId="5F72D0ED" w14:textId="77777777" w:rsidR="00530DAC" w:rsidRPr="00691814" w:rsidRDefault="00530DAC" w:rsidP="002D03F3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Gulim" w:hint="eastAsia"/>
                <w:bCs/>
                <w:sz w:val="20"/>
                <w:lang w:eastAsia="ko-KR"/>
              </w:rPr>
              <w:t>보수</w:t>
            </w:r>
          </w:p>
        </w:tc>
        <w:tc>
          <w:tcPr>
            <w:tcW w:w="846" w:type="pct"/>
            <w:shd w:val="clear" w:color="auto" w:fill="auto"/>
            <w:vAlign w:val="center"/>
          </w:tcPr>
          <w:p w14:paraId="52C60D68" w14:textId="77777777" w:rsidR="00530DAC" w:rsidRPr="00691814" w:rsidRDefault="00530DAC" w:rsidP="002D03F3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16"/>
                <w:lang w:eastAsia="ko-KR"/>
              </w:rPr>
              <w:t>OCP</w:t>
            </w:r>
            <w:r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16"/>
                <w:lang w:eastAsia="ko-KR"/>
              </w:rPr>
              <w:t xml:space="preserve"> </w:t>
            </w:r>
            <w:r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16"/>
                <w:lang w:eastAsia="ko-KR"/>
              </w:rPr>
              <w:t>C</w:t>
            </w:r>
            <w:r w:rsidRPr="00691814"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16"/>
                <w:lang w:eastAsia="ko-KR"/>
              </w:rPr>
              <w:t>arepack</w:t>
            </w:r>
          </w:p>
        </w:tc>
        <w:tc>
          <w:tcPr>
            <w:tcW w:w="1014" w:type="pct"/>
            <w:vMerge/>
            <w:shd w:val="clear" w:color="auto" w:fill="auto"/>
            <w:vAlign w:val="center"/>
          </w:tcPr>
          <w:p w14:paraId="12FD2B8C" w14:textId="77777777" w:rsidR="00530DAC" w:rsidRPr="00691814" w:rsidRDefault="00530DAC" w:rsidP="002D03F3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290" w:type="pct"/>
            <w:vMerge/>
            <w:shd w:val="clear" w:color="auto" w:fill="auto"/>
            <w:vAlign w:val="center"/>
          </w:tcPr>
          <w:p w14:paraId="157C4865" w14:textId="77777777" w:rsidR="00530DAC" w:rsidRPr="00691814" w:rsidRDefault="00530DAC" w:rsidP="002D03F3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741" w:type="pct"/>
            <w:vMerge/>
            <w:shd w:val="clear" w:color="auto" w:fill="auto"/>
            <w:vAlign w:val="center"/>
          </w:tcPr>
          <w:p w14:paraId="5BF1F673" w14:textId="77777777" w:rsidR="00530DAC" w:rsidRPr="00691814" w:rsidRDefault="00530DAC" w:rsidP="002D03F3">
            <w:pPr>
              <w:widowControl w:val="0"/>
              <w:spacing w:line="192" w:lineRule="auto"/>
              <w:ind w:left="176" w:hanging="176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721" w:type="pct"/>
            <w:vAlign w:val="center"/>
          </w:tcPr>
          <w:p w14:paraId="6C88769C" w14:textId="77777777" w:rsidR="00530DAC" w:rsidRPr="00691814" w:rsidRDefault="00530DAC" w:rsidP="002D03F3">
            <w:pPr>
              <w:widowControl w:val="0"/>
              <w:spacing w:line="192" w:lineRule="auto"/>
              <w:ind w:left="176" w:hanging="176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필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요</w:t>
            </w:r>
          </w:p>
        </w:tc>
      </w:tr>
      <w:tr w:rsidR="00530DAC" w:rsidRPr="00691814" w14:paraId="6A043303" w14:textId="77777777" w:rsidTr="002D03F3">
        <w:trPr>
          <w:cantSplit/>
          <w:trHeight w:val="390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5E3585B4" w14:textId="77777777" w:rsidR="00530DAC" w:rsidRPr="00691814" w:rsidRDefault="00530DAC" w:rsidP="002D03F3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4657358A" w14:textId="77777777" w:rsidR="00530DAC" w:rsidRPr="00691814" w:rsidRDefault="00530DAC" w:rsidP="002D03F3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16"/>
                <w:lang w:eastAsia="ko-KR"/>
              </w:rPr>
            </w:pPr>
            <w:r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16"/>
                <w:lang w:eastAsia="ko-KR"/>
              </w:rPr>
              <w:t xml:space="preserve">Kafka </w:t>
            </w:r>
            <w:r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16"/>
                <w:lang w:eastAsia="ko-KR"/>
              </w:rPr>
              <w:t>C</w:t>
            </w:r>
            <w:r w:rsidRPr="00691814"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16"/>
                <w:lang w:eastAsia="ko-KR"/>
              </w:rPr>
              <w:t>arepack</w:t>
            </w:r>
            <w:r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16"/>
                <w:lang w:eastAsia="ko-KR"/>
              </w:rPr>
              <w:t xml:space="preserve"> </w:t>
            </w:r>
            <w:r>
              <w:rPr>
                <w:rFonts w:ascii="KB금융 본문체 Light" w:eastAsia="KB금융 본문체 Light" w:hAnsi="KB금융 본문체 Light" w:cs="Gulim" w:hint="eastAsia"/>
                <w:bCs/>
                <w:sz w:val="20"/>
                <w:lang w:eastAsia="ko-KR"/>
              </w:rPr>
              <w:t>로깅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1AADBF3C" w14:textId="77777777" w:rsidR="00530DAC" w:rsidRPr="00691814" w:rsidRDefault="00530DAC" w:rsidP="002D03F3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PaaS Worker 노드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168E1AF2" w14:textId="77777777" w:rsidR="00530DAC" w:rsidRPr="00691814" w:rsidRDefault="00530DAC" w:rsidP="002D03F3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64AC6797" w14:textId="77777777" w:rsidR="00530DAC" w:rsidRPr="00691814" w:rsidRDefault="00530DAC" w:rsidP="002D03F3">
            <w:pPr>
              <w:widowControl w:val="0"/>
              <w:spacing w:line="192" w:lineRule="auto"/>
              <w:ind w:left="176" w:hanging="176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- 운영</w:t>
            </w:r>
            <w:r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 </w:t>
            </w:r>
            <w:r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2그룹</w:t>
            </w:r>
            <w:r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 內</w:t>
            </w:r>
            <w:r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 </w:t>
            </w:r>
            <w:r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로깅수집 신규 구축</w:t>
            </w:r>
          </w:p>
        </w:tc>
        <w:tc>
          <w:tcPr>
            <w:tcW w:w="721" w:type="pct"/>
            <w:vAlign w:val="center"/>
          </w:tcPr>
          <w:p w14:paraId="450EF61B" w14:textId="77777777" w:rsidR="00530DAC" w:rsidRPr="00691814" w:rsidRDefault="00530DAC" w:rsidP="002D03F3">
            <w:pPr>
              <w:widowControl w:val="0"/>
              <w:spacing w:line="192" w:lineRule="auto"/>
              <w:ind w:left="176" w:hanging="176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필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요</w:t>
            </w:r>
          </w:p>
        </w:tc>
      </w:tr>
    </w:tbl>
    <w:p w14:paraId="50626F10" w14:textId="77777777" w:rsidR="00C34ACB" w:rsidRPr="00691814" w:rsidRDefault="00C34ACB">
      <w:pPr>
        <w:rPr>
          <w:rFonts w:ascii="KB금융 제목체 Bold" w:eastAsia="KB금융 제목체 Bold" w:hAnsi="KB금융 제목체 Bold" w:cs="맑은 고딕"/>
          <w:sz w:val="32"/>
          <w:szCs w:val="28"/>
          <w:lang w:eastAsia="ko-KR"/>
        </w:rPr>
      </w:pPr>
      <w:r w:rsidRPr="00691814">
        <w:br w:type="page"/>
      </w:r>
    </w:p>
    <w:p w14:paraId="3F2E7DEE" w14:textId="392366D4" w:rsidR="00990AD1" w:rsidRPr="00691814" w:rsidRDefault="00A96DB2" w:rsidP="00990AD1">
      <w:pPr>
        <w:pStyle w:val="1"/>
      </w:pPr>
      <w:bookmarkStart w:id="51" w:name="_Toc229321846"/>
      <w:r w:rsidRPr="00691814">
        <w:rPr>
          <w:rFonts w:hint="eastAsia"/>
        </w:rPr>
        <w:lastRenderedPageBreak/>
        <w:t>추진계획</w:t>
      </w:r>
      <w:bookmarkEnd w:id="51"/>
    </w:p>
    <w:p w14:paraId="31C30B36" w14:textId="63D26834" w:rsidR="00E5761B" w:rsidRPr="00691814" w:rsidRDefault="00A96DB2" w:rsidP="00E5761B">
      <w:pPr>
        <w:pStyle w:val="20"/>
        <w:numPr>
          <w:ilvl w:val="0"/>
          <w:numId w:val="0"/>
        </w:numPr>
        <w:ind w:left="400"/>
      </w:pPr>
      <w:bookmarkStart w:id="52" w:name="_Toc229321847"/>
      <w:r w:rsidRPr="00691814">
        <w:t>4</w:t>
      </w:r>
      <w:r w:rsidRPr="00691814">
        <w:rPr>
          <w:rFonts w:hint="eastAsia"/>
        </w:rPr>
        <w:t>.1추진 일정</w:t>
      </w:r>
      <w:bookmarkEnd w:id="52"/>
    </w:p>
    <w:tbl>
      <w:tblPr>
        <w:tblW w:w="916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46"/>
        <w:gridCol w:w="741"/>
        <w:gridCol w:w="742"/>
        <w:gridCol w:w="741"/>
        <w:gridCol w:w="372"/>
        <w:gridCol w:w="370"/>
        <w:gridCol w:w="742"/>
        <w:gridCol w:w="741"/>
        <w:gridCol w:w="744"/>
        <w:gridCol w:w="742"/>
        <w:gridCol w:w="742"/>
        <w:gridCol w:w="742"/>
      </w:tblGrid>
      <w:tr w:rsidR="002469AF" w:rsidRPr="00691814" w14:paraId="5C33E4F5" w14:textId="3934C310" w:rsidTr="002469AF">
        <w:trPr>
          <w:trHeight w:val="529"/>
        </w:trPr>
        <w:tc>
          <w:tcPr>
            <w:tcW w:w="1746" w:type="dxa"/>
            <w:tcBorders>
              <w:left w:val="nil"/>
            </w:tcBorders>
            <w:shd w:val="clear" w:color="auto" w:fill="BFBFBF" w:themeFill="background1" w:themeFillShade="BF"/>
            <w:vAlign w:val="center"/>
          </w:tcPr>
          <w:p w14:paraId="475D3723" w14:textId="77777777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  <w:szCs w:val="22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bCs/>
                <w:szCs w:val="22"/>
              </w:rPr>
              <w:t>구분</w:t>
            </w:r>
          </w:p>
        </w:tc>
        <w:tc>
          <w:tcPr>
            <w:tcW w:w="741" w:type="dxa"/>
            <w:shd w:val="clear" w:color="auto" w:fill="BFBFBF" w:themeFill="background1" w:themeFillShade="BF"/>
            <w:vAlign w:val="center"/>
          </w:tcPr>
          <w:p w14:paraId="5E191A72" w14:textId="77777777" w:rsidR="002469AF" w:rsidRPr="00601233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  <w:szCs w:val="22"/>
              </w:rPr>
            </w:pPr>
            <w:r w:rsidRPr="00601233">
              <w:rPr>
                <w:rFonts w:ascii="KB금융 본문체 Light" w:eastAsia="KB금융 본문체 Light" w:hAnsi="KB금융 본문체 Light" w:hint="eastAsia"/>
                <w:bCs/>
                <w:szCs w:val="22"/>
              </w:rPr>
              <w:t>M</w:t>
            </w:r>
          </w:p>
        </w:tc>
        <w:tc>
          <w:tcPr>
            <w:tcW w:w="742" w:type="dxa"/>
            <w:shd w:val="clear" w:color="auto" w:fill="BFBFBF" w:themeFill="background1" w:themeFillShade="BF"/>
            <w:vAlign w:val="center"/>
          </w:tcPr>
          <w:p w14:paraId="0418745D" w14:textId="54A6FFF3" w:rsidR="002469AF" w:rsidRPr="00601233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  <w:szCs w:val="22"/>
              </w:rPr>
            </w:pPr>
            <w:r w:rsidRPr="00601233">
              <w:rPr>
                <w:rFonts w:ascii="KB금융 본문체 Light" w:eastAsia="KB금융 본문체 Light" w:hAnsi="KB금융 본문체 Light" w:hint="eastAsia"/>
                <w:bCs/>
                <w:szCs w:val="22"/>
              </w:rPr>
              <w:t>M+1</w:t>
            </w:r>
          </w:p>
        </w:tc>
        <w:tc>
          <w:tcPr>
            <w:tcW w:w="741" w:type="dxa"/>
            <w:shd w:val="clear" w:color="auto" w:fill="BFBFBF" w:themeFill="background1" w:themeFillShade="BF"/>
            <w:vAlign w:val="center"/>
          </w:tcPr>
          <w:p w14:paraId="3934CB4F" w14:textId="599AE3AD" w:rsidR="002469AF" w:rsidRPr="00601233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  <w:szCs w:val="22"/>
              </w:rPr>
            </w:pPr>
            <w:r w:rsidRPr="00601233">
              <w:rPr>
                <w:rFonts w:ascii="KB금융 본문체 Light" w:eastAsia="KB금융 본문체 Light" w:hAnsi="KB금융 본문체 Light" w:hint="eastAsia"/>
                <w:bCs/>
                <w:szCs w:val="22"/>
              </w:rPr>
              <w:t>M+2</w:t>
            </w:r>
          </w:p>
        </w:tc>
        <w:tc>
          <w:tcPr>
            <w:tcW w:w="742" w:type="dxa"/>
            <w:gridSpan w:val="2"/>
            <w:shd w:val="clear" w:color="auto" w:fill="BFBFBF" w:themeFill="background1" w:themeFillShade="BF"/>
            <w:vAlign w:val="center"/>
          </w:tcPr>
          <w:p w14:paraId="39686007" w14:textId="45A44702" w:rsidR="002469AF" w:rsidRPr="00601233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  <w:szCs w:val="22"/>
              </w:rPr>
            </w:pPr>
            <w:r w:rsidRPr="00601233">
              <w:rPr>
                <w:rFonts w:ascii="KB금융 본문체 Light" w:eastAsia="KB금융 본문체 Light" w:hAnsi="KB금융 본문체 Light" w:hint="eastAsia"/>
                <w:bCs/>
                <w:szCs w:val="22"/>
              </w:rPr>
              <w:t>M+3</w:t>
            </w:r>
          </w:p>
        </w:tc>
        <w:tc>
          <w:tcPr>
            <w:tcW w:w="742" w:type="dxa"/>
            <w:shd w:val="clear" w:color="auto" w:fill="BFBFBF" w:themeFill="background1" w:themeFillShade="BF"/>
            <w:vAlign w:val="center"/>
          </w:tcPr>
          <w:p w14:paraId="7438CD92" w14:textId="2646149B" w:rsidR="002469AF" w:rsidRPr="00601233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  <w:szCs w:val="22"/>
              </w:rPr>
            </w:pPr>
            <w:r w:rsidRPr="00601233">
              <w:rPr>
                <w:rFonts w:ascii="KB금융 본문체 Light" w:eastAsia="KB금융 본문체 Light" w:hAnsi="KB금융 본문체 Light" w:hint="eastAsia"/>
                <w:bCs/>
                <w:szCs w:val="22"/>
              </w:rPr>
              <w:t>M+4</w:t>
            </w:r>
          </w:p>
        </w:tc>
        <w:tc>
          <w:tcPr>
            <w:tcW w:w="741" w:type="dxa"/>
            <w:shd w:val="clear" w:color="auto" w:fill="BFBFBF" w:themeFill="background1" w:themeFillShade="BF"/>
            <w:vAlign w:val="center"/>
          </w:tcPr>
          <w:p w14:paraId="423362DC" w14:textId="655C302B" w:rsidR="002469AF" w:rsidRPr="00601233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  <w:szCs w:val="22"/>
              </w:rPr>
            </w:pPr>
            <w:r w:rsidRPr="00601233">
              <w:rPr>
                <w:rFonts w:ascii="KB금융 본문체 Light" w:eastAsia="KB금융 본문체 Light" w:hAnsi="KB금융 본문체 Light" w:hint="eastAsia"/>
                <w:bCs/>
                <w:szCs w:val="22"/>
              </w:rPr>
              <w:t>M+5</w:t>
            </w:r>
          </w:p>
        </w:tc>
        <w:tc>
          <w:tcPr>
            <w:tcW w:w="744" w:type="dxa"/>
            <w:shd w:val="clear" w:color="auto" w:fill="BFBFBF" w:themeFill="background1" w:themeFillShade="BF"/>
            <w:vAlign w:val="center"/>
          </w:tcPr>
          <w:p w14:paraId="48645F79" w14:textId="21D29410" w:rsidR="002469AF" w:rsidRPr="00601233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  <w:szCs w:val="22"/>
              </w:rPr>
            </w:pPr>
            <w:r w:rsidRPr="00601233">
              <w:rPr>
                <w:rFonts w:ascii="KB금융 본문체 Light" w:eastAsia="KB금융 본문체 Light" w:hAnsi="KB금융 본문체 Light" w:hint="eastAsia"/>
                <w:bCs/>
                <w:szCs w:val="22"/>
              </w:rPr>
              <w:t>M+6</w:t>
            </w:r>
          </w:p>
        </w:tc>
        <w:tc>
          <w:tcPr>
            <w:tcW w:w="742" w:type="dxa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4DAF7EB8" w14:textId="35227295" w:rsidR="002469AF" w:rsidRPr="00601233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  <w:szCs w:val="22"/>
              </w:rPr>
            </w:pPr>
            <w:r w:rsidRPr="00601233">
              <w:rPr>
                <w:rFonts w:ascii="KB금융 본문체 Light" w:eastAsia="KB금융 본문체 Light" w:hAnsi="KB금융 본문체 Light" w:hint="eastAsia"/>
                <w:bCs/>
                <w:szCs w:val="22"/>
              </w:rPr>
              <w:t>M+7</w:t>
            </w:r>
          </w:p>
        </w:tc>
        <w:tc>
          <w:tcPr>
            <w:tcW w:w="742" w:type="dxa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1957A873" w14:textId="039ABF5D" w:rsidR="002469AF" w:rsidRPr="00601233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  <w:szCs w:val="22"/>
              </w:rPr>
            </w:pPr>
            <w:r w:rsidRPr="00601233">
              <w:rPr>
                <w:rFonts w:ascii="KB금융 본문체 Light" w:eastAsia="KB금융 본문체 Light" w:hAnsi="KB금융 본문체 Light" w:hint="eastAsia"/>
                <w:bCs/>
                <w:szCs w:val="22"/>
              </w:rPr>
              <w:t>M+</w:t>
            </w:r>
            <w:r>
              <w:rPr>
                <w:rFonts w:ascii="KB금융 본문체 Light" w:eastAsia="KB금융 본문체 Light" w:hAnsi="KB금융 본문체 Light"/>
                <w:bCs/>
                <w:szCs w:val="22"/>
              </w:rPr>
              <w:t>8</w:t>
            </w:r>
          </w:p>
        </w:tc>
        <w:tc>
          <w:tcPr>
            <w:tcW w:w="742" w:type="dxa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382BFDDA" w14:textId="71CE7CB2" w:rsidR="002469AF" w:rsidRPr="00601233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  <w:szCs w:val="22"/>
              </w:rPr>
            </w:pPr>
            <w:r w:rsidRPr="00601233">
              <w:rPr>
                <w:rFonts w:ascii="KB금융 본문체 Light" w:eastAsia="KB금융 본문체 Light" w:hAnsi="KB금융 본문체 Light" w:hint="eastAsia"/>
                <w:bCs/>
                <w:szCs w:val="22"/>
              </w:rPr>
              <w:t>M+</w:t>
            </w:r>
            <w:r>
              <w:rPr>
                <w:rFonts w:ascii="KB금융 본문체 Light" w:eastAsia="KB금융 본문체 Light" w:hAnsi="KB금융 본문체 Light"/>
                <w:bCs/>
                <w:szCs w:val="22"/>
              </w:rPr>
              <w:t>9</w:t>
            </w:r>
          </w:p>
        </w:tc>
      </w:tr>
      <w:tr w:rsidR="002469AF" w:rsidRPr="00691814" w14:paraId="30531F8D" w14:textId="0AB66126" w:rsidTr="002469AF">
        <w:trPr>
          <w:trHeight w:val="529"/>
        </w:trPr>
        <w:tc>
          <w:tcPr>
            <w:tcW w:w="1746" w:type="dxa"/>
            <w:tcBorders>
              <w:left w:val="nil"/>
            </w:tcBorders>
            <w:shd w:val="clear" w:color="auto" w:fill="auto"/>
            <w:vAlign w:val="center"/>
          </w:tcPr>
          <w:p w14:paraId="5B303B4B" w14:textId="1CC66C5A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  <w:color w:val="FF0000"/>
                <w:szCs w:val="22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분석/설계</w:t>
            </w:r>
          </w:p>
        </w:tc>
        <w:tc>
          <w:tcPr>
            <w:tcW w:w="741" w:type="dxa"/>
            <w:shd w:val="clear" w:color="auto" w:fill="BFBFBF" w:themeFill="background1" w:themeFillShade="BF"/>
            <w:vAlign w:val="center"/>
          </w:tcPr>
          <w:p w14:paraId="645F82A3" w14:textId="77777777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shd w:val="clear" w:color="auto" w:fill="BFBFBF" w:themeFill="background1" w:themeFillShade="BF"/>
            <w:vAlign w:val="center"/>
          </w:tcPr>
          <w:p w14:paraId="3F23919D" w14:textId="77777777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1" w:type="dxa"/>
            <w:shd w:val="clear" w:color="auto" w:fill="BFBFBF" w:themeFill="background1" w:themeFillShade="BF"/>
            <w:vAlign w:val="center"/>
          </w:tcPr>
          <w:p w14:paraId="52960B2D" w14:textId="49744891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 w:cs="Tahoma"/>
                <w:sz w:val="24"/>
                <w:lang w:eastAsia="ko-KR"/>
              </w:rPr>
            </w:pPr>
          </w:p>
        </w:tc>
        <w:tc>
          <w:tcPr>
            <w:tcW w:w="742" w:type="dxa"/>
            <w:gridSpan w:val="2"/>
            <w:shd w:val="clear" w:color="auto" w:fill="auto"/>
            <w:vAlign w:val="center"/>
          </w:tcPr>
          <w:p w14:paraId="6137A0B3" w14:textId="596DC6DE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 w:cs="Tahoma"/>
                <w:sz w:val="24"/>
                <w:lang w:eastAsia="ko-KR"/>
              </w:rPr>
            </w:pPr>
          </w:p>
        </w:tc>
        <w:tc>
          <w:tcPr>
            <w:tcW w:w="742" w:type="dxa"/>
            <w:shd w:val="clear" w:color="auto" w:fill="auto"/>
            <w:vAlign w:val="center"/>
          </w:tcPr>
          <w:p w14:paraId="2E1CEDB0" w14:textId="65638B31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1" w:type="dxa"/>
            <w:shd w:val="clear" w:color="auto" w:fill="auto"/>
            <w:vAlign w:val="center"/>
          </w:tcPr>
          <w:p w14:paraId="26D739AD" w14:textId="0B619ADE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4" w:type="dxa"/>
            <w:shd w:val="clear" w:color="auto" w:fill="auto"/>
            <w:vAlign w:val="center"/>
          </w:tcPr>
          <w:p w14:paraId="29CC794A" w14:textId="7B8159D3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 w:cs="Tahoma"/>
                <w:sz w:val="24"/>
                <w:lang w:eastAsia="ko-KR"/>
              </w:rPr>
            </w:pPr>
          </w:p>
        </w:tc>
        <w:tc>
          <w:tcPr>
            <w:tcW w:w="742" w:type="dxa"/>
            <w:tcBorders>
              <w:right w:val="nil"/>
            </w:tcBorders>
            <w:shd w:val="clear" w:color="auto" w:fill="auto"/>
            <w:vAlign w:val="center"/>
          </w:tcPr>
          <w:p w14:paraId="2455E4C0" w14:textId="3CB61FA6" w:rsidR="002469AF" w:rsidRPr="00691814" w:rsidRDefault="00234E65" w:rsidP="002469AF">
            <w:pPr>
              <w:jc w:val="center"/>
              <w:rPr>
                <w:rFonts w:ascii="KB금융 본문체 Light" w:eastAsia="KB금융 본문체 Light" w:hAnsi="KB금융 본문체 Light" w:cs="Tahoma"/>
                <w:sz w:val="24"/>
                <w:lang w:eastAsia="ko-KR"/>
              </w:rPr>
            </w:pPr>
            <w:r w:rsidRPr="000E7003">
              <w:rPr>
                <w:rFonts w:ascii="KB금융 본문체 Light" w:eastAsia="KB금융 본문체 Light" w:cs="KB금융 본문체 Light"/>
                <w:color w:val="000000"/>
                <w:sz w:val="24"/>
                <w:szCs w:val="24"/>
                <w:lang w:eastAsia="ko-KR"/>
              </w:rPr>
              <mc:AlternateContent>
                <mc:Choice Requires="wps">
                  <w:drawing>
                    <wp:anchor distT="45720" distB="45720" distL="114300" distR="114300" simplePos="0" relativeHeight="251729920" behindDoc="0" locked="0" layoutInCell="1" allowOverlap="1" wp14:anchorId="30470AD5" wp14:editId="1D2ECDAE">
                      <wp:simplePos x="0" y="0"/>
                      <wp:positionH relativeFrom="column">
                        <wp:posOffset>-521335</wp:posOffset>
                      </wp:positionH>
                      <wp:positionV relativeFrom="paragraph">
                        <wp:posOffset>16510</wp:posOffset>
                      </wp:positionV>
                      <wp:extent cx="771525" cy="276225"/>
                      <wp:effectExtent l="0" t="0" r="9525" b="9525"/>
                      <wp:wrapNone/>
                      <wp:docPr id="217" name="텍스트 상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71525" cy="276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A2567BD" w14:textId="1A0BBCAB" w:rsidR="002469AF" w:rsidRPr="002469AF" w:rsidRDefault="002469AF">
                                  <w:pPr>
                                    <w:rPr>
                                      <w:rFonts w:ascii="KB금융 본문체 Light" w:eastAsia="KB금융 본문체 Light" w:hAnsi="KB금융 본문체 Light"/>
                                      <w:b/>
                                      <w:spacing w:val="-20"/>
                                      <w:sz w:val="18"/>
                                      <w:szCs w:val="16"/>
                                    </w:rPr>
                                  </w:pPr>
                                  <w:r w:rsidRPr="002469AF">
                                    <w:rPr>
                                      <w:rFonts w:ascii="KB금융 본문체 Light" w:eastAsia="KB금융 본문체 Light" w:hAnsi="KB금융 본문체 Light" w:hint="eastAsia"/>
                                      <w:b/>
                                      <w:spacing w:val="-20"/>
                                      <w:sz w:val="18"/>
                                      <w:szCs w:val="16"/>
                                      <w:lang w:eastAsia="ko-KR"/>
                                    </w:rPr>
                                    <w:t>운</w:t>
                                  </w:r>
                                  <w:r w:rsidRPr="002469AF">
                                    <w:rPr>
                                      <w:rFonts w:ascii="KB금융 본문체 Light" w:eastAsia="KB금융 본문체 Light" w:hAnsi="KB금융 본문체 Light"/>
                                      <w:b/>
                                      <w:spacing w:val="-20"/>
                                      <w:sz w:val="18"/>
                                      <w:szCs w:val="16"/>
                                      <w:lang w:eastAsia="ko-KR"/>
                                    </w:rPr>
                                    <w:t>영</w:t>
                                  </w:r>
                                  <w:r w:rsidRPr="002469AF">
                                    <w:rPr>
                                      <w:rFonts w:ascii="KB금융 본문체 Light" w:eastAsia="KB금융 본문체 Light" w:hAnsi="KB금융 본문체 Light" w:hint="eastAsia"/>
                                      <w:b/>
                                      <w:spacing w:val="-20"/>
                                      <w:sz w:val="18"/>
                                      <w:szCs w:val="16"/>
                                      <w:lang w:eastAsia="ko-KR"/>
                                    </w:rPr>
                                    <w:t xml:space="preserve"> 오</w:t>
                                  </w:r>
                                  <w:r w:rsidRPr="002469AF">
                                    <w:rPr>
                                      <w:rFonts w:ascii="KB금융 본문체 Light" w:eastAsia="KB금융 본문체 Light" w:hAnsi="KB금융 본문체 Light"/>
                                      <w:b/>
                                      <w:spacing w:val="-20"/>
                                      <w:sz w:val="18"/>
                                      <w:szCs w:val="16"/>
                                      <w:lang w:eastAsia="ko-KR"/>
                                    </w:rPr>
                                    <w:t>픈</w:t>
                                  </w:r>
                                  <w:r w:rsidRPr="002469AF">
                                    <w:rPr>
                                      <w:rFonts w:ascii="KB금융 본문체 Light" w:eastAsia="KB금융 본문체 Light" w:hAnsi="KB금융 본문체 Light" w:hint="eastAsia"/>
                                      <w:b/>
                                      <w:spacing w:val="-20"/>
                                      <w:sz w:val="18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2469AF">
                                    <w:rPr>
                                      <w:rFonts w:ascii="KB금융 본문체 Light" w:eastAsia="KB금융 본문체 Light" w:hAnsi="KB금융 본문체 Light"/>
                                      <w:b/>
                                      <w:spacing w:val="-20"/>
                                      <w:sz w:val="18"/>
                                      <w:szCs w:val="16"/>
                                      <w:lang w:eastAsia="ko-KR"/>
                                    </w:rPr>
                                    <w:t>2</w:t>
                                  </w:r>
                                  <w:r w:rsidR="00451004">
                                    <w:rPr>
                                      <w:rFonts w:ascii="KB금융 본문체 Light" w:eastAsia="KB금융 본문체 Light" w:hAnsi="KB금융 본문체 Light"/>
                                      <w:b/>
                                      <w:spacing w:val="-20"/>
                                      <w:sz w:val="18"/>
                                      <w:szCs w:val="16"/>
                                      <w:lang w:eastAsia="ko-KR"/>
                                    </w:rPr>
                                    <w:t>/</w:t>
                                  </w:r>
                                  <w:r w:rsidRPr="002469AF">
                                    <w:rPr>
                                      <w:rFonts w:ascii="KB금융 본문체 Light" w:eastAsia="KB금융 본문체 Light" w:hAnsi="KB금융 본문체 Light"/>
                                      <w:b/>
                                      <w:spacing w:val="-20"/>
                                      <w:sz w:val="18"/>
                                      <w:szCs w:val="16"/>
                                      <w:lang w:eastAsia="ko-KR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470AD5" id="_x0000_s1031" type="#_x0000_t202" style="position:absolute;left:0;text-align:left;margin-left:-41.05pt;margin-top:1.3pt;width:60.75pt;height:21.75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" fillcolor="#ffc000" stroked="f">
                      <v:textbox>
                        <w:txbxContent>
                          <w:p w14:paraId="3A2567BD" w14:textId="1A0BBCAB" w:rsidR="002469AF" w:rsidRPr="002469AF" w:rsidRDefault="002469AF">
                            <w:pPr>
                              <w:rPr>
                                <w:rFonts w:ascii="KB금융 본문체 Light" w:eastAsia="KB금융 본문체 Light" w:hAnsi="KB금융 본문체 Light"/>
                                <w:b/>
                                <w:spacing w:val="-20"/>
                                <w:sz w:val="18"/>
                                <w:szCs w:val="16"/>
                              </w:rPr>
                            </w:pPr>
                            <w:r w:rsidRPr="002469AF">
                              <w:rPr>
                                <w:rFonts w:ascii="KB금융 본문체 Light" w:eastAsia="KB금융 본문체 Light" w:hAnsi="KB금융 본문체 Light" w:hint="eastAsia"/>
                                <w:b/>
                                <w:spacing w:val="-20"/>
                                <w:sz w:val="18"/>
                                <w:szCs w:val="16"/>
                                <w:lang w:eastAsia="ko-KR"/>
                              </w:rPr>
                              <w:t>운</w:t>
                            </w:r>
                            <w:r w:rsidRPr="002469AF">
                              <w:rPr>
                                <w:rFonts w:ascii="KB금융 본문체 Light" w:eastAsia="KB금융 본문체 Light" w:hAnsi="KB금융 본문체 Light"/>
                                <w:b/>
                                <w:spacing w:val="-20"/>
                                <w:sz w:val="18"/>
                                <w:szCs w:val="16"/>
                                <w:lang w:eastAsia="ko-KR"/>
                              </w:rPr>
                              <w:t>영</w:t>
                            </w:r>
                            <w:r w:rsidRPr="002469AF">
                              <w:rPr>
                                <w:rFonts w:ascii="KB금융 본문체 Light" w:eastAsia="KB금융 본문체 Light" w:hAnsi="KB금융 본문체 Light" w:hint="eastAsia"/>
                                <w:b/>
                                <w:spacing w:val="-20"/>
                                <w:sz w:val="18"/>
                                <w:szCs w:val="16"/>
                                <w:lang w:eastAsia="ko-KR"/>
                              </w:rPr>
                              <w:t xml:space="preserve"> 오</w:t>
                            </w:r>
                            <w:r w:rsidRPr="002469AF">
                              <w:rPr>
                                <w:rFonts w:ascii="KB금융 본문체 Light" w:eastAsia="KB금융 본문체 Light" w:hAnsi="KB금융 본문체 Light"/>
                                <w:b/>
                                <w:spacing w:val="-20"/>
                                <w:sz w:val="18"/>
                                <w:szCs w:val="16"/>
                                <w:lang w:eastAsia="ko-KR"/>
                              </w:rPr>
                              <w:t>픈</w:t>
                            </w:r>
                            <w:r w:rsidRPr="002469AF">
                              <w:rPr>
                                <w:rFonts w:ascii="KB금융 본문체 Light" w:eastAsia="KB금융 본문체 Light" w:hAnsi="KB금융 본문체 Light" w:hint="eastAsia"/>
                                <w:b/>
                                <w:spacing w:val="-20"/>
                                <w:sz w:val="18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2469AF">
                              <w:rPr>
                                <w:rFonts w:ascii="KB금융 본문체 Light" w:eastAsia="KB금융 본문체 Light" w:hAnsi="KB금융 본문체 Light"/>
                                <w:b/>
                                <w:spacing w:val="-20"/>
                                <w:sz w:val="18"/>
                                <w:szCs w:val="16"/>
                                <w:lang w:eastAsia="ko-KR"/>
                              </w:rPr>
                              <w:t>2</w:t>
                            </w:r>
                            <w:r w:rsidR="00451004">
                              <w:rPr>
                                <w:rFonts w:ascii="KB금융 본문체 Light" w:eastAsia="KB금융 본문체 Light" w:hAnsi="KB금융 본문체 Light"/>
                                <w:b/>
                                <w:spacing w:val="-20"/>
                                <w:sz w:val="18"/>
                                <w:szCs w:val="16"/>
                                <w:lang w:eastAsia="ko-KR"/>
                              </w:rPr>
                              <w:t>/</w:t>
                            </w:r>
                            <w:r w:rsidRPr="002469AF">
                              <w:rPr>
                                <w:rFonts w:ascii="KB금융 본문체 Light" w:eastAsia="KB금융 본문체 Light" w:hAnsi="KB금융 본문체 Light"/>
                                <w:b/>
                                <w:spacing w:val="-20"/>
                                <w:sz w:val="18"/>
                                <w:szCs w:val="16"/>
                                <w:lang w:eastAsia="ko-KR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42" w:type="dxa"/>
            <w:tcBorders>
              <w:right w:val="nil"/>
            </w:tcBorders>
          </w:tcPr>
          <w:p w14:paraId="5DE62C48" w14:textId="56DC2649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 w:cs="Tahoma"/>
                <w:sz w:val="24"/>
                <w:lang w:eastAsia="ko-KR"/>
              </w:rPr>
            </w:pPr>
          </w:p>
        </w:tc>
        <w:tc>
          <w:tcPr>
            <w:tcW w:w="742" w:type="dxa"/>
            <w:tcBorders>
              <w:right w:val="nil"/>
            </w:tcBorders>
          </w:tcPr>
          <w:p w14:paraId="11B9B730" w14:textId="56B59A28" w:rsidR="002469AF" w:rsidRPr="00691814" w:rsidRDefault="008502D9" w:rsidP="002469AF">
            <w:pPr>
              <w:jc w:val="center"/>
              <w:rPr>
                <w:rFonts w:ascii="KB금융 본문체 Light" w:eastAsia="KB금융 본문체 Light" w:hAnsi="KB금융 본문체 Light" w:cs="Tahoma"/>
                <w:sz w:val="24"/>
                <w:lang w:eastAsia="ko-KR"/>
              </w:rPr>
            </w:pPr>
            <w:r w:rsidRPr="00451004">
              <w:rPr>
                <w:rFonts w:ascii="KB금융 본문체 Light" w:eastAsia="KB금융 본문체 Light" w:hAnsi="KB금융 본문체 Light" w:cs="Tahoma"/>
                <w:sz w:val="24"/>
                <w:lang w:eastAsia="ko-KR"/>
              </w:rPr>
              <mc:AlternateContent>
                <mc:Choice Requires="wps">
                  <w:drawing>
                    <wp:anchor distT="45720" distB="45720" distL="114300" distR="114300" simplePos="0" relativeHeight="251737088" behindDoc="0" locked="0" layoutInCell="1" allowOverlap="1" wp14:anchorId="66797AD9" wp14:editId="6FFFA719">
                      <wp:simplePos x="0" y="0"/>
                      <wp:positionH relativeFrom="column">
                        <wp:posOffset>-419293</wp:posOffset>
                      </wp:positionH>
                      <wp:positionV relativeFrom="paragraph">
                        <wp:posOffset>26090</wp:posOffset>
                      </wp:positionV>
                      <wp:extent cx="658687" cy="1404620"/>
                      <wp:effectExtent l="0" t="0" r="8255" b="0"/>
                      <wp:wrapNone/>
                      <wp:docPr id="7424" name="텍스트 상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8687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A2D387F" w14:textId="2D2539E0" w:rsidR="00451004" w:rsidRPr="00451004" w:rsidRDefault="00451004">
                                  <w:pPr>
                                    <w:rPr>
                                      <w:rFonts w:ascii="KB금융 본문체 Light" w:eastAsia="KB금융 본문체 Light" w:hAnsi="KB금융 본문체 Light"/>
                                      <w:b/>
                                      <w:bCs/>
                                      <w:color w:val="FFFFFF" w:themeColor="background1"/>
                                      <w:spacing w:val="-20"/>
                                      <w:sz w:val="18"/>
                                      <w:szCs w:val="16"/>
                                    </w:rPr>
                                  </w:pPr>
                                  <w:r w:rsidRPr="00451004">
                                    <w:rPr>
                                      <w:rFonts w:ascii="KB금융 본문체 Light" w:eastAsia="KB금융 본문체 Light" w:hAnsi="KB금융 본문체 Light" w:hint="eastAsia"/>
                                      <w:b/>
                                      <w:bCs/>
                                      <w:color w:val="FFFFFF" w:themeColor="background1"/>
                                      <w:spacing w:val="-20"/>
                                      <w:sz w:val="18"/>
                                      <w:szCs w:val="16"/>
                                      <w:lang w:eastAsia="ko-KR"/>
                                    </w:rPr>
                                    <w:t>2그룹 오픈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797AD9" id="_x0000_s1032" type="#_x0000_t202" style="position:absolute;left:0;text-align:left;margin-left:-33pt;margin-top:2.05pt;width:51.85pt;height:110.6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" fillcolor="red" stroked="f">
                      <v:textbox style="mso-fit-shape-to-text:t">
                        <w:txbxContent>
                          <w:p w14:paraId="1A2D387F" w14:textId="2D2539E0" w:rsidR="00451004" w:rsidRPr="00451004" w:rsidRDefault="00451004">
                            <w:pPr>
                              <w:rPr>
                                <w:rFonts w:ascii="KB금융 본문체 Light" w:eastAsia="KB금융 본문체 Light" w:hAnsi="KB금융 본문체 Light"/>
                                <w:b/>
                                <w:bCs/>
                                <w:color w:val="FFFFFF" w:themeColor="background1"/>
                                <w:spacing w:val="-20"/>
                                <w:sz w:val="18"/>
                                <w:szCs w:val="16"/>
                              </w:rPr>
                            </w:pPr>
                            <w:r w:rsidRPr="00451004">
                              <w:rPr>
                                <w:rFonts w:ascii="KB금융 본문체 Light" w:eastAsia="KB금융 본문체 Light" w:hAnsi="KB금융 본문체 Light" w:hint="eastAsia"/>
                                <w:b/>
                                <w:bCs/>
                                <w:color w:val="FFFFFF" w:themeColor="background1"/>
                                <w:spacing w:val="-20"/>
                                <w:sz w:val="18"/>
                                <w:szCs w:val="16"/>
                                <w:lang w:eastAsia="ko-KR"/>
                              </w:rPr>
                              <w:t>2그룹 오픈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2469AF" w:rsidRPr="00691814" w14:paraId="2E721965" w14:textId="1CB571C0" w:rsidTr="002469AF">
        <w:trPr>
          <w:trHeight w:val="529"/>
        </w:trPr>
        <w:tc>
          <w:tcPr>
            <w:tcW w:w="1746" w:type="dxa"/>
            <w:tcBorders>
              <w:left w:val="nil"/>
            </w:tcBorders>
            <w:shd w:val="clear" w:color="auto" w:fill="auto"/>
            <w:vAlign w:val="center"/>
          </w:tcPr>
          <w:p w14:paraId="4DE36A03" w14:textId="77777777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시스템 구축</w:t>
            </w:r>
          </w:p>
        </w:tc>
        <w:tc>
          <w:tcPr>
            <w:tcW w:w="2596" w:type="dxa"/>
            <w:gridSpan w:val="4"/>
            <w:shd w:val="clear" w:color="auto" w:fill="DDD9C3" w:themeFill="background2" w:themeFillShade="E6"/>
            <w:vAlign w:val="center"/>
          </w:tcPr>
          <w:p w14:paraId="4DB7BC3A" w14:textId="0986E2B1" w:rsidR="002469AF" w:rsidRPr="009103A4" w:rsidRDefault="002469AF" w:rsidP="002469AF">
            <w:pPr>
              <w:jc w:val="center"/>
              <w:rPr>
                <w:rFonts w:ascii="KB금융 본문체 Medium" w:eastAsia="KB금융 본문체 Medium" w:hAnsi="KB금융 본문체 Medium"/>
                <w:b/>
                <w:bCs/>
                <w:color w:val="000000" w:themeColor="text1"/>
                <w:sz w:val="18"/>
                <w:lang w:eastAsia="ko-KR"/>
              </w:rPr>
            </w:pPr>
            <w:r w:rsidRPr="009103A4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개발/스</w:t>
            </w:r>
            <w:r w:rsidRPr="009103A4"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  <w:t>테이징</w:t>
            </w:r>
            <w:r w:rsidRPr="009103A4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 xml:space="preserve"> 환</w:t>
            </w:r>
            <w:r w:rsidRPr="009103A4"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  <w:t>경</w:t>
            </w:r>
            <w:r w:rsidRPr="009103A4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 xml:space="preserve"> 구</w:t>
            </w:r>
            <w:r w:rsidRPr="009103A4"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  <w:t>축</w:t>
            </w:r>
          </w:p>
        </w:tc>
        <w:tc>
          <w:tcPr>
            <w:tcW w:w="2597" w:type="dxa"/>
            <w:gridSpan w:val="4"/>
            <w:shd w:val="clear" w:color="auto" w:fill="C4BC96" w:themeFill="background2" w:themeFillShade="BF"/>
            <w:vAlign w:val="center"/>
          </w:tcPr>
          <w:p w14:paraId="38568E74" w14:textId="6B70DE61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lang w:eastAsia="ko-KR"/>
              </w:rPr>
              <w:t>운영/DR환경 구축</w:t>
            </w:r>
          </w:p>
        </w:tc>
        <w:tc>
          <w:tcPr>
            <w:tcW w:w="742" w:type="dxa"/>
            <w:tcBorders>
              <w:right w:val="nil"/>
            </w:tcBorders>
            <w:shd w:val="clear" w:color="auto" w:fill="4A442A" w:themeFill="background2" w:themeFillShade="40"/>
            <w:vAlign w:val="center"/>
          </w:tcPr>
          <w:p w14:paraId="6BA3B9B3" w14:textId="09AFEA24" w:rsidR="002469AF" w:rsidRPr="002469AF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  <w:spacing w:val="-20"/>
              </w:rPr>
            </w:pPr>
            <w:r w:rsidRPr="002469AF">
              <w:rPr>
                <w:rFonts w:ascii="KB금융 본문체 Light" w:eastAsia="KB금융 본문체 Light" w:hAnsi="KB금융 본문체 Light" w:hint="eastAsia"/>
                <w:bCs/>
                <w:color w:val="FFFFFF" w:themeColor="background1"/>
                <w:spacing w:val="-20"/>
                <w:lang w:eastAsia="ko-KR"/>
              </w:rPr>
              <w:t>안정화</w:t>
            </w:r>
          </w:p>
        </w:tc>
        <w:tc>
          <w:tcPr>
            <w:tcW w:w="742" w:type="dxa"/>
            <w:tcBorders>
              <w:right w:val="nil"/>
            </w:tcBorders>
            <w:shd w:val="clear" w:color="auto" w:fill="4A442A" w:themeFill="background2" w:themeFillShade="40"/>
          </w:tcPr>
          <w:p w14:paraId="719186E9" w14:textId="123F5AA9" w:rsidR="002469AF" w:rsidRPr="009103A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  <w:color w:val="FFFFFF" w:themeColor="background1"/>
                <w:lang w:eastAsia="ko-KR"/>
              </w:rPr>
            </w:pPr>
          </w:p>
        </w:tc>
        <w:tc>
          <w:tcPr>
            <w:tcW w:w="742" w:type="dxa"/>
            <w:tcBorders>
              <w:right w:val="nil"/>
            </w:tcBorders>
            <w:shd w:val="clear" w:color="auto" w:fill="4A442A" w:themeFill="background2" w:themeFillShade="40"/>
          </w:tcPr>
          <w:p w14:paraId="77D986E6" w14:textId="77777777" w:rsidR="002469AF" w:rsidRPr="009103A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  <w:color w:val="FFFFFF" w:themeColor="background1"/>
                <w:lang w:eastAsia="ko-KR"/>
              </w:rPr>
            </w:pPr>
          </w:p>
        </w:tc>
      </w:tr>
      <w:tr w:rsidR="002469AF" w:rsidRPr="00691814" w14:paraId="7CA05260" w14:textId="6F190F93" w:rsidTr="002469AF">
        <w:trPr>
          <w:trHeight w:val="529"/>
        </w:trPr>
        <w:tc>
          <w:tcPr>
            <w:tcW w:w="1746" w:type="dxa"/>
            <w:tcBorders>
              <w:left w:val="nil"/>
            </w:tcBorders>
            <w:shd w:val="clear" w:color="auto" w:fill="auto"/>
            <w:vAlign w:val="center"/>
          </w:tcPr>
          <w:p w14:paraId="048B2E61" w14:textId="753841F9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구</w:t>
            </w: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  <w:lang w:eastAsia="ko-KR"/>
              </w:rPr>
              <w:t>현</w:t>
            </w:r>
          </w:p>
        </w:tc>
        <w:tc>
          <w:tcPr>
            <w:tcW w:w="741" w:type="dxa"/>
            <w:shd w:val="clear" w:color="auto" w:fill="BFBFBF" w:themeFill="background1" w:themeFillShade="BF"/>
            <w:vAlign w:val="center"/>
          </w:tcPr>
          <w:p w14:paraId="6A7EF1E3" w14:textId="77777777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shd w:val="clear" w:color="auto" w:fill="BFBFBF" w:themeFill="background1" w:themeFillShade="BF"/>
            <w:vAlign w:val="center"/>
          </w:tcPr>
          <w:p w14:paraId="23128994" w14:textId="46195D4F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1" w:type="dxa"/>
            <w:shd w:val="clear" w:color="auto" w:fill="BFBFBF" w:themeFill="background1" w:themeFillShade="BF"/>
            <w:vAlign w:val="center"/>
          </w:tcPr>
          <w:p w14:paraId="1934ACC3" w14:textId="77777777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gridSpan w:val="2"/>
            <w:shd w:val="clear" w:color="auto" w:fill="BFBFBF" w:themeFill="background1" w:themeFillShade="BF"/>
            <w:vAlign w:val="center"/>
          </w:tcPr>
          <w:p w14:paraId="14D47EF2" w14:textId="58112A22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shd w:val="clear" w:color="auto" w:fill="auto"/>
            <w:vAlign w:val="center"/>
          </w:tcPr>
          <w:p w14:paraId="3716D60B" w14:textId="6CBB7C6A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1" w:type="dxa"/>
            <w:shd w:val="clear" w:color="auto" w:fill="auto"/>
            <w:vAlign w:val="center"/>
          </w:tcPr>
          <w:p w14:paraId="021E2C75" w14:textId="70654204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4" w:type="dxa"/>
            <w:shd w:val="clear" w:color="auto" w:fill="auto"/>
            <w:vAlign w:val="center"/>
          </w:tcPr>
          <w:p w14:paraId="5A9C2A6B" w14:textId="73122541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tcBorders>
              <w:right w:val="nil"/>
            </w:tcBorders>
            <w:shd w:val="clear" w:color="auto" w:fill="auto"/>
            <w:vAlign w:val="center"/>
          </w:tcPr>
          <w:p w14:paraId="34142144" w14:textId="483AF6A7" w:rsidR="002469AF" w:rsidRPr="00691814" w:rsidRDefault="008502D9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  <w:r w:rsidRPr="00691814">
              <w:rPr>
                <w:lang w:eastAsia="ko-KR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0A160112" wp14:editId="63BAFC10">
                      <wp:simplePos x="0" y="0"/>
                      <wp:positionH relativeFrom="column">
                        <wp:posOffset>403860</wp:posOffset>
                      </wp:positionH>
                      <wp:positionV relativeFrom="paragraph">
                        <wp:posOffset>-772795</wp:posOffset>
                      </wp:positionV>
                      <wp:extent cx="0" cy="2319655"/>
                      <wp:effectExtent l="19050" t="0" r="19050" b="23495"/>
                      <wp:wrapNone/>
                      <wp:docPr id="4" name="직선 연결선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319655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C000"/>
                                </a:solidFill>
                                <a:prstDash val="sys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FBCB99" id="직선 연결선 4" o:spid="_x0000_s1026" style="position:absolute;left:0;text-align:lef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8pt,-60.85pt" to="31.8pt,1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" strokecolor="#ffc000" strokeweight="3pt">
                      <v:stroke dashstyle="3 1"/>
                    </v:line>
                  </w:pict>
                </mc:Fallback>
              </mc:AlternateContent>
            </w:r>
          </w:p>
        </w:tc>
        <w:tc>
          <w:tcPr>
            <w:tcW w:w="742" w:type="dxa"/>
            <w:tcBorders>
              <w:right w:val="nil"/>
            </w:tcBorders>
          </w:tcPr>
          <w:p w14:paraId="29B03A8D" w14:textId="3878A107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tcBorders>
              <w:right w:val="nil"/>
            </w:tcBorders>
          </w:tcPr>
          <w:p w14:paraId="2F777B81" w14:textId="436A7DD0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</w:tr>
      <w:tr w:rsidR="002469AF" w:rsidRPr="00691814" w14:paraId="6F9826E3" w14:textId="15C9DC82" w:rsidTr="002469AF">
        <w:trPr>
          <w:trHeight w:val="529"/>
        </w:trPr>
        <w:tc>
          <w:tcPr>
            <w:tcW w:w="1746" w:type="dxa"/>
            <w:tcBorders>
              <w:left w:val="nil"/>
            </w:tcBorders>
            <w:shd w:val="clear" w:color="auto" w:fill="auto"/>
            <w:vAlign w:val="center"/>
          </w:tcPr>
          <w:p w14:paraId="08B692BD" w14:textId="4627BADD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단위테스트</w:t>
            </w:r>
          </w:p>
        </w:tc>
        <w:tc>
          <w:tcPr>
            <w:tcW w:w="741" w:type="dxa"/>
            <w:shd w:val="clear" w:color="auto" w:fill="auto"/>
            <w:vAlign w:val="center"/>
          </w:tcPr>
          <w:p w14:paraId="5F2822F1" w14:textId="77777777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shd w:val="clear" w:color="auto" w:fill="auto"/>
            <w:vAlign w:val="center"/>
          </w:tcPr>
          <w:p w14:paraId="21D15FEE" w14:textId="77777777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1" w:type="dxa"/>
            <w:shd w:val="clear" w:color="auto" w:fill="auto"/>
            <w:vAlign w:val="center"/>
          </w:tcPr>
          <w:p w14:paraId="7859E1E8" w14:textId="766B7EE1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gridSpan w:val="2"/>
            <w:shd w:val="clear" w:color="auto" w:fill="BFBFBF" w:themeFill="background1" w:themeFillShade="BF"/>
            <w:vAlign w:val="center"/>
          </w:tcPr>
          <w:p w14:paraId="4C1AB9F7" w14:textId="77777777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shd w:val="clear" w:color="auto" w:fill="BFBFBF" w:themeFill="background1" w:themeFillShade="BF"/>
            <w:vAlign w:val="center"/>
          </w:tcPr>
          <w:p w14:paraId="385D12CC" w14:textId="77777777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1" w:type="dxa"/>
            <w:shd w:val="clear" w:color="auto" w:fill="BFBFBF" w:themeFill="background1" w:themeFillShade="BF"/>
            <w:vAlign w:val="center"/>
          </w:tcPr>
          <w:p w14:paraId="4D5F292E" w14:textId="0120EDD2" w:rsidR="002469AF" w:rsidRPr="00691814" w:rsidRDefault="002469AF" w:rsidP="002469AF">
            <w:pPr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4" w:type="dxa"/>
            <w:shd w:val="clear" w:color="auto" w:fill="auto"/>
            <w:vAlign w:val="center"/>
          </w:tcPr>
          <w:p w14:paraId="56BB990F" w14:textId="502C22AC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tcBorders>
              <w:right w:val="nil"/>
            </w:tcBorders>
            <w:shd w:val="clear" w:color="auto" w:fill="auto"/>
            <w:vAlign w:val="center"/>
          </w:tcPr>
          <w:p w14:paraId="75EBBBFF" w14:textId="6B38E41E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tcBorders>
              <w:right w:val="nil"/>
            </w:tcBorders>
          </w:tcPr>
          <w:p w14:paraId="1C1884A9" w14:textId="47951DFC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tcBorders>
              <w:right w:val="nil"/>
            </w:tcBorders>
          </w:tcPr>
          <w:p w14:paraId="7C1D1621" w14:textId="4D27ACA4" w:rsidR="002469AF" w:rsidRPr="00691814" w:rsidRDefault="008502D9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020196A6" wp14:editId="5FEBB198">
                      <wp:simplePos x="0" y="0"/>
                      <wp:positionH relativeFrom="column">
                        <wp:posOffset>409493</wp:posOffset>
                      </wp:positionH>
                      <wp:positionV relativeFrom="paragraph">
                        <wp:posOffset>-1106805</wp:posOffset>
                      </wp:positionV>
                      <wp:extent cx="0" cy="2318385"/>
                      <wp:effectExtent l="19050" t="0" r="19050" b="24765"/>
                      <wp:wrapNone/>
                      <wp:docPr id="13" name="직선 연결선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318385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  <a:prstDash val="sys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6D3F095" id="직선 연결선 13" o:spid="_x0000_s1026" style="position:absolute;left:0;text-align:lef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25pt,-87.15pt" to="32.25pt,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" strokecolor="red" strokeweight="3pt">
                      <v:stroke dashstyle="3 1"/>
                    </v:line>
                  </w:pict>
                </mc:Fallback>
              </mc:AlternateContent>
            </w:r>
          </w:p>
        </w:tc>
      </w:tr>
      <w:tr w:rsidR="002469AF" w:rsidRPr="00691814" w14:paraId="38ED5D05" w14:textId="02E6E4F5" w:rsidTr="002469AF">
        <w:trPr>
          <w:trHeight w:val="529"/>
        </w:trPr>
        <w:tc>
          <w:tcPr>
            <w:tcW w:w="1746" w:type="dxa"/>
            <w:tcBorders>
              <w:left w:val="nil"/>
            </w:tcBorders>
            <w:shd w:val="clear" w:color="auto" w:fill="auto"/>
            <w:vAlign w:val="center"/>
          </w:tcPr>
          <w:p w14:paraId="6980E59D" w14:textId="17E5C582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  <w:szCs w:val="22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bCs/>
                <w:szCs w:val="22"/>
              </w:rPr>
              <w:t>통합테스트 및 보완</w:t>
            </w:r>
          </w:p>
        </w:tc>
        <w:tc>
          <w:tcPr>
            <w:tcW w:w="741" w:type="dxa"/>
            <w:shd w:val="clear" w:color="auto" w:fill="auto"/>
            <w:vAlign w:val="center"/>
          </w:tcPr>
          <w:p w14:paraId="10F5A5BC" w14:textId="77777777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shd w:val="clear" w:color="auto" w:fill="auto"/>
            <w:vAlign w:val="center"/>
          </w:tcPr>
          <w:p w14:paraId="3AE3CDC7" w14:textId="428057A9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1" w:type="dxa"/>
            <w:shd w:val="clear" w:color="auto" w:fill="auto"/>
            <w:vAlign w:val="center"/>
          </w:tcPr>
          <w:p w14:paraId="505A12C6" w14:textId="77777777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gridSpan w:val="2"/>
            <w:shd w:val="clear" w:color="auto" w:fill="auto"/>
            <w:vAlign w:val="center"/>
          </w:tcPr>
          <w:p w14:paraId="2A8F1AB6" w14:textId="72A7A85A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shd w:val="clear" w:color="auto" w:fill="auto"/>
            <w:vAlign w:val="center"/>
          </w:tcPr>
          <w:p w14:paraId="4F00775B" w14:textId="35C55535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1" w:type="dxa"/>
            <w:shd w:val="clear" w:color="auto" w:fill="BFBFBF" w:themeFill="background1" w:themeFillShade="BF"/>
            <w:vAlign w:val="center"/>
          </w:tcPr>
          <w:p w14:paraId="5FEFC396" w14:textId="4C981795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4" w:type="dxa"/>
            <w:shd w:val="clear" w:color="auto" w:fill="BFBFBF" w:themeFill="background1" w:themeFillShade="BF"/>
            <w:vAlign w:val="center"/>
          </w:tcPr>
          <w:p w14:paraId="0C2F300E" w14:textId="2B55DE45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tcBorders>
              <w:right w:val="nil"/>
            </w:tcBorders>
            <w:shd w:val="clear" w:color="auto" w:fill="auto"/>
            <w:vAlign w:val="center"/>
          </w:tcPr>
          <w:p w14:paraId="09534568" w14:textId="058333DB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tcBorders>
              <w:right w:val="nil"/>
            </w:tcBorders>
          </w:tcPr>
          <w:p w14:paraId="45E01D48" w14:textId="206B3D9E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tcBorders>
              <w:right w:val="nil"/>
            </w:tcBorders>
          </w:tcPr>
          <w:p w14:paraId="6EEA2CF2" w14:textId="77777777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</w:tr>
      <w:tr w:rsidR="002469AF" w:rsidRPr="00691814" w14:paraId="029B257B" w14:textId="28CB249F" w:rsidTr="002469AF">
        <w:trPr>
          <w:trHeight w:val="529"/>
        </w:trPr>
        <w:tc>
          <w:tcPr>
            <w:tcW w:w="1746" w:type="dxa"/>
            <w:tcBorders>
              <w:left w:val="nil"/>
            </w:tcBorders>
            <w:shd w:val="clear" w:color="auto" w:fill="auto"/>
            <w:vAlign w:val="center"/>
          </w:tcPr>
          <w:p w14:paraId="3B3FD898" w14:textId="233763E8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  <w:szCs w:val="22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bCs/>
                <w:szCs w:val="22"/>
                <w:lang w:eastAsia="ko-KR"/>
              </w:rPr>
              <w:t>운영 안정화</w:t>
            </w:r>
          </w:p>
        </w:tc>
        <w:tc>
          <w:tcPr>
            <w:tcW w:w="741" w:type="dxa"/>
            <w:shd w:val="clear" w:color="auto" w:fill="auto"/>
            <w:vAlign w:val="center"/>
          </w:tcPr>
          <w:p w14:paraId="1B65110B" w14:textId="77777777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shd w:val="clear" w:color="auto" w:fill="auto"/>
            <w:vAlign w:val="center"/>
          </w:tcPr>
          <w:p w14:paraId="0F4B93F6" w14:textId="77777777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1" w:type="dxa"/>
            <w:shd w:val="clear" w:color="auto" w:fill="auto"/>
            <w:vAlign w:val="center"/>
          </w:tcPr>
          <w:p w14:paraId="61780A59" w14:textId="77777777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gridSpan w:val="2"/>
            <w:shd w:val="clear" w:color="auto" w:fill="auto"/>
            <w:vAlign w:val="center"/>
          </w:tcPr>
          <w:p w14:paraId="5531EB32" w14:textId="1A1BF5C3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shd w:val="clear" w:color="auto" w:fill="auto"/>
            <w:vAlign w:val="center"/>
          </w:tcPr>
          <w:p w14:paraId="7718C875" w14:textId="4E496041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1" w:type="dxa"/>
            <w:shd w:val="clear" w:color="auto" w:fill="auto"/>
            <w:vAlign w:val="center"/>
          </w:tcPr>
          <w:p w14:paraId="042D5A43" w14:textId="7DBDEDD3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4" w:type="dxa"/>
            <w:shd w:val="clear" w:color="auto" w:fill="auto"/>
            <w:vAlign w:val="center"/>
          </w:tcPr>
          <w:p w14:paraId="3C6D8C62" w14:textId="5D0471D9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51AF5255" w14:textId="103AAEC8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tcBorders>
              <w:right w:val="nil"/>
            </w:tcBorders>
            <w:shd w:val="clear" w:color="auto" w:fill="BFBFBF" w:themeFill="background1" w:themeFillShade="BF"/>
          </w:tcPr>
          <w:p w14:paraId="6A160769" w14:textId="77777777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tcBorders>
              <w:right w:val="nil"/>
            </w:tcBorders>
            <w:shd w:val="clear" w:color="auto" w:fill="BFBFBF" w:themeFill="background1" w:themeFillShade="BF"/>
          </w:tcPr>
          <w:p w14:paraId="1448B71D" w14:textId="77777777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</w:tr>
    </w:tbl>
    <w:p w14:paraId="4F6B14B2" w14:textId="4F057B86" w:rsidR="00111807" w:rsidRDefault="00C17F14" w:rsidP="00DE3011">
      <w:pPr>
        <w:numPr>
          <w:ilvl w:val="0"/>
          <w:numId w:val="27"/>
        </w:numPr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</w:pPr>
      <w:r w:rsidRPr="00691814"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  <w:t>2024</w:t>
      </w:r>
      <w:r w:rsidR="00626913"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>년도</w:t>
      </w:r>
      <w:r w:rsidR="00E473A6"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 xml:space="preserve"> </w:t>
      </w:r>
      <w:r w:rsidR="00626913"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>『KB스타뱅킹 전용 프레임워크 구축』</w:t>
      </w:r>
      <w:r w:rsidR="00E473A6"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 xml:space="preserve"> 프로젝트에서</w:t>
      </w:r>
      <w:r w:rsidRPr="00691814"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  <w:t xml:space="preserve"> </w:t>
      </w:r>
      <w:r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 xml:space="preserve">요구사항 정의, 개발 환경 구축 및 </w:t>
      </w:r>
      <w:proofErr w:type="spellStart"/>
      <w:r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>개발</w:t>
      </w:r>
      <w:r w:rsidR="000C2E9D"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>계</w:t>
      </w:r>
      <w:proofErr w:type="spellEnd"/>
      <w:r w:rsidR="00626913"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 xml:space="preserve"> </w:t>
      </w:r>
      <w:r w:rsidR="000C2E9D"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 xml:space="preserve">중요거래 </w:t>
      </w:r>
      <w:r w:rsidR="002D491C"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>점검</w:t>
      </w:r>
      <w:r w:rsidR="00DE3011"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 xml:space="preserve"> </w:t>
      </w:r>
      <w:r w:rsidR="000C2E9D"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 xml:space="preserve">(로그인 후 메인 </w:t>
      </w:r>
      <w:proofErr w:type="spellStart"/>
      <w:r w:rsidR="000C2E9D"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>홈화면</w:t>
      </w:r>
      <w:proofErr w:type="spellEnd"/>
      <w:r w:rsidR="000C2E9D"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 xml:space="preserve"> 호출) </w:t>
      </w:r>
      <w:r w:rsidR="00DE3011"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>수행하였음</w:t>
      </w:r>
      <w:bookmarkEnd w:id="37"/>
      <w:bookmarkEnd w:id="38"/>
      <w:bookmarkEnd w:id="39"/>
    </w:p>
    <w:p w14:paraId="0DC58FD2" w14:textId="62F10E93" w:rsidR="00451004" w:rsidRDefault="00846F36" w:rsidP="00DE3011">
      <w:pPr>
        <w:numPr>
          <w:ilvl w:val="0"/>
          <w:numId w:val="27"/>
        </w:numPr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</w:pPr>
      <w:r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>『KB</w:t>
      </w:r>
      <w:proofErr w:type="spellStart"/>
      <w:r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>스타뱅킹</w:t>
      </w:r>
      <w:proofErr w:type="spellEnd"/>
      <w:r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 xml:space="preserve"> 전용 프레임워크 구축』 </w:t>
      </w:r>
      <w:r w:rsidR="0045100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>2</w:t>
      </w:r>
      <w:r w:rsidR="00451004"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  <w:t>026.02.</w:t>
      </w:r>
      <w:r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  <w:t>05(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>목)</w:t>
      </w:r>
      <w:r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  <w:t xml:space="preserve"> </w:t>
      </w:r>
      <w:proofErr w:type="spellStart"/>
      <w:r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>대고객</w:t>
      </w:r>
      <w:proofErr w:type="spellEnd"/>
      <w:r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 xml:space="preserve"> 오픈</w:t>
      </w:r>
    </w:p>
    <w:p w14:paraId="54C91BE1" w14:textId="24EBAFD9" w:rsidR="00294186" w:rsidRPr="00294186" w:rsidRDefault="00294186" w:rsidP="00294186">
      <w:pPr>
        <w:numPr>
          <w:ilvl w:val="0"/>
          <w:numId w:val="27"/>
        </w:numPr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</w:pPr>
      <w:r w:rsidRPr="00294186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>(변경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 xml:space="preserve"> </w:t>
      </w:r>
      <w:r w:rsidRPr="00294186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 xml:space="preserve">전) 2025.7.14 ~ 2026.3.13 </w:t>
      </w:r>
      <w:r w:rsidRPr="00294186"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  <w:sym w:font="Wingdings" w:char="F0E8"/>
      </w:r>
      <w:r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  <w:t xml:space="preserve"> </w:t>
      </w:r>
      <w:r w:rsidRPr="00294186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>(변경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 xml:space="preserve"> </w:t>
      </w:r>
      <w:r w:rsidRPr="00294186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>후) 2025.7.14 ~ 2026.5.13</w:t>
      </w:r>
    </w:p>
    <w:p w14:paraId="445B9AB2" w14:textId="566364F1" w:rsidR="00817F0C" w:rsidRDefault="00817F0C" w:rsidP="00817F0C">
      <w:pPr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</w:pPr>
    </w:p>
    <w:p w14:paraId="035FE1E4" w14:textId="150ED72C" w:rsidR="00817F0C" w:rsidRDefault="00817F0C" w:rsidP="00817F0C">
      <w:pPr>
        <w:pStyle w:val="20"/>
        <w:numPr>
          <w:ilvl w:val="0"/>
          <w:numId w:val="0"/>
        </w:numPr>
        <w:ind w:left="400"/>
      </w:pPr>
      <w:bookmarkStart w:id="53" w:name="_Toc229321848"/>
      <w:r w:rsidRPr="00691814">
        <w:t>4</w:t>
      </w:r>
      <w:r>
        <w:rPr>
          <w:rFonts w:hint="eastAsia"/>
        </w:rPr>
        <w:t>.2인력 투입 계획</w:t>
      </w:r>
      <w:bookmarkEnd w:id="53"/>
    </w:p>
    <w:p w14:paraId="04E7B0EF" w14:textId="787E3A49" w:rsidR="00530DAC" w:rsidRPr="00940C96" w:rsidRDefault="00530DAC" w:rsidP="00530DAC">
      <w:pPr>
        <w:ind w:left="854" w:hanging="194"/>
        <w:rPr>
          <w:rFonts w:ascii="KB금융 본문체 Light" w:eastAsia="KB금융 본문체 Light" w:hAnsi="KB금융 본문체 Light"/>
          <w:lang w:eastAsia="ko-KR"/>
        </w:rPr>
      </w:pPr>
      <w:r w:rsidRPr="00294186">
        <w:rPr>
          <w:rFonts w:ascii="KB금융 본문체 Light" w:eastAsia="KB금융 본문체 Light" w:hAnsi="KB금융 본문체 Light" w:hint="eastAsia"/>
          <w:lang w:eastAsia="ko-KR"/>
        </w:rPr>
        <w:t xml:space="preserve">- </w:t>
      </w:r>
      <w:r w:rsidR="00600067">
        <w:rPr>
          <w:rFonts w:ascii="KB금융 본문체 Light" w:eastAsia="KB금융 본문체 Light" w:hAnsi="KB금융 본문체 Light" w:hint="eastAsia"/>
          <w:lang w:eastAsia="ko-KR"/>
        </w:rPr>
        <w:t xml:space="preserve">운영 </w:t>
      </w:r>
      <w:r w:rsidRPr="00294186">
        <w:rPr>
          <w:rFonts w:ascii="KB금융 본문체 Light" w:eastAsia="KB금융 본문체 Light" w:hAnsi="KB금융 본문체 Light"/>
          <w:lang w:eastAsia="ko-KR"/>
        </w:rPr>
        <w:t>2</w:t>
      </w:r>
      <w:r w:rsidRPr="00294186">
        <w:rPr>
          <w:rFonts w:ascii="KB금융 본문체 Light" w:eastAsia="KB금융 본문체 Light" w:hAnsi="KB금융 본문체 Light" w:hint="eastAsia"/>
          <w:lang w:eastAsia="ko-KR"/>
        </w:rPr>
        <w:t xml:space="preserve">그룹 증설을 위한 추가 </w:t>
      </w:r>
      <w:r w:rsidRPr="00294186">
        <w:rPr>
          <w:rFonts w:ascii="KB금융 본문체 Light" w:eastAsia="KB금융 본문체 Light" w:hAnsi="KB금융 본문체 Light"/>
          <w:lang w:eastAsia="ko-KR"/>
        </w:rPr>
        <w:t>M/M</w:t>
      </w:r>
    </w:p>
    <w:tbl>
      <w:tblPr>
        <w:tblW w:w="1008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05"/>
        <w:gridCol w:w="3613"/>
        <w:gridCol w:w="1157"/>
        <w:gridCol w:w="1173"/>
        <w:gridCol w:w="1173"/>
        <w:gridCol w:w="1763"/>
      </w:tblGrid>
      <w:tr w:rsidR="00530DAC" w:rsidRPr="00052B47" w14:paraId="2A90E270" w14:textId="77777777" w:rsidTr="002D03F3">
        <w:trPr>
          <w:trHeight w:val="357"/>
        </w:trPr>
        <w:tc>
          <w:tcPr>
            <w:tcW w:w="1205" w:type="dxa"/>
            <w:tcBorders>
              <w:left w:val="nil"/>
            </w:tcBorders>
            <w:shd w:val="clear" w:color="auto" w:fill="BFBFBF" w:themeFill="background1" w:themeFillShade="BF"/>
            <w:vAlign w:val="center"/>
          </w:tcPr>
          <w:p w14:paraId="477B6504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szCs w:val="22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bCs/>
                <w:szCs w:val="22"/>
              </w:rPr>
              <w:t>구분</w:t>
            </w:r>
          </w:p>
        </w:tc>
        <w:tc>
          <w:tcPr>
            <w:tcW w:w="3613" w:type="dxa"/>
            <w:shd w:val="clear" w:color="auto" w:fill="BFBFBF" w:themeFill="background1" w:themeFillShade="BF"/>
            <w:vAlign w:val="center"/>
          </w:tcPr>
          <w:p w14:paraId="63DF1A06" w14:textId="77777777" w:rsidR="00530DAC" w:rsidRPr="00817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817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역할</w:t>
            </w:r>
          </w:p>
        </w:tc>
        <w:tc>
          <w:tcPr>
            <w:tcW w:w="1157" w:type="dxa"/>
            <w:shd w:val="clear" w:color="auto" w:fill="BFBFBF" w:themeFill="background1" w:themeFillShade="BF"/>
            <w:vAlign w:val="center"/>
          </w:tcPr>
          <w:p w14:paraId="00F654A4" w14:textId="77777777" w:rsidR="00530DAC" w:rsidRPr="00817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817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등급</w:t>
            </w:r>
          </w:p>
        </w:tc>
        <w:tc>
          <w:tcPr>
            <w:tcW w:w="1173" w:type="dxa"/>
            <w:shd w:val="clear" w:color="auto" w:fill="BFBFBF" w:themeFill="background1" w:themeFillShade="BF"/>
            <w:vAlign w:val="center"/>
          </w:tcPr>
          <w:p w14:paraId="0519BFBE" w14:textId="77777777" w:rsidR="00530DAC" w:rsidRPr="00817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817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M</w:t>
            </w:r>
          </w:p>
        </w:tc>
        <w:tc>
          <w:tcPr>
            <w:tcW w:w="1173" w:type="dxa"/>
            <w:shd w:val="clear" w:color="auto" w:fill="BFBFBF" w:themeFill="background1" w:themeFillShade="BF"/>
            <w:vAlign w:val="center"/>
          </w:tcPr>
          <w:p w14:paraId="47DD9D49" w14:textId="77777777" w:rsidR="00530DAC" w:rsidRPr="00817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817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M+1</w:t>
            </w:r>
          </w:p>
        </w:tc>
        <w:tc>
          <w:tcPr>
            <w:tcW w:w="1763" w:type="dxa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1BE7E6E0" w14:textId="77777777" w:rsidR="00530DAC" w:rsidRPr="00817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합계</w:t>
            </w:r>
          </w:p>
        </w:tc>
      </w:tr>
      <w:tr w:rsidR="00530DAC" w:rsidRPr="00691814" w14:paraId="4AE5A92F" w14:textId="77777777" w:rsidTr="002D03F3">
        <w:trPr>
          <w:trHeight w:val="357"/>
        </w:trPr>
        <w:tc>
          <w:tcPr>
            <w:tcW w:w="1205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134BABF8" w14:textId="77777777" w:rsidR="00530DAC" w:rsidRPr="00455CA0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szCs w:val="22"/>
                <w:lang w:eastAsia="ko-KR"/>
              </w:rPr>
            </w:pPr>
            <w:r w:rsidRPr="00455CA0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szCs w:val="22"/>
                <w:lang w:eastAsia="ko-KR"/>
              </w:rPr>
              <w:t>KB</w:t>
            </w:r>
          </w:p>
        </w:tc>
        <w:tc>
          <w:tcPr>
            <w:tcW w:w="3613" w:type="dxa"/>
            <w:vAlign w:val="center"/>
          </w:tcPr>
          <w:p w14:paraId="5911154B" w14:textId="77777777" w:rsidR="00530DAC" w:rsidRPr="00455CA0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455CA0"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PM</w:t>
            </w:r>
          </w:p>
        </w:tc>
        <w:tc>
          <w:tcPr>
            <w:tcW w:w="1157" w:type="dxa"/>
            <w:vAlign w:val="center"/>
          </w:tcPr>
          <w:p w14:paraId="7F6AD408" w14:textId="77777777" w:rsidR="00530DAC" w:rsidRPr="00455CA0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455CA0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4055256D" w14:textId="77777777" w:rsidR="00530DAC" w:rsidRPr="00455CA0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0.5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1D899D71" w14:textId="77777777" w:rsidR="00530DAC" w:rsidRPr="00455CA0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0.5</w:t>
            </w:r>
          </w:p>
        </w:tc>
        <w:tc>
          <w:tcPr>
            <w:tcW w:w="1763" w:type="dxa"/>
            <w:tcBorders>
              <w:right w:val="nil"/>
            </w:tcBorders>
            <w:vAlign w:val="center"/>
          </w:tcPr>
          <w:p w14:paraId="4369BF88" w14:textId="77777777" w:rsidR="00530DAC" w:rsidRPr="00455CA0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1</w:t>
            </w:r>
          </w:p>
        </w:tc>
      </w:tr>
      <w:tr w:rsidR="00530DAC" w:rsidRPr="00691814" w14:paraId="4E52A23D" w14:textId="77777777" w:rsidTr="002D03F3">
        <w:trPr>
          <w:trHeight w:val="357"/>
        </w:trPr>
        <w:tc>
          <w:tcPr>
            <w:tcW w:w="1205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679855AD" w14:textId="77777777" w:rsidR="00530DAC" w:rsidRPr="00455CA0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szCs w:val="22"/>
                <w:lang w:eastAsia="ko-KR"/>
              </w:rPr>
            </w:pPr>
          </w:p>
        </w:tc>
        <w:tc>
          <w:tcPr>
            <w:tcW w:w="3613" w:type="dxa"/>
            <w:vAlign w:val="center"/>
          </w:tcPr>
          <w:p w14:paraId="5A1BB360" w14:textId="77777777" w:rsidR="00530DAC" w:rsidRPr="00455CA0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인프라 아키텍처 설계 및 구성</w:t>
            </w:r>
          </w:p>
        </w:tc>
        <w:tc>
          <w:tcPr>
            <w:tcW w:w="1157" w:type="dxa"/>
            <w:vAlign w:val="center"/>
          </w:tcPr>
          <w:p w14:paraId="73BD486F" w14:textId="77777777" w:rsidR="00530DAC" w:rsidRPr="00455CA0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</w:rPr>
            </w:pPr>
            <w:r>
              <w:rPr>
                <w:rFonts w:ascii="KB금융 본문체 Light" w:eastAsia="KB금융 본문체 Light" w:hAnsi="KB금융 본문체 Light"/>
                <w:bCs/>
                <w:sz w:val="20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3F90AD01" w14:textId="77777777" w:rsidR="00530DAC" w:rsidRPr="00455CA0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2C49E1BF" w14:textId="77777777" w:rsidR="00530DAC" w:rsidRPr="00455CA0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1763" w:type="dxa"/>
            <w:tcBorders>
              <w:right w:val="nil"/>
            </w:tcBorders>
            <w:vAlign w:val="center"/>
          </w:tcPr>
          <w:p w14:paraId="296622D2" w14:textId="77777777" w:rsidR="00530DAC" w:rsidRPr="00455CA0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3</w:t>
            </w:r>
          </w:p>
        </w:tc>
      </w:tr>
      <w:tr w:rsidR="00530DAC" w:rsidRPr="00691814" w14:paraId="6F415143" w14:textId="77777777" w:rsidTr="002D03F3">
        <w:trPr>
          <w:trHeight w:val="357"/>
        </w:trPr>
        <w:tc>
          <w:tcPr>
            <w:tcW w:w="1205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5326D0BB" w14:textId="77777777" w:rsidR="00530DAC" w:rsidRPr="00455CA0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</w:rPr>
            </w:pPr>
          </w:p>
        </w:tc>
        <w:tc>
          <w:tcPr>
            <w:tcW w:w="3613" w:type="dxa"/>
            <w:shd w:val="clear" w:color="auto" w:fill="DDD9C3" w:themeFill="background2" w:themeFillShade="E6"/>
            <w:vAlign w:val="center"/>
          </w:tcPr>
          <w:p w14:paraId="13227638" w14:textId="77777777" w:rsidR="00530DAC" w:rsidRPr="00E01EBA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E01EBA"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소계</w:t>
            </w:r>
          </w:p>
        </w:tc>
        <w:tc>
          <w:tcPr>
            <w:tcW w:w="1157" w:type="dxa"/>
            <w:shd w:val="clear" w:color="auto" w:fill="DDD9C3" w:themeFill="background2" w:themeFillShade="E6"/>
            <w:vAlign w:val="center"/>
          </w:tcPr>
          <w:p w14:paraId="2C1E057B" w14:textId="77777777" w:rsidR="00530DAC" w:rsidRPr="00E01EBA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</w:rPr>
            </w:pPr>
          </w:p>
        </w:tc>
        <w:tc>
          <w:tcPr>
            <w:tcW w:w="1173" w:type="dxa"/>
            <w:shd w:val="clear" w:color="auto" w:fill="DDD9C3" w:themeFill="background2" w:themeFillShade="E6"/>
            <w:vAlign w:val="center"/>
          </w:tcPr>
          <w:p w14:paraId="16C50FEF" w14:textId="77777777" w:rsidR="00530DAC" w:rsidRPr="00B10D1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2</w:t>
            </w:r>
          </w:p>
        </w:tc>
        <w:tc>
          <w:tcPr>
            <w:tcW w:w="1173" w:type="dxa"/>
            <w:shd w:val="clear" w:color="auto" w:fill="DDD9C3" w:themeFill="background2" w:themeFillShade="E6"/>
            <w:vAlign w:val="center"/>
          </w:tcPr>
          <w:p w14:paraId="21010BE8" w14:textId="77777777" w:rsidR="00530DAC" w:rsidRPr="00B10D1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2</w:t>
            </w:r>
          </w:p>
        </w:tc>
        <w:tc>
          <w:tcPr>
            <w:tcW w:w="1763" w:type="dxa"/>
            <w:tcBorders>
              <w:right w:val="nil"/>
            </w:tcBorders>
            <w:shd w:val="clear" w:color="auto" w:fill="DDD9C3" w:themeFill="background2" w:themeFillShade="E6"/>
            <w:vAlign w:val="center"/>
          </w:tcPr>
          <w:p w14:paraId="40329315" w14:textId="77777777" w:rsidR="00530DAC" w:rsidRPr="00B10D1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4</w:t>
            </w:r>
          </w:p>
        </w:tc>
      </w:tr>
      <w:tr w:rsidR="00530DAC" w:rsidRPr="00691814" w14:paraId="6AFEB6FE" w14:textId="77777777" w:rsidTr="002D03F3">
        <w:trPr>
          <w:trHeight w:val="357"/>
        </w:trPr>
        <w:tc>
          <w:tcPr>
            <w:tcW w:w="1205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37D75FDE" w14:textId="77777777" w:rsidR="00530DAC" w:rsidRPr="00455CA0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sz w:val="20"/>
                <w:szCs w:val="22"/>
                <w:lang w:eastAsia="ko-KR"/>
              </w:rPr>
              <w:t>외주</w:t>
            </w:r>
          </w:p>
        </w:tc>
        <w:tc>
          <w:tcPr>
            <w:tcW w:w="3613" w:type="dxa"/>
            <w:vAlign w:val="center"/>
          </w:tcPr>
          <w:p w14:paraId="5C858A1C" w14:textId="77777777" w:rsidR="00530DAC" w:rsidRPr="00996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PM</w:t>
            </w:r>
          </w:p>
        </w:tc>
        <w:tc>
          <w:tcPr>
            <w:tcW w:w="1157" w:type="dxa"/>
            <w:vAlign w:val="center"/>
          </w:tcPr>
          <w:p w14:paraId="0A10326F" w14:textId="77777777" w:rsidR="00530DAC" w:rsidRPr="00996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특</w:t>
            </w: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급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2A6B9322" w14:textId="77777777" w:rsidR="00530DAC" w:rsidRPr="00996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0.5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7BF84BC6" w14:textId="77777777" w:rsidR="00530DAC" w:rsidRPr="00996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0.5</w:t>
            </w:r>
          </w:p>
        </w:tc>
        <w:tc>
          <w:tcPr>
            <w:tcW w:w="1763" w:type="dxa"/>
            <w:tcBorders>
              <w:right w:val="nil"/>
            </w:tcBorders>
            <w:vAlign w:val="center"/>
          </w:tcPr>
          <w:p w14:paraId="7F7FF59E" w14:textId="77777777" w:rsidR="00530DAC" w:rsidRPr="00996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</w:tr>
      <w:tr w:rsidR="00530DAC" w:rsidRPr="00691814" w14:paraId="4A0CB090" w14:textId="77777777" w:rsidTr="002D03F3">
        <w:trPr>
          <w:trHeight w:val="357"/>
        </w:trPr>
        <w:tc>
          <w:tcPr>
            <w:tcW w:w="1205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48BF0D35" w14:textId="77777777" w:rsidR="00530DA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  <w:lang w:eastAsia="ko-KR"/>
              </w:rPr>
            </w:pPr>
          </w:p>
        </w:tc>
        <w:tc>
          <w:tcPr>
            <w:tcW w:w="3613" w:type="dxa"/>
            <w:vAlign w:val="center"/>
          </w:tcPr>
          <w:p w14:paraId="646A897C" w14:textId="77777777" w:rsidR="00530DAC" w:rsidRPr="00996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O</w:t>
            </w:r>
            <w:r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CP</w:t>
            </w: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표준 및 설계</w:t>
            </w:r>
          </w:p>
        </w:tc>
        <w:tc>
          <w:tcPr>
            <w:tcW w:w="1157" w:type="dxa"/>
            <w:vAlign w:val="center"/>
          </w:tcPr>
          <w:p w14:paraId="66295514" w14:textId="77777777" w:rsidR="00530DA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특급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5AB1C3D8" w14:textId="77777777" w:rsidR="00530DA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70B31EAA" w14:textId="77777777" w:rsidR="00530DA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1763" w:type="dxa"/>
            <w:tcBorders>
              <w:right w:val="nil"/>
            </w:tcBorders>
            <w:vAlign w:val="center"/>
          </w:tcPr>
          <w:p w14:paraId="22AC60DD" w14:textId="77777777" w:rsidR="00530DA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2</w:t>
            </w:r>
          </w:p>
        </w:tc>
      </w:tr>
      <w:tr w:rsidR="00530DAC" w:rsidRPr="00691814" w14:paraId="435B20A2" w14:textId="77777777" w:rsidTr="002D03F3">
        <w:trPr>
          <w:trHeight w:val="357"/>
        </w:trPr>
        <w:tc>
          <w:tcPr>
            <w:tcW w:w="1205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63DE5994" w14:textId="77777777" w:rsidR="00530DA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  <w:lang w:eastAsia="ko-KR"/>
              </w:rPr>
            </w:pPr>
          </w:p>
        </w:tc>
        <w:tc>
          <w:tcPr>
            <w:tcW w:w="3613" w:type="dxa"/>
            <w:vAlign w:val="center"/>
          </w:tcPr>
          <w:p w14:paraId="641F77BA" w14:textId="77777777" w:rsidR="00530DAC" w:rsidRPr="00996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OCP</w:t>
            </w:r>
            <w:r w:rsidRPr="00996F0C"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 xml:space="preserve"> </w:t>
            </w: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클러스터 구축</w:t>
            </w:r>
          </w:p>
        </w:tc>
        <w:tc>
          <w:tcPr>
            <w:tcW w:w="1157" w:type="dxa"/>
            <w:vAlign w:val="center"/>
          </w:tcPr>
          <w:p w14:paraId="2641092B" w14:textId="77777777" w:rsidR="00530DAC" w:rsidRPr="00996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특급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28096DFF" w14:textId="77777777" w:rsidR="00530DAC" w:rsidRPr="00996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0CCD8C08" w14:textId="77777777" w:rsidR="00530DAC" w:rsidRPr="00996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0.5</w:t>
            </w:r>
          </w:p>
        </w:tc>
        <w:tc>
          <w:tcPr>
            <w:tcW w:w="1763" w:type="dxa"/>
            <w:tcBorders>
              <w:right w:val="nil"/>
            </w:tcBorders>
            <w:vAlign w:val="center"/>
          </w:tcPr>
          <w:p w14:paraId="4481D1D1" w14:textId="77777777" w:rsidR="00530DAC" w:rsidRPr="00996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  <w:r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.5</w:t>
            </w:r>
          </w:p>
        </w:tc>
      </w:tr>
      <w:tr w:rsidR="00530DAC" w:rsidRPr="00691814" w14:paraId="4AEC9AD8" w14:textId="77777777" w:rsidTr="002D03F3">
        <w:trPr>
          <w:trHeight w:val="357"/>
        </w:trPr>
        <w:tc>
          <w:tcPr>
            <w:tcW w:w="1205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19FFBB4C" w14:textId="77777777" w:rsidR="00530DA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  <w:lang w:eastAsia="ko-KR"/>
              </w:rPr>
            </w:pPr>
          </w:p>
        </w:tc>
        <w:tc>
          <w:tcPr>
            <w:tcW w:w="3613" w:type="dxa"/>
            <w:vAlign w:val="center"/>
          </w:tcPr>
          <w:p w14:paraId="02C1214A" w14:textId="77777777" w:rsidR="00530DAC" w:rsidRPr="00996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OCP</w:t>
            </w:r>
            <w:r w:rsidRPr="00996F0C"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 xml:space="preserve"> </w:t>
            </w: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클러스터 구축</w:t>
            </w:r>
          </w:p>
        </w:tc>
        <w:tc>
          <w:tcPr>
            <w:tcW w:w="1157" w:type="dxa"/>
            <w:vAlign w:val="center"/>
          </w:tcPr>
          <w:p w14:paraId="4626BCB8" w14:textId="77777777" w:rsidR="00530DAC" w:rsidRPr="00996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초급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5722B876" w14:textId="77777777" w:rsidR="00530DAC" w:rsidRPr="00996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6A0B5AA3" w14:textId="77777777" w:rsidR="00530DAC" w:rsidRPr="00996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0.5</w:t>
            </w:r>
          </w:p>
        </w:tc>
        <w:tc>
          <w:tcPr>
            <w:tcW w:w="1763" w:type="dxa"/>
            <w:tcBorders>
              <w:right w:val="nil"/>
            </w:tcBorders>
            <w:vAlign w:val="center"/>
          </w:tcPr>
          <w:p w14:paraId="50A0FBE7" w14:textId="77777777" w:rsidR="00530DAC" w:rsidRPr="00996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1.5</w:t>
            </w:r>
          </w:p>
        </w:tc>
      </w:tr>
      <w:tr w:rsidR="00530DAC" w:rsidRPr="00691814" w14:paraId="68550148" w14:textId="77777777" w:rsidTr="002D03F3">
        <w:trPr>
          <w:trHeight w:val="357"/>
        </w:trPr>
        <w:tc>
          <w:tcPr>
            <w:tcW w:w="1205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71FD26B5" w14:textId="77777777" w:rsidR="00530DA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  <w:lang w:eastAsia="ko-KR"/>
              </w:rPr>
            </w:pPr>
          </w:p>
        </w:tc>
        <w:tc>
          <w:tcPr>
            <w:tcW w:w="3613" w:type="dxa"/>
            <w:vAlign w:val="center"/>
          </w:tcPr>
          <w:p w14:paraId="17C2F095" w14:textId="77777777" w:rsidR="00530DAC" w:rsidRPr="00996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 xml:space="preserve">Kafka </w:t>
            </w: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구축</w:t>
            </w:r>
          </w:p>
        </w:tc>
        <w:tc>
          <w:tcPr>
            <w:tcW w:w="1157" w:type="dxa"/>
            <w:vAlign w:val="center"/>
          </w:tcPr>
          <w:p w14:paraId="2C943D4D" w14:textId="77777777" w:rsidR="00530DAC" w:rsidRPr="00996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특급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4E007D27" w14:textId="77777777" w:rsidR="00530DAC" w:rsidRPr="00996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</w:t>
            </w:r>
            <w:r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.5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03CE1444" w14:textId="77777777" w:rsidR="00530DAC" w:rsidRPr="00996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</w:t>
            </w:r>
          </w:p>
        </w:tc>
        <w:tc>
          <w:tcPr>
            <w:tcW w:w="1763" w:type="dxa"/>
            <w:tcBorders>
              <w:right w:val="nil"/>
            </w:tcBorders>
            <w:vAlign w:val="center"/>
          </w:tcPr>
          <w:p w14:paraId="13EC390A" w14:textId="77777777" w:rsidR="00530DAC" w:rsidRPr="00996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0.5</w:t>
            </w:r>
          </w:p>
        </w:tc>
      </w:tr>
      <w:tr w:rsidR="00530DAC" w:rsidRPr="00691814" w14:paraId="2B1AD1DE" w14:textId="77777777" w:rsidTr="002D03F3">
        <w:trPr>
          <w:trHeight w:val="357"/>
        </w:trPr>
        <w:tc>
          <w:tcPr>
            <w:tcW w:w="1205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201F2064" w14:textId="77777777" w:rsidR="00530DA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  <w:lang w:eastAsia="ko-KR"/>
              </w:rPr>
            </w:pPr>
          </w:p>
        </w:tc>
        <w:tc>
          <w:tcPr>
            <w:tcW w:w="3613" w:type="dxa"/>
            <w:vAlign w:val="center"/>
          </w:tcPr>
          <w:p w14:paraId="652A721E" w14:textId="77777777" w:rsidR="00530DA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 xml:space="preserve">Kafka </w:t>
            </w: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구축</w:t>
            </w:r>
          </w:p>
        </w:tc>
        <w:tc>
          <w:tcPr>
            <w:tcW w:w="1157" w:type="dxa"/>
            <w:vAlign w:val="center"/>
          </w:tcPr>
          <w:p w14:paraId="2868E847" w14:textId="77777777" w:rsidR="00530DAC" w:rsidRPr="00996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중급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5BA3BD8A" w14:textId="77777777" w:rsidR="00530DA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33AB377E" w14:textId="77777777" w:rsidR="00530DA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1763" w:type="dxa"/>
            <w:tcBorders>
              <w:right w:val="nil"/>
            </w:tcBorders>
            <w:vAlign w:val="center"/>
          </w:tcPr>
          <w:p w14:paraId="4A7CA6E1" w14:textId="77777777" w:rsidR="00530DA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2</w:t>
            </w:r>
          </w:p>
        </w:tc>
      </w:tr>
      <w:tr w:rsidR="00530DAC" w:rsidRPr="00691814" w14:paraId="03EE9F16" w14:textId="77777777" w:rsidTr="002D03F3">
        <w:trPr>
          <w:trHeight w:val="357"/>
        </w:trPr>
        <w:tc>
          <w:tcPr>
            <w:tcW w:w="1205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3EF1FA1B" w14:textId="77777777" w:rsidR="00530DA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  <w:lang w:eastAsia="ko-KR"/>
              </w:rPr>
            </w:pPr>
          </w:p>
        </w:tc>
        <w:tc>
          <w:tcPr>
            <w:tcW w:w="3613" w:type="dxa"/>
            <w:shd w:val="clear" w:color="auto" w:fill="DDD9C3" w:themeFill="background2" w:themeFillShade="E6"/>
            <w:vAlign w:val="center"/>
          </w:tcPr>
          <w:p w14:paraId="6414AA15" w14:textId="77777777" w:rsidR="00530DAC" w:rsidRPr="00E01EBA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E01EBA"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소계</w:t>
            </w:r>
          </w:p>
        </w:tc>
        <w:tc>
          <w:tcPr>
            <w:tcW w:w="1157" w:type="dxa"/>
            <w:shd w:val="clear" w:color="auto" w:fill="DDD9C3" w:themeFill="background2" w:themeFillShade="E6"/>
            <w:vAlign w:val="center"/>
          </w:tcPr>
          <w:p w14:paraId="07CDE463" w14:textId="77777777" w:rsidR="00530DAC" w:rsidRPr="00151A7E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</w:p>
        </w:tc>
        <w:tc>
          <w:tcPr>
            <w:tcW w:w="1173" w:type="dxa"/>
            <w:shd w:val="clear" w:color="auto" w:fill="DDD9C3" w:themeFill="background2" w:themeFillShade="E6"/>
            <w:vAlign w:val="center"/>
          </w:tcPr>
          <w:p w14:paraId="00BF6E01" w14:textId="77777777" w:rsidR="00530DAC" w:rsidRPr="00151A7E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5</w:t>
            </w:r>
          </w:p>
        </w:tc>
        <w:tc>
          <w:tcPr>
            <w:tcW w:w="1173" w:type="dxa"/>
            <w:shd w:val="clear" w:color="auto" w:fill="DDD9C3" w:themeFill="background2" w:themeFillShade="E6"/>
            <w:vAlign w:val="center"/>
          </w:tcPr>
          <w:p w14:paraId="4AEBCD24" w14:textId="77777777" w:rsidR="00530DAC" w:rsidRPr="00151A7E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3</w:t>
            </w: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.5</w:t>
            </w:r>
          </w:p>
        </w:tc>
        <w:tc>
          <w:tcPr>
            <w:tcW w:w="1763" w:type="dxa"/>
            <w:tcBorders>
              <w:right w:val="nil"/>
            </w:tcBorders>
            <w:shd w:val="clear" w:color="auto" w:fill="DDD9C3" w:themeFill="background2" w:themeFillShade="E6"/>
            <w:vAlign w:val="center"/>
          </w:tcPr>
          <w:p w14:paraId="5329C16F" w14:textId="77777777" w:rsidR="00530DAC" w:rsidRPr="00151A7E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8</w:t>
            </w:r>
            <w:r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.5</w:t>
            </w:r>
          </w:p>
        </w:tc>
      </w:tr>
      <w:tr w:rsidR="00530DAC" w:rsidRPr="00691814" w14:paraId="70CB698C" w14:textId="77777777" w:rsidTr="002D03F3">
        <w:trPr>
          <w:trHeight w:val="357"/>
        </w:trPr>
        <w:tc>
          <w:tcPr>
            <w:tcW w:w="4818" w:type="dxa"/>
            <w:gridSpan w:val="2"/>
            <w:tcBorders>
              <w:left w:val="nil"/>
            </w:tcBorders>
            <w:shd w:val="clear" w:color="auto" w:fill="DDD9C3" w:themeFill="background2" w:themeFillShade="E6"/>
            <w:vAlign w:val="center"/>
          </w:tcPr>
          <w:p w14:paraId="7459C7B6" w14:textId="77777777" w:rsidR="00530DAC" w:rsidRPr="00E01EBA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E01EBA"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총계</w:t>
            </w:r>
          </w:p>
        </w:tc>
        <w:tc>
          <w:tcPr>
            <w:tcW w:w="1157" w:type="dxa"/>
            <w:shd w:val="clear" w:color="auto" w:fill="DDD9C3" w:themeFill="background2" w:themeFillShade="E6"/>
            <w:vAlign w:val="center"/>
          </w:tcPr>
          <w:p w14:paraId="334F7E37" w14:textId="77777777" w:rsidR="00530DAC" w:rsidRPr="00E01EBA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</w:rPr>
            </w:pPr>
          </w:p>
        </w:tc>
        <w:tc>
          <w:tcPr>
            <w:tcW w:w="1173" w:type="dxa"/>
            <w:shd w:val="clear" w:color="auto" w:fill="DDD9C3" w:themeFill="background2" w:themeFillShade="E6"/>
            <w:vAlign w:val="center"/>
          </w:tcPr>
          <w:p w14:paraId="0BA9C971" w14:textId="77777777" w:rsidR="00530DAC" w:rsidRPr="00E01EBA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7</w:t>
            </w:r>
          </w:p>
        </w:tc>
        <w:tc>
          <w:tcPr>
            <w:tcW w:w="1173" w:type="dxa"/>
            <w:shd w:val="clear" w:color="auto" w:fill="DDD9C3" w:themeFill="background2" w:themeFillShade="E6"/>
            <w:vAlign w:val="center"/>
          </w:tcPr>
          <w:p w14:paraId="0BA1B624" w14:textId="77777777" w:rsidR="00530DAC" w:rsidRPr="00E01EBA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5</w:t>
            </w:r>
            <w:r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.5</w:t>
            </w:r>
          </w:p>
        </w:tc>
        <w:tc>
          <w:tcPr>
            <w:tcW w:w="1763" w:type="dxa"/>
            <w:tcBorders>
              <w:right w:val="nil"/>
            </w:tcBorders>
            <w:shd w:val="clear" w:color="auto" w:fill="DDD9C3" w:themeFill="background2" w:themeFillShade="E6"/>
            <w:vAlign w:val="center"/>
          </w:tcPr>
          <w:p w14:paraId="55D53E7F" w14:textId="77777777" w:rsidR="00530DAC" w:rsidRPr="00E01EBA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1</w:t>
            </w:r>
            <w:r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2.5</w:t>
            </w:r>
          </w:p>
        </w:tc>
      </w:tr>
    </w:tbl>
    <w:p w14:paraId="1962DB53" w14:textId="129971F2" w:rsidR="00530DAC" w:rsidRDefault="00530DAC"/>
    <w:p w14:paraId="3BACD09D" w14:textId="0CA49547" w:rsidR="00846F36" w:rsidRPr="00F82440" w:rsidRDefault="00846F36" w:rsidP="00F82440">
      <w:pPr>
        <w:rPr>
          <w:rFonts w:ascii="맑은 고딕" w:eastAsia="맑은 고딕" w:hAnsi="맑은 고딕"/>
          <w:lang w:eastAsia="ko-KR"/>
        </w:rPr>
      </w:pPr>
    </w:p>
    <w:p w14:paraId="2ACA90C0" w14:textId="77777777" w:rsidR="001F6C45" w:rsidRPr="001F6C45" w:rsidRDefault="001F6C45">
      <w:pPr>
        <w:rPr>
          <w:rFonts w:ascii="KB금융 본문체 Light" w:eastAsia="KB금융 본문체 Light" w:hAnsi="KB금융 본문체 Light"/>
          <w:lang w:eastAsia="ko-KR"/>
        </w:rPr>
      </w:pPr>
      <w:r w:rsidRPr="001F6C45">
        <w:rPr>
          <w:rFonts w:ascii="KB금융 본문체 Light" w:eastAsia="KB금융 본문체 Light" w:hAnsi="KB금융 본문체 Light"/>
          <w:lang w:eastAsia="ko-KR"/>
        </w:rPr>
        <w:br w:type="page"/>
      </w:r>
    </w:p>
    <w:p w14:paraId="2B75C068" w14:textId="7D118074" w:rsidR="001F6C45" w:rsidRPr="00691814" w:rsidRDefault="00F82440" w:rsidP="00F82440">
      <w:pPr>
        <w:pStyle w:val="1"/>
        <w:numPr>
          <w:ilvl w:val="0"/>
          <w:numId w:val="0"/>
        </w:numPr>
        <w:ind w:left="400"/>
      </w:pPr>
      <w:bookmarkStart w:id="54" w:name="_Toc229321849"/>
      <w:r>
        <w:rPr>
          <w:rFonts w:hint="eastAsia"/>
        </w:rPr>
        <w:lastRenderedPageBreak/>
        <w:t>[붙임</w:t>
      </w:r>
      <w:r>
        <w:t xml:space="preserve">] </w:t>
      </w:r>
      <w:r w:rsidR="001F6C45" w:rsidRPr="00F82440">
        <w:rPr>
          <w:rFonts w:hint="eastAsia"/>
        </w:rPr>
        <w:t>기 구축 내용</w:t>
      </w:r>
      <w:bookmarkEnd w:id="54"/>
    </w:p>
    <w:p w14:paraId="1806A39C" w14:textId="1D30B8BE" w:rsidR="00F82440" w:rsidRPr="00F82440" w:rsidRDefault="00F82440" w:rsidP="00F82440">
      <w:pPr>
        <w:spacing w:line="360" w:lineRule="exact"/>
        <w:ind w:leftChars="219" w:left="482"/>
        <w:rPr>
          <w:rFonts w:ascii="KB금융 본문체 Light" w:eastAsia="KB금융 본문체 Light" w:hAnsi="KB금융 본문체 Light" w:cs="Tahoma"/>
          <w:sz w:val="24"/>
          <w:lang w:eastAsia="ko-KR"/>
        </w:rPr>
      </w:pPr>
      <w:r>
        <w:rPr>
          <w:rFonts w:ascii="맑은 고딕" w:eastAsia="맑은 고딕" w:hAnsi="맑은 고딕" w:cs="Tahoma" w:hint="eastAsia"/>
          <w:sz w:val="24"/>
          <w:lang w:eastAsia="ko-KR"/>
        </w:rPr>
        <w:t>※</w:t>
      </w:r>
      <w:r>
        <w:rPr>
          <w:rFonts w:ascii="KB금융 본문체 Light" w:eastAsia="KB금융 본문체 Light" w:hAnsi="KB금융 본문체 Light" w:cs="Tahoma"/>
          <w:sz w:val="24"/>
          <w:lang w:eastAsia="ko-KR"/>
        </w:rPr>
        <w:t xml:space="preserve"> </w:t>
      </w:r>
      <w:r w:rsidRPr="00F82440">
        <w:rPr>
          <w:rFonts w:ascii="KB금융 본문체 Light" w:eastAsia="KB금융 본문체 Light" w:hAnsi="KB금융 본문체 Light" w:cs="Tahoma" w:hint="eastAsia"/>
          <w:sz w:val="24"/>
          <w:lang w:eastAsia="ko-KR"/>
        </w:rPr>
        <w:t>「</w:t>
      </w:r>
      <w:r w:rsidRPr="00F82440">
        <w:rPr>
          <w:rFonts w:ascii="KB금융 본문체 Light" w:eastAsia="KB금융 본문체 Light" w:hAnsi="KB금융 본문체 Light" w:cs="Tahoma"/>
          <w:sz w:val="24"/>
          <w:lang w:eastAsia="ko-KR"/>
        </w:rPr>
        <w:t>KB</w:t>
      </w:r>
      <w:r w:rsidRPr="00F82440">
        <w:rPr>
          <w:rFonts w:ascii="KB금융 본문체 Light" w:eastAsia="KB금융 본문체 Light" w:hAnsi="KB금융 본문체 Light" w:cs="Tahoma" w:hint="eastAsia"/>
          <w:sz w:val="24"/>
          <w:lang w:eastAsia="ko-KR"/>
        </w:rPr>
        <w:t>스타뱅킹</w:t>
      </w:r>
      <w:r w:rsidRPr="00F82440">
        <w:rPr>
          <w:rFonts w:ascii="KB금융 본문체 Light" w:eastAsia="KB금융 본문체 Light" w:hAnsi="KB금융 본문체 Light" w:cs="Tahoma"/>
          <w:sz w:val="24"/>
          <w:lang w:eastAsia="ko-KR"/>
        </w:rPr>
        <w:t xml:space="preserve"> </w:t>
      </w:r>
      <w:r w:rsidRPr="00F82440">
        <w:rPr>
          <w:rFonts w:ascii="KB금융 본문체 Light" w:eastAsia="KB금융 본문체 Light" w:hAnsi="KB금융 본문체 Light" w:cs="Tahoma" w:hint="eastAsia"/>
          <w:sz w:val="24"/>
          <w:lang w:eastAsia="ko-KR"/>
        </w:rPr>
        <w:t>전용</w:t>
      </w:r>
      <w:r w:rsidRPr="00F82440">
        <w:rPr>
          <w:rFonts w:ascii="KB금융 본문체 Light" w:eastAsia="KB금융 본문체 Light" w:hAnsi="KB금융 본문체 Light" w:cs="Tahoma"/>
          <w:sz w:val="24"/>
          <w:lang w:eastAsia="ko-KR"/>
        </w:rPr>
        <w:t xml:space="preserve"> </w:t>
      </w:r>
      <w:r w:rsidRPr="00F82440">
        <w:rPr>
          <w:rFonts w:ascii="KB금융 본문체 Light" w:eastAsia="KB금융 본문체 Light" w:hAnsi="KB금융 본문체 Light" w:cs="Tahoma" w:hint="eastAsia"/>
          <w:sz w:val="24"/>
          <w:lang w:eastAsia="ko-KR"/>
        </w:rPr>
        <w:t>프레임워크</w:t>
      </w:r>
      <w:r w:rsidRPr="00F82440">
        <w:rPr>
          <w:rFonts w:ascii="KB금융 본문체 Light" w:eastAsia="KB금융 본문체 Light" w:hAnsi="KB금융 본문체 Light" w:cs="Tahoma"/>
          <w:sz w:val="24"/>
          <w:lang w:eastAsia="ko-KR"/>
        </w:rPr>
        <w:t xml:space="preserve"> </w:t>
      </w:r>
      <w:r w:rsidRPr="00F82440">
        <w:rPr>
          <w:rFonts w:ascii="KB금융 본문체 Light" w:eastAsia="KB금융 본문체 Light" w:hAnsi="KB금융 본문체 Light" w:cs="Tahoma" w:hint="eastAsia"/>
          <w:sz w:val="24"/>
          <w:lang w:eastAsia="ko-KR"/>
        </w:rPr>
        <w:t>구축」</w:t>
      </w:r>
      <w:r w:rsidRPr="00F82440">
        <w:rPr>
          <w:rFonts w:ascii="KB금융 본문체 Light" w:eastAsia="KB금융 본문체 Light" w:hAnsi="KB금융 본문체 Light" w:cs="Tahoma"/>
          <w:sz w:val="24"/>
          <w:lang w:eastAsia="ko-KR"/>
        </w:rPr>
        <w:t xml:space="preserve"> </w:t>
      </w:r>
      <w:r w:rsidRPr="00F82440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프로젝트로 </w:t>
      </w:r>
      <w:r w:rsidRPr="00F82440">
        <w:rPr>
          <w:rFonts w:ascii="KB금융 본문체 Light" w:eastAsia="KB금융 본문체 Light" w:hAnsi="KB금융 본문체 Light" w:cs="Tahoma"/>
          <w:sz w:val="24"/>
          <w:lang w:eastAsia="ko-KR"/>
        </w:rPr>
        <w:t>2026.02.05</w:t>
      </w:r>
      <w:r w:rsidRPr="00F82440">
        <w:rPr>
          <w:rFonts w:ascii="KB금융 본문체 Light" w:eastAsia="KB금융 본문체 Light" w:hAnsi="KB금융 본문체 Light" w:cs="Tahoma" w:hint="eastAsia"/>
          <w:sz w:val="24"/>
          <w:lang w:eastAsia="ko-KR"/>
        </w:rPr>
        <w:t>에 대고객 오픈 하였음.</w:t>
      </w:r>
    </w:p>
    <w:p w14:paraId="738B2FF0" w14:textId="377DC4D6" w:rsidR="001F6C45" w:rsidRPr="00691814" w:rsidRDefault="00F82440" w:rsidP="001F6C45">
      <w:pPr>
        <w:pStyle w:val="20"/>
        <w:numPr>
          <w:ilvl w:val="0"/>
          <w:numId w:val="0"/>
        </w:numPr>
        <w:ind w:left="400"/>
      </w:pPr>
      <w:bookmarkStart w:id="55" w:name="_Toc229321850"/>
      <w:r>
        <w:t>1.</w:t>
      </w:r>
      <w:r w:rsidR="001F6C45" w:rsidRPr="00691814">
        <w:rPr>
          <w:rFonts w:hint="eastAsia"/>
        </w:rPr>
        <w:t xml:space="preserve"> 프로젝트 구축 내용</w:t>
      </w:r>
      <w:bookmarkEnd w:id="55"/>
    </w:p>
    <w:p w14:paraId="5A8689CD" w14:textId="4A459644" w:rsidR="001F6C45" w:rsidRPr="003D373C" w:rsidRDefault="00F82440" w:rsidP="001F6C45">
      <w:pPr>
        <w:pStyle w:val="31"/>
      </w:pPr>
      <w:bookmarkStart w:id="56" w:name="_Toc229321851"/>
      <w:r>
        <w:t>1.1</w:t>
      </w:r>
      <w:r w:rsidR="001F6C45" w:rsidRPr="00691814">
        <w:t xml:space="preserve"> </w:t>
      </w:r>
      <w:r w:rsidR="001F6C45" w:rsidRPr="00691814">
        <w:rPr>
          <w:rFonts w:hint="eastAsia"/>
        </w:rPr>
        <w:t>주요 개발내용</w:t>
      </w:r>
      <w:bookmarkEnd w:id="56"/>
    </w:p>
    <w:p w14:paraId="01FAD8EA" w14:textId="77777777" w:rsidR="001F6C45" w:rsidRDefault="001F6C45" w:rsidP="001F6C45">
      <w:pPr>
        <w:ind w:leftChars="200" w:left="634" w:hanging="194"/>
        <w:rPr>
          <w:rFonts w:ascii="KB금융 본문체 Light" w:eastAsia="KB금융 본문체 Light" w:hAnsi="KB금융 본문체 Light"/>
          <w:lang w:eastAsia="ko-KR"/>
        </w:rPr>
      </w:pPr>
      <w:r>
        <w:rPr>
          <w:lang w:eastAsia="ko-KR"/>
        </w:rPr>
        <w:drawing>
          <wp:inline distT="0" distB="0" distL="0" distR="0" wp14:anchorId="1857AEE1" wp14:editId="76DCB8D0">
            <wp:extent cx="5803200" cy="3078000"/>
            <wp:effectExtent l="0" t="0" r="7620" b="8255"/>
            <wp:docPr id="9" name="그림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200" cy="307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60427B" w14:textId="77777777" w:rsidR="001F6C45" w:rsidRPr="00691814" w:rsidRDefault="001F6C45" w:rsidP="001F6C45">
      <w:pPr>
        <w:spacing w:before="100" w:line="360" w:lineRule="exact"/>
        <w:ind w:leftChars="213" w:left="469" w:firstLineChars="100" w:firstLine="240"/>
        <w:rPr>
          <w:rFonts w:ascii="KB금융 본문체 Light" w:eastAsia="KB금융 본문체 Light" w:hAnsi="KB금융 본문체 Light" w:cs="Tahoma"/>
          <w:sz w:val="24"/>
          <w:lang w:val="fr-FR" w:eastAsia="ko-KR"/>
        </w:rPr>
      </w:pPr>
      <w:r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❶ 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비대면 아키텍쳐 재설계 및 인프라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 구축</w:t>
      </w:r>
    </w:p>
    <w:p w14:paraId="7AE3285F" w14:textId="77777777" w:rsidR="001F6C45" w:rsidRPr="00691814" w:rsidRDefault="001F6C45" w:rsidP="001F6C45">
      <w:pPr>
        <w:spacing w:line="360" w:lineRule="exact"/>
        <w:ind w:leftChars="419" w:left="1162" w:hangingChars="100" w:hanging="240"/>
        <w:rPr>
          <w:rFonts w:ascii="KB금융 본문체 Light" w:eastAsia="KB금융 본문체 Light" w:hAnsi="KB금융 본문체 Light" w:cs="Tahoma"/>
          <w:sz w:val="24"/>
          <w:lang w:eastAsia="ko-KR"/>
        </w:rPr>
      </w:pPr>
      <w:r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- </w:t>
      </w:r>
      <w:r w:rsidRPr="00691814">
        <w:rPr>
          <w:rFonts w:ascii="KB금융 본문체 Light" w:eastAsia="KB금융 본문체 Light" w:hAnsi="KB금융 본문체 Light" w:cs="Tahoma"/>
          <w:sz w:val="24"/>
          <w:lang w:eastAsia="ko-KR"/>
        </w:rPr>
        <w:t>OCP</w:t>
      </w:r>
      <w:r w:rsidRPr="001227AB">
        <w:rPr>
          <w:rFonts w:ascii="KB금융 본문체 Light" w:eastAsia="KB금융 본문체 Light" w:hAnsi="KB금융 본문체 Light" w:cs="Tahoma" w:hint="eastAsia"/>
          <w:sz w:val="24"/>
          <w:vertAlign w:val="superscript"/>
          <w:lang w:eastAsia="ko-KR"/>
        </w:rPr>
        <w:t>주1</w:t>
      </w:r>
      <w:r w:rsidRPr="001227AB">
        <w:rPr>
          <w:rFonts w:ascii="KB금융 본문체 Light" w:eastAsia="KB금융 본문체 Light" w:hAnsi="KB금융 본문체 Light" w:cs="Tahoma"/>
          <w:sz w:val="24"/>
          <w:vertAlign w:val="superscript"/>
          <w:lang w:eastAsia="ko-KR"/>
        </w:rPr>
        <w:t>)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기반의</w:t>
      </w:r>
      <w:r w:rsidRPr="00691814">
        <w:rPr>
          <w:rFonts w:ascii="KB금융 본문체 Light" w:eastAsia="KB금융 본문체 Light" w:hAnsi="KB금융 본문체 Light" w:cs="Tahoma"/>
          <w:sz w:val="24"/>
        </w:rPr>
        <w:t xml:space="preserve">PaaS 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플랫폼</w:t>
      </w:r>
      <w:r w:rsidRPr="001227AB">
        <w:rPr>
          <w:rFonts w:ascii="KB금융 본문체 Light" w:eastAsia="KB금융 본문체 Light" w:hAnsi="KB금융 본문체 Light" w:cs="Tahoma" w:hint="eastAsia"/>
          <w:sz w:val="24"/>
          <w:vertAlign w:val="superscript"/>
          <w:lang w:eastAsia="ko-KR"/>
        </w:rPr>
        <w:t>주2</w:t>
      </w:r>
      <w:r w:rsidRPr="001227AB">
        <w:rPr>
          <w:rFonts w:ascii="KB금융 본문체 Light" w:eastAsia="KB금융 본문체 Light" w:hAnsi="KB금융 본문체 Light" w:cs="Tahoma"/>
          <w:sz w:val="24"/>
          <w:vertAlign w:val="superscript"/>
          <w:lang w:eastAsia="ko-KR"/>
        </w:rPr>
        <w:t>)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 아키텍처 설계, 인프라 구축</w:t>
      </w:r>
    </w:p>
    <w:p w14:paraId="7790C47C" w14:textId="77777777" w:rsidR="001F6C45" w:rsidRPr="00691814" w:rsidRDefault="001F6C45" w:rsidP="001F6C45">
      <w:pPr>
        <w:spacing w:line="360" w:lineRule="exact"/>
        <w:ind w:leftChars="419" w:left="1162" w:hangingChars="100" w:hanging="240"/>
        <w:rPr>
          <w:rFonts w:ascii="KB금융 본문체 Light" w:eastAsia="KB금융 본문체 Light" w:hAnsi="KB금융 본문체 Light" w:cs="Tahoma"/>
          <w:sz w:val="24"/>
          <w:lang w:eastAsia="ko-KR"/>
        </w:rPr>
      </w:pPr>
      <w:r w:rsidRPr="00691814">
        <w:rPr>
          <w:rFonts w:ascii="KB금융 본문체 Light" w:eastAsia="KB금융 본문체 Light" w:hAnsi="KB금융 본문체 Light" w:cs="Tahoma"/>
          <w:sz w:val="24"/>
        </w:rPr>
        <w:t>- RestAPI</w:t>
      </w:r>
      <w:r w:rsidRPr="001227AB">
        <w:rPr>
          <w:rFonts w:ascii="KB금융 본문체 Light" w:eastAsia="KB금융 본문체 Light" w:hAnsi="KB금융 본문체 Light" w:cs="Tahoma" w:hint="eastAsia"/>
          <w:sz w:val="24"/>
          <w:vertAlign w:val="superscript"/>
          <w:lang w:eastAsia="ko-KR"/>
        </w:rPr>
        <w:t>주3</w:t>
      </w:r>
      <w:r w:rsidRPr="001227AB">
        <w:rPr>
          <w:rFonts w:ascii="KB금융 본문체 Light" w:eastAsia="KB금융 본문체 Light" w:hAnsi="KB금융 본문체 Light" w:cs="Tahoma"/>
          <w:sz w:val="24"/>
          <w:vertAlign w:val="superscript"/>
          <w:lang w:eastAsia="ko-KR"/>
        </w:rPr>
        <w:t>)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 기반의 서비스 호출 구조 체계 구축</w:t>
      </w:r>
    </w:p>
    <w:p w14:paraId="07CED28B" w14:textId="77777777" w:rsidR="001F6C45" w:rsidRPr="00691814" w:rsidRDefault="001F6C45" w:rsidP="001F6C45">
      <w:pPr>
        <w:spacing w:line="360" w:lineRule="exact"/>
        <w:ind w:leftChars="419" w:left="1162" w:hangingChars="100" w:hanging="240"/>
        <w:rPr>
          <w:rFonts w:ascii="KB금융 본문체 Light" w:eastAsia="KB금융 본문체 Light" w:hAnsi="KB금융 본문체 Light" w:cs="Tahoma"/>
          <w:sz w:val="24"/>
          <w:lang w:eastAsia="ko-KR"/>
        </w:rPr>
      </w:pPr>
      <w:r w:rsidRPr="00691814">
        <w:rPr>
          <w:rFonts w:ascii="KB금융 본문체 Light" w:eastAsia="KB금융 본문체 Light" w:hAnsi="KB금융 본문체 Light" w:cs="Tahoma"/>
          <w:sz w:val="24"/>
        </w:rPr>
        <w:t xml:space="preserve">- </w:t>
      </w:r>
      <w:r w:rsidRPr="00691814">
        <w:rPr>
          <w:rFonts w:ascii="KB금융 본문체 Light" w:eastAsia="KB금융 본문체 Light" w:cs="굴림체" w:hint="eastAsia"/>
          <w:noProof w:val="0"/>
          <w:color w:val="000000"/>
          <w:sz w:val="24"/>
          <w:szCs w:val="18"/>
          <w:lang w:eastAsia="ko-KR"/>
        </w:rPr>
        <w:t>KB빌드배포 자동화시스템 (IQPLUS</w:t>
      </w:r>
      <w:r w:rsidRPr="00691814">
        <w:rPr>
          <w:rFonts w:ascii="KB금융 본문체 Light" w:eastAsia="KB금융 본문체 Light" w:cs="굴림체"/>
          <w:noProof w:val="0"/>
          <w:color w:val="000000"/>
          <w:sz w:val="24"/>
          <w:szCs w:val="18"/>
          <w:lang w:eastAsia="ko-KR"/>
        </w:rPr>
        <w:t>)</w:t>
      </w:r>
      <w:r w:rsidRPr="00691814">
        <w:rPr>
          <w:rFonts w:ascii="KB금융 본문체 Light" w:eastAsia="KB금융 본문체 Light" w:cs="굴림체" w:hint="eastAsia"/>
          <w:noProof w:val="0"/>
          <w:color w:val="000000"/>
          <w:sz w:val="24"/>
          <w:szCs w:val="18"/>
          <w:lang w:eastAsia="ko-KR"/>
        </w:rPr>
        <w:t xml:space="preserve">을 연계한 </w:t>
      </w:r>
      <w:r w:rsidRPr="00691814">
        <w:rPr>
          <w:rFonts w:ascii="KB금융 본문체 Light" w:eastAsia="KB금융 본문체 Light" w:hAnsi="KB금융 본문체 Light" w:cs="Tahoma"/>
          <w:sz w:val="24"/>
        </w:rPr>
        <w:t>CI/CD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파이프라인 구축</w:t>
      </w:r>
    </w:p>
    <w:p w14:paraId="246FDDF6" w14:textId="77777777" w:rsidR="001F6C45" w:rsidRDefault="001F6C45" w:rsidP="001F6C45">
      <w:pPr>
        <w:spacing w:line="360" w:lineRule="exact"/>
        <w:ind w:leftChars="419" w:left="1162" w:hangingChars="100" w:hanging="240"/>
        <w:rPr>
          <w:rFonts w:ascii="KB금융 본문체 Light" w:eastAsia="KB금융 본문체 Light" w:hAnsi="KB금융 본문체 Light" w:cs="Tahoma"/>
          <w:sz w:val="24"/>
          <w:lang w:eastAsia="ko-KR"/>
        </w:rPr>
      </w:pPr>
      <w:r w:rsidRPr="00691814">
        <w:rPr>
          <w:rFonts w:ascii="KB금융 본문체 Light" w:eastAsia="KB금융 본문체 Light" w:hAnsi="KB금융 본문체 Light" w:cs="Tahoma"/>
          <w:sz w:val="24"/>
        </w:rPr>
        <w:t xml:space="preserve">- </w:t>
      </w:r>
      <w:r w:rsidRPr="00691814">
        <w:rPr>
          <w:rFonts w:ascii="KB금융 본문체 Light" w:eastAsia="KB금융 본문체 Light" w:hAnsi="KB금융 본문체 Light" w:cs="Tahoma"/>
          <w:sz w:val="24"/>
          <w:lang w:eastAsia="ko-KR"/>
        </w:rPr>
        <w:t>EFK</w:t>
      </w:r>
      <w:r w:rsidRPr="001227AB">
        <w:rPr>
          <w:rFonts w:ascii="KB금융 본문체 Light" w:eastAsia="KB금융 본문체 Light" w:hAnsi="KB금융 본문체 Light" w:cs="Tahoma" w:hint="eastAsia"/>
          <w:sz w:val="24"/>
          <w:vertAlign w:val="superscript"/>
          <w:lang w:eastAsia="ko-KR"/>
        </w:rPr>
        <w:t>주4</w:t>
      </w:r>
      <w:r w:rsidRPr="001227AB">
        <w:rPr>
          <w:rFonts w:ascii="KB금융 본문체 Light" w:eastAsia="KB금융 본문체 Light" w:hAnsi="KB금융 본문체 Light" w:cs="Tahoma"/>
          <w:sz w:val="24"/>
          <w:vertAlign w:val="superscript"/>
          <w:lang w:eastAsia="ko-KR"/>
        </w:rPr>
        <w:t>)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및 </w:t>
      </w:r>
      <w:r w:rsidRPr="00691814">
        <w:rPr>
          <w:rFonts w:ascii="KB금융 본문체 Light" w:eastAsia="KB금융 본문체 Light" w:hAnsi="KB금융 본문체 Light" w:cs="Tahoma"/>
          <w:sz w:val="24"/>
          <w:lang w:eastAsia="ko-KR"/>
        </w:rPr>
        <w:t>Kafka</w:t>
      </w:r>
      <w:r w:rsidRPr="001227AB">
        <w:rPr>
          <w:rFonts w:ascii="KB금융 본문체 Light" w:eastAsia="KB금융 본문체 Light" w:hAnsi="KB금융 본문체 Light" w:cs="Tahoma" w:hint="eastAsia"/>
          <w:sz w:val="24"/>
          <w:vertAlign w:val="superscript"/>
          <w:lang w:eastAsia="ko-KR"/>
        </w:rPr>
        <w:t>주5</w:t>
      </w:r>
      <w:r w:rsidRPr="001227AB">
        <w:rPr>
          <w:rFonts w:ascii="KB금융 본문체 Light" w:eastAsia="KB금융 본문체 Light" w:hAnsi="KB금융 본문체 Light" w:cs="Tahoma"/>
          <w:sz w:val="24"/>
          <w:vertAlign w:val="superscript"/>
          <w:lang w:eastAsia="ko-KR"/>
        </w:rPr>
        <w:t>)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를 활용한 로그적재 시스템 구축</w:t>
      </w:r>
    </w:p>
    <w:p w14:paraId="72A2FA6F" w14:textId="77777777" w:rsidR="001F6C45" w:rsidRPr="00691814" w:rsidRDefault="001F6C45" w:rsidP="001F6C45">
      <w:pPr>
        <w:spacing w:before="100" w:line="360" w:lineRule="exact"/>
        <w:ind w:leftChars="213" w:left="469" w:firstLineChars="100" w:firstLine="240"/>
        <w:rPr>
          <w:rFonts w:ascii="KB금융 본문체 Light" w:eastAsia="KB금융 본문체 Light" w:hAnsi="KB금융 본문체 Light" w:cs="Tahoma"/>
          <w:sz w:val="24"/>
          <w:lang w:eastAsia="ko-KR"/>
        </w:rPr>
      </w:pPr>
      <w:r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❷ </w:t>
      </w:r>
      <w:r w:rsidRPr="00691814">
        <w:rPr>
          <w:rFonts w:ascii="KB금융 본문체 Light" w:eastAsia="KB금융 본문체 Light" w:hAnsi="KB금융 본문체 Light" w:cs="Tahoma"/>
          <w:sz w:val="24"/>
          <w:lang w:eastAsia="ko-KR"/>
        </w:rPr>
        <w:t>KB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스타뱅킹 </w:t>
      </w:r>
      <w:r w:rsidRPr="00691814">
        <w:rPr>
          <w:rFonts w:ascii="KB금융 본문체 Light" w:eastAsia="KB금융 본문체 Light" w:hAnsi="KB금융 본문체 Light" w:cs="Tahoma"/>
          <w:sz w:val="24"/>
          <w:lang w:eastAsia="ko-KR"/>
        </w:rPr>
        <w:t>PaaS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프레임워크 기능 개발</w:t>
      </w:r>
    </w:p>
    <w:p w14:paraId="716E6CE2" w14:textId="77777777" w:rsidR="001F6C45" w:rsidRPr="00691814" w:rsidRDefault="001F6C45" w:rsidP="001F6C45">
      <w:pPr>
        <w:spacing w:before="100" w:line="360" w:lineRule="exact"/>
        <w:ind w:leftChars="213" w:left="469" w:firstLineChars="200" w:firstLine="480"/>
        <w:rPr>
          <w:rFonts w:ascii="KB금융 본문체 Light" w:eastAsia="KB금융 본문체 Light" w:hAnsi="KB금융 본문체 Light" w:cs="Tahoma"/>
          <w:sz w:val="24"/>
          <w:lang w:eastAsia="ko-KR"/>
        </w:rPr>
      </w:pPr>
      <w:r w:rsidRPr="00691814">
        <w:rPr>
          <w:rFonts w:ascii="KB금융 본문체 Light" w:eastAsia="KB금융 본문체 Light" w:hAnsi="KB금융 본문체 Light" w:cs="Tahoma"/>
          <w:sz w:val="24"/>
        </w:rPr>
        <w:t xml:space="preserve">- </w:t>
      </w:r>
      <w:r w:rsidRPr="00691814">
        <w:rPr>
          <w:rFonts w:ascii="KB금융 본문체 Light" w:eastAsia="KB금융 본문체 Light" w:hAnsi="KB금융 본문체 Light" w:cs="Tahoma"/>
          <w:sz w:val="24"/>
          <w:lang w:eastAsia="ko-KR"/>
        </w:rPr>
        <w:t xml:space="preserve">KB One 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프레임워크를 활용한 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>프레임워크 공통기능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 개발</w:t>
      </w:r>
    </w:p>
    <w:p w14:paraId="3453FDFB" w14:textId="77777777" w:rsidR="001F6C45" w:rsidRPr="00691814" w:rsidRDefault="001F6C45" w:rsidP="001F6C45">
      <w:pPr>
        <w:spacing w:before="60" w:line="360" w:lineRule="exact"/>
        <w:ind w:leftChars="419" w:left="1162" w:hangingChars="100" w:hanging="240"/>
        <w:rPr>
          <w:rFonts w:ascii="KB금융 본문체 Light" w:eastAsia="KB금융 본문체 Light" w:hAnsi="KB금융 본문체 Light" w:cs="Tahoma"/>
          <w:sz w:val="24"/>
          <w:lang w:eastAsia="ko-KR"/>
        </w:rPr>
      </w:pPr>
      <w:r w:rsidRPr="00691814">
        <w:rPr>
          <w:rFonts w:ascii="KB금융 본문체 Light" w:eastAsia="KB금융 본문체 Light" w:hAnsi="KB금융 본문체 Light" w:cs="Tahoma"/>
          <w:sz w:val="24"/>
        </w:rPr>
        <w:t xml:space="preserve">- 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>신속한 어플리케이션 개발을 위한 표준화된 개발 환경 구축</w:t>
      </w:r>
    </w:p>
    <w:p w14:paraId="154364F9" w14:textId="77777777" w:rsidR="001F6C45" w:rsidRPr="00691814" w:rsidRDefault="001F6C45" w:rsidP="001F6C45">
      <w:pPr>
        <w:spacing w:before="100" w:line="360" w:lineRule="exact"/>
        <w:ind w:leftChars="213" w:left="469" w:firstLineChars="100" w:firstLine="240"/>
        <w:rPr>
          <w:rFonts w:ascii="KB금융 본문체 Light" w:eastAsia="KB금융 본문체 Light" w:hAnsi="KB금융 본문체 Light" w:cs="Tahoma"/>
          <w:sz w:val="24"/>
          <w:lang w:eastAsia="ko-KR"/>
        </w:rPr>
      </w:pPr>
      <w:r w:rsidRPr="00691814">
        <w:rPr>
          <w:rFonts w:ascii="KB금융 본문체 Light" w:eastAsia="KB금융 본문체 Light" w:hAnsi="KB금융 본문체 Light" w:cs="Tahoma" w:hint="eastAsia"/>
          <w:sz w:val="24"/>
        </w:rPr>
        <w:t>❸</w:t>
      </w:r>
      <w:r w:rsidRPr="00691814">
        <w:rPr>
          <w:rFonts w:ascii="KB금융 본문체 Light" w:eastAsia="KB금융 본문체 Light" w:hAnsi="KB금융 본문체 Light" w:cs="Tahoma"/>
          <w:sz w:val="24"/>
        </w:rPr>
        <w:t xml:space="preserve"> 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스타루트 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화면 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>프레임워크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 엔진 및 어드민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 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기능 보완</w:t>
      </w:r>
    </w:p>
    <w:p w14:paraId="55854F51" w14:textId="77777777" w:rsidR="001F6C45" w:rsidRPr="00691814" w:rsidRDefault="001F6C45" w:rsidP="001F6C45">
      <w:pPr>
        <w:spacing w:line="360" w:lineRule="exact"/>
        <w:ind w:leftChars="400" w:left="1120" w:hangingChars="100" w:hanging="240"/>
        <w:rPr>
          <w:rFonts w:ascii="KB금융 본문체 Light" w:eastAsia="KB금융 본문체 Light" w:hAnsi="KB금융 본문체 Light" w:cs="Tahoma"/>
          <w:lang w:eastAsia="ko-KR"/>
        </w:rPr>
      </w:pPr>
      <w:r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- 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기존 </w:t>
      </w:r>
      <w:r w:rsidRPr="00691814">
        <w:rPr>
          <w:rFonts w:ascii="KB금융 본문체 Light" w:eastAsia="KB금융 본문체 Light" w:hAnsi="KB금융 본문체 Light" w:cs="Tahoma"/>
          <w:sz w:val="24"/>
        </w:rPr>
        <w:t>MCI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 호출</w:t>
      </w:r>
      <w:r w:rsidRPr="00691814">
        <w:rPr>
          <w:rFonts w:ascii="KB금융 본문체 Light" w:eastAsia="KB금융 본문체 Light" w:hAnsi="KB금융 본문체 Light" w:cs="Tahoma"/>
          <w:sz w:val="24"/>
        </w:rPr>
        <w:t xml:space="preserve"> 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>및</w:t>
      </w:r>
      <w:r w:rsidRPr="00691814">
        <w:rPr>
          <w:rFonts w:ascii="KB금융 본문체 Light" w:eastAsia="KB금융 본문체 Light" w:hAnsi="KB금융 본문체 Light" w:cs="Tahoma"/>
          <w:sz w:val="24"/>
        </w:rPr>
        <w:t>API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 </w:t>
      </w:r>
      <w:r w:rsidRPr="00691814">
        <w:rPr>
          <w:rFonts w:ascii="KB금융 본문체 Light" w:eastAsia="KB금융 본문체 Light" w:hAnsi="KB금융 본문체 Light" w:cs="Tahoma"/>
          <w:sz w:val="24"/>
          <w:lang w:eastAsia="ko-KR"/>
        </w:rPr>
        <w:t>G/W</w:t>
      </w:r>
      <w:r w:rsidRPr="00691814">
        <w:rPr>
          <w:rFonts w:ascii="KB금융 본문체 Light" w:eastAsia="KB금융 본문체 Light" w:hAnsi="KB금융 본문체 Light" w:cs="Tahoma"/>
          <w:sz w:val="24"/>
        </w:rPr>
        <w:t xml:space="preserve"> 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>호출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을 모두 지원하는 기능 개발</w:t>
      </w:r>
    </w:p>
    <w:p w14:paraId="7640AC5E" w14:textId="77777777" w:rsidR="001F6C45" w:rsidRPr="00691814" w:rsidRDefault="001F6C45" w:rsidP="001F6C45">
      <w:pPr>
        <w:spacing w:line="360" w:lineRule="exact"/>
        <w:ind w:leftChars="400" w:left="1120" w:hangingChars="100" w:hanging="240"/>
        <w:rPr>
          <w:rFonts w:ascii="KB금융 본문체 Light" w:eastAsia="KB금융 본문체 Light" w:hAnsi="KB금융 본문체 Light" w:cs="Tahoma"/>
          <w:lang w:eastAsia="ko-KR"/>
        </w:rPr>
      </w:pPr>
      <w:r w:rsidRPr="00691814">
        <w:rPr>
          <w:rFonts w:ascii="KB금융 본문체 Light" w:eastAsia="KB금융 본문체 Light" w:hAnsi="KB금융 본문체 Light" w:cs="Tahoma" w:hint="eastAsia"/>
          <w:sz w:val="24"/>
        </w:rPr>
        <w:t>-</w:t>
      </w:r>
      <w:r w:rsidRPr="00691814">
        <w:rPr>
          <w:rFonts w:ascii="KB금융 본문체 Light" w:eastAsia="KB금융 본문체 Light" w:hAnsi="KB금융 본문체 Light" w:cs="Tahoma"/>
          <w:sz w:val="24"/>
        </w:rPr>
        <w:t xml:space="preserve"> 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>확장형 페이지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에서 호출하는 </w:t>
      </w:r>
      <w:r w:rsidRPr="00691814">
        <w:rPr>
          <w:rFonts w:ascii="KB금융 본문체 Light" w:eastAsia="KB금융 본문체 Light" w:hAnsi="KB금융 본문체 Light" w:cs="Tahoma"/>
          <w:sz w:val="24"/>
          <w:lang w:eastAsia="ko-KR"/>
        </w:rPr>
        <w:t>API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관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>리, 클릭수 집계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 등 기능 제공</w:t>
      </w:r>
    </w:p>
    <w:p w14:paraId="2A21791A" w14:textId="77777777" w:rsidR="001F6C45" w:rsidRPr="00691814" w:rsidRDefault="001F6C45" w:rsidP="001F6C45">
      <w:pPr>
        <w:spacing w:before="100" w:line="360" w:lineRule="exact"/>
        <w:ind w:leftChars="213" w:left="469" w:firstLineChars="100" w:firstLine="240"/>
        <w:rPr>
          <w:rFonts w:ascii="KB금융 본문체 Light" w:eastAsia="KB금융 본문체 Light" w:hAnsi="KB금융 본문체 Light" w:cs="Tahoma"/>
          <w:sz w:val="24"/>
        </w:rPr>
      </w:pPr>
      <w:r w:rsidRPr="00691814">
        <w:rPr>
          <w:rFonts w:ascii="KB금융 본문체 Light" w:eastAsia="KB금융 본문체 Light" w:hAnsi="KB금융 본문체 Light" w:cs="Tahoma"/>
          <w:sz w:val="24"/>
        </w:rPr>
        <w:t>❹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 </w:t>
      </w:r>
      <w:r w:rsidRPr="00691814">
        <w:rPr>
          <w:rFonts w:ascii="KB금융 본문체 Light" w:eastAsia="KB금융 본문체 Light" w:hAnsi="KB금융 본문체 Light" w:cs="Tahoma"/>
          <w:sz w:val="24"/>
        </w:rPr>
        <w:t>KB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>스타뱅킹 운영 어드민 구축</w:t>
      </w:r>
    </w:p>
    <w:p w14:paraId="612FA419" w14:textId="77777777" w:rsidR="001F6C45" w:rsidRPr="00691814" w:rsidRDefault="001F6C45" w:rsidP="001F6C45">
      <w:pPr>
        <w:spacing w:line="360" w:lineRule="exact"/>
        <w:ind w:leftChars="400" w:left="880"/>
        <w:rPr>
          <w:rFonts w:ascii="KB금융 본문체 Light" w:eastAsia="KB금융 본문체 Light" w:hAnsi="KB금융 본문체 Light" w:cs="Tahoma"/>
          <w:color w:val="000000" w:themeColor="text1"/>
          <w:sz w:val="24"/>
          <w:lang w:eastAsia="ko-KR"/>
        </w:rPr>
      </w:pPr>
      <w:r w:rsidRPr="00691814">
        <w:rPr>
          <w:rFonts w:ascii="KB금융 본문체 Light" w:eastAsia="KB금융 본문체 Light" w:hAnsi="KB금융 본문체 Light" w:cs="Tahoma"/>
          <w:color w:val="000000" w:themeColor="text1"/>
          <w:sz w:val="24"/>
        </w:rPr>
        <w:t xml:space="preserve">- </w:t>
      </w:r>
      <w:r w:rsidRPr="00691814">
        <w:rPr>
          <w:rFonts w:ascii="KB금융 본문체 Light" w:eastAsia="KB금융 본문체 Light" w:hAnsi="KB금융 본문체 Light" w:cs="Tahoma"/>
          <w:color w:val="000000" w:themeColor="text1"/>
          <w:sz w:val="24"/>
          <w:lang w:eastAsia="ko-KR"/>
        </w:rPr>
        <w:t>KB</w:t>
      </w:r>
      <w:r w:rsidRPr="00691814">
        <w:rPr>
          <w:rFonts w:ascii="KB금융 본문체 Light" w:eastAsia="KB금융 본문체 Light" w:hAnsi="KB금융 본문체 Light" w:cs="Tahoma" w:hint="eastAsia"/>
          <w:color w:val="000000" w:themeColor="text1"/>
          <w:sz w:val="24"/>
          <w:lang w:eastAsia="ko-KR"/>
        </w:rPr>
        <w:t>스타뱅킹 운영을 최적화하기 위한 맞춤형 어드민 시스템 구축</w:t>
      </w:r>
    </w:p>
    <w:p w14:paraId="7BB7421F" w14:textId="77777777" w:rsidR="001F6C45" w:rsidRPr="00691814" w:rsidRDefault="001F6C45" w:rsidP="001F6C45">
      <w:pPr>
        <w:spacing w:line="360" w:lineRule="exact"/>
        <w:ind w:leftChars="400" w:left="880"/>
        <w:rPr>
          <w:rFonts w:ascii="KB금융 본문체 Light" w:eastAsia="KB금융 본문체 Light" w:hAnsi="KB금융 본문체 Light" w:cs="Tahoma"/>
          <w:color w:val="000000" w:themeColor="text1"/>
          <w:sz w:val="24"/>
          <w:lang w:eastAsia="ko-KR"/>
        </w:rPr>
      </w:pPr>
      <w:r w:rsidRPr="00691814">
        <w:rPr>
          <w:rFonts w:ascii="KB금융 본문체 Light" w:eastAsia="KB금융 본문체 Light" w:hAnsi="KB금융 본문체 Light" w:cs="Tahoma" w:hint="eastAsia"/>
          <w:color w:val="000000" w:themeColor="text1"/>
          <w:sz w:val="24"/>
        </w:rPr>
        <w:t xml:space="preserve">- </w:t>
      </w:r>
      <w:r w:rsidRPr="00691814">
        <w:rPr>
          <w:rFonts w:ascii="KB금융 본문체 Light" w:eastAsia="KB금융 본문체 Light" w:hAnsi="KB금융 본문체 Light" w:cs="Tahoma" w:hint="eastAsia"/>
          <w:color w:val="000000" w:themeColor="text1"/>
          <w:sz w:val="24"/>
          <w:lang w:eastAsia="ko-KR"/>
        </w:rPr>
        <w:t>로컬 개발 환경 및 Vue.js</w:t>
      </w:r>
      <w:r w:rsidRPr="002A6E94">
        <w:rPr>
          <w:rFonts w:ascii="KB금융 본문체 Light" w:eastAsia="KB금융 본문체 Light" w:hAnsi="KB금융 본문체 Light" w:cs="Tahoma" w:hint="eastAsia"/>
          <w:color w:val="000000" w:themeColor="text1"/>
          <w:sz w:val="24"/>
          <w:vertAlign w:val="superscript"/>
          <w:lang w:eastAsia="ko-KR"/>
        </w:rPr>
        <w:t>주6</w:t>
      </w:r>
      <w:r w:rsidRPr="002A6E94">
        <w:rPr>
          <w:rFonts w:ascii="KB금융 본문체 Light" w:eastAsia="KB금융 본문체 Light" w:hAnsi="KB금융 본문체 Light" w:cs="Tahoma"/>
          <w:color w:val="000000" w:themeColor="text1"/>
          <w:sz w:val="24"/>
          <w:vertAlign w:val="superscript"/>
          <w:lang w:eastAsia="ko-KR"/>
        </w:rPr>
        <w:t>)</w:t>
      </w:r>
      <w:r w:rsidRPr="00691814">
        <w:rPr>
          <w:rFonts w:ascii="KB금융 본문체 Light" w:eastAsia="KB금융 본문체 Light" w:hAnsi="KB금융 본문체 Light" w:cs="Tahoma" w:hint="eastAsia"/>
          <w:color w:val="000000" w:themeColor="text1"/>
          <w:sz w:val="24"/>
          <w:lang w:eastAsia="ko-KR"/>
        </w:rPr>
        <w:t>를 활용하여 신속하고 생산적인 개발 환경 구축</w:t>
      </w:r>
    </w:p>
    <w:p w14:paraId="4070A6CF" w14:textId="77777777" w:rsidR="001F6C45" w:rsidRPr="00781020" w:rsidRDefault="001F6C45" w:rsidP="001F6C45">
      <w:pPr>
        <w:spacing w:line="360" w:lineRule="exact"/>
        <w:ind w:leftChars="300" w:left="860" w:hangingChars="100" w:hanging="200"/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</w:pP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주1</w:t>
      </w:r>
      <w:r w:rsidRPr="00781020"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  <w:t>) Re</w:t>
      </w: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dHat</w:t>
      </w:r>
      <w:r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의</w:t>
      </w: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 xml:space="preserve"> OpenShift Container Platform으로</w:t>
      </w:r>
      <w:r w:rsidRPr="00781020"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  <w:t xml:space="preserve"> </w:t>
      </w: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컨테이너 기반의 어플리케이션 관리</w:t>
      </w:r>
      <w:r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 xml:space="preserve"> 및 </w:t>
      </w: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배포 플랫폼</w:t>
      </w:r>
    </w:p>
    <w:p w14:paraId="3CBC1D4E" w14:textId="77777777" w:rsidR="001F6C45" w:rsidRPr="00781020" w:rsidRDefault="001F6C45" w:rsidP="001F6C45">
      <w:pPr>
        <w:spacing w:line="360" w:lineRule="exact"/>
        <w:ind w:leftChars="300" w:left="860" w:hangingChars="100" w:hanging="200"/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</w:pP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lastRenderedPageBreak/>
        <w:t>주2</w:t>
      </w:r>
      <w:r w:rsidRPr="00781020"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  <w:t xml:space="preserve">) </w:t>
      </w: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클라우드에서 어플리케이션 개발과 실행 환경을 제공하는 플랫폼</w:t>
      </w:r>
    </w:p>
    <w:p w14:paraId="17BD0577" w14:textId="77777777" w:rsidR="001F6C45" w:rsidRPr="00781020" w:rsidRDefault="001F6C45" w:rsidP="001F6C45">
      <w:pPr>
        <w:spacing w:line="360" w:lineRule="exact"/>
        <w:ind w:leftChars="300" w:left="860" w:hangingChars="100" w:hanging="200"/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</w:pP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주3</w:t>
      </w:r>
      <w:r w:rsidRPr="00781020"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  <w:t xml:space="preserve">) </w:t>
      </w: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 xml:space="preserve">HTTP와 </w:t>
      </w:r>
      <w:r w:rsidRPr="00781020"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  <w:t>URI</w:t>
      </w: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를 기반으로 데이터를 주고 받는 통신 규약</w:t>
      </w:r>
    </w:p>
    <w:p w14:paraId="49876EB0" w14:textId="77777777" w:rsidR="001F6C45" w:rsidRPr="00781020" w:rsidRDefault="001F6C45" w:rsidP="001F6C45">
      <w:pPr>
        <w:spacing w:line="360" w:lineRule="exact"/>
        <w:ind w:leftChars="300" w:left="860" w:hangingChars="100" w:hanging="200"/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</w:pP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주4</w:t>
      </w:r>
      <w:r w:rsidRPr="00781020"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  <w:t xml:space="preserve">) </w:t>
      </w:r>
      <w:r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Elastic Search, Flentd, Kiban</w:t>
      </w:r>
      <w:r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  <w:t xml:space="preserve">a 로 </w:t>
      </w: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로그 데이터를 수집 저장,</w:t>
      </w:r>
      <w:r w:rsidRPr="00781020"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  <w:t xml:space="preserve"> </w:t>
      </w: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분석,</w:t>
      </w:r>
      <w:r w:rsidRPr="00781020"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  <w:t xml:space="preserve"> </w:t>
      </w: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 xml:space="preserve">시각화하는데 사용되는 </w:t>
      </w:r>
      <w:r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솔루션</w:t>
      </w:r>
    </w:p>
    <w:p w14:paraId="6BAE2236" w14:textId="77777777" w:rsidR="001F6C45" w:rsidRPr="00781020" w:rsidRDefault="001F6C45" w:rsidP="001F6C45">
      <w:pPr>
        <w:spacing w:line="360" w:lineRule="exact"/>
        <w:ind w:leftChars="300" w:left="860" w:hangingChars="100" w:hanging="200"/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</w:pP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주5</w:t>
      </w:r>
      <w:r w:rsidRPr="00781020"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  <w:t xml:space="preserve">) </w:t>
      </w: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대용량 실시간 데이터 스트리밍과 메시지 처리를 관리하는 분산 데이터 스트리밍 플랫폼</w:t>
      </w:r>
    </w:p>
    <w:p w14:paraId="12636E60" w14:textId="77777777" w:rsidR="001F6C45" w:rsidRPr="00781020" w:rsidRDefault="001F6C45" w:rsidP="001F6C45">
      <w:pPr>
        <w:spacing w:line="360" w:lineRule="exact"/>
        <w:ind w:leftChars="300" w:left="860" w:hangingChars="100" w:hanging="200"/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</w:pP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주6</w:t>
      </w:r>
      <w:r w:rsidRPr="00781020"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  <w:t xml:space="preserve">) </w:t>
      </w: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컴포넌트 기반 아키텍처 등을 지원하는 자바스크립트 기반 프론트엔드 프레임워크</w:t>
      </w:r>
    </w:p>
    <w:p w14:paraId="0B8E1CFD" w14:textId="77777777" w:rsidR="001F6C45" w:rsidRPr="00691814" w:rsidRDefault="001F6C45" w:rsidP="001F6C45">
      <w:pPr>
        <w:spacing w:line="360" w:lineRule="exact"/>
        <w:ind w:leftChars="400" w:left="880"/>
        <w:rPr>
          <w:rFonts w:ascii="KB금융 본문체 Light" w:eastAsia="KB금융 본문체 Light" w:hAnsi="KB금융 본문체 Light" w:cs="Tahoma"/>
          <w:color w:val="000000" w:themeColor="text1"/>
          <w:sz w:val="24"/>
          <w:lang w:eastAsia="ko-KR"/>
        </w:rPr>
      </w:pPr>
    </w:p>
    <w:p w14:paraId="65FACDA8" w14:textId="77777777" w:rsidR="001F6C45" w:rsidRPr="00691814" w:rsidRDefault="001F6C45" w:rsidP="001F6C45">
      <w:pPr>
        <w:spacing w:before="100" w:line="360" w:lineRule="exact"/>
        <w:ind w:leftChars="213" w:left="469" w:firstLineChars="100" w:firstLine="240"/>
        <w:rPr>
          <w:rFonts w:ascii="KB금융 본문체 Light" w:eastAsia="KB금융 본문체 Light" w:hAnsi="KB금융 본문체 Light" w:cs="Tahoma"/>
          <w:sz w:val="24"/>
        </w:rPr>
      </w:pPr>
      <w:r w:rsidRPr="00691814">
        <w:rPr>
          <w:rFonts w:ascii="KB금융 본문체 Light" w:eastAsia="KB금융 본문체 Light" w:hAnsi="KB금융 본문체 Light" w:cs="Tahoma" w:hint="eastAsia"/>
          <w:sz w:val="24"/>
        </w:rPr>
        <w:t>※</w:t>
      </w:r>
      <w:r w:rsidRPr="00691814">
        <w:rPr>
          <w:rFonts w:ascii="KB금융 본문체 Light" w:eastAsia="KB금융 본문체 Light" w:hAnsi="KB금융 본문체 Light" w:cs="Tahoma"/>
          <w:sz w:val="24"/>
        </w:rPr>
        <w:t xml:space="preserve"> 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>기존 비대면 채널 시스템 대비 변경되는 부분</w:t>
      </w:r>
    </w:p>
    <w:tbl>
      <w:tblPr>
        <w:tblW w:w="8646" w:type="dxa"/>
        <w:tblInd w:w="993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3757"/>
        <w:gridCol w:w="3614"/>
      </w:tblGrid>
      <w:tr w:rsidR="001F6C45" w:rsidRPr="00691814" w14:paraId="68C9818D" w14:textId="77777777" w:rsidTr="003D7A30">
        <w:trPr>
          <w:trHeight w:val="132"/>
        </w:trPr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61B0854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바탕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 w:val="20"/>
                <w:lang w:eastAsia="ko-KR"/>
              </w:rPr>
              <w:t>구분</w:t>
            </w:r>
          </w:p>
        </w:tc>
        <w:tc>
          <w:tcPr>
            <w:tcW w:w="3757" w:type="dxa"/>
            <w:shd w:val="clear" w:color="auto" w:fill="D9D9D9" w:themeFill="background1" w:themeFillShade="D9"/>
            <w:vAlign w:val="center"/>
          </w:tcPr>
          <w:p w14:paraId="4BF5565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바탕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 w:val="20"/>
                <w:lang w:eastAsia="ko-KR"/>
              </w:rPr>
              <w:t>AS-IS</w:t>
            </w:r>
          </w:p>
        </w:tc>
        <w:tc>
          <w:tcPr>
            <w:tcW w:w="3614" w:type="dxa"/>
            <w:shd w:val="clear" w:color="auto" w:fill="D9D9D9" w:themeFill="background1" w:themeFillShade="D9"/>
            <w:vAlign w:val="center"/>
          </w:tcPr>
          <w:p w14:paraId="1DFF5E1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color w:val="000000"/>
                <w:sz w:val="20"/>
                <w:lang w:eastAsia="ko-KR"/>
              </w:rPr>
              <w:t>TO-BE</w:t>
            </w:r>
          </w:p>
        </w:tc>
      </w:tr>
      <w:tr w:rsidR="001F6C45" w:rsidRPr="00691814" w14:paraId="4FDFAECB" w14:textId="77777777" w:rsidTr="003D7A30">
        <w:trPr>
          <w:trHeight w:val="850"/>
        </w:trPr>
        <w:tc>
          <w:tcPr>
            <w:tcW w:w="1275" w:type="dxa"/>
            <w:vAlign w:val="center"/>
          </w:tcPr>
          <w:p w14:paraId="157BFF54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아키텍처</w:t>
            </w:r>
          </w:p>
        </w:tc>
        <w:tc>
          <w:tcPr>
            <w:tcW w:w="3757" w:type="dxa"/>
            <w:shd w:val="clear" w:color="auto" w:fill="auto"/>
            <w:vAlign w:val="center"/>
          </w:tcPr>
          <w:p w14:paraId="50FEEBB8" w14:textId="77777777" w:rsidR="001F6C45" w:rsidRDefault="001F6C45" w:rsidP="003D7A30">
            <w:pPr>
              <w:widowControl w:val="0"/>
              <w:autoSpaceDE w:val="0"/>
              <w:autoSpaceDN w:val="0"/>
              <w:adjustRightInd w:val="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IaaS(VM)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기반으로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각각의 서비스가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동일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소스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,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자원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등을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공유하며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상호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종속된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구조</w:t>
            </w:r>
          </w:p>
          <w:p w14:paraId="5EA5C024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ind w:left="180" w:hangingChars="100" w:hanging="18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F608E4">
              <w:rPr>
                <w:rFonts w:ascii="맑은 고딕" w:eastAsia="맑은 고딕" w:hAnsi="맑은 고딕" w:cs="굴림체" w:hint="eastAsia"/>
                <w:noProof w:val="0"/>
                <w:color w:val="000000"/>
                <w:sz w:val="18"/>
                <w:lang w:eastAsia="ko-KR"/>
              </w:rPr>
              <w:t>※</w:t>
            </w:r>
            <w:r w:rsidRPr="00F608E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lang w:eastAsia="ko-KR"/>
              </w:rPr>
              <w:t xml:space="preserve"> </w:t>
            </w:r>
            <w:r w:rsidRPr="00F608E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18"/>
                <w:lang w:eastAsia="ko-KR"/>
              </w:rPr>
              <w:t xml:space="preserve">IaaS: </w:t>
            </w:r>
            <w:r w:rsidRPr="00F608E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lang w:eastAsia="ko-KR"/>
              </w:rPr>
              <w:t>가상</w:t>
            </w:r>
            <w:r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lang w:eastAsia="ko-KR"/>
              </w:rPr>
              <w:t xml:space="preserve"> </w:t>
            </w:r>
            <w:r w:rsidRPr="00F608E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lang w:eastAsia="ko-KR"/>
              </w:rPr>
              <w:t>서버,</w:t>
            </w:r>
            <w:r w:rsidRPr="00F608E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18"/>
                <w:lang w:eastAsia="ko-KR"/>
              </w:rPr>
              <w:t xml:space="preserve"> </w:t>
            </w:r>
            <w:r w:rsidRPr="00F608E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lang w:eastAsia="ko-KR"/>
              </w:rPr>
              <w:t>스토리지,</w:t>
            </w:r>
            <w:r w:rsidRPr="00F608E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18"/>
                <w:lang w:eastAsia="ko-KR"/>
              </w:rPr>
              <w:t xml:space="preserve"> </w:t>
            </w:r>
            <w:r w:rsidRPr="00F608E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lang w:eastAsia="ko-KR"/>
              </w:rPr>
              <w:t xml:space="preserve">네트워크 등 인프라를 </w:t>
            </w:r>
            <w:r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lang w:eastAsia="ko-KR"/>
              </w:rPr>
              <w:t>영역에 대해</w:t>
            </w:r>
            <w:r w:rsidRPr="00F608E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lang w:eastAsia="ko-KR"/>
              </w:rPr>
              <w:t xml:space="preserve"> OS, 미들웨어,</w:t>
            </w:r>
            <w:r w:rsidRPr="00F608E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18"/>
                <w:lang w:eastAsia="ko-KR"/>
              </w:rPr>
              <w:t xml:space="preserve"> </w:t>
            </w:r>
            <w:r w:rsidRPr="00F608E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lang w:eastAsia="ko-KR"/>
              </w:rPr>
              <w:t xml:space="preserve">런타임 등 </w:t>
            </w:r>
            <w:r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lang w:eastAsia="ko-KR"/>
              </w:rPr>
              <w:t>직접 설치하여 운영함</w:t>
            </w:r>
          </w:p>
        </w:tc>
        <w:tc>
          <w:tcPr>
            <w:tcW w:w="3614" w:type="dxa"/>
            <w:shd w:val="clear" w:color="auto" w:fill="auto"/>
            <w:vAlign w:val="center"/>
          </w:tcPr>
          <w:p w14:paraId="17C91E2A" w14:textId="77777777" w:rsidR="001F6C45" w:rsidRDefault="001F6C45" w:rsidP="003D7A30">
            <w:pPr>
              <w:widowControl w:val="0"/>
              <w:autoSpaceDE w:val="0"/>
              <w:autoSpaceDN w:val="0"/>
              <w:adjustRightInd w:val="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PaaS(Container)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기반으로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각각의 서비스가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개별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단위로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동작하도록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분리된 구조</w:t>
            </w:r>
          </w:p>
          <w:p w14:paraId="1996F91E" w14:textId="77777777" w:rsidR="001F6C45" w:rsidRPr="00C7042A" w:rsidRDefault="001F6C45" w:rsidP="003D7A30">
            <w:pPr>
              <w:widowControl w:val="0"/>
              <w:autoSpaceDE w:val="0"/>
              <w:autoSpaceDN w:val="0"/>
              <w:adjustRightInd w:val="0"/>
              <w:ind w:left="180" w:hangingChars="100" w:hanging="18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18"/>
                <w:szCs w:val="18"/>
                <w:lang w:eastAsia="ko-KR"/>
              </w:rPr>
            </w:pPr>
            <w:r w:rsidRPr="00C7042A">
              <w:rPr>
                <w:rFonts w:ascii="맑은 고딕" w:eastAsia="맑은 고딕" w:hAnsi="맑은 고딕" w:cs="굴림체" w:hint="eastAsia"/>
                <w:noProof w:val="0"/>
                <w:color w:val="000000"/>
                <w:sz w:val="18"/>
                <w:szCs w:val="18"/>
                <w:lang w:eastAsia="ko-KR"/>
              </w:rPr>
              <w:t>※</w:t>
            </w:r>
            <w:r w:rsidRPr="00C7042A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szCs w:val="18"/>
                <w:lang w:eastAsia="ko-KR"/>
              </w:rPr>
              <w:t xml:space="preserve"> </w:t>
            </w:r>
            <w:r w:rsidRPr="00C7042A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18"/>
                <w:szCs w:val="18"/>
                <w:lang w:eastAsia="ko-KR"/>
              </w:rPr>
              <w:t xml:space="preserve">PaaS: </w:t>
            </w:r>
            <w:r w:rsidRPr="00C7042A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szCs w:val="18"/>
                <w:lang w:eastAsia="ko-KR"/>
              </w:rPr>
              <w:t>어플리케이션 개발,</w:t>
            </w:r>
            <w:r w:rsidRPr="00C7042A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18"/>
                <w:szCs w:val="18"/>
                <w:lang w:eastAsia="ko-KR"/>
              </w:rPr>
              <w:t xml:space="preserve"> </w:t>
            </w:r>
            <w:r w:rsidRPr="00C7042A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szCs w:val="18"/>
                <w:lang w:eastAsia="ko-KR"/>
              </w:rPr>
              <w:t>배포,</w:t>
            </w:r>
            <w:r w:rsidRPr="00C7042A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18"/>
                <w:szCs w:val="18"/>
                <w:lang w:eastAsia="ko-KR"/>
              </w:rPr>
              <w:t xml:space="preserve"> </w:t>
            </w:r>
            <w:r w:rsidRPr="00C7042A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szCs w:val="18"/>
                <w:lang w:eastAsia="ko-KR"/>
              </w:rPr>
              <w:t xml:space="preserve">실행 환경과 개발 도구를 제공하는 </w:t>
            </w:r>
            <w:r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szCs w:val="18"/>
                <w:lang w:eastAsia="ko-KR"/>
              </w:rPr>
              <w:t>환경</w:t>
            </w:r>
            <w:r w:rsidRPr="00C7042A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szCs w:val="18"/>
                <w:lang w:eastAsia="ko-KR"/>
              </w:rPr>
              <w:t>으로 개발자는 어플리케이션 코드에 집중함</w:t>
            </w:r>
          </w:p>
        </w:tc>
      </w:tr>
      <w:tr w:rsidR="001F6C45" w:rsidRPr="00691814" w14:paraId="7E76DD9A" w14:textId="77777777" w:rsidTr="003D7A30">
        <w:trPr>
          <w:trHeight w:val="673"/>
        </w:trPr>
        <w:tc>
          <w:tcPr>
            <w:tcW w:w="1275" w:type="dxa"/>
          </w:tcPr>
          <w:p w14:paraId="534172BE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KB금융 본문체 Light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KB금융 본문체 Light" w:hint="eastAsia"/>
                <w:noProof w:val="0"/>
                <w:color w:val="000000"/>
                <w:sz w:val="20"/>
                <w:lang w:eastAsia="ko-KR"/>
              </w:rPr>
              <w:t>거래</w:t>
            </w:r>
            <w:r w:rsidRPr="00691814">
              <w:rPr>
                <w:rFonts w:ascii="KB금융 본문체 Light" w:eastAsia="KB금융 본문체 Light" w:hAnsi="KB금융 본문체 Light" w:cs="KB금융 본문체 Light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KB금융 본문체 Light" w:hint="eastAsia"/>
                <w:noProof w:val="0"/>
                <w:color w:val="000000"/>
                <w:sz w:val="20"/>
                <w:lang w:eastAsia="ko-KR"/>
              </w:rPr>
              <w:t>호출방식</w:t>
            </w:r>
            <w:r w:rsidRPr="00691814">
              <w:rPr>
                <w:rFonts w:ascii="KB금융 본문체 Light" w:eastAsia="KB금융 본문체 Light" w:hAnsi="KB금융 본문체 Light" w:cs="KB금융 본문체 Light"/>
                <w:noProof w:val="0"/>
                <w:color w:val="000000"/>
                <w:sz w:val="20"/>
                <w:lang w:eastAsia="ko-KR"/>
              </w:rPr>
              <w:t xml:space="preserve"> </w:t>
            </w:r>
          </w:p>
        </w:tc>
        <w:tc>
          <w:tcPr>
            <w:tcW w:w="3757" w:type="dxa"/>
            <w:shd w:val="clear" w:color="auto" w:fill="auto"/>
            <w:vAlign w:val="center"/>
          </w:tcPr>
          <w:p w14:paraId="10DBCA6D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rPr>
                <w:rFonts w:ascii="KB금융 본문체 Light" w:eastAsia="KB금융 본문체 Light" w:hAnsi="KB금융 본문체 Light" w:cs="맑은 고딕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맑은 고딕"/>
                <w:noProof w:val="0"/>
                <w:color w:val="000000"/>
                <w:sz w:val="20"/>
                <w:lang w:eastAsia="ko-KR"/>
              </w:rPr>
              <w:t>MCI</w:t>
            </w:r>
            <w:r w:rsidRPr="00691814">
              <w:rPr>
                <w:rFonts w:ascii="KB금융 본문체 Light" w:eastAsia="KB금융 본문체 Light" w:hAnsi="KB금융 본문체 Light" w:cs="맑은 고딕" w:hint="eastAsia"/>
                <w:noProof w:val="0"/>
                <w:color w:val="000000"/>
                <w:sz w:val="20"/>
                <w:lang w:eastAsia="ko-KR"/>
              </w:rPr>
              <w:t>와</w:t>
            </w:r>
            <w:r w:rsidRPr="00691814">
              <w:rPr>
                <w:rFonts w:ascii="KB금융 본문체 Light" w:eastAsia="KB금융 본문체 Light" w:hAnsi="KB금융 본문체 Light" w:cs="맑은 고딕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맑은 고딕" w:hint="eastAsia"/>
                <w:noProof w:val="0"/>
                <w:color w:val="000000"/>
                <w:sz w:val="20"/>
                <w:lang w:eastAsia="ko-KR"/>
              </w:rPr>
              <w:t>연계한</w:t>
            </w:r>
            <w:r w:rsidRPr="00691814">
              <w:rPr>
                <w:rFonts w:ascii="KB금융 본문체 Light" w:eastAsia="KB금융 본문체 Light" w:hAnsi="KB금융 본문체 Light" w:cs="맑은 고딕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맑은 고딕" w:hint="eastAsia"/>
                <w:noProof w:val="0"/>
                <w:color w:val="000000"/>
                <w:sz w:val="20"/>
                <w:lang w:eastAsia="ko-KR"/>
              </w:rPr>
              <w:t>거래코드</w:t>
            </w:r>
            <w:r w:rsidRPr="00691814">
              <w:rPr>
                <w:rFonts w:ascii="KB금융 본문체 Light" w:eastAsia="KB금융 본문체 Light" w:hAnsi="KB금융 본문체 Light" w:cs="맑은 고딕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맑은 고딕" w:hint="eastAsia"/>
                <w:noProof w:val="0"/>
                <w:color w:val="000000"/>
                <w:sz w:val="20"/>
                <w:lang w:eastAsia="ko-KR"/>
              </w:rPr>
              <w:t>기반의</w:t>
            </w:r>
            <w:r w:rsidRPr="00691814">
              <w:rPr>
                <w:rFonts w:ascii="KB금융 본문체 Light" w:eastAsia="KB금융 본문체 Light" w:hAnsi="KB금융 본문체 Light" w:cs="맑은 고딕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맑은 고딕" w:hint="eastAsia"/>
                <w:noProof w:val="0"/>
                <w:color w:val="000000"/>
                <w:sz w:val="20"/>
                <w:lang w:eastAsia="ko-KR"/>
              </w:rPr>
              <w:t>표준전문</w:t>
            </w:r>
            <w:r w:rsidRPr="00691814">
              <w:rPr>
                <w:rFonts w:ascii="KB금융 본문체 Light" w:eastAsia="KB금융 본문체 Light" w:hAnsi="KB금융 본문체 Light" w:cs="맑은 고딕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맑은 고딕" w:hint="eastAsia"/>
                <w:noProof w:val="0"/>
                <w:color w:val="000000"/>
                <w:sz w:val="20"/>
                <w:lang w:eastAsia="ko-KR"/>
              </w:rPr>
              <w:t>호출</w:t>
            </w:r>
          </w:p>
        </w:tc>
        <w:tc>
          <w:tcPr>
            <w:tcW w:w="3614" w:type="dxa"/>
            <w:shd w:val="clear" w:color="auto" w:fill="auto"/>
            <w:vAlign w:val="center"/>
          </w:tcPr>
          <w:p w14:paraId="5AF1848C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rPr>
                <w:rFonts w:ascii="KB금융 본문체 Light" w:eastAsia="KB금융 본문체 Light" w:hAnsi="KB금융 본문체 Light" w:cs="맑은 고딕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맑은 고딕" w:hint="eastAsia"/>
                <w:noProof w:val="0"/>
                <w:color w:val="000000"/>
                <w:sz w:val="20"/>
                <w:lang w:eastAsia="ko-KR"/>
              </w:rPr>
              <w:t>내부</w:t>
            </w:r>
            <w:r w:rsidRPr="00691814">
              <w:rPr>
                <w:rFonts w:ascii="KB금융 본문체 Light" w:eastAsia="KB금융 본문체 Light" w:hAnsi="KB금융 본문체 Light" w:cs="맑은 고딕"/>
                <w:noProof w:val="0"/>
                <w:color w:val="000000"/>
                <w:sz w:val="20"/>
                <w:lang w:eastAsia="ko-KR"/>
              </w:rPr>
              <w:t xml:space="preserve"> </w:t>
            </w:r>
            <w:proofErr w:type="spellStart"/>
            <w:r w:rsidRPr="00691814">
              <w:rPr>
                <w:rFonts w:ascii="KB금융 본문체 Light" w:eastAsia="KB금융 본문체 Light" w:hAnsi="KB금융 본문체 Light" w:cs="맑은 고딕" w:hint="eastAsia"/>
                <w:noProof w:val="0"/>
                <w:color w:val="000000"/>
                <w:sz w:val="20"/>
                <w:lang w:eastAsia="ko-KR"/>
              </w:rPr>
              <w:t>K</w:t>
            </w:r>
            <w:r w:rsidRPr="00691814">
              <w:rPr>
                <w:rFonts w:ascii="KB금융 본문체 Light" w:eastAsia="KB금융 본문체 Light" w:hAnsi="KB금융 본문체 Light" w:cs="맑은 고딕"/>
                <w:noProof w:val="0"/>
                <w:color w:val="000000"/>
                <w:sz w:val="20"/>
                <w:lang w:eastAsia="ko-KR"/>
              </w:rPr>
              <w:t>BaaS</w:t>
            </w:r>
            <w:proofErr w:type="spellEnd"/>
            <w:r w:rsidRPr="00691814">
              <w:rPr>
                <w:rFonts w:ascii="KB금융 본문체 Light" w:eastAsia="KB금융 본문체 Light" w:hAnsi="KB금융 본문체 Light" w:cs="맑은 고딕"/>
                <w:noProof w:val="0"/>
                <w:color w:val="000000"/>
                <w:sz w:val="20"/>
                <w:lang w:eastAsia="ko-KR"/>
              </w:rPr>
              <w:t>(API G/W)</w:t>
            </w:r>
            <w:r w:rsidRPr="00691814">
              <w:rPr>
                <w:rFonts w:ascii="KB금융 본문체 Light" w:eastAsia="KB금융 본문체 Light" w:hAnsi="KB금융 본문체 Light" w:cs="맑은 고딕" w:hint="eastAsia"/>
                <w:noProof w:val="0"/>
                <w:color w:val="000000"/>
                <w:sz w:val="20"/>
                <w:lang w:eastAsia="ko-KR"/>
              </w:rPr>
              <w:t>와</w:t>
            </w:r>
            <w:r w:rsidRPr="00691814">
              <w:rPr>
                <w:rFonts w:ascii="KB금융 본문체 Light" w:eastAsia="KB금융 본문체 Light" w:hAnsi="KB금융 본문체 Light" w:cs="맑은 고딕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맑은 고딕" w:hint="eastAsia"/>
                <w:noProof w:val="0"/>
                <w:color w:val="000000"/>
                <w:sz w:val="20"/>
                <w:lang w:eastAsia="ko-KR"/>
              </w:rPr>
              <w:t>연계한</w:t>
            </w:r>
            <w:r w:rsidRPr="00691814">
              <w:rPr>
                <w:rFonts w:ascii="KB금융 본문체 Light" w:eastAsia="KB금융 본문체 Light" w:hAnsi="KB금융 본문체 Light" w:cs="맑은 고딕"/>
                <w:noProof w:val="0"/>
                <w:color w:val="000000"/>
                <w:sz w:val="20"/>
                <w:lang w:eastAsia="ko-KR"/>
              </w:rPr>
              <w:t xml:space="preserve"> API </w:t>
            </w:r>
            <w:r w:rsidRPr="00691814">
              <w:rPr>
                <w:rFonts w:ascii="KB금융 본문체 Light" w:eastAsia="KB금융 본문체 Light" w:hAnsi="KB금융 본문체 Light" w:cs="맑은 고딕" w:hint="eastAsia"/>
                <w:noProof w:val="0"/>
                <w:color w:val="000000"/>
                <w:sz w:val="20"/>
                <w:lang w:eastAsia="ko-KR"/>
              </w:rPr>
              <w:t>기반의</w:t>
            </w:r>
            <w:r w:rsidRPr="00691814">
              <w:rPr>
                <w:rFonts w:ascii="KB금융 본문체 Light" w:eastAsia="KB금융 본문체 Light" w:hAnsi="KB금융 본문체 Light" w:cs="맑은 고딕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맑은 고딕" w:hint="eastAsia"/>
                <w:noProof w:val="0"/>
                <w:color w:val="000000"/>
                <w:sz w:val="20"/>
                <w:lang w:eastAsia="ko-KR"/>
              </w:rPr>
              <w:t>서비스</w:t>
            </w:r>
            <w:r w:rsidRPr="00691814">
              <w:rPr>
                <w:rFonts w:ascii="KB금융 본문체 Light" w:eastAsia="KB금융 본문체 Light" w:hAnsi="KB금융 본문체 Light" w:cs="맑은 고딕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맑은 고딕" w:hint="eastAsia"/>
                <w:noProof w:val="0"/>
                <w:color w:val="000000"/>
                <w:sz w:val="20"/>
                <w:lang w:eastAsia="ko-KR"/>
              </w:rPr>
              <w:t>호출</w:t>
            </w:r>
          </w:p>
        </w:tc>
      </w:tr>
      <w:tr w:rsidR="001F6C45" w:rsidRPr="00691814" w14:paraId="097F4FAE" w14:textId="77777777" w:rsidTr="003D7A30">
        <w:trPr>
          <w:trHeight w:val="385"/>
        </w:trPr>
        <w:tc>
          <w:tcPr>
            <w:tcW w:w="1275" w:type="dxa"/>
            <w:vAlign w:val="center"/>
          </w:tcPr>
          <w:p w14:paraId="3120489E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변경관리</w:t>
            </w:r>
          </w:p>
        </w:tc>
        <w:tc>
          <w:tcPr>
            <w:tcW w:w="3757" w:type="dxa"/>
            <w:shd w:val="clear" w:color="auto" w:fill="auto"/>
            <w:vAlign w:val="center"/>
          </w:tcPr>
          <w:p w14:paraId="3E8EAFFD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KB통합품질관리시스템(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>IQMS)</w:t>
            </w:r>
          </w:p>
        </w:tc>
        <w:tc>
          <w:tcPr>
            <w:tcW w:w="3614" w:type="dxa"/>
            <w:shd w:val="clear" w:color="auto" w:fill="auto"/>
            <w:vAlign w:val="center"/>
          </w:tcPr>
          <w:p w14:paraId="0302478B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KB빌드배포 자동화시스템 (IQPLUS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>)</w:t>
            </w:r>
          </w:p>
        </w:tc>
      </w:tr>
      <w:tr w:rsidR="001F6C45" w:rsidRPr="00691814" w14:paraId="5C5111BC" w14:textId="77777777" w:rsidTr="003D7A30">
        <w:trPr>
          <w:trHeight w:val="730"/>
        </w:trPr>
        <w:tc>
          <w:tcPr>
            <w:tcW w:w="1275" w:type="dxa"/>
            <w:vAlign w:val="center"/>
          </w:tcPr>
          <w:p w14:paraId="742071D2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형상관리</w:t>
            </w:r>
          </w:p>
        </w:tc>
        <w:tc>
          <w:tcPr>
            <w:tcW w:w="3757" w:type="dxa"/>
            <w:shd w:val="clear" w:color="auto" w:fill="auto"/>
            <w:vAlign w:val="center"/>
          </w:tcPr>
          <w:p w14:paraId="1BBB6B2F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서비스 마다 독립적인 형상관리 저장소를 사용하지 않음</w:t>
            </w:r>
          </w:p>
        </w:tc>
        <w:tc>
          <w:tcPr>
            <w:tcW w:w="3614" w:type="dxa"/>
            <w:shd w:val="clear" w:color="auto" w:fill="auto"/>
            <w:vAlign w:val="center"/>
          </w:tcPr>
          <w:p w14:paraId="000BB5FB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서비스 마다 독립적인 형상관리 저장소(git)를 사용</w:t>
            </w:r>
          </w:p>
        </w:tc>
      </w:tr>
      <w:tr w:rsidR="001F6C45" w:rsidRPr="00691814" w14:paraId="6AEED823" w14:textId="77777777" w:rsidTr="003D7A30">
        <w:trPr>
          <w:trHeight w:val="697"/>
        </w:trPr>
        <w:tc>
          <w:tcPr>
            <w:tcW w:w="1275" w:type="dxa"/>
            <w:vAlign w:val="center"/>
          </w:tcPr>
          <w:p w14:paraId="2D2231F1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DB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구축</w:t>
            </w:r>
          </w:p>
        </w:tc>
        <w:tc>
          <w:tcPr>
            <w:tcW w:w="3757" w:type="dxa"/>
            <w:shd w:val="clear" w:color="auto" w:fill="auto"/>
            <w:vAlign w:val="center"/>
          </w:tcPr>
          <w:p w14:paraId="13E2A719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채널에 별도 DB를 구축하지 않고 화면에서 MCI로 금융복합플랫폼, 상품처리계 연계</w:t>
            </w:r>
          </w:p>
        </w:tc>
        <w:tc>
          <w:tcPr>
            <w:tcW w:w="3614" w:type="dxa"/>
            <w:shd w:val="clear" w:color="auto" w:fill="auto"/>
            <w:vAlign w:val="center"/>
          </w:tcPr>
          <w:p w14:paraId="79311490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채널에 별도 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>DB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를 구축하여 내부 거래 수행</w:t>
            </w:r>
          </w:p>
        </w:tc>
      </w:tr>
    </w:tbl>
    <w:p w14:paraId="327F28E6" w14:textId="281C11D2" w:rsidR="001F6C45" w:rsidRPr="00B639A2" w:rsidRDefault="001F6C45" w:rsidP="001F6C45">
      <w:pPr>
        <w:pStyle w:val="31"/>
      </w:pPr>
      <w:r>
        <w:br w:type="page"/>
      </w:r>
      <w:bookmarkStart w:id="57" w:name="_Toc229321852"/>
      <w:r w:rsidR="00F82440">
        <w:lastRenderedPageBreak/>
        <w:t>1.2</w:t>
      </w:r>
      <w:r w:rsidRPr="00691814">
        <w:t xml:space="preserve"> </w:t>
      </w:r>
      <w:r w:rsidRPr="00691814">
        <w:rPr>
          <w:rFonts w:hint="eastAsia"/>
        </w:rPr>
        <w:t>개발 상세 내용</w:t>
      </w:r>
      <w:bookmarkEnd w:id="57"/>
      <w:r>
        <w:rPr>
          <w:rFonts w:hint="eastAsia"/>
        </w:rPr>
        <w:t xml:space="preserve"> </w:t>
      </w:r>
    </w:p>
    <w:p w14:paraId="55E26166" w14:textId="77777777" w:rsidR="001F6C45" w:rsidRPr="00691814" w:rsidRDefault="001F6C45" w:rsidP="001F6C45">
      <w:pPr>
        <w:autoSpaceDE w:val="0"/>
        <w:autoSpaceDN w:val="0"/>
        <w:adjustRightInd w:val="0"/>
        <w:ind w:leftChars="293" w:left="1005" w:hanging="360"/>
        <w:rPr>
          <w:rFonts w:ascii="KB금융 본문체 Light" w:eastAsia="KB금융 본문체 Light" w:hAnsi="KB금융 본문체 Light" w:cs="Tahoma"/>
          <w:sz w:val="24"/>
          <w:lang w:eastAsia="ko-KR"/>
        </w:rPr>
      </w:pPr>
      <w:r w:rsidRPr="00691814">
        <w:rPr>
          <w:rFonts w:ascii="KB금융 본문체 Light" w:eastAsia="KB금융 본문체 Light" w:hAnsi="KB금융 본문체 Light" w:cs="KB금융 본문체 Medium" w:hint="eastAsia"/>
          <w:noProof w:val="0"/>
          <w:sz w:val="24"/>
          <w:szCs w:val="24"/>
          <w:lang w:eastAsia="ko-KR"/>
        </w:rPr>
        <w:t>-</w:t>
      </w:r>
      <w:r w:rsidRPr="00691814">
        <w:rPr>
          <w:rFonts w:ascii="KB금융 본문체 Light" w:eastAsia="KB금융 본문체 Light" w:hAnsi="KB금융 본문체 Light" w:cs="KB금융 본문체 Medium"/>
          <w:noProof w:val="0"/>
          <w:sz w:val="24"/>
          <w:szCs w:val="24"/>
          <w:lang w:eastAsia="ko-KR"/>
        </w:rPr>
        <w:t xml:space="preserve"> 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비대면 아키텍쳐 재설계 및 인프라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 구축</w:t>
      </w:r>
    </w:p>
    <w:tbl>
      <w:tblPr>
        <w:tblW w:w="8788" w:type="dxa"/>
        <w:tblInd w:w="851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127"/>
        <w:gridCol w:w="5244"/>
      </w:tblGrid>
      <w:tr w:rsidR="001F6C45" w:rsidRPr="00691814" w14:paraId="65516ED0" w14:textId="77777777" w:rsidTr="003D7A30">
        <w:trPr>
          <w:trHeight w:val="346"/>
        </w:trPr>
        <w:tc>
          <w:tcPr>
            <w:tcW w:w="1417" w:type="dxa"/>
            <w:shd w:val="clear" w:color="auto" w:fill="D9D9D9" w:themeFill="background1" w:themeFillShade="D9"/>
          </w:tcPr>
          <w:p w14:paraId="68BF5E5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기능구분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1092489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주요내용</w:t>
            </w:r>
          </w:p>
        </w:tc>
        <w:tc>
          <w:tcPr>
            <w:tcW w:w="5244" w:type="dxa"/>
            <w:shd w:val="clear" w:color="auto" w:fill="D9D9D9" w:themeFill="background1" w:themeFillShade="D9"/>
          </w:tcPr>
          <w:p w14:paraId="56F738F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상세</w:t>
            </w:r>
          </w:p>
        </w:tc>
      </w:tr>
      <w:tr w:rsidR="001F6C45" w:rsidRPr="00691814" w14:paraId="711EA19B" w14:textId="77777777" w:rsidTr="003D7A30">
        <w:trPr>
          <w:trHeight w:val="1091"/>
        </w:trPr>
        <w:tc>
          <w:tcPr>
            <w:tcW w:w="1417" w:type="dxa"/>
            <w:vMerge w:val="restart"/>
            <w:vAlign w:val="center"/>
          </w:tcPr>
          <w:p w14:paraId="001510E9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아키텍쳐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설계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3366AF9" w14:textId="77777777" w:rsidR="001F6C45" w:rsidRPr="00691814" w:rsidRDefault="001F6C45" w:rsidP="003D7A30">
            <w:pPr>
              <w:spacing w:line="240" w:lineRule="atLeast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시스템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아키텍쳐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설계</w:t>
            </w:r>
          </w:p>
        </w:tc>
        <w:tc>
          <w:tcPr>
            <w:tcW w:w="5244" w:type="dxa"/>
            <w:vAlign w:val="center"/>
          </w:tcPr>
          <w:p w14:paraId="19B2B25F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서비스별 독립성, 확장 유연성을 가질 수 있는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OCP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플랫폼 구축</w:t>
            </w:r>
          </w:p>
          <w:p w14:paraId="77719471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 기존 화면 액션(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JSP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) 및 업무 개발영역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(JAVA)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을 PaaS 로 설계</w:t>
            </w:r>
          </w:p>
          <w:p w14:paraId="5B589A27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운영 클러스터를 단일 클러스터로 구성하되 향후 운영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2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그룹으로 확장할 수 있도록 설계</w:t>
            </w:r>
          </w:p>
        </w:tc>
      </w:tr>
      <w:tr w:rsidR="001F6C45" w:rsidRPr="00691814" w14:paraId="0806EA4F" w14:textId="77777777" w:rsidTr="003D7A30">
        <w:trPr>
          <w:trHeight w:val="727"/>
        </w:trPr>
        <w:tc>
          <w:tcPr>
            <w:tcW w:w="1417" w:type="dxa"/>
            <w:vMerge/>
            <w:vAlign w:val="center"/>
          </w:tcPr>
          <w:p w14:paraId="3F2AB68A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64A99017" w14:textId="77777777" w:rsidR="001F6C45" w:rsidRPr="00691814" w:rsidRDefault="001F6C45" w:rsidP="003D7A30">
            <w:pPr>
              <w:spacing w:line="240" w:lineRule="atLeast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대용량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아키텍쳐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설계</w:t>
            </w:r>
          </w:p>
        </w:tc>
        <w:tc>
          <w:tcPr>
            <w:tcW w:w="5244" w:type="dxa"/>
            <w:vAlign w:val="center"/>
          </w:tcPr>
          <w:p w14:paraId="5809B8E4" w14:textId="77777777" w:rsidR="001F6C45" w:rsidRPr="00691814" w:rsidRDefault="001F6C45" w:rsidP="003D7A30">
            <w:pPr>
              <w:spacing w:before="60" w:after="60"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대용량 수용가능 아키텍처 필요하며 시스템 사용자 증가에 대비한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아키텍쳐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설계</w:t>
            </w:r>
          </w:p>
        </w:tc>
      </w:tr>
      <w:tr w:rsidR="001F6C45" w:rsidRPr="00691814" w14:paraId="7161210E" w14:textId="77777777" w:rsidTr="003D7A30">
        <w:trPr>
          <w:trHeight w:val="771"/>
        </w:trPr>
        <w:tc>
          <w:tcPr>
            <w:tcW w:w="1417" w:type="dxa"/>
            <w:vMerge w:val="restart"/>
            <w:vAlign w:val="center"/>
          </w:tcPr>
          <w:p w14:paraId="0C578642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모니터링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4C6563D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시스템 모니터링</w:t>
            </w:r>
          </w:p>
        </w:tc>
        <w:tc>
          <w:tcPr>
            <w:tcW w:w="5244" w:type="dxa"/>
            <w:vAlign w:val="center"/>
          </w:tcPr>
          <w:p w14:paraId="17E727D9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OCP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클러스터 內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Prometheus </w:t>
            </w:r>
            <w:r w:rsidRPr="00AD03AD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주7</w:t>
            </w:r>
            <w:r w:rsidRPr="00AD03AD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를 활용하여 클러스터 상태,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노드 리소스 등 모니터링</w:t>
            </w:r>
          </w:p>
          <w:p w14:paraId="19F06077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컨테이너,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어플리케이션 등 성능 모니터링</w:t>
            </w:r>
          </w:p>
          <w:p w14:paraId="35B16449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 추가 컴포넌트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(</w:t>
            </w:r>
            <w:proofErr w:type="spellStart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thanos</w:t>
            </w:r>
            <w:proofErr w:type="spellEnd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, node-exporter, metric-server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등</w:t>
            </w:r>
            <w:r w:rsidRPr="00AD03AD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</w:t>
            </w:r>
            <w:proofErr w:type="spellEnd"/>
            <w:r w:rsidRPr="00AD03AD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8</w:t>
            </w:r>
            <w:r w:rsidRPr="00AD03AD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)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를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동일 노드에 설치하여 사용할 수 있음</w:t>
            </w:r>
          </w:p>
        </w:tc>
      </w:tr>
      <w:tr w:rsidR="001F6C45" w:rsidRPr="00691814" w14:paraId="1C64EBD4" w14:textId="77777777" w:rsidTr="003D7A30">
        <w:trPr>
          <w:trHeight w:val="771"/>
        </w:trPr>
        <w:tc>
          <w:tcPr>
            <w:tcW w:w="1417" w:type="dxa"/>
            <w:vMerge/>
            <w:vAlign w:val="center"/>
          </w:tcPr>
          <w:p w14:paraId="363DFC70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030A3353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실시간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MSA</w:t>
            </w:r>
          </w:p>
          <w:p w14:paraId="395FBA70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거래 추적 기능 적용</w:t>
            </w:r>
          </w:p>
        </w:tc>
        <w:tc>
          <w:tcPr>
            <w:tcW w:w="5244" w:type="dxa"/>
            <w:vAlign w:val="center"/>
          </w:tcPr>
          <w:p w14:paraId="288038E0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Service Mesh(</w:t>
            </w:r>
            <w:proofErr w:type="spellStart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istio</w:t>
            </w:r>
            <w:proofErr w:type="spellEnd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)</w:t>
            </w:r>
            <w:r w:rsidRPr="00AD03AD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주9</w:t>
            </w:r>
            <w:r w:rsidRPr="00AD03AD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를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적용하여 </w:t>
            </w:r>
            <w:proofErr w:type="spellStart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K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iali</w:t>
            </w:r>
            <w:proofErr w:type="spellEnd"/>
            <w:r w:rsidRPr="00AD03AD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 xml:space="preserve"> 주1</w:t>
            </w:r>
            <w:r w:rsidRPr="00AD03AD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0)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, Jaeger</w:t>
            </w:r>
            <w:r w:rsidRPr="00AD03AD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주1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1</w:t>
            </w:r>
            <w:r w:rsidRPr="00AD03AD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를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통한 서비스 트래픽 및 성능 모니터링 시각화</w:t>
            </w:r>
          </w:p>
          <w:p w14:paraId="5A12C037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향후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MSA</w:t>
            </w:r>
            <w:r w:rsidRPr="00AF6328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</w:t>
            </w:r>
            <w:r w:rsidRPr="00AF6328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12)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업무 확대를 고려하여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Service Mesh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설계</w:t>
            </w:r>
          </w:p>
        </w:tc>
      </w:tr>
      <w:tr w:rsidR="001F6C45" w:rsidRPr="00691814" w14:paraId="37C524FF" w14:textId="77777777" w:rsidTr="003D7A30">
        <w:trPr>
          <w:trHeight w:val="771"/>
        </w:trPr>
        <w:tc>
          <w:tcPr>
            <w:tcW w:w="1417" w:type="dxa"/>
            <w:vMerge/>
            <w:vAlign w:val="center"/>
          </w:tcPr>
          <w:p w14:paraId="66B7E26E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37767B91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실시간 어플리케이션 </w:t>
            </w:r>
          </w:p>
          <w:p w14:paraId="576F28D7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로그 조회</w:t>
            </w:r>
          </w:p>
        </w:tc>
        <w:tc>
          <w:tcPr>
            <w:tcW w:w="5244" w:type="dxa"/>
            <w:vAlign w:val="center"/>
          </w:tcPr>
          <w:p w14:paraId="5E7E9EAA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E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lasticsearch</w:t>
            </w:r>
            <w:r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주1</w:t>
            </w:r>
            <w:r w:rsidRPr="00167139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3)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와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K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ibana</w:t>
            </w:r>
            <w:r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주1</w:t>
            </w:r>
            <w:r w:rsidRPr="00167139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4)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를 통한 통합 로그 조회로 개발 편의성 향상</w:t>
            </w:r>
          </w:p>
          <w:p w14:paraId="3A99C270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Kafka를 이용하여 로그데이터 유실을 방지하고 향후 업무 확장 시에 안정적으로 로그 적재할 수 있도록 구축 </w:t>
            </w:r>
          </w:p>
        </w:tc>
      </w:tr>
      <w:tr w:rsidR="001F6C45" w:rsidRPr="00691814" w14:paraId="5FB00A69" w14:textId="77777777" w:rsidTr="003D7A30">
        <w:trPr>
          <w:trHeight w:val="708"/>
        </w:trPr>
        <w:tc>
          <w:tcPr>
            <w:tcW w:w="1417" w:type="dxa"/>
            <w:vAlign w:val="center"/>
          </w:tcPr>
          <w:p w14:paraId="21290A1A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시스템 연계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E755B84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외부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연계시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내부AP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I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</w:p>
          <w:p w14:paraId="3744A926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G/W, EAI 활용</w:t>
            </w:r>
          </w:p>
        </w:tc>
        <w:tc>
          <w:tcPr>
            <w:tcW w:w="5244" w:type="dxa"/>
            <w:vAlign w:val="center"/>
          </w:tcPr>
          <w:p w14:paraId="6019FA9C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코어뱅킹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(상품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처리계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등)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,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금융복합플랫폼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연계시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전행표준인 내부API G/W or EAI를 통해 연계</w:t>
            </w:r>
          </w:p>
        </w:tc>
      </w:tr>
      <w:tr w:rsidR="001F6C45" w:rsidRPr="00691814" w14:paraId="7F44FCFD" w14:textId="77777777" w:rsidTr="003D7A30">
        <w:trPr>
          <w:trHeight w:val="703"/>
        </w:trPr>
        <w:tc>
          <w:tcPr>
            <w:tcW w:w="1417" w:type="dxa"/>
            <w:vAlign w:val="center"/>
          </w:tcPr>
          <w:p w14:paraId="7F8C52E1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형상/변경</w:t>
            </w:r>
          </w:p>
          <w:p w14:paraId="455481CA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관리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6040C8E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업무소스 IQ+ CI/CD</w:t>
            </w:r>
          </w:p>
          <w:p w14:paraId="74628C2F" w14:textId="77777777" w:rsidR="001F6C45" w:rsidRPr="00691814" w:rsidRDefault="001F6C45" w:rsidP="003D7A30">
            <w:pPr>
              <w:spacing w:line="240" w:lineRule="atLeast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배포 방식 변경</w:t>
            </w:r>
          </w:p>
        </w:tc>
        <w:tc>
          <w:tcPr>
            <w:tcW w:w="5244" w:type="dxa"/>
            <w:vAlign w:val="center"/>
          </w:tcPr>
          <w:p w14:paraId="03A8D6CC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 신속한 업무 개발 및 지속적인 배포를 위해 CI/CD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파이프라인 구성</w:t>
            </w:r>
          </w:p>
        </w:tc>
      </w:tr>
      <w:tr w:rsidR="001F6C45" w:rsidRPr="00691814" w14:paraId="32D917DD" w14:textId="77777777" w:rsidTr="003D7A30">
        <w:trPr>
          <w:trHeight w:val="723"/>
        </w:trPr>
        <w:tc>
          <w:tcPr>
            <w:tcW w:w="1417" w:type="dxa"/>
            <w:vAlign w:val="center"/>
          </w:tcPr>
          <w:p w14:paraId="14AA6E8C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KafKa</w:t>
            </w:r>
            <w:proofErr w:type="spellEnd"/>
          </w:p>
          <w:p w14:paraId="695FB56B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시스템 구축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7BFAB6E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안정적인 로그 적재</w:t>
            </w:r>
          </w:p>
          <w:p w14:paraId="2F206178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시스템</w:t>
            </w:r>
          </w:p>
        </w:tc>
        <w:tc>
          <w:tcPr>
            <w:tcW w:w="5244" w:type="dxa"/>
            <w:vAlign w:val="center"/>
          </w:tcPr>
          <w:p w14:paraId="08480F84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Kraft Controller</w:t>
            </w:r>
            <w:r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주1</w:t>
            </w:r>
            <w:r w:rsidRPr="00167139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6)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를 이용하여 구축</w:t>
            </w:r>
          </w:p>
          <w:p w14:paraId="4F87E30A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Chars="64" w:left="341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>o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3.8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이상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K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r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aft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버전: Zookeeper</w:t>
            </w:r>
            <w:r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주1</w:t>
            </w:r>
            <w:r w:rsidRPr="00167139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7)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없이 Kafka 노드들이 직접 메타데이터를 저장하고 관리하는 버전</w:t>
            </w:r>
          </w:p>
          <w:p w14:paraId="2B1DD74B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Chars="64" w:left="341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>o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sz w:val="20"/>
                <w:lang w:eastAsia="ko-KR"/>
              </w:rPr>
              <w:t>KRaft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sz w:val="20"/>
                <w:lang w:eastAsia="ko-KR"/>
              </w:rPr>
              <w:t xml:space="preserve"> Controllers와 Broker를 분리 구성</w:t>
            </w:r>
            <w:r w:rsidRPr="00691814">
              <w:rPr>
                <w:rFonts w:ascii="KB금융 본문체 Light" w:eastAsia="KB금융 본문체 Light" w:cs="굴림체"/>
                <w:noProof w:val="0"/>
                <w:sz w:val="20"/>
                <w:lang w:eastAsia="ko-KR"/>
              </w:rPr>
              <w:t xml:space="preserve">: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sz w:val="20"/>
                <w:lang w:eastAsia="ko-KR"/>
              </w:rPr>
              <w:t>클러스터 안정성,</w:t>
            </w:r>
            <w:r w:rsidRPr="00691814">
              <w:rPr>
                <w:rFonts w:ascii="KB금융 본문체 Light" w:eastAsia="KB금융 본문체 Light" w:cs="굴림체"/>
                <w:noProof w:val="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sz w:val="20"/>
                <w:lang w:eastAsia="ko-KR"/>
              </w:rPr>
              <w:t>컨트롤러 노드 경량화 및 향후 업무가 늘어날 것을 대비하여 동일한 노드에서 운영하지 않고 분리하여 구성</w:t>
            </w:r>
          </w:p>
        </w:tc>
      </w:tr>
      <w:tr w:rsidR="001F6C45" w:rsidRPr="00691814" w14:paraId="54A69982" w14:textId="77777777" w:rsidTr="003D7A30">
        <w:trPr>
          <w:trHeight w:val="723"/>
        </w:trPr>
        <w:tc>
          <w:tcPr>
            <w:tcW w:w="1417" w:type="dxa"/>
            <w:vAlign w:val="center"/>
          </w:tcPr>
          <w:p w14:paraId="4D7534ED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lastRenderedPageBreak/>
              <w:t>DB동기화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47C586B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단방향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DB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동기화 설계</w:t>
            </w:r>
          </w:p>
        </w:tc>
        <w:tc>
          <w:tcPr>
            <w:tcW w:w="5244" w:type="dxa"/>
            <w:vAlign w:val="center"/>
          </w:tcPr>
          <w:p w14:paraId="5158BF10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단방향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DB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동기화 설계 및 구현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(CDC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를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활용하여 구현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)</w:t>
            </w:r>
          </w:p>
        </w:tc>
      </w:tr>
      <w:tr w:rsidR="001F6C45" w:rsidRPr="00691814" w14:paraId="731DEF3F" w14:textId="77777777" w:rsidTr="003D7A30">
        <w:trPr>
          <w:trHeight w:val="723"/>
        </w:trPr>
        <w:tc>
          <w:tcPr>
            <w:tcW w:w="1417" w:type="dxa"/>
            <w:vAlign w:val="center"/>
          </w:tcPr>
          <w:p w14:paraId="165C021F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백업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2CA1655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리눅스 서버 및 </w:t>
            </w:r>
          </w:p>
          <w:p w14:paraId="7DC7A81F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클러스터 백업</w:t>
            </w:r>
          </w:p>
        </w:tc>
        <w:tc>
          <w:tcPr>
            <w:tcW w:w="5244" w:type="dxa"/>
            <w:vAlign w:val="center"/>
          </w:tcPr>
          <w:p w14:paraId="6F89A705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개발,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스테이징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, 운영 모두 백업</w:t>
            </w:r>
          </w:p>
          <w:p w14:paraId="0ED94B1A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Bastion</w:t>
            </w:r>
            <w:r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주1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8</w:t>
            </w:r>
            <w:r w:rsidRPr="00167139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, EFK,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kafka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서버 대상으로 백업 수행</w:t>
            </w:r>
          </w:p>
          <w:p w14:paraId="4122E7A8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200" w:hangingChars="100" w:hanging="200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 클러스터(master, worker, infra (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coreOS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, 표준OS가 아님)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)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에 대한 백업은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etcd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백업</w:t>
            </w:r>
            <w:r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</w:t>
            </w:r>
            <w:proofErr w:type="spellEnd"/>
            <w:r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1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9</w:t>
            </w:r>
            <w:r w:rsidRPr="00167139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을 기본으로 하며 향후 구체적으로 설계 예정</w:t>
            </w:r>
          </w:p>
        </w:tc>
      </w:tr>
    </w:tbl>
    <w:p w14:paraId="5E702E35" w14:textId="77777777" w:rsidR="001F6C45" w:rsidRPr="00AD03AD" w:rsidRDefault="001F6C45" w:rsidP="001F6C45">
      <w:pPr>
        <w:ind w:left="1161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  <w:r w:rsidRPr="00AD03AD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주7</w:t>
      </w:r>
      <w:r w:rsidRPr="00AD03AD"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) </w:t>
      </w:r>
      <w:r w:rsidRPr="00AD03AD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시스템 및 어플리케이션 성능 모니터링을 위한 오픈소스 도구</w:t>
      </w:r>
    </w:p>
    <w:p w14:paraId="10A99DDE" w14:textId="77777777" w:rsidR="001F6C45" w:rsidRDefault="001F6C45" w:rsidP="001F6C45">
      <w:pPr>
        <w:ind w:left="1161"/>
        <w:rPr>
          <w:rFonts w:ascii="KB금융 본문체 Light" w:eastAsia="KB금융 본문체 Light" w:cs="굴림체"/>
          <w:noProof w:val="0"/>
          <w:color w:val="000000"/>
          <w:sz w:val="20"/>
          <w:lang w:eastAsia="ko-KR"/>
        </w:rPr>
      </w:pPr>
      <w:r w:rsidRPr="00AD03AD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주8</w:t>
      </w:r>
      <w:r w:rsidRPr="00AD03AD"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) </w:t>
      </w:r>
      <w:r w:rsidRPr="00AD03AD">
        <w:rPr>
          <w:rFonts w:ascii="KB금융 본문체 Light" w:eastAsia="KB금융 본문체 Light" w:cs="굴림체" w:hint="eastAsia"/>
          <w:noProof w:val="0"/>
          <w:color w:val="000000"/>
          <w:sz w:val="20"/>
          <w:lang w:eastAsia="ko-KR"/>
        </w:rPr>
        <w:t>시스템과 클러스터의 모니터링 지표를 수집하여 중앙에서 통합 모니터링을 가능하게 도와주는 도구</w:t>
      </w:r>
    </w:p>
    <w:p w14:paraId="561A15BA" w14:textId="77777777" w:rsidR="001F6C45" w:rsidRDefault="001F6C45" w:rsidP="001F6C45">
      <w:pPr>
        <w:ind w:left="1161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주9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>) MSA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어플리케이션 간 통신,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 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보안,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 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트래픽 제어, 모니터링을 자동으로 처리하는 시스템</w:t>
      </w:r>
    </w:p>
    <w:p w14:paraId="41C076BC" w14:textId="77777777" w:rsidR="001F6C45" w:rsidRDefault="001F6C45" w:rsidP="001F6C45">
      <w:pPr>
        <w:ind w:left="1161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주1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>0) MSA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서비스매쉬 내의 서비스 연결 관계와 트래픽 흐름을 시각화해주는 모니터링 도구</w:t>
      </w:r>
    </w:p>
    <w:p w14:paraId="0F97CEEF" w14:textId="77777777" w:rsidR="001F6C45" w:rsidRDefault="001F6C45" w:rsidP="001F6C45">
      <w:pPr>
        <w:ind w:left="1161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주1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1) 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분산된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 MSA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서비스 호출 경로와 성능을 추적하는 모니터링 도구</w:t>
      </w:r>
    </w:p>
    <w:p w14:paraId="4DEA68FC" w14:textId="77777777" w:rsidR="001F6C45" w:rsidRDefault="001F6C45" w:rsidP="001F6C45">
      <w:pPr>
        <w:ind w:left="1161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주 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12) </w:t>
      </w:r>
      <w:proofErr w:type="spellStart"/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MicroService</w:t>
      </w:r>
      <w:proofErr w:type="spellEnd"/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 Architecture로 작고 독립적인 서비스로 분리하여 관리하는 </w:t>
      </w:r>
      <w:proofErr w:type="spellStart"/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아키텍쳐</w:t>
      </w:r>
      <w:proofErr w:type="spellEnd"/>
    </w:p>
    <w:p w14:paraId="34CA744C" w14:textId="77777777" w:rsidR="001F6C45" w:rsidRDefault="001F6C45" w:rsidP="001F6C45">
      <w:pPr>
        <w:ind w:left="1161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주 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13) 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대용량 데이터를 빠르게 검색하고 분석할 수 있는 분산형 검색 및 분석 엔진</w:t>
      </w:r>
    </w:p>
    <w:p w14:paraId="55DC5EE6" w14:textId="77777777" w:rsidR="001F6C45" w:rsidRDefault="001F6C45" w:rsidP="001F6C45">
      <w:pPr>
        <w:ind w:left="1161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주 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14) </w:t>
      </w:r>
      <w:proofErr w:type="spellStart"/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ElasticSearch</w:t>
      </w:r>
      <w:proofErr w:type="spellEnd"/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에서 저장된 데이터를 시각화하고 대시보드로 모니터링할 수 있게 해주는 도구</w:t>
      </w:r>
    </w:p>
    <w:p w14:paraId="02318EDA" w14:textId="77777777" w:rsidR="001F6C45" w:rsidRDefault="001F6C45" w:rsidP="001F6C45">
      <w:pPr>
        <w:ind w:left="1161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주 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15) 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신규 기능 및 변경사항을 사용자에게 바로 </w:t>
      </w:r>
      <w:proofErr w:type="spellStart"/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노출하지않고</w:t>
      </w:r>
      <w:proofErr w:type="spellEnd"/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 내부 테스트 및 모니터링하는 배포 전략 </w:t>
      </w:r>
    </w:p>
    <w:p w14:paraId="4241E6E2" w14:textId="77777777" w:rsidR="001F6C45" w:rsidRDefault="001F6C45" w:rsidP="001F6C45">
      <w:pPr>
        <w:ind w:left="1161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주 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>16) Kafka 2.8.0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 이상 버전부터 도입한 기능으로 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>Zookeeper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없이 메타데이터를 관리하는 기능</w:t>
      </w:r>
    </w:p>
    <w:p w14:paraId="754353F4" w14:textId="77777777" w:rsidR="001F6C45" w:rsidRDefault="001F6C45" w:rsidP="001F6C45">
      <w:pPr>
        <w:ind w:left="1161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주 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17) 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분산 시스템에서 노드 간 동기화와 구성 관리를 지원하는 중앙 조정 서비스</w:t>
      </w:r>
    </w:p>
    <w:p w14:paraId="32F89F0B" w14:textId="77777777" w:rsidR="001F6C45" w:rsidRDefault="001F6C45" w:rsidP="001F6C45">
      <w:pPr>
        <w:ind w:left="1161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주 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18) 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외부에서 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>OCP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클러스터 내부 네트워크로 접근할 때 보안 관문 역할을 하는 중계 서버</w:t>
      </w:r>
    </w:p>
    <w:p w14:paraId="06FA35F4" w14:textId="77777777" w:rsidR="001F6C45" w:rsidRPr="0053003E" w:rsidRDefault="001F6C45" w:rsidP="001F6C45">
      <w:pPr>
        <w:ind w:left="1161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주 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>19) OCP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클러스터 분산 환경에서 설정 정보와 상태 데이터를 안전하게 저장 및 관리하는 저장소</w:t>
      </w:r>
    </w:p>
    <w:p w14:paraId="47F473A8" w14:textId="77777777" w:rsidR="001F6C45" w:rsidRPr="00AD03AD" w:rsidRDefault="001F6C45" w:rsidP="001F6C45">
      <w:pPr>
        <w:ind w:left="1161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</w:p>
    <w:p w14:paraId="0805DFB5" w14:textId="77777777" w:rsidR="001F6C45" w:rsidRPr="00691814" w:rsidRDefault="001F6C45" w:rsidP="001F6C45">
      <w:pPr>
        <w:numPr>
          <w:ilvl w:val="0"/>
          <w:numId w:val="27"/>
        </w:numPr>
        <w:tabs>
          <w:tab w:val="clear" w:pos="720"/>
          <w:tab w:val="num" w:pos="1160"/>
        </w:tabs>
        <w:ind w:leftChars="364" w:left="1161"/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</w:pPr>
      <w:r w:rsidRPr="00691814">
        <w:rPr>
          <w:rFonts w:ascii="KB금융 본문체 Light" w:eastAsia="KB금융 본문체 Light" w:hAnsi="KB금융 본문체 Light" w:cs="Tahoma"/>
          <w:sz w:val="24"/>
          <w:lang w:eastAsia="ko-KR"/>
        </w:rPr>
        <w:t>KB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스타뱅킹 </w:t>
      </w:r>
      <w:r w:rsidRPr="00691814">
        <w:rPr>
          <w:rFonts w:ascii="KB금융 본문체 Light" w:eastAsia="KB금융 본문체 Light" w:hAnsi="KB금융 본문체 Light" w:cs="Tahoma"/>
          <w:sz w:val="24"/>
          <w:lang w:eastAsia="ko-KR"/>
        </w:rPr>
        <w:t>PaaS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프레임워크 기능 개발</w:t>
      </w:r>
    </w:p>
    <w:tbl>
      <w:tblPr>
        <w:tblW w:w="8788" w:type="dxa"/>
        <w:tblInd w:w="851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127"/>
        <w:gridCol w:w="5244"/>
      </w:tblGrid>
      <w:tr w:rsidR="001F6C45" w:rsidRPr="00691814" w14:paraId="3FCE5494" w14:textId="77777777" w:rsidTr="003D7A30">
        <w:trPr>
          <w:trHeight w:val="346"/>
        </w:trPr>
        <w:tc>
          <w:tcPr>
            <w:tcW w:w="1417" w:type="dxa"/>
            <w:shd w:val="clear" w:color="auto" w:fill="D9D9D9" w:themeFill="background1" w:themeFillShade="D9"/>
          </w:tcPr>
          <w:p w14:paraId="6463D6E7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바탕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 w:val="20"/>
                <w:lang w:eastAsia="ko-KR"/>
              </w:rPr>
              <w:t>기능구분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653845F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바탕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 w:val="20"/>
                <w:lang w:eastAsia="ko-KR"/>
              </w:rPr>
              <w:t>주요내용</w:t>
            </w:r>
          </w:p>
        </w:tc>
        <w:tc>
          <w:tcPr>
            <w:tcW w:w="5244" w:type="dxa"/>
            <w:shd w:val="clear" w:color="auto" w:fill="D9D9D9" w:themeFill="background1" w:themeFillShade="D9"/>
          </w:tcPr>
          <w:p w14:paraId="3AE00937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바탕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 w:val="20"/>
                <w:lang w:eastAsia="ko-KR"/>
              </w:rPr>
              <w:t>상세</w:t>
            </w:r>
          </w:p>
        </w:tc>
      </w:tr>
      <w:tr w:rsidR="001F6C45" w:rsidRPr="00691814" w14:paraId="409427C3" w14:textId="77777777" w:rsidTr="003D7A30">
        <w:trPr>
          <w:trHeight w:val="1101"/>
        </w:trPr>
        <w:tc>
          <w:tcPr>
            <w:tcW w:w="1417" w:type="dxa"/>
            <w:vMerge w:val="restart"/>
            <w:vAlign w:val="center"/>
          </w:tcPr>
          <w:p w14:paraId="698F842F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F/W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기본 설계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1CEF7C9" w14:textId="77777777" w:rsidR="001F6C45" w:rsidRPr="00691814" w:rsidRDefault="001F6C45" w:rsidP="003D7A30">
            <w:pPr>
              <w:ind w:left="200" w:hangingChars="100" w:hanging="200"/>
              <w:rPr>
                <w:rFonts w:ascii="KB금융 본문체 Light" w:eastAsia="KB금융 본문체 Light" w:hAnsi="KB금융 본문체 Light" w:cs="굴림체"/>
                <w:color w:val="000000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color w:val="000000"/>
                <w:sz w:val="20"/>
              </w:rPr>
              <w:t>어플리케이션 기본</w:t>
            </w:r>
          </w:p>
          <w:p w14:paraId="3C04A566" w14:textId="77777777" w:rsidR="001F6C45" w:rsidRPr="00691814" w:rsidRDefault="001F6C45" w:rsidP="003D7A30">
            <w:pPr>
              <w:ind w:left="200" w:hangingChars="100" w:hanging="20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color w:val="000000"/>
                <w:sz w:val="20"/>
              </w:rPr>
              <w:t>구조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설계</w:t>
            </w:r>
          </w:p>
        </w:tc>
        <w:tc>
          <w:tcPr>
            <w:tcW w:w="5244" w:type="dxa"/>
            <w:vAlign w:val="center"/>
          </w:tcPr>
          <w:p w14:paraId="194A098E" w14:textId="77777777" w:rsidR="001F6C45" w:rsidRPr="00691814" w:rsidRDefault="001F6C45" w:rsidP="003D7A30">
            <w:pPr>
              <w:ind w:left="200" w:hangingChars="100" w:hanging="200"/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범용적인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 </w:t>
            </w:r>
            <w:proofErr w:type="spellStart"/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>Springboot</w:t>
            </w:r>
            <w:proofErr w:type="spellEnd"/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(Java)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기반의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프레임워크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,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어플리케이션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구조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설계</w:t>
            </w:r>
          </w:p>
          <w:p w14:paraId="485D5BB6" w14:textId="77777777" w:rsidR="001F6C45" w:rsidRPr="00691814" w:rsidRDefault="001F6C45" w:rsidP="003D7A30">
            <w:pPr>
              <w:ind w:left="200" w:hangingChars="100" w:hanging="20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>o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 xml:space="preserve"> JDK 1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>7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 xml:space="preserve">, </w:t>
            </w:r>
            <w:proofErr w:type="spellStart"/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Springboot</w:t>
            </w:r>
            <w:proofErr w:type="spellEnd"/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>3.1.4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 xml:space="preserve"> 이상에서 최적 버전 선택</w:t>
            </w:r>
          </w:p>
        </w:tc>
      </w:tr>
      <w:tr w:rsidR="001F6C45" w:rsidRPr="00691814" w14:paraId="777B768E" w14:textId="77777777" w:rsidTr="003D7A30">
        <w:trPr>
          <w:trHeight w:val="1101"/>
        </w:trPr>
        <w:tc>
          <w:tcPr>
            <w:tcW w:w="1417" w:type="dxa"/>
            <w:vMerge/>
            <w:vAlign w:val="center"/>
          </w:tcPr>
          <w:p w14:paraId="0EC64B18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683B96BB" w14:textId="77777777" w:rsidR="001F6C45" w:rsidRPr="00691814" w:rsidRDefault="001F6C45" w:rsidP="003D7A30">
            <w:pPr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표준화</w:t>
            </w:r>
          </w:p>
        </w:tc>
        <w:tc>
          <w:tcPr>
            <w:tcW w:w="5244" w:type="dxa"/>
            <w:vAlign w:val="center"/>
          </w:tcPr>
          <w:p w14:paraId="51127AEB" w14:textId="77777777" w:rsidR="001F6C45" w:rsidRPr="00691814" w:rsidRDefault="001F6C45" w:rsidP="003D7A30">
            <w:pPr>
              <w:ind w:left="200" w:hangingChars="100" w:hanging="200"/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 xml:space="preserve">클라우드 기반의KB표준 자바 프레임워크 구축인 KB 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ONE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F/W를 사용하여 프레임워크 기능 개발</w:t>
            </w:r>
          </w:p>
          <w:p w14:paraId="4D02744B" w14:textId="77777777" w:rsidR="001F6C45" w:rsidRPr="00691814" w:rsidRDefault="001F6C45" w:rsidP="003D7A30">
            <w:pPr>
              <w:ind w:left="200" w:hangingChars="100" w:hanging="200"/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- 어플리케이션 개발 표준 수립 및 구축</w:t>
            </w:r>
          </w:p>
          <w:p w14:paraId="723442CD" w14:textId="77777777" w:rsidR="001F6C45" w:rsidRPr="00691814" w:rsidRDefault="001F6C45" w:rsidP="003D7A30">
            <w:pPr>
              <w:ind w:left="200" w:hangingChars="100" w:hanging="200"/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어플리케이션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설정 관리 방안 수립 및 구현</w:t>
            </w:r>
          </w:p>
          <w:p w14:paraId="59F39F58" w14:textId="77777777" w:rsidR="001F6C45" w:rsidRPr="00691814" w:rsidRDefault="001F6C45" w:rsidP="003D7A30">
            <w:pPr>
              <w:ind w:leftChars="100" w:left="420" w:hangingChars="100" w:hanging="200"/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</w:pPr>
            <w:r w:rsidRPr="00DA3EFD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o </w:t>
            </w:r>
            <w:r w:rsidRPr="00DA3EFD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 xml:space="preserve">서버 </w:t>
            </w:r>
            <w:r w:rsidRPr="00DA3EFD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Config </w:t>
            </w:r>
            <w:r w:rsidRPr="00DA3EFD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 xml:space="preserve">설정 </w:t>
            </w:r>
            <w:r w:rsidRPr="00DA3EFD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>구성</w:t>
            </w:r>
            <w:r w:rsidRPr="00DA3EFD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 xml:space="preserve"> 및</w:t>
            </w:r>
            <w:r w:rsidRPr="00DA3EFD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 변경 시 적용 방안 수립: 실시간 적용, </w:t>
            </w:r>
            <w:r w:rsidRPr="00DA3EFD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관</w:t>
            </w:r>
            <w:r w:rsidRPr="00DA3EFD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>리자 수동 적</w:t>
            </w:r>
            <w:r w:rsidRPr="00DA3EFD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용,</w:t>
            </w:r>
            <w:r w:rsidRPr="00DA3EFD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 </w:t>
            </w:r>
            <w:proofErr w:type="spellStart"/>
            <w:r w:rsidRPr="00DA3EFD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>재기동</w:t>
            </w:r>
            <w:proofErr w:type="spellEnd"/>
            <w:r w:rsidRPr="00DA3EFD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 방안</w:t>
            </w:r>
            <w:r w:rsidRPr="00DA3EFD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 xml:space="preserve"> 등</w:t>
            </w:r>
          </w:p>
          <w:p w14:paraId="7234C9F5" w14:textId="77777777" w:rsidR="001F6C45" w:rsidRPr="00691814" w:rsidRDefault="001F6C45" w:rsidP="003D7A30">
            <w:pPr>
              <w:ind w:left="200" w:hangingChars="100" w:hanging="200"/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서비스 등록 관리 표준 수립 및 구현</w:t>
            </w:r>
          </w:p>
          <w:p w14:paraId="6E34B7C8" w14:textId="77777777" w:rsidR="001F6C45" w:rsidRPr="00691814" w:rsidRDefault="001F6C45" w:rsidP="003D7A30">
            <w:pPr>
              <w:ind w:left="200" w:hangingChars="100" w:hanging="20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lastRenderedPageBreak/>
              <w:t xml:space="preserve">o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서비스 정보,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파라미터 등록 관리의 표준화 방안마련</w:t>
            </w:r>
          </w:p>
        </w:tc>
      </w:tr>
      <w:tr w:rsidR="001F6C45" w:rsidRPr="00691814" w14:paraId="5B23DF74" w14:textId="77777777" w:rsidTr="003D7A30">
        <w:trPr>
          <w:trHeight w:val="1101"/>
        </w:trPr>
        <w:tc>
          <w:tcPr>
            <w:tcW w:w="1417" w:type="dxa"/>
            <w:vMerge w:val="restart"/>
            <w:vAlign w:val="center"/>
          </w:tcPr>
          <w:p w14:paraId="56800C03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lastRenderedPageBreak/>
              <w:t>F/W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공통기능 개발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959B49F" w14:textId="77777777" w:rsidR="001F6C45" w:rsidRPr="00691814" w:rsidRDefault="001F6C45" w:rsidP="003D7A30">
            <w:pPr>
              <w:spacing w:line="240" w:lineRule="atLeast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테스트 기능</w:t>
            </w:r>
            <w:r w:rsidRPr="00691814">
              <w:rPr>
                <w:rFonts w:ascii="KB금융 본문체 Light" w:eastAsia="KB금융 본문체 Light" w:hAnsi="KB금융 본문체 Light" w:cs="굴림체" w:hint="eastAsia"/>
                <w:color w:val="000000"/>
                <w:sz w:val="20"/>
              </w:rPr>
              <w:t xml:space="preserve"> 제공</w:t>
            </w:r>
          </w:p>
        </w:tc>
        <w:tc>
          <w:tcPr>
            <w:tcW w:w="5244" w:type="dxa"/>
          </w:tcPr>
          <w:p w14:paraId="5172EFF5" w14:textId="77777777" w:rsidR="001F6C45" w:rsidRPr="00691814" w:rsidRDefault="001F6C45" w:rsidP="003D7A30">
            <w:pPr>
              <w:spacing w:line="240" w:lineRule="atLeast"/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API테스트 가능한 환경 마련</w:t>
            </w:r>
          </w:p>
          <w:p w14:paraId="416C6CAF" w14:textId="77777777" w:rsidR="001F6C45" w:rsidRPr="00691814" w:rsidRDefault="001F6C45" w:rsidP="003D7A30">
            <w:pPr>
              <w:spacing w:line="240" w:lineRule="atLeast"/>
              <w:ind w:firstLineChars="100" w:firstLine="200"/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o 오픈소스 활용방안 검토 (Postman등)</w:t>
            </w:r>
          </w:p>
          <w:p w14:paraId="779257E1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- 단위 테스트</w:t>
            </w:r>
          </w:p>
          <w:p w14:paraId="44423891" w14:textId="77777777" w:rsidR="001F6C45" w:rsidRPr="00691814" w:rsidRDefault="001F6C45" w:rsidP="003D7A30">
            <w:pPr>
              <w:spacing w:line="240" w:lineRule="atLeast"/>
              <w:ind w:leftChars="100" w:left="220"/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o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구현한 기능에 대하여J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unit, Mockito </w:t>
            </w:r>
            <w:r w:rsidRPr="00DF3C3A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vertAlign w:val="superscript"/>
                <w:lang w:eastAsia="ko-KR"/>
              </w:rPr>
              <w:t>주2</w:t>
            </w:r>
            <w:r w:rsidRPr="00DF3C3A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vertAlign w:val="superscript"/>
                <w:lang w:eastAsia="ko-KR"/>
              </w:rPr>
              <w:t>0)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단위 테스트 수행</w:t>
            </w:r>
          </w:p>
          <w:p w14:paraId="3B80E6D2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o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테스트 수행의 표준 방안 검토</w:t>
            </w:r>
          </w:p>
        </w:tc>
      </w:tr>
      <w:tr w:rsidR="001F6C45" w:rsidRPr="00691814" w14:paraId="13EB7D00" w14:textId="77777777" w:rsidTr="003D7A30">
        <w:trPr>
          <w:trHeight w:val="1382"/>
        </w:trPr>
        <w:tc>
          <w:tcPr>
            <w:tcW w:w="1417" w:type="dxa"/>
            <w:vMerge/>
            <w:vAlign w:val="center"/>
          </w:tcPr>
          <w:p w14:paraId="0A4044D4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5E9D2AC4" w14:textId="77777777" w:rsidR="001F6C45" w:rsidRPr="00691814" w:rsidRDefault="001F6C45" w:rsidP="003D7A30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인터페이스 체계</w:t>
            </w:r>
          </w:p>
          <w:p w14:paraId="4E7E926B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구축</w:t>
            </w:r>
          </w:p>
        </w:tc>
        <w:tc>
          <w:tcPr>
            <w:tcW w:w="5244" w:type="dxa"/>
            <w:vAlign w:val="center"/>
          </w:tcPr>
          <w:p w14:paraId="68C3FE51" w14:textId="77777777" w:rsidR="001F6C45" w:rsidRPr="00691814" w:rsidRDefault="001F6C45" w:rsidP="003D7A30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>
              <w:rPr>
                <w:rFonts w:ascii="KB금융 본문체 Light" w:eastAsia="KB금융 본문체 Light" w:hAnsi="KB금융 본문체 Light" w:cs="Tahoma"/>
                <w:sz w:val="20"/>
              </w:rPr>
              <w:t>MM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에 등록된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IN/OUT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레이아웃 연계방안 설계</w:t>
            </w:r>
          </w:p>
          <w:p w14:paraId="42005566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소스시스템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스타뱅킹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PaaS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통신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시 에러메시지 처리방안 개발</w:t>
            </w:r>
          </w:p>
          <w:p w14:paraId="21D8FA15" w14:textId="77777777" w:rsidR="001F6C45" w:rsidRPr="00691814" w:rsidRDefault="001F6C45" w:rsidP="003D7A30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- API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별 대응답 기능 개발</w:t>
            </w:r>
          </w:p>
          <w:p w14:paraId="1BFEAACF" w14:textId="77777777" w:rsidR="001F6C45" w:rsidRPr="00691814" w:rsidRDefault="001F6C45" w:rsidP="003D7A30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 거래제한,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거래필드 세팅 등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MCI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대체 기능 구현</w:t>
            </w:r>
          </w:p>
        </w:tc>
      </w:tr>
      <w:tr w:rsidR="001F6C45" w:rsidRPr="00691814" w14:paraId="4F6BAD44" w14:textId="77777777" w:rsidTr="003D7A30">
        <w:trPr>
          <w:trHeight w:val="556"/>
        </w:trPr>
        <w:tc>
          <w:tcPr>
            <w:tcW w:w="1417" w:type="dxa"/>
            <w:vMerge/>
            <w:vAlign w:val="center"/>
          </w:tcPr>
          <w:p w14:paraId="4C272C83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15E36A52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Cache 사용방안 수립</w:t>
            </w:r>
          </w:p>
        </w:tc>
        <w:tc>
          <w:tcPr>
            <w:tcW w:w="5244" w:type="dxa"/>
            <w:vAlign w:val="center"/>
          </w:tcPr>
          <w:p w14:paraId="50727F44" w14:textId="77777777" w:rsidR="001F6C45" w:rsidRPr="00691814" w:rsidRDefault="001F6C45" w:rsidP="003D7A30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Cache,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IMDG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 사용기준 수립 </w:t>
            </w:r>
          </w:p>
          <w:p w14:paraId="53892560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BD1A3C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BD1A3C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R</w:t>
            </w:r>
            <w:r w:rsidRPr="00BD1A3C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 xml:space="preserve">edis </w:t>
            </w:r>
            <w:r w:rsidRPr="00BD1A3C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솔루션</w:t>
            </w:r>
            <w:r w:rsidRPr="00BD1A3C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 </w:t>
            </w:r>
            <w:r w:rsidRPr="00BD1A3C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도입</w:t>
            </w:r>
          </w:p>
        </w:tc>
      </w:tr>
      <w:tr w:rsidR="001F6C45" w:rsidRPr="00691814" w14:paraId="1F5E7E65" w14:textId="77777777" w:rsidTr="003D7A30">
        <w:trPr>
          <w:trHeight w:val="893"/>
        </w:trPr>
        <w:tc>
          <w:tcPr>
            <w:tcW w:w="1417" w:type="dxa"/>
            <w:vMerge/>
            <w:vAlign w:val="center"/>
          </w:tcPr>
          <w:p w14:paraId="70E2D7ED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49829137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배치 시스템 구축</w:t>
            </w:r>
          </w:p>
        </w:tc>
        <w:tc>
          <w:tcPr>
            <w:tcW w:w="5244" w:type="dxa"/>
            <w:vAlign w:val="center"/>
          </w:tcPr>
          <w:p w14:paraId="3109B709" w14:textId="77777777" w:rsidR="001F6C45" w:rsidRPr="00691814" w:rsidRDefault="001F6C45" w:rsidP="003D7A30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배치 시스템 및 인프라 구성 설계</w:t>
            </w:r>
          </w:p>
          <w:p w14:paraId="5CBF95C1" w14:textId="77777777" w:rsidR="001F6C45" w:rsidRPr="00DF3C3A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스케줄 관리 및 선/후 작업 연동을 위한 control-m </w:t>
            </w:r>
            <w:r>
              <w:rPr>
                <w:rFonts w:ascii="KB금융 본문체 Light" w:eastAsia="KB금융 본문체 Light" w:hAnsi="KB금융 본문체 Light" w:cs="Tahoma"/>
                <w:sz w:val="20"/>
              </w:rPr>
              <w:t>(</w:t>
            </w:r>
            <w:r w:rsidRPr="00DF3C3A">
              <w:rPr>
                <w:rFonts w:ascii="KB금융 본문체 Light" w:eastAsia="KB금융 본문체 Light" w:hAnsi="KB금융 본문체 Light" w:cs="Tahoma" w:hint="eastAsia"/>
                <w:sz w:val="20"/>
              </w:rPr>
              <w:t>배치 자동화 솔루션</w:t>
            </w:r>
            <w:r>
              <w:rPr>
                <w:rFonts w:ascii="KB금융 본문체 Light" w:eastAsia="KB금융 본문체 Light" w:hAnsi="KB금융 본문체 Light" w:cs="Tahoma"/>
                <w:sz w:val="20"/>
              </w:rPr>
              <w:t>)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연계</w:t>
            </w:r>
          </w:p>
          <w:p w14:paraId="3CE103E0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배치 관리 어드민 구성</w:t>
            </w:r>
          </w:p>
        </w:tc>
      </w:tr>
      <w:tr w:rsidR="001F6C45" w:rsidRPr="00691814" w14:paraId="7B35D6DA" w14:textId="77777777" w:rsidTr="003D7A30">
        <w:trPr>
          <w:trHeight w:val="484"/>
        </w:trPr>
        <w:tc>
          <w:tcPr>
            <w:tcW w:w="1417" w:type="dxa"/>
            <w:vMerge/>
            <w:vAlign w:val="center"/>
          </w:tcPr>
          <w:p w14:paraId="0723B040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7F2D4CA1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전행공통 연계</w:t>
            </w:r>
          </w:p>
        </w:tc>
        <w:tc>
          <w:tcPr>
            <w:tcW w:w="5244" w:type="dxa"/>
            <w:vAlign w:val="center"/>
          </w:tcPr>
          <w:p w14:paraId="07E1C456" w14:textId="77777777" w:rsidR="001F6C45" w:rsidRPr="00691814" w:rsidRDefault="001F6C45" w:rsidP="003D7A30">
            <w:pPr>
              <w:spacing w:before="60" w:after="60"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 전행공통 제공데이터 전달방식 설계/개발</w:t>
            </w:r>
          </w:p>
        </w:tc>
      </w:tr>
      <w:tr w:rsidR="001F6C45" w:rsidRPr="00691814" w14:paraId="009720B3" w14:textId="77777777" w:rsidTr="003D7A30">
        <w:trPr>
          <w:trHeight w:val="420"/>
        </w:trPr>
        <w:tc>
          <w:tcPr>
            <w:tcW w:w="1417" w:type="dxa"/>
            <w:vMerge/>
            <w:vAlign w:val="center"/>
          </w:tcPr>
          <w:p w14:paraId="5B807190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after="6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699191A1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200" w:hangingChars="100" w:hanging="20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CDC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기능 제공</w:t>
            </w:r>
          </w:p>
        </w:tc>
        <w:tc>
          <w:tcPr>
            <w:tcW w:w="5244" w:type="dxa"/>
            <w:vAlign w:val="center"/>
          </w:tcPr>
          <w:p w14:paraId="108CB20C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금융복합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>DB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와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>KB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스타뱅킹 플랫폼 DB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간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CDC 파이프라인 구축</w:t>
            </w:r>
          </w:p>
        </w:tc>
      </w:tr>
      <w:tr w:rsidR="001F6C45" w:rsidRPr="00691814" w14:paraId="217A5A67" w14:textId="77777777" w:rsidTr="003D7A30">
        <w:trPr>
          <w:trHeight w:val="837"/>
        </w:trPr>
        <w:tc>
          <w:tcPr>
            <w:tcW w:w="1417" w:type="dxa"/>
            <w:vMerge w:val="restart"/>
            <w:vAlign w:val="center"/>
          </w:tcPr>
          <w:p w14:paraId="40CE1831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시스템 연계 모듈 개발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D82ED3D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API G/W</w:t>
            </w:r>
          </w:p>
        </w:tc>
        <w:tc>
          <w:tcPr>
            <w:tcW w:w="5244" w:type="dxa"/>
            <w:vAlign w:val="center"/>
          </w:tcPr>
          <w:p w14:paraId="62D40F81" w14:textId="77777777" w:rsidR="001F6C45" w:rsidRPr="00691814" w:rsidRDefault="001F6C45" w:rsidP="003D7A30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클라이언트별 토큰관리(생성/갱신)</w:t>
            </w:r>
          </w:p>
          <w:p w14:paraId="7C63B99A" w14:textId="77777777" w:rsidR="001F6C45" w:rsidRPr="00691814" w:rsidRDefault="001F6C45" w:rsidP="003D7A30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클라이언트 정보 관리</w:t>
            </w:r>
          </w:p>
          <w:p w14:paraId="18D43ECF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호출 경로 설계</w:t>
            </w:r>
          </w:p>
        </w:tc>
      </w:tr>
      <w:tr w:rsidR="001F6C45" w:rsidRPr="00691814" w14:paraId="1CF33B56" w14:textId="77777777" w:rsidTr="003D7A30">
        <w:trPr>
          <w:trHeight w:val="398"/>
        </w:trPr>
        <w:tc>
          <w:tcPr>
            <w:tcW w:w="1417" w:type="dxa"/>
            <w:vMerge/>
            <w:vAlign w:val="center"/>
          </w:tcPr>
          <w:p w14:paraId="6DEAD4AB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64ED8740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EAI</w:t>
            </w:r>
          </w:p>
        </w:tc>
        <w:tc>
          <w:tcPr>
            <w:tcW w:w="5244" w:type="dxa"/>
            <w:vAlign w:val="center"/>
          </w:tcPr>
          <w:p w14:paraId="076A8815" w14:textId="77777777" w:rsidR="001F6C45" w:rsidRPr="00691814" w:rsidRDefault="001F6C45" w:rsidP="003D7A30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EAI 통신 필수 데이터 세팅</w:t>
            </w:r>
          </w:p>
        </w:tc>
      </w:tr>
    </w:tbl>
    <w:p w14:paraId="3A382470" w14:textId="77777777" w:rsidR="001F6C45" w:rsidRDefault="001F6C45" w:rsidP="001F6C45">
      <w:pPr>
        <w:ind w:leftChars="400" w:left="880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  <w:r w:rsidRPr="00DF3C3A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주2</w:t>
      </w:r>
      <w:r w:rsidRPr="00DF3C3A"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0) </w:t>
      </w:r>
      <w:r w:rsidRPr="00DF3C3A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Java어플리케이션 단위 테스트 작성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 및</w:t>
      </w:r>
      <w:r w:rsidRPr="00DF3C3A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 실행할 수 있는 오픈소스 테스트 프레임워크</w:t>
      </w:r>
    </w:p>
    <w:p w14:paraId="16DAC07F" w14:textId="77777777" w:rsidR="001F6C45" w:rsidRPr="00DF3C3A" w:rsidRDefault="001F6C45" w:rsidP="001F6C45">
      <w:pPr>
        <w:ind w:leftChars="400" w:left="880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</w:p>
    <w:p w14:paraId="61177983" w14:textId="77777777" w:rsidR="001F6C45" w:rsidRPr="00691814" w:rsidRDefault="001F6C45" w:rsidP="001F6C45">
      <w:pPr>
        <w:numPr>
          <w:ilvl w:val="0"/>
          <w:numId w:val="27"/>
        </w:numPr>
        <w:tabs>
          <w:tab w:val="clear" w:pos="720"/>
          <w:tab w:val="num" w:pos="1160"/>
        </w:tabs>
        <w:ind w:leftChars="364" w:left="1161"/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</w:pPr>
      <w:r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스타루트 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화면 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>프레임워크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 엔진 및 어드민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 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기능 보완</w:t>
      </w:r>
    </w:p>
    <w:tbl>
      <w:tblPr>
        <w:tblW w:w="8788" w:type="dxa"/>
        <w:tblInd w:w="851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127"/>
        <w:gridCol w:w="5244"/>
      </w:tblGrid>
      <w:tr w:rsidR="001F6C45" w:rsidRPr="00691814" w14:paraId="17C4D68B" w14:textId="77777777" w:rsidTr="003D7A30">
        <w:trPr>
          <w:trHeight w:val="346"/>
        </w:trPr>
        <w:tc>
          <w:tcPr>
            <w:tcW w:w="1417" w:type="dxa"/>
            <w:shd w:val="clear" w:color="auto" w:fill="D9D9D9" w:themeFill="background1" w:themeFillShade="D9"/>
          </w:tcPr>
          <w:p w14:paraId="5C9D8B5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기능구분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22F6EF3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주요내용</w:t>
            </w:r>
          </w:p>
        </w:tc>
        <w:tc>
          <w:tcPr>
            <w:tcW w:w="5244" w:type="dxa"/>
            <w:shd w:val="clear" w:color="auto" w:fill="D9D9D9" w:themeFill="background1" w:themeFillShade="D9"/>
          </w:tcPr>
          <w:p w14:paraId="764387FC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상세</w:t>
            </w:r>
          </w:p>
        </w:tc>
      </w:tr>
      <w:tr w:rsidR="001F6C45" w:rsidRPr="00691814" w14:paraId="799D362C" w14:textId="77777777" w:rsidTr="003D7A30">
        <w:trPr>
          <w:trHeight w:val="634"/>
        </w:trPr>
        <w:tc>
          <w:tcPr>
            <w:tcW w:w="1417" w:type="dxa"/>
            <w:vMerge w:val="restart"/>
            <w:vAlign w:val="center"/>
          </w:tcPr>
          <w:p w14:paraId="7567600B" w14:textId="77777777" w:rsidR="001F6C45" w:rsidRPr="00691814" w:rsidRDefault="001F6C45" w:rsidP="003D7A30">
            <w:pPr>
              <w:spacing w:line="240" w:lineRule="atLeast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API 기능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9DC8620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액션API 기능 추가</w:t>
            </w:r>
          </w:p>
        </w:tc>
        <w:tc>
          <w:tcPr>
            <w:tcW w:w="5244" w:type="dxa"/>
          </w:tcPr>
          <w:p w14:paraId="3C12447B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A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PI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 페이지관리 설계 및 구현</w:t>
            </w:r>
          </w:p>
          <w:p w14:paraId="23D9E7C5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API 관리 설계 및 구현</w:t>
            </w:r>
          </w:p>
        </w:tc>
      </w:tr>
      <w:tr w:rsidR="001F6C45" w:rsidRPr="00691814" w14:paraId="1573A68D" w14:textId="77777777" w:rsidTr="003D7A30">
        <w:trPr>
          <w:trHeight w:val="530"/>
        </w:trPr>
        <w:tc>
          <w:tcPr>
            <w:tcW w:w="1417" w:type="dxa"/>
            <w:vMerge/>
            <w:vAlign w:val="center"/>
          </w:tcPr>
          <w:p w14:paraId="1F342C60" w14:textId="77777777" w:rsidR="001F6C45" w:rsidRPr="00691814" w:rsidRDefault="001F6C45" w:rsidP="003D7A30">
            <w:pPr>
              <w:spacing w:line="240" w:lineRule="atLeast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2F97120D" w14:textId="77777777" w:rsidR="001F6C45" w:rsidRPr="00691814" w:rsidRDefault="001F6C45" w:rsidP="003D7A30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스타루트 엔진 개선</w:t>
            </w:r>
          </w:p>
        </w:tc>
        <w:tc>
          <w:tcPr>
            <w:tcW w:w="5244" w:type="dxa"/>
            <w:vAlign w:val="center"/>
          </w:tcPr>
          <w:p w14:paraId="519C58E2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API G/W 연계처리</w:t>
            </w:r>
          </w:p>
          <w:p w14:paraId="760ABFF9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거래로그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및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에러처리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 기능 개선</w:t>
            </w:r>
          </w:p>
        </w:tc>
      </w:tr>
      <w:tr w:rsidR="001F6C45" w:rsidRPr="00691814" w14:paraId="4ABFC119" w14:textId="77777777" w:rsidTr="003D7A30">
        <w:trPr>
          <w:trHeight w:val="412"/>
        </w:trPr>
        <w:tc>
          <w:tcPr>
            <w:tcW w:w="1417" w:type="dxa"/>
            <w:vAlign w:val="center"/>
          </w:tcPr>
          <w:p w14:paraId="10C922B4" w14:textId="77777777" w:rsidR="001F6C45" w:rsidRPr="00691814" w:rsidRDefault="001F6C45" w:rsidP="003D7A30">
            <w:pPr>
              <w:spacing w:line="240" w:lineRule="atLeast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확장형 페이지 기능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F44FEB4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웹앱화면 관리 기능</w:t>
            </w:r>
          </w:p>
        </w:tc>
        <w:tc>
          <w:tcPr>
            <w:tcW w:w="5244" w:type="dxa"/>
            <w:vAlign w:val="center"/>
          </w:tcPr>
          <w:p w14:paraId="64EBF26A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Vue.js, React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등록 가능한 페이지관리 설계 및 구현</w:t>
            </w:r>
          </w:p>
        </w:tc>
      </w:tr>
    </w:tbl>
    <w:p w14:paraId="395FA7D6" w14:textId="77777777" w:rsidR="001F6C45" w:rsidRPr="00691814" w:rsidRDefault="001F6C45" w:rsidP="001F6C45">
      <w:pPr>
        <w:ind w:left="1161"/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</w:pPr>
    </w:p>
    <w:p w14:paraId="25B688B9" w14:textId="77777777" w:rsidR="001F6C45" w:rsidRPr="00691814" w:rsidRDefault="001F6C45" w:rsidP="001F6C45">
      <w:pPr>
        <w:numPr>
          <w:ilvl w:val="0"/>
          <w:numId w:val="28"/>
        </w:numPr>
        <w:tabs>
          <w:tab w:val="clear" w:pos="720"/>
          <w:tab w:val="num" w:pos="1160"/>
        </w:tabs>
        <w:ind w:leftChars="364" w:left="1161"/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</w:pPr>
      <w:r w:rsidRPr="00691814">
        <w:rPr>
          <w:rFonts w:ascii="KB금융 본문체 Light" w:eastAsia="KB금융 본문체 Light" w:hAnsi="KB금융 본문체 Light" w:cs="Tahoma"/>
          <w:sz w:val="24"/>
        </w:rPr>
        <w:t>KB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>스타뱅킹 운영 어드민</w:t>
      </w:r>
      <w:r>
        <w:rPr>
          <w:rFonts w:ascii="KB금융 본문체 Light" w:eastAsia="KB금융 본문체 Light" w:hAnsi="KB금융 본문체 Light" w:cs="Tahoma" w:hint="eastAsia"/>
          <w:sz w:val="24"/>
          <w:lang w:eastAsia="ko-KR"/>
        </w:rPr>
        <w:t>(뉴통합어드민</w:t>
      </w:r>
      <w:r>
        <w:rPr>
          <w:rFonts w:ascii="KB금융 본문체 Light" w:eastAsia="KB금융 본문체 Light" w:hAnsi="KB금융 본문체 Light" w:cs="Tahoma"/>
          <w:sz w:val="24"/>
          <w:lang w:eastAsia="ko-KR"/>
        </w:rPr>
        <w:t>)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 구축</w:t>
      </w:r>
    </w:p>
    <w:tbl>
      <w:tblPr>
        <w:tblW w:w="8788" w:type="dxa"/>
        <w:tblInd w:w="851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127"/>
        <w:gridCol w:w="5244"/>
      </w:tblGrid>
      <w:tr w:rsidR="001F6C45" w:rsidRPr="00691814" w14:paraId="2BDF8E14" w14:textId="77777777" w:rsidTr="003D7A30">
        <w:trPr>
          <w:trHeight w:val="346"/>
        </w:trPr>
        <w:tc>
          <w:tcPr>
            <w:tcW w:w="1417" w:type="dxa"/>
            <w:shd w:val="clear" w:color="auto" w:fill="D9D9D9" w:themeFill="background1" w:themeFillShade="D9"/>
          </w:tcPr>
          <w:p w14:paraId="66A7DBB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lastRenderedPageBreak/>
              <w:t>기능구분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50A54317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주요내용</w:t>
            </w:r>
          </w:p>
        </w:tc>
        <w:tc>
          <w:tcPr>
            <w:tcW w:w="5244" w:type="dxa"/>
            <w:shd w:val="clear" w:color="auto" w:fill="D9D9D9" w:themeFill="background1" w:themeFillShade="D9"/>
          </w:tcPr>
          <w:p w14:paraId="6F0B9EF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상세</w:t>
            </w:r>
          </w:p>
        </w:tc>
      </w:tr>
      <w:tr w:rsidR="001F6C45" w:rsidRPr="00691814" w14:paraId="4D9FB0A0" w14:textId="77777777" w:rsidTr="003D7A30">
        <w:trPr>
          <w:trHeight w:val="1101"/>
        </w:trPr>
        <w:tc>
          <w:tcPr>
            <w:tcW w:w="1417" w:type="dxa"/>
            <w:vMerge w:val="restart"/>
            <w:vAlign w:val="center"/>
          </w:tcPr>
          <w:p w14:paraId="3A5A6F68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시스템 구축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A70AFF7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프론트엔드 구축</w:t>
            </w:r>
          </w:p>
        </w:tc>
        <w:tc>
          <w:tcPr>
            <w:tcW w:w="5244" w:type="dxa"/>
            <w:vAlign w:val="center"/>
          </w:tcPr>
          <w:p w14:paraId="101B5FA4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재사용이 용이한 컴포넌트 기반의 개발 언어(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vue.js)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를 도입하여 신속한 개발 가능</w:t>
            </w:r>
          </w:p>
          <w:p w14:paraId="0530BFF1" w14:textId="77777777" w:rsidR="001F6C45" w:rsidRPr="00691814" w:rsidRDefault="001F6C45" w:rsidP="003D7A30">
            <w:pPr>
              <w:spacing w:line="240" w:lineRule="atLeast"/>
              <w:ind w:leftChars="50" w:left="210" w:hangingChars="50" w:hanging="1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ㅇ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As-Is: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스타루트 프레임워크</w:t>
            </w:r>
          </w:p>
          <w:p w14:paraId="3A403E38" w14:textId="77777777" w:rsidR="001F6C45" w:rsidRPr="00691814" w:rsidRDefault="001F6C45" w:rsidP="003D7A30">
            <w:pPr>
              <w:spacing w:line="240" w:lineRule="atLeast"/>
              <w:ind w:firstLineChars="50" w:firstLine="1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ㅇ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To-Be: Vue.js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프레임워크</w:t>
            </w:r>
          </w:p>
        </w:tc>
      </w:tr>
      <w:tr w:rsidR="001F6C45" w:rsidRPr="00691814" w14:paraId="328774F5" w14:textId="77777777" w:rsidTr="003D7A30">
        <w:trPr>
          <w:trHeight w:val="781"/>
        </w:trPr>
        <w:tc>
          <w:tcPr>
            <w:tcW w:w="1417" w:type="dxa"/>
            <w:vMerge/>
            <w:vAlign w:val="center"/>
          </w:tcPr>
          <w:p w14:paraId="0247D281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18635351" w14:textId="77777777" w:rsidR="001F6C45" w:rsidRPr="00691814" w:rsidRDefault="001F6C45" w:rsidP="003D7A30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백엔드 구축</w:t>
            </w:r>
          </w:p>
        </w:tc>
        <w:tc>
          <w:tcPr>
            <w:tcW w:w="5244" w:type="dxa"/>
            <w:vAlign w:val="center"/>
          </w:tcPr>
          <w:p w14:paraId="35800399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Springboot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프레임워크 구축</w:t>
            </w:r>
          </w:p>
          <w:p w14:paraId="0B16E5C5" w14:textId="77777777" w:rsidR="001F6C45" w:rsidRPr="00691814" w:rsidRDefault="001F6C45" w:rsidP="003D7A30">
            <w:pPr>
              <w:spacing w:line="240" w:lineRule="atLeast"/>
              <w:ind w:leftChars="50" w:left="210" w:hangingChars="50" w:hanging="100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ㅇ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As-Is: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n-Kesa 프레임워크</w:t>
            </w:r>
          </w:p>
          <w:p w14:paraId="08795A3C" w14:textId="77777777" w:rsidR="001F6C45" w:rsidRPr="00691814" w:rsidRDefault="001F6C45" w:rsidP="003D7A30">
            <w:pPr>
              <w:spacing w:line="240" w:lineRule="atLeast"/>
              <w:ind w:leftChars="50" w:left="210" w:hangingChars="50" w:hanging="1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ㅇ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To-Be: KB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스타뱅킹 프레임워크</w:t>
            </w:r>
          </w:p>
        </w:tc>
      </w:tr>
      <w:tr w:rsidR="001F6C45" w:rsidRPr="00691814" w14:paraId="63ED1BBC" w14:textId="77777777" w:rsidTr="003D7A30">
        <w:trPr>
          <w:trHeight w:val="1222"/>
        </w:trPr>
        <w:tc>
          <w:tcPr>
            <w:tcW w:w="1417" w:type="dxa"/>
            <w:vMerge w:val="restart"/>
            <w:vAlign w:val="center"/>
          </w:tcPr>
          <w:p w14:paraId="119EA795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어드민</w:t>
            </w:r>
          </w:p>
          <w:p w14:paraId="0E8FCB09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line="240" w:lineRule="atLeast"/>
              <w:ind w:left="200" w:hangingChars="100" w:hanging="200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공통업무 구현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D6CCBD2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결재기능</w:t>
            </w:r>
          </w:p>
        </w:tc>
        <w:tc>
          <w:tcPr>
            <w:tcW w:w="5244" w:type="dxa"/>
            <w:vAlign w:val="center"/>
          </w:tcPr>
          <w:p w14:paraId="11D40FEF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 기존 결재기능 구현</w:t>
            </w:r>
          </w:p>
          <w:p w14:paraId="0F73F2BC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-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신규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편의기능 개발</w:t>
            </w:r>
          </w:p>
          <w:p w14:paraId="6E33BE88" w14:textId="77777777" w:rsidR="001F6C45" w:rsidRPr="00691814" w:rsidRDefault="001F6C45" w:rsidP="003D7A30">
            <w:pPr>
              <w:spacing w:line="240" w:lineRule="atLeast"/>
              <w:ind w:leftChars="50" w:left="210" w:hangingChars="50" w:hanging="1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ㅇ 다건승인, 대결 등록, 결재오류확인</w:t>
            </w:r>
          </w:p>
          <w:p w14:paraId="52215600" w14:textId="77777777" w:rsidR="001F6C45" w:rsidRPr="00691814" w:rsidRDefault="001F6C45" w:rsidP="003D7A30">
            <w:pPr>
              <w:spacing w:line="240" w:lineRule="atLeast"/>
              <w:ind w:leftChars="50" w:left="210" w:hangingChars="50" w:hanging="1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ㅇ 테스트 환경 자동결재 개발</w:t>
            </w:r>
          </w:p>
        </w:tc>
      </w:tr>
      <w:tr w:rsidR="001F6C45" w:rsidRPr="00691814" w14:paraId="7D44822E" w14:textId="77777777" w:rsidTr="003D7A30">
        <w:trPr>
          <w:trHeight w:val="807"/>
        </w:trPr>
        <w:tc>
          <w:tcPr>
            <w:tcW w:w="1417" w:type="dxa"/>
            <w:vMerge/>
            <w:vAlign w:val="center"/>
          </w:tcPr>
          <w:p w14:paraId="1A4DDE0E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384C81FF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공유디스크 관리 기능</w:t>
            </w:r>
          </w:p>
        </w:tc>
        <w:tc>
          <w:tcPr>
            <w:tcW w:w="5244" w:type="dxa"/>
            <w:vAlign w:val="center"/>
          </w:tcPr>
          <w:p w14:paraId="6A23F557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-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 담당자 정보관리 및 파일업로드 권한관리 기능 개발</w:t>
            </w:r>
          </w:p>
          <w:p w14:paraId="0088056B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 컨텐츠 파일 업로드 모듈 개발</w:t>
            </w:r>
          </w:p>
        </w:tc>
      </w:tr>
      <w:tr w:rsidR="001F6C45" w:rsidRPr="00691814" w14:paraId="34CDCAC5" w14:textId="77777777" w:rsidTr="003D7A30">
        <w:trPr>
          <w:trHeight w:val="807"/>
        </w:trPr>
        <w:tc>
          <w:tcPr>
            <w:tcW w:w="1417" w:type="dxa"/>
            <w:vMerge/>
            <w:vAlign w:val="center"/>
          </w:tcPr>
          <w:p w14:paraId="48431446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506DA6A8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메뉴 구조 개선</w:t>
            </w:r>
          </w:p>
        </w:tc>
        <w:tc>
          <w:tcPr>
            <w:tcW w:w="5244" w:type="dxa"/>
            <w:vAlign w:val="center"/>
          </w:tcPr>
          <w:p w14:paraId="199F6415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어드민메뉴 카테고리 관리기능</w:t>
            </w:r>
          </w:p>
          <w:p w14:paraId="12CF466F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 메뉴순서 및 구조 변경기능</w:t>
            </w:r>
          </w:p>
        </w:tc>
      </w:tr>
      <w:tr w:rsidR="001F6C45" w:rsidRPr="00691814" w14:paraId="2E6F5212" w14:textId="77777777" w:rsidTr="003D7A30">
        <w:trPr>
          <w:trHeight w:val="807"/>
        </w:trPr>
        <w:tc>
          <w:tcPr>
            <w:tcW w:w="1417" w:type="dxa"/>
            <w:vMerge/>
            <w:vAlign w:val="center"/>
          </w:tcPr>
          <w:p w14:paraId="55E8B51E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5B7919A9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어드민 사용자로그</w:t>
            </w:r>
          </w:p>
          <w:p w14:paraId="4FDA5976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적재 및 조회</w:t>
            </w:r>
          </w:p>
        </w:tc>
        <w:tc>
          <w:tcPr>
            <w:tcW w:w="5244" w:type="dxa"/>
            <w:vAlign w:val="center"/>
          </w:tcPr>
          <w:p w14:paraId="06A6E162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어드민 사용자 거래로그 분리</w:t>
            </w:r>
          </w:p>
          <w:p w14:paraId="4B211417" w14:textId="77777777" w:rsidR="001F6C45" w:rsidRPr="00691814" w:rsidRDefault="001F6C45" w:rsidP="003D7A30">
            <w:pPr>
              <w:spacing w:line="240" w:lineRule="atLeast"/>
              <w:ind w:leftChars="50" w:left="210" w:hangingChars="50" w:hanging="1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ㅇ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As-Is: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통합로그DB</w:t>
            </w:r>
          </w:p>
          <w:p w14:paraId="4F0C85A1" w14:textId="77777777" w:rsidR="001F6C45" w:rsidRPr="00691814" w:rsidRDefault="001F6C45" w:rsidP="003D7A30">
            <w:pPr>
              <w:spacing w:line="240" w:lineRule="atLeast"/>
              <w:ind w:leftChars="50" w:left="210" w:hangingChars="50" w:hanging="1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ㅇ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To-Be: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프레임워크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DB</w:t>
            </w:r>
          </w:p>
        </w:tc>
      </w:tr>
      <w:tr w:rsidR="001F6C45" w:rsidRPr="00691814" w14:paraId="7F08513D" w14:textId="77777777" w:rsidTr="003D7A30">
        <w:trPr>
          <w:trHeight w:val="621"/>
        </w:trPr>
        <w:tc>
          <w:tcPr>
            <w:tcW w:w="1417" w:type="dxa"/>
            <w:vMerge/>
            <w:vAlign w:val="center"/>
          </w:tcPr>
          <w:p w14:paraId="7FAC5B8B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1240EFFD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사용자 알림 기능</w:t>
            </w:r>
          </w:p>
        </w:tc>
        <w:tc>
          <w:tcPr>
            <w:tcW w:w="5244" w:type="dxa"/>
            <w:vAlign w:val="center"/>
          </w:tcPr>
          <w:p w14:paraId="60438690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WorKB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연동 쪽지 발송 기능</w:t>
            </w:r>
          </w:p>
          <w:p w14:paraId="198E315C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결재 연동 알림함 기능 신규</w:t>
            </w:r>
          </w:p>
        </w:tc>
      </w:tr>
      <w:tr w:rsidR="001F6C45" w:rsidRPr="00691814" w14:paraId="1D68FF20" w14:textId="77777777" w:rsidTr="003D7A30">
        <w:trPr>
          <w:trHeight w:val="262"/>
        </w:trPr>
        <w:tc>
          <w:tcPr>
            <w:tcW w:w="1417" w:type="dxa"/>
            <w:vMerge/>
            <w:vAlign w:val="center"/>
          </w:tcPr>
          <w:p w14:paraId="7D21818D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0973E9C0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개인정보 취급점검</w:t>
            </w:r>
          </w:p>
        </w:tc>
        <w:tc>
          <w:tcPr>
            <w:tcW w:w="5244" w:type="dxa"/>
            <w:vAlign w:val="center"/>
          </w:tcPr>
          <w:p w14:paraId="3EDB110A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 개인정보 취급 대상 거래로그를 별도로 적재하는 기능</w:t>
            </w:r>
          </w:p>
          <w:p w14:paraId="75297F80" w14:textId="77777777" w:rsidR="001F6C45" w:rsidRPr="00691814" w:rsidRDefault="001F6C45" w:rsidP="003D7A30">
            <w:pPr>
              <w:spacing w:line="240" w:lineRule="atLeast"/>
              <w:ind w:leftChars="100" w:left="42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ㅇ 개인정보를 취급하는 API들은 사전에 식별해두고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해당 거래API를 호출할 때 후처리API를 별도로 구현해서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요청부를 테이블에 별도로 적재</w:t>
            </w:r>
          </w:p>
          <w:p w14:paraId="540D4DA8" w14:textId="77777777" w:rsidR="001F6C45" w:rsidRPr="00691814" w:rsidRDefault="001F6C45" w:rsidP="003D7A30">
            <w:pPr>
              <w:spacing w:line="240" w:lineRule="atLeast"/>
              <w:ind w:leftChars="100" w:left="420" w:hangingChars="100" w:hanging="200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맑은 고딕" w:eastAsia="맑은 고딕" w:hAnsi="맑은 고딕" w:cs="Tahoma" w:hint="eastAsia"/>
                <w:sz w:val="20"/>
              </w:rPr>
              <w:t>※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현재 금복 후처리에서 개인정보취급점검을 하도록 하고 있어서 해당 기능을 동일하게 만들어두려고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함</w:t>
            </w:r>
          </w:p>
        </w:tc>
      </w:tr>
      <w:tr w:rsidR="001F6C45" w:rsidRPr="00691814" w14:paraId="2F04B37B" w14:textId="77777777" w:rsidTr="003D7A30">
        <w:trPr>
          <w:trHeight w:val="807"/>
        </w:trPr>
        <w:tc>
          <w:tcPr>
            <w:tcW w:w="1417" w:type="dxa"/>
            <w:vAlign w:val="center"/>
          </w:tcPr>
          <w:p w14:paraId="601020FA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개발 가이드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5CDF30E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로컬 개발환경 가이드</w:t>
            </w:r>
          </w:p>
          <w:p w14:paraId="28F250EE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제공</w:t>
            </w:r>
          </w:p>
        </w:tc>
        <w:tc>
          <w:tcPr>
            <w:tcW w:w="5244" w:type="dxa"/>
            <w:vAlign w:val="center"/>
          </w:tcPr>
          <w:p w14:paraId="73178310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 개발자의 개발 편의성을 위해 개발 가이드 제공</w:t>
            </w:r>
          </w:p>
          <w:p w14:paraId="680BFD63" w14:textId="77777777" w:rsidR="001F6C45" w:rsidRPr="00691814" w:rsidRDefault="001F6C45" w:rsidP="003D7A30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컴포넌트(vue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.js)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 재사용 가능하도록 가이드 제공</w:t>
            </w:r>
          </w:p>
        </w:tc>
      </w:tr>
    </w:tbl>
    <w:p w14:paraId="62663A77" w14:textId="77777777" w:rsidR="001F6C45" w:rsidRPr="00691814" w:rsidRDefault="001F6C45" w:rsidP="001F6C45">
      <w:pPr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</w:pPr>
    </w:p>
    <w:p w14:paraId="06DDDDB2" w14:textId="77777777" w:rsidR="001F6C45" w:rsidRPr="00691814" w:rsidRDefault="001F6C45" w:rsidP="001F6C45">
      <w:pPr>
        <w:numPr>
          <w:ilvl w:val="0"/>
          <w:numId w:val="28"/>
        </w:numPr>
        <w:tabs>
          <w:tab w:val="clear" w:pos="720"/>
          <w:tab w:val="num" w:pos="1160"/>
        </w:tabs>
        <w:ind w:leftChars="364" w:left="1161"/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</w:pPr>
      <w:r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>KB</w:t>
      </w:r>
      <w:proofErr w:type="spellStart"/>
      <w:r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>스타뱅킹</w:t>
      </w:r>
      <w:proofErr w:type="spellEnd"/>
      <w:r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 xml:space="preserve"> </w:t>
      </w:r>
      <w:proofErr w:type="spellStart"/>
      <w:r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>홈행태</w:t>
      </w:r>
      <w:proofErr w:type="spellEnd"/>
      <w:r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 xml:space="preserve"> 배너</w:t>
      </w:r>
      <w:r w:rsidRPr="00691814"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  <w:t xml:space="preserve"> </w:t>
      </w:r>
      <w:r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>전환 개발</w:t>
      </w:r>
    </w:p>
    <w:p w14:paraId="088EAFD0" w14:textId="77777777" w:rsidR="001F6C45" w:rsidRPr="00691814" w:rsidRDefault="001F6C45" w:rsidP="001F6C45">
      <w:pPr>
        <w:ind w:firstLineChars="400" w:firstLine="960"/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</w:pPr>
      <w:r w:rsidRPr="00691814">
        <w:rPr>
          <w:rFonts w:ascii="KB금융 본문체 Light" w:eastAsia="KB금융 본문체 Light" w:hAnsi="KB금융 본문체 Light"/>
          <w:sz w:val="24"/>
          <w:szCs w:val="24"/>
          <w:lang w:eastAsia="ko-KR"/>
        </w:rPr>
        <w:lastRenderedPageBreak/>
        <w:drawing>
          <wp:inline distT="0" distB="0" distL="0" distR="0" wp14:anchorId="759BF72B" wp14:editId="7B662A92">
            <wp:extent cx="5803200" cy="3078000"/>
            <wp:effectExtent l="19050" t="19050" r="26670" b="27305"/>
            <wp:docPr id="10" name="그림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200" cy="30780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4FB703D" w14:textId="77777777" w:rsidR="001F6C45" w:rsidRPr="00691814" w:rsidRDefault="001F6C45" w:rsidP="001F6C45">
      <w:pPr>
        <w:ind w:firstLineChars="400" w:firstLine="960"/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</w:pPr>
    </w:p>
    <w:tbl>
      <w:tblPr>
        <w:tblW w:w="8788" w:type="dxa"/>
        <w:tblInd w:w="851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127"/>
        <w:gridCol w:w="5244"/>
      </w:tblGrid>
      <w:tr w:rsidR="001F6C45" w:rsidRPr="00691814" w14:paraId="53AA3E01" w14:textId="77777777" w:rsidTr="003D7A30">
        <w:trPr>
          <w:trHeight w:val="346"/>
        </w:trPr>
        <w:tc>
          <w:tcPr>
            <w:tcW w:w="1417" w:type="dxa"/>
            <w:shd w:val="clear" w:color="auto" w:fill="D9D9D9" w:themeFill="background1" w:themeFillShade="D9"/>
          </w:tcPr>
          <w:p w14:paraId="1D0DBE6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바탕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 w:val="20"/>
                <w:lang w:eastAsia="ko-KR"/>
              </w:rPr>
              <w:t>기능구분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334E8B5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바탕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 w:val="20"/>
                <w:lang w:eastAsia="ko-KR"/>
              </w:rPr>
              <w:t>주요내용</w:t>
            </w:r>
          </w:p>
        </w:tc>
        <w:tc>
          <w:tcPr>
            <w:tcW w:w="5244" w:type="dxa"/>
            <w:shd w:val="clear" w:color="auto" w:fill="D9D9D9" w:themeFill="background1" w:themeFillShade="D9"/>
          </w:tcPr>
          <w:p w14:paraId="6744C0ED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바탕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 w:val="20"/>
                <w:lang w:eastAsia="ko-KR"/>
              </w:rPr>
              <w:t>상세</w:t>
            </w:r>
          </w:p>
        </w:tc>
      </w:tr>
      <w:tr w:rsidR="001F6C45" w:rsidRPr="00691814" w14:paraId="1DA194A0" w14:textId="77777777" w:rsidTr="003D7A30">
        <w:trPr>
          <w:trHeight w:val="851"/>
        </w:trPr>
        <w:tc>
          <w:tcPr>
            <w:tcW w:w="1417" w:type="dxa"/>
            <w:vAlign w:val="center"/>
          </w:tcPr>
          <w:p w14:paraId="45199A82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홈행태배너 서비스</w:t>
            </w:r>
          </w:p>
          <w:p w14:paraId="02494785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전환 개발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0496812" w14:textId="77777777" w:rsidR="001F6C45" w:rsidRPr="00691814" w:rsidRDefault="001F6C45" w:rsidP="003D7A30">
            <w:pPr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>KB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스타뱅킹 플랫폼에 </w:t>
            </w:r>
          </w:p>
          <w:p w14:paraId="2B2A6192" w14:textId="77777777" w:rsidR="001F6C45" w:rsidRPr="00691814" w:rsidRDefault="001F6C45" w:rsidP="003D7A30">
            <w:pPr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맞게 전환 개발</w:t>
            </w:r>
          </w:p>
        </w:tc>
        <w:tc>
          <w:tcPr>
            <w:tcW w:w="5244" w:type="dxa"/>
            <w:vAlign w:val="center"/>
          </w:tcPr>
          <w:p w14:paraId="13EDDF28" w14:textId="77777777" w:rsidR="001F6C45" w:rsidRPr="00691814" w:rsidRDefault="001F6C45" w:rsidP="003D7A30">
            <w:pPr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-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기존 홈행태배너 서비스 전환 개발 개발</w:t>
            </w:r>
          </w:p>
          <w:p w14:paraId="2796AF17" w14:textId="77777777" w:rsidR="001F6C45" w:rsidRPr="00691814" w:rsidRDefault="001F6C45" w:rsidP="003D7A30">
            <w:pPr>
              <w:ind w:leftChars="100" w:left="220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ㅇ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 호출 페이지ID: D001374(로그인 후 메인)</w:t>
            </w:r>
          </w:p>
          <w:p w14:paraId="5AC7C99D" w14:textId="77777777" w:rsidR="001F6C45" w:rsidRPr="00691814" w:rsidRDefault="001F6C45" w:rsidP="003D7A30">
            <w:pPr>
              <w:ind w:leftChars="100" w:left="420" w:hangingChars="100" w:hanging="200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ㅇ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 호출 액션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>ID: 1209022 (/mnbank/jsp/bfa/cmn/home/mnbankHomeBhvrBnrInq.jsp)</w:t>
            </w:r>
          </w:p>
          <w:p w14:paraId="3D8E7815" w14:textId="77777777" w:rsidR="001F6C45" w:rsidRPr="00691814" w:rsidRDefault="001F6C45" w:rsidP="003D7A30">
            <w:pPr>
              <w:ind w:leftChars="100" w:left="420" w:hangingChars="100" w:hanging="200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ㅇ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 거래코드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>: BFA72HB0S3(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비즈니스모델 기반배너 대상 조회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>), BFA73HB0U2(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비즈니스모델 기반배너 다시보지않기 여부 등록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>)</w:t>
            </w:r>
          </w:p>
        </w:tc>
      </w:tr>
      <w:tr w:rsidR="001F6C45" w:rsidRPr="00691814" w14:paraId="67EFCD18" w14:textId="77777777" w:rsidTr="003D7A30">
        <w:trPr>
          <w:trHeight w:val="851"/>
        </w:trPr>
        <w:tc>
          <w:tcPr>
            <w:tcW w:w="1417" w:type="dxa"/>
            <w:vAlign w:val="center"/>
          </w:tcPr>
          <w:p w14:paraId="5ACF6D2E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데이터 </w:t>
            </w:r>
            <w:r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이행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29C5A3F" w14:textId="77777777" w:rsidR="001F6C45" w:rsidRPr="00691814" w:rsidRDefault="001F6C45" w:rsidP="003D7A30">
            <w:pPr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레거시 DB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신규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>DB</w:t>
            </w:r>
          </w:p>
          <w:p w14:paraId="233F093E" w14:textId="77777777" w:rsidR="001F6C45" w:rsidRPr="00691814" w:rsidRDefault="001F6C45" w:rsidP="003D7A30">
            <w:pPr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데이터 </w:t>
            </w:r>
            <w:r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이행</w:t>
            </w:r>
          </w:p>
        </w:tc>
        <w:tc>
          <w:tcPr>
            <w:tcW w:w="5244" w:type="dxa"/>
            <w:vAlign w:val="center"/>
          </w:tcPr>
          <w:p w14:paraId="445247A5" w14:textId="77777777" w:rsidR="001F6C45" w:rsidRPr="00691814" w:rsidRDefault="001F6C45" w:rsidP="003D7A30">
            <w:pPr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- 테이블에 대해 </w:t>
            </w:r>
            <w:r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데이터 이행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수행</w:t>
            </w:r>
          </w:p>
          <w:p w14:paraId="239360A8" w14:textId="77777777" w:rsidR="001F6C45" w:rsidRPr="00691814" w:rsidRDefault="001F6C45" w:rsidP="003D7A30">
            <w:pPr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ㅇ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 연관 테이블 :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>TSBFABN19(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홈 비지니스배너 기본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>), TSBFABN20(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썸네일 이미지 기본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>), TSBFAPE28(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홈비지니스배너고객전송이벤트감지결과상세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>), TSBFAPE29(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홈비지니스배너 성공조건 고객전송이벤트감지결과상세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>)</w:t>
            </w:r>
          </w:p>
        </w:tc>
      </w:tr>
    </w:tbl>
    <w:p w14:paraId="67E6B26B" w14:textId="5350C6BC" w:rsidR="001F6C45" w:rsidRPr="001F6C45" w:rsidRDefault="001F6C45" w:rsidP="001F6C45">
      <w:pPr>
        <w:rPr>
          <w:rFonts w:ascii="KB금융 본문체 Light" w:eastAsia="KB금융 본문체 Light" w:hAnsi="KB금융 본문체 Light"/>
          <w:b/>
          <w:bCs/>
          <w:color w:val="000000"/>
          <w:sz w:val="26"/>
          <w:szCs w:val="26"/>
          <w:lang w:eastAsia="ko-KR"/>
        </w:rPr>
      </w:pPr>
    </w:p>
    <w:p w14:paraId="0B67DD2F" w14:textId="66C8371A" w:rsidR="001F6C45" w:rsidRPr="00691814" w:rsidRDefault="00F82440" w:rsidP="001F6C45">
      <w:pPr>
        <w:pStyle w:val="20"/>
        <w:numPr>
          <w:ilvl w:val="0"/>
          <w:numId w:val="0"/>
        </w:numPr>
        <w:ind w:left="400"/>
      </w:pPr>
      <w:bookmarkStart w:id="58" w:name="_Toc229321853"/>
      <w:r>
        <w:t>2</w:t>
      </w:r>
      <w:r w:rsidR="00CF08DA">
        <w:t>.</w:t>
      </w:r>
      <w:r w:rsidR="001F6C45">
        <w:t xml:space="preserve"> </w:t>
      </w:r>
      <w:r w:rsidR="001F6C45" w:rsidRPr="00691814">
        <w:rPr>
          <w:rFonts w:hint="eastAsia"/>
        </w:rPr>
        <w:t>시스템 구성 내역</w:t>
      </w:r>
      <w:bookmarkEnd w:id="58"/>
    </w:p>
    <w:p w14:paraId="20C6D7F9" w14:textId="51BB24F0" w:rsidR="001F6C45" w:rsidRPr="001F6C45" w:rsidRDefault="00F82440" w:rsidP="001F6C45">
      <w:pPr>
        <w:pStyle w:val="31"/>
      </w:pPr>
      <w:bookmarkStart w:id="59" w:name="_Toc229321854"/>
      <w:r>
        <w:t>2.1</w:t>
      </w:r>
      <w:r w:rsidR="001F6C45" w:rsidRPr="00691814">
        <w:t xml:space="preserve"> </w:t>
      </w:r>
      <w:r w:rsidR="001F6C45" w:rsidRPr="00691814">
        <w:rPr>
          <w:rFonts w:hint="eastAsia"/>
        </w:rPr>
        <w:t>시스템 구성도</w:t>
      </w:r>
      <w:bookmarkEnd w:id="59"/>
    </w:p>
    <w:p w14:paraId="6D086F01" w14:textId="7FCE19F5" w:rsidR="001F6C45" w:rsidRPr="00691814" w:rsidRDefault="001F6C45" w:rsidP="001F6C45">
      <w:pPr>
        <w:ind w:left="600"/>
        <w:rPr>
          <w:rFonts w:ascii="KB금융 본문체 Light" w:eastAsia="KB금융 본문체 Light" w:hAnsi="KB금융 본문체 Light"/>
          <w:sz w:val="24"/>
          <w:szCs w:val="24"/>
          <w:lang w:eastAsia="ko-KR"/>
        </w:rPr>
      </w:pPr>
      <w:r w:rsidRPr="00691814">
        <w:rPr>
          <w:rFonts w:ascii="KB금융 본문체 Light" w:eastAsia="KB금융 본문체 Light" w:hAnsi="KB금융 본문체 Light" w:hint="eastAsia"/>
          <w:sz w:val="24"/>
          <w:szCs w:val="24"/>
          <w:lang w:eastAsia="ko-KR"/>
        </w:rPr>
        <w:t>- 시스템 구성도</w:t>
      </w:r>
      <w:r>
        <w:rPr>
          <w:rFonts w:ascii="KB금융 본문체 Light" w:eastAsia="KB금융 본문체 Light" w:hAnsi="KB금융 본문체 Light" w:hint="eastAsia"/>
          <w:sz w:val="24"/>
          <w:szCs w:val="24"/>
          <w:lang w:eastAsia="ko-KR"/>
        </w:rPr>
        <w:t xml:space="preserve"> </w:t>
      </w:r>
    </w:p>
    <w:p w14:paraId="77975E83" w14:textId="77777777" w:rsidR="001F6C45" w:rsidRPr="00691814" w:rsidRDefault="001F6C45" w:rsidP="001F6C45">
      <w:pPr>
        <w:ind w:left="600"/>
        <w:rPr>
          <w:rFonts w:ascii="KB금융 본문체 Light" w:eastAsia="KB금융 본문체 Light" w:hAnsi="KB금융 본문체 Light"/>
          <w:sz w:val="24"/>
          <w:szCs w:val="24"/>
          <w:lang w:eastAsia="ko-KR"/>
        </w:rPr>
      </w:pPr>
      <w:r>
        <w:rPr>
          <w:rFonts w:ascii="KB금융 본문체 Light" w:eastAsia="KB금융 본문체 Light" w:hAnsi="KB금융 본문체 Light"/>
          <w:sz w:val="24"/>
          <w:szCs w:val="24"/>
          <w:lang w:eastAsia="ko-KR"/>
        </w:rPr>
        <w:lastRenderedPageBreak/>
        <w:drawing>
          <wp:inline distT="0" distB="0" distL="0" distR="0" wp14:anchorId="591510BE" wp14:editId="3969DCAC">
            <wp:extent cx="5803200" cy="3582652"/>
            <wp:effectExtent l="19050" t="19050" r="26670" b="1841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200" cy="358265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511D030" w14:textId="77777777" w:rsidR="001F6C45" w:rsidRPr="00691814" w:rsidRDefault="001F6C45" w:rsidP="001F6C45">
      <w:pPr>
        <w:ind w:leftChars="400" w:left="1100" w:hangingChars="100" w:hanging="220"/>
        <w:contextualSpacing/>
        <w:rPr>
          <w:rFonts w:ascii="KB금융 본문체 Light" w:eastAsia="KB금융 본문체 Light" w:hAnsi="KB금융 본문체 Light"/>
          <w:szCs w:val="22"/>
          <w:lang w:eastAsia="ko-KR"/>
        </w:rPr>
      </w:pPr>
      <w:r w:rsidRPr="00691814">
        <w:rPr>
          <w:rFonts w:ascii="KB금융 본문체 Light" w:eastAsia="KB금융 본문체 Light" w:hAnsi="KB금융 본문체 Light"/>
          <w:szCs w:val="22"/>
          <w:lang w:eastAsia="ko-KR"/>
        </w:rPr>
        <w:t xml:space="preserve">o </w:t>
      </w: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화면 영역은 </w:t>
      </w:r>
      <w:r w:rsidRPr="00691814">
        <w:rPr>
          <w:rFonts w:ascii="KB금융 본문체 Light" w:eastAsia="KB금융 본문체 Light" w:hAnsi="KB금융 본문체 Light"/>
          <w:szCs w:val="22"/>
          <w:lang w:eastAsia="ko-KR"/>
        </w:rPr>
        <w:t xml:space="preserve">AS-IS </w:t>
      </w: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>모바일 인스턴스, 화면</w:t>
      </w:r>
      <w:r w:rsidRPr="00691814">
        <w:rPr>
          <w:rFonts w:ascii="KB금융 본문체 Light" w:eastAsia="KB금융 본문체 Light" w:hAnsi="KB금융 본문체 Light"/>
          <w:szCs w:val="22"/>
          <w:lang w:eastAsia="ko-KR"/>
        </w:rPr>
        <w:t xml:space="preserve"> </w:t>
      </w: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프레임워크는 </w:t>
      </w:r>
      <w:r w:rsidRPr="00691814">
        <w:rPr>
          <w:rFonts w:ascii="KB금융 본문체 Light" w:eastAsia="KB금융 본문체 Light" w:hAnsi="KB금융 본문체 Light"/>
          <w:szCs w:val="22"/>
          <w:lang w:eastAsia="ko-KR"/>
        </w:rPr>
        <w:t>AS-IS</w:t>
      </w: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>스타루트를 사용</w:t>
      </w:r>
    </w:p>
    <w:p w14:paraId="176C7A03" w14:textId="77777777" w:rsidR="001F6C45" w:rsidRPr="00691814" w:rsidRDefault="001F6C45" w:rsidP="001F6C45">
      <w:pPr>
        <w:ind w:leftChars="400" w:left="1100" w:hangingChars="100" w:hanging="220"/>
        <w:contextualSpacing/>
        <w:rPr>
          <w:rFonts w:ascii="KB금융 본문체 Light" w:eastAsia="KB금융 본문체 Light" w:hAnsi="KB금융 본문체 Light"/>
          <w:szCs w:val="22"/>
          <w:lang w:eastAsia="ko-KR"/>
        </w:rPr>
      </w:pPr>
      <w:r w:rsidRPr="00691814">
        <w:rPr>
          <w:rFonts w:ascii="KB금융 본문체 Light" w:eastAsia="KB금융 본문체 Light" w:hAnsi="KB금융 본문체 Light"/>
          <w:szCs w:val="22"/>
          <w:lang w:eastAsia="ko-KR"/>
        </w:rPr>
        <w:t xml:space="preserve">o </w:t>
      </w: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>업무 영역은 The K리전</w:t>
      </w:r>
      <w:r w:rsidRPr="006301B9">
        <w:rPr>
          <w:rFonts w:ascii="KB금융 본문체 Light" w:eastAsia="KB금융 본문체 Light" w:hAnsi="KB금융 본문체 Light" w:hint="eastAsia"/>
          <w:spacing w:val="-20"/>
          <w:szCs w:val="22"/>
          <w:lang w:eastAsia="ko-KR"/>
        </w:rPr>
        <w:t>(은행존</w:t>
      </w:r>
      <w:r w:rsidRPr="006301B9">
        <w:rPr>
          <w:rFonts w:ascii="KB금융 본문체 Light" w:eastAsia="KB금융 본문체 Light" w:hAnsi="KB금융 본문체 Light"/>
          <w:spacing w:val="-20"/>
          <w:szCs w:val="22"/>
          <w:lang w:eastAsia="ko-KR"/>
        </w:rPr>
        <w:t>)</w:t>
      </w: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 클라우드 영역</w:t>
      </w:r>
      <w:r w:rsidRPr="006301B9">
        <w:rPr>
          <w:rFonts w:ascii="KB금융 본문체 Light" w:eastAsia="KB금융 본문체 Light" w:hAnsi="KB금융 본문체 Light" w:hint="eastAsia"/>
          <w:spacing w:val="-20"/>
          <w:szCs w:val="22"/>
          <w:lang w:eastAsia="ko-KR"/>
        </w:rPr>
        <w:t>(Private Cloud)</w:t>
      </w: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에 </w:t>
      </w:r>
      <w:r w:rsidRPr="006301B9">
        <w:rPr>
          <w:rFonts w:ascii="KB금융 본문체 Light" w:eastAsia="KB금융 본문체 Light" w:hAnsi="KB금융 본문체 Light" w:hint="eastAsia"/>
          <w:spacing w:val="-20"/>
          <w:szCs w:val="22"/>
          <w:lang w:eastAsia="ko-KR"/>
        </w:rPr>
        <w:t>PaaS Container(OCP)</w:t>
      </w: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>기반으로 구성</w:t>
      </w:r>
    </w:p>
    <w:p w14:paraId="37917DE3" w14:textId="77777777" w:rsidR="001F6C45" w:rsidRDefault="001F6C45" w:rsidP="001F6C45">
      <w:pPr>
        <w:ind w:leftChars="400" w:left="1100" w:hangingChars="100" w:hanging="220"/>
        <w:contextualSpacing/>
        <w:rPr>
          <w:rFonts w:ascii="KB금융 본문체 Light" w:eastAsia="KB금융 본문체 Light" w:hAnsi="KB금융 본문체 Light"/>
          <w:szCs w:val="22"/>
          <w:lang w:eastAsia="ko-KR"/>
        </w:rPr>
      </w:pPr>
      <w:r w:rsidRPr="00691814">
        <w:rPr>
          <w:rFonts w:ascii="KB금융 본문체 Light" w:eastAsia="KB금융 본문체 Light" w:hAnsi="KB금융 본문체 Light"/>
          <w:szCs w:val="22"/>
          <w:lang w:eastAsia="ko-KR"/>
        </w:rPr>
        <w:t xml:space="preserve">o </w:t>
      </w: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DB구성은 </w:t>
      </w:r>
      <w:r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이중화 </w:t>
      </w: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>HA</w:t>
      </w:r>
      <w:r>
        <w:rPr>
          <w:rFonts w:ascii="KB금융 본문체 Light" w:eastAsia="KB금융 본문체 Light" w:hAnsi="KB금융 본문체 Light"/>
          <w:szCs w:val="22"/>
          <w:lang w:eastAsia="ko-KR"/>
        </w:rPr>
        <w:t xml:space="preserve"> (Active,Stanby,DR)</w:t>
      </w:r>
      <w:r>
        <w:rPr>
          <w:rFonts w:ascii="KB금융 본문체 Light" w:eastAsia="KB금융 본문체 Light" w:hAnsi="KB금융 본문체 Light" w:hint="eastAsia"/>
          <w:szCs w:val="22"/>
          <w:lang w:eastAsia="ko-KR"/>
        </w:rPr>
        <w:t>,</w:t>
      </w:r>
      <w:r>
        <w:rPr>
          <w:rFonts w:ascii="KB금융 본문체 Light" w:eastAsia="KB금융 본문체 Light" w:hAnsi="KB금융 본문체 Light"/>
          <w:szCs w:val="22"/>
          <w:lang w:eastAsia="ko-KR"/>
        </w:rPr>
        <w:t xml:space="preserve"> </w:t>
      </w:r>
      <w:r>
        <w:rPr>
          <w:rFonts w:ascii="KB금융 본문체 Light" w:eastAsia="KB금융 본문체 Light" w:hAnsi="KB금융 본문체 Light" w:hint="eastAsia"/>
          <w:szCs w:val="22"/>
          <w:lang w:eastAsia="ko-KR"/>
        </w:rPr>
        <w:t>R</w:t>
      </w:r>
      <w:r>
        <w:rPr>
          <w:rFonts w:ascii="KB금융 본문체 Light" w:eastAsia="KB금융 본문체 Light" w:hAnsi="KB금융 본문체 Light"/>
          <w:szCs w:val="22"/>
          <w:lang w:eastAsia="ko-KR"/>
        </w:rPr>
        <w:t>edis</w:t>
      </w: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구성은 </w:t>
      </w:r>
      <w:r>
        <w:rPr>
          <w:rFonts w:ascii="KB금융 본문체 Light" w:eastAsia="KB금융 본문체 Light" w:hAnsi="KB금융 본문체 Light"/>
          <w:szCs w:val="22"/>
          <w:lang w:eastAsia="ko-KR"/>
        </w:rPr>
        <w:t>Active(</w:t>
      </w:r>
      <w:r>
        <w:rPr>
          <w:rFonts w:ascii="KB금융 본문체 Light" w:eastAsia="KB금융 본문체 Light" w:hAnsi="KB금융 본문체 Light" w:hint="eastAsia"/>
          <w:szCs w:val="22"/>
          <w:lang w:eastAsia="ko-KR"/>
        </w:rPr>
        <w:t>운영</w:t>
      </w:r>
      <w:r>
        <w:rPr>
          <w:rFonts w:ascii="KB금융 본문체 Light" w:eastAsia="KB금융 본문체 Light" w:hAnsi="KB금융 본문체 Light"/>
          <w:szCs w:val="22"/>
          <w:lang w:eastAsia="ko-KR"/>
        </w:rPr>
        <w:t>) –</w:t>
      </w:r>
      <w:r w:rsidRPr="006301B9">
        <w:rPr>
          <w:rFonts w:ascii="KB금융 본문체 Light" w:eastAsia="KB금융 본문체 Light" w:hAnsi="KB금융 본문체 Light"/>
          <w:szCs w:val="22"/>
          <w:lang w:eastAsia="ko-KR"/>
        </w:rPr>
        <w:t xml:space="preserve"> </w:t>
      </w:r>
      <w:r>
        <w:rPr>
          <w:rFonts w:ascii="KB금융 본문체 Light" w:eastAsia="KB금융 본문체 Light" w:hAnsi="KB금융 본문체 Light"/>
          <w:szCs w:val="22"/>
          <w:lang w:eastAsia="ko-KR"/>
        </w:rPr>
        <w:t>Active(</w:t>
      </w:r>
      <w:r>
        <w:rPr>
          <w:rFonts w:ascii="KB금융 본문체 Light" w:eastAsia="KB금융 본문체 Light" w:hAnsi="KB금융 본문체 Light" w:hint="eastAsia"/>
          <w:szCs w:val="22"/>
          <w:lang w:eastAsia="ko-KR"/>
        </w:rPr>
        <w:t>D</w:t>
      </w:r>
      <w:r>
        <w:rPr>
          <w:rFonts w:ascii="KB금융 본문체 Light" w:eastAsia="KB금융 본문체 Light" w:hAnsi="KB금융 본문체 Light"/>
          <w:szCs w:val="22"/>
          <w:lang w:eastAsia="ko-KR"/>
        </w:rPr>
        <w:t>R)</w:t>
      </w: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>로 구성</w:t>
      </w:r>
    </w:p>
    <w:p w14:paraId="63973B2A" w14:textId="77777777" w:rsidR="001F6C45" w:rsidRPr="00B44814" w:rsidRDefault="001F6C45" w:rsidP="001F6C45">
      <w:pPr>
        <w:ind w:leftChars="400" w:left="1100" w:hangingChars="100" w:hanging="220"/>
        <w:contextualSpacing/>
        <w:rPr>
          <w:rFonts w:ascii="KB금융 본문체 Light" w:eastAsia="KB금융 본문체 Light" w:hAnsi="KB금융 본문체 Light"/>
          <w:szCs w:val="22"/>
          <w:lang w:eastAsia="ko-KR"/>
        </w:rPr>
      </w:pPr>
      <w:r w:rsidRPr="00691814">
        <w:rPr>
          <w:rFonts w:ascii="KB금융 본문체 Light" w:eastAsia="KB금융 본문체 Light" w:hAnsi="KB금융 본문체 Light"/>
          <w:szCs w:val="22"/>
          <w:lang w:eastAsia="ko-KR"/>
        </w:rPr>
        <w:t>o</w:t>
      </w:r>
      <w:r>
        <w:rPr>
          <w:rFonts w:ascii="KB금융 본문체 Light" w:eastAsia="KB금융 본문체 Light" w:hAnsi="KB금융 본문체 Light"/>
          <w:szCs w:val="22"/>
          <w:lang w:eastAsia="ko-KR"/>
        </w:rPr>
        <w:t xml:space="preserve"> RTO = 0 로 </w:t>
      </w:r>
      <w:r>
        <w:rPr>
          <w:rFonts w:ascii="KB금융 본문체 Light" w:eastAsia="KB금융 본문체 Light" w:hAnsi="KB금융 본문체 Light" w:hint="eastAsia"/>
          <w:szCs w:val="22"/>
          <w:lang w:eastAsia="ko-KR"/>
        </w:rPr>
        <w:t>구성</w:t>
      </w:r>
    </w:p>
    <w:p w14:paraId="06B81E15" w14:textId="77777777" w:rsidR="00F82440" w:rsidRDefault="00F82440">
      <w:pPr>
        <w:rPr>
          <w:rFonts w:ascii="KB금융 본문체 Light" w:eastAsia="KB금융 본문체 Light" w:hAnsi="KB금융 본문체 Light"/>
          <w:sz w:val="24"/>
          <w:szCs w:val="24"/>
          <w:lang w:eastAsia="ko-KR"/>
        </w:rPr>
      </w:pPr>
      <w:r>
        <w:rPr>
          <w:rFonts w:ascii="KB금융 본문체 Light" w:eastAsia="KB금융 본문체 Light" w:hAnsi="KB금융 본문체 Light"/>
          <w:sz w:val="24"/>
          <w:szCs w:val="24"/>
          <w:lang w:eastAsia="ko-KR"/>
        </w:rPr>
        <w:br w:type="page"/>
      </w:r>
    </w:p>
    <w:p w14:paraId="3BC5A1F6" w14:textId="20FF8C5A" w:rsidR="001F6C45" w:rsidRPr="00691814" w:rsidRDefault="001F6C45" w:rsidP="001F6C45">
      <w:pPr>
        <w:ind w:left="600"/>
        <w:rPr>
          <w:rFonts w:ascii="KB금융 본문체 Light" w:eastAsia="KB금융 본문체 Light" w:hAnsi="KB금융 본문체 Light"/>
          <w:sz w:val="24"/>
          <w:szCs w:val="24"/>
          <w:lang w:eastAsia="ko-KR"/>
        </w:rPr>
      </w:pPr>
      <w:r w:rsidRPr="00691814">
        <w:rPr>
          <w:rFonts w:ascii="KB금융 본문체 Light" w:eastAsia="KB금융 본문체 Light" w:hAnsi="KB금융 본문체 Light" w:hint="eastAsia"/>
          <w:sz w:val="24"/>
          <w:szCs w:val="24"/>
          <w:lang w:eastAsia="ko-KR"/>
        </w:rPr>
        <w:lastRenderedPageBreak/>
        <w:t>- 인터페이스 구성도</w:t>
      </w:r>
    </w:p>
    <w:p w14:paraId="27E31CD5" w14:textId="77777777" w:rsidR="001F6C45" w:rsidRPr="00691814" w:rsidRDefault="001F6C45" w:rsidP="001F6C45">
      <w:pPr>
        <w:ind w:left="600"/>
        <w:rPr>
          <w:rFonts w:ascii="KB금융 본문체 Light" w:eastAsia="KB금융 본문체 Light" w:hAnsi="KB금융 본문체 Light"/>
          <w:sz w:val="24"/>
          <w:szCs w:val="24"/>
          <w:lang w:eastAsia="ko-KR"/>
        </w:rPr>
      </w:pPr>
      <w:r>
        <w:rPr>
          <w:rFonts w:ascii="KB금융 본문체 Light" w:eastAsia="KB금융 본문체 Light" w:hAnsi="KB금융 본문체 Light"/>
          <w:sz w:val="24"/>
          <w:szCs w:val="24"/>
          <w:lang w:eastAsia="ko-KR"/>
        </w:rPr>
        <w:drawing>
          <wp:inline distT="0" distB="0" distL="0" distR="0" wp14:anchorId="0E34163B" wp14:editId="7D1568FE">
            <wp:extent cx="5803200" cy="3078000"/>
            <wp:effectExtent l="19050" t="19050" r="26670" b="27305"/>
            <wp:docPr id="7" name="그림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200" cy="3078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ED5CF46" w14:textId="77777777" w:rsidR="001F6C45" w:rsidRPr="00691814" w:rsidRDefault="001F6C45" w:rsidP="001F6C45">
      <w:pPr>
        <w:ind w:leftChars="100" w:left="220" w:firstLineChars="300" w:firstLine="660"/>
        <w:contextualSpacing/>
        <w:rPr>
          <w:rFonts w:ascii="KB금융 본문체 Light" w:eastAsia="KB금융 본문체 Light" w:hAnsi="KB금융 본문체 Light"/>
          <w:szCs w:val="22"/>
          <w:lang w:eastAsia="ko-KR"/>
        </w:rPr>
      </w:pPr>
      <w:r w:rsidRPr="00691814">
        <w:rPr>
          <w:rFonts w:ascii="KB금융 본문체 Light" w:eastAsia="KB금융 본문체 Light" w:hAnsi="KB금융 본문체 Light"/>
          <w:szCs w:val="22"/>
          <w:lang w:eastAsia="ko-KR"/>
        </w:rPr>
        <w:t xml:space="preserve">o </w:t>
      </w: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>화면WAS와 PaaS 구간은 API Gateway(KBaaS)를 통해 API 호출</w:t>
      </w:r>
    </w:p>
    <w:p w14:paraId="7B7D9D99" w14:textId="77777777" w:rsidR="001F6C45" w:rsidRPr="00691814" w:rsidRDefault="001F6C45" w:rsidP="001F6C45">
      <w:pPr>
        <w:ind w:leftChars="100" w:left="220" w:firstLineChars="300" w:firstLine="660"/>
        <w:contextualSpacing/>
        <w:rPr>
          <w:rFonts w:ascii="KB금융 본문체 Light" w:eastAsia="KB금융 본문체 Light" w:hAnsi="KB금융 본문체 Light"/>
          <w:szCs w:val="22"/>
          <w:lang w:eastAsia="ko-KR"/>
        </w:rPr>
      </w:pPr>
      <w:r w:rsidRPr="00691814">
        <w:rPr>
          <w:rFonts w:ascii="KB금융 본문체 Light" w:eastAsia="KB금융 본문체 Light" w:hAnsi="KB금융 본문체 Light"/>
          <w:szCs w:val="22"/>
          <w:lang w:eastAsia="ko-KR"/>
        </w:rPr>
        <w:t xml:space="preserve">o </w:t>
      </w: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>PaaS와 계정계 구간은 EAI 를 통해 호출</w:t>
      </w:r>
    </w:p>
    <w:p w14:paraId="61E3734A" w14:textId="77777777" w:rsidR="00F82440" w:rsidRDefault="00F82440" w:rsidP="001F6C45">
      <w:pPr>
        <w:ind w:left="600"/>
        <w:rPr>
          <w:rFonts w:ascii="KB금융 본문체 Light" w:eastAsia="KB금융 본문체 Light" w:hAnsi="KB금융 본문체 Light"/>
          <w:sz w:val="24"/>
          <w:szCs w:val="24"/>
          <w:lang w:eastAsia="ko-KR"/>
        </w:rPr>
      </w:pPr>
    </w:p>
    <w:p w14:paraId="1D13E960" w14:textId="6066C6BF" w:rsidR="001F6C45" w:rsidRDefault="001F6C45" w:rsidP="001F6C45">
      <w:pPr>
        <w:ind w:left="600"/>
        <w:rPr>
          <w:rFonts w:ascii="KB금융 본문체 Light" w:eastAsia="KB금융 본문체 Light" w:hAnsi="KB금융 본문체 Light"/>
          <w:sz w:val="24"/>
          <w:szCs w:val="24"/>
          <w:lang w:eastAsia="ko-KR"/>
        </w:rPr>
      </w:pPr>
      <w:r w:rsidRPr="00691814">
        <w:rPr>
          <w:rFonts w:ascii="KB금융 본문체 Light" w:eastAsia="KB금융 본문체 Light" w:hAnsi="KB금융 본문체 Light" w:hint="eastAsia"/>
          <w:sz w:val="24"/>
          <w:szCs w:val="24"/>
          <w:lang w:eastAsia="ko-KR"/>
        </w:rPr>
        <w:t>- 서버 물리 구성도</w:t>
      </w:r>
    </w:p>
    <w:p w14:paraId="1FECC5D8" w14:textId="77777777" w:rsidR="001F6C45" w:rsidRPr="00691814" w:rsidRDefault="001F6C45" w:rsidP="001F6C45">
      <w:pPr>
        <w:rPr>
          <w:rFonts w:ascii="KB금융 본문체 Light" w:eastAsia="KB금융 본문체 Light" w:hAnsi="KB금융 본문체 Light"/>
          <w:sz w:val="24"/>
          <w:szCs w:val="24"/>
          <w:lang w:eastAsia="ko-KR"/>
        </w:rPr>
      </w:pPr>
      <w:r>
        <w:rPr>
          <w:rFonts w:ascii="KB금융 본문체 Light" w:eastAsia="KB금융 본문체 Light" w:hAnsi="KB금융 본문체 Light"/>
          <w:sz w:val="24"/>
          <w:szCs w:val="24"/>
          <w:lang w:eastAsia="ko-KR"/>
        </w:rPr>
        <w:drawing>
          <wp:anchor distT="0" distB="0" distL="114300" distR="114300" simplePos="0" relativeHeight="251746304" behindDoc="0" locked="0" layoutInCell="1" allowOverlap="1" wp14:anchorId="29BEE306" wp14:editId="29F6D350">
            <wp:simplePos x="0" y="0"/>
            <wp:positionH relativeFrom="column">
              <wp:posOffset>382839</wp:posOffset>
            </wp:positionH>
            <wp:positionV relativeFrom="paragraph">
              <wp:posOffset>4767</wp:posOffset>
            </wp:positionV>
            <wp:extent cx="5803200" cy="3212770"/>
            <wp:effectExtent l="0" t="0" r="7620" b="6985"/>
            <wp:wrapTopAndBottom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200" cy="3212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96EAB43" w14:textId="77777777" w:rsidR="001F6C45" w:rsidRPr="00691814" w:rsidRDefault="001F6C45" w:rsidP="001F6C45">
      <w:pPr>
        <w:ind w:left="600"/>
        <w:rPr>
          <w:rFonts w:ascii="KB금융 본문체 Light" w:eastAsia="KB금융 본문체 Light" w:hAnsi="KB금융 본문체 Light"/>
          <w:sz w:val="24"/>
          <w:szCs w:val="24"/>
          <w:lang w:eastAsia="ko-KR"/>
        </w:rPr>
      </w:pPr>
      <w:r w:rsidRPr="00691814">
        <w:rPr>
          <w:lang w:eastAsia="ko-KR"/>
        </w:rPr>
        <w:lastRenderedPageBreak/>
        <w:drawing>
          <wp:anchor distT="0" distB="0" distL="114300" distR="114300" simplePos="0" relativeHeight="251745280" behindDoc="0" locked="0" layoutInCell="1" allowOverlap="1" wp14:anchorId="0A85122F" wp14:editId="2E173D9D">
            <wp:simplePos x="0" y="0"/>
            <wp:positionH relativeFrom="margin">
              <wp:align>right</wp:align>
            </wp:positionH>
            <wp:positionV relativeFrom="paragraph">
              <wp:posOffset>294847</wp:posOffset>
            </wp:positionV>
            <wp:extent cx="5802630" cy="3077845"/>
            <wp:effectExtent l="19050" t="19050" r="26670" b="27305"/>
            <wp:wrapTopAndBottom/>
            <wp:docPr id="35" name="그림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2630" cy="30778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1814">
        <w:rPr>
          <w:rFonts w:ascii="KB금융 본문체 Light" w:eastAsia="KB금융 본문체 Light" w:hAnsi="KB금융 본문체 Light" w:hint="eastAsia"/>
          <w:sz w:val="24"/>
          <w:szCs w:val="24"/>
          <w:lang w:eastAsia="ko-KR"/>
        </w:rPr>
        <w:t>- Outer 아키텍처 환경</w:t>
      </w:r>
    </w:p>
    <w:p w14:paraId="05AD013C" w14:textId="77777777" w:rsidR="001F6C45" w:rsidRPr="00691814" w:rsidRDefault="001F6C45" w:rsidP="001F6C45">
      <w:pPr>
        <w:rPr>
          <w:rFonts w:ascii="KB금융 본문체 Light" w:eastAsia="KB금융 본문체 Light" w:hAnsi="KB금융 본문체 Light"/>
          <w:sz w:val="24"/>
          <w:szCs w:val="24"/>
          <w:lang w:eastAsia="ko-KR"/>
        </w:rPr>
      </w:pPr>
      <w:r w:rsidRPr="00691814">
        <w:rPr>
          <w:rFonts w:ascii="KB금융 본문체 Light" w:eastAsia="KB금융 본문체 Light" w:hAnsi="KB금융 본문체 Light"/>
          <w:sz w:val="24"/>
          <w:szCs w:val="24"/>
          <w:lang w:eastAsia="ko-KR"/>
        </w:rPr>
        <w:br w:type="page"/>
      </w:r>
    </w:p>
    <w:p w14:paraId="088E6DE7" w14:textId="3A2EC6EC" w:rsidR="001F6C45" w:rsidRPr="00691814" w:rsidRDefault="00F82440" w:rsidP="001F6C45">
      <w:pPr>
        <w:pStyle w:val="31"/>
        <w:rPr>
          <w:b w:val="0"/>
        </w:rPr>
      </w:pPr>
      <w:bookmarkStart w:id="60" w:name="_Toc229321855"/>
      <w:r>
        <w:lastRenderedPageBreak/>
        <w:t>2.2</w:t>
      </w:r>
      <w:r w:rsidR="001F6C45" w:rsidRPr="00691814">
        <w:t xml:space="preserve"> </w:t>
      </w:r>
      <w:r w:rsidR="001F6C45" w:rsidRPr="00691814">
        <w:rPr>
          <w:rFonts w:hint="eastAsia"/>
        </w:rPr>
        <w:t>H/W 목록</w:t>
      </w:r>
      <w:bookmarkEnd w:id="60"/>
    </w:p>
    <w:p w14:paraId="04C206C9" w14:textId="77777777" w:rsidR="001F6C45" w:rsidRPr="00691814" w:rsidRDefault="001F6C45" w:rsidP="001F6C45">
      <w:pPr>
        <w:ind w:left="854" w:hanging="194"/>
        <w:rPr>
          <w:rFonts w:ascii="KB금융 본문체 Light" w:eastAsia="KB금융 본문체 Light" w:hAnsi="KB금융 본문체 Light"/>
          <w:lang w:eastAsia="ko-KR"/>
        </w:rPr>
      </w:pPr>
      <w:r w:rsidRPr="00691814">
        <w:rPr>
          <w:rFonts w:ascii="KB금융 본문체 Light" w:eastAsia="KB금융 본문체 Light" w:hAnsi="KB금융 본문체 Light"/>
          <w:lang w:eastAsia="ko-KR"/>
        </w:rPr>
        <w:t xml:space="preserve">- </w:t>
      </w:r>
      <w:r w:rsidRPr="00691814">
        <w:rPr>
          <w:rFonts w:ascii="KB금융 본문체 Light" w:eastAsia="KB금융 본문체 Light" w:hAnsi="KB금융 본문체 Light" w:hint="eastAsia"/>
          <w:lang w:eastAsia="ko-KR"/>
        </w:rPr>
        <w:t>KB스타뱅킹 전용 프레임워크 구축 기본 어플리케이션 기능 구현을 위한 최소 자원으로 서버 구성</w:t>
      </w:r>
    </w:p>
    <w:p w14:paraId="228AF841" w14:textId="77777777" w:rsidR="001F6C45" w:rsidRDefault="001F6C45" w:rsidP="001F6C45">
      <w:pPr>
        <w:ind w:left="854" w:hanging="194"/>
        <w:rPr>
          <w:rFonts w:ascii="KB금융 본문체 Light" w:eastAsia="KB금융 본문체 Light" w:hAnsi="KB금융 본문체 Light"/>
          <w:lang w:eastAsia="ko-KR"/>
        </w:rPr>
      </w:pPr>
      <w:r w:rsidRPr="00691814">
        <w:rPr>
          <w:rFonts w:ascii="KB금융 본문체 Light" w:eastAsia="KB금융 본문체 Light" w:hAnsi="KB금융 본문체 Light"/>
          <w:lang w:eastAsia="ko-KR"/>
        </w:rPr>
        <w:t xml:space="preserve">- </w:t>
      </w:r>
      <w:r w:rsidRPr="00691814">
        <w:rPr>
          <w:rFonts w:ascii="KB금융 본문체 Light" w:eastAsia="KB금융 본문체 Light" w:hAnsi="KB금융 본문체 Light" w:hint="eastAsia"/>
          <w:lang w:eastAsia="ko-KR"/>
        </w:rPr>
        <w:t>향후 추가 업무 확장시 서버 추가 구성 또는 자원 스케일업 필요</w:t>
      </w:r>
    </w:p>
    <w:p w14:paraId="4862A809" w14:textId="77777777" w:rsidR="001F6C45" w:rsidRDefault="001F6C45" w:rsidP="001F6C45">
      <w:pPr>
        <w:ind w:left="854" w:hanging="194"/>
        <w:rPr>
          <w:rFonts w:ascii="KB금융 본문체 Light" w:eastAsia="KB금융 본문체 Light" w:hAnsi="KB금융 본문체 Light"/>
          <w:lang w:eastAsia="ko-KR"/>
        </w:rPr>
      </w:pPr>
      <w:r>
        <w:rPr>
          <w:rFonts w:ascii="KB금융 본문체 Light" w:eastAsia="KB금융 본문체 Light" w:hAnsi="KB금융 본문체 Light"/>
          <w:lang w:eastAsia="ko-KR"/>
        </w:rPr>
        <w:t>- 총 104</w:t>
      </w:r>
      <w:r>
        <w:rPr>
          <w:rFonts w:ascii="KB금융 본문체 Light" w:eastAsia="KB금융 본문체 Light" w:hAnsi="KB금융 본문체 Light" w:hint="eastAsia"/>
          <w:lang w:eastAsia="ko-KR"/>
        </w:rPr>
        <w:t>대</w:t>
      </w:r>
      <w:r>
        <w:rPr>
          <w:rFonts w:ascii="KB금융 본문체 Light" w:eastAsia="KB금융 본문체 Light" w:hAnsi="KB금융 본문체 Light"/>
          <w:lang w:eastAsia="ko-KR"/>
        </w:rPr>
        <w:t xml:space="preserve"> = </w:t>
      </w:r>
      <w:r w:rsidRPr="00940C96">
        <w:rPr>
          <w:rFonts w:ascii="KB금융 본문체 Light" w:eastAsia="KB금융 본문체 Light" w:hAnsi="KB금융 본문체 Light" w:hint="eastAsia"/>
          <w:lang w:eastAsia="ko-KR"/>
        </w:rPr>
        <w:t xml:space="preserve">VM </w:t>
      </w:r>
      <w:r>
        <w:rPr>
          <w:rFonts w:ascii="KB금융 본문체 Light" w:eastAsia="KB금융 본문체 Light" w:hAnsi="KB금융 본문체 Light"/>
          <w:lang w:eastAsia="ko-KR"/>
        </w:rPr>
        <w:t>86</w:t>
      </w:r>
      <w:r>
        <w:rPr>
          <w:rFonts w:ascii="KB금융 본문체 Light" w:eastAsia="KB금융 본문체 Light" w:hAnsi="KB금융 본문체 Light" w:hint="eastAsia"/>
          <w:lang w:eastAsia="ko-KR"/>
        </w:rPr>
        <w:t xml:space="preserve">대 </w:t>
      </w:r>
      <w:r>
        <w:rPr>
          <w:rFonts w:ascii="KB금융 본문체 Light" w:eastAsia="KB금융 본문체 Light" w:hAnsi="KB금융 본문체 Light"/>
          <w:lang w:eastAsia="ko-KR"/>
        </w:rPr>
        <w:t>(</w:t>
      </w:r>
      <w:r w:rsidRPr="00940C96">
        <w:rPr>
          <w:rFonts w:ascii="KB금융 본문체 Light" w:eastAsia="KB금융 본문체 Light" w:hAnsi="KB금융 본문체 Light" w:hint="eastAsia"/>
          <w:lang w:eastAsia="ko-KR"/>
        </w:rPr>
        <w:t>Linux 36대</w:t>
      </w:r>
      <w:r>
        <w:rPr>
          <w:rFonts w:ascii="KB금융 본문체 Light" w:eastAsia="KB금융 본문체 Light" w:hAnsi="KB금융 본문체 Light" w:hint="eastAsia"/>
          <w:lang w:eastAsia="ko-KR"/>
        </w:rPr>
        <w:t xml:space="preserve">, CoreOS 50대) + </w:t>
      </w:r>
      <w:r w:rsidRPr="00940C96">
        <w:rPr>
          <w:rFonts w:ascii="KB금융 본문체 Light" w:eastAsia="KB금융 본문체 Light" w:hAnsi="KB금융 본문체 Light" w:hint="eastAsia"/>
          <w:lang w:eastAsia="ko-KR"/>
        </w:rPr>
        <w:t>베어메탈 Linux 18대</w:t>
      </w:r>
    </w:p>
    <w:p w14:paraId="0BD5339F" w14:textId="77777777" w:rsidR="001F6C45" w:rsidRPr="00530DAC" w:rsidRDefault="001F6C45" w:rsidP="001F6C45">
      <w:pPr>
        <w:ind w:left="854" w:hanging="194"/>
        <w:rPr>
          <w:rFonts w:ascii="KB금융 본문체 Light" w:eastAsia="KB금융 본문체 Light" w:hAnsi="KB금융 본문체 Light"/>
          <w:lang w:eastAsia="ko-KR"/>
        </w:rPr>
      </w:pPr>
      <w:r w:rsidRPr="00895C44">
        <w:rPr>
          <w:rFonts w:ascii="KB금융 본문체 Light" w:eastAsia="KB금융 본문체 Light" w:hAnsi="KB금융 본문체 Light" w:hint="eastAsia"/>
          <w:lang w:eastAsia="ko-KR"/>
        </w:rPr>
        <w:t>- VM서버는 행내 유휴자원으로 구성</w:t>
      </w:r>
    </w:p>
    <w:tbl>
      <w:tblPr>
        <w:tblW w:w="9923" w:type="dxa"/>
        <w:jc w:val="center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51"/>
        <w:gridCol w:w="1559"/>
        <w:gridCol w:w="1134"/>
        <w:gridCol w:w="992"/>
        <w:gridCol w:w="709"/>
        <w:gridCol w:w="709"/>
        <w:gridCol w:w="850"/>
        <w:gridCol w:w="1276"/>
        <w:gridCol w:w="1843"/>
      </w:tblGrid>
      <w:tr w:rsidR="001F6C45" w:rsidRPr="00691814" w14:paraId="2FE8EEAC" w14:textId="77777777" w:rsidTr="003D7A30">
        <w:trPr>
          <w:trHeight w:val="330"/>
          <w:jc w:val="center"/>
        </w:trPr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29FFC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용도</w:t>
            </w: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4644CB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환경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C9EEDE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DDB3A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수량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421B4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vCPU</w:t>
            </w:r>
          </w:p>
          <w:p w14:paraId="051D7E8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7A7E7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18"/>
                <w:lang w:eastAsia="ko-KR"/>
              </w:rPr>
              <w:t>(core)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8C1E6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메모리</w:t>
            </w:r>
          </w:p>
          <w:p w14:paraId="3576CD4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7A7E7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18"/>
                <w:lang w:eastAsia="ko-KR"/>
              </w:rPr>
              <w:t>(GB)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ACF1C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 xml:space="preserve">총 스토리지 </w:t>
            </w:r>
            <w:r w:rsidRPr="007A7E7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18"/>
                <w:lang w:eastAsia="ko-KR"/>
              </w:rPr>
              <w:t>(GB)</w:t>
            </w:r>
            <w:r w:rsidRPr="007A7E74"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18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12"/>
                <w:lang w:eastAsia="ko-KR"/>
              </w:rPr>
              <w:t>*</w:t>
            </w: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12"/>
                <w:lang w:eastAsia="ko-KR"/>
              </w:rPr>
              <w:t>수량곱한값</w:t>
            </w:r>
          </w:p>
        </w:tc>
        <w:tc>
          <w:tcPr>
            <w:tcW w:w="1843" w:type="dxa"/>
            <w:tcBorders>
              <w:top w:val="single" w:sz="4" w:space="0" w:color="auto"/>
              <w:left w:val="none" w:sz="4" w:space="0" w:color="000000"/>
            </w:tcBorders>
            <w:shd w:val="clear" w:color="auto" w:fill="D9D9D9" w:themeFill="background1" w:themeFillShade="D9"/>
            <w:vAlign w:val="center"/>
          </w:tcPr>
          <w:p w14:paraId="6AC558B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비고</w:t>
            </w:r>
          </w:p>
        </w:tc>
      </w:tr>
      <w:tr w:rsidR="001F6C45" w:rsidRPr="00691814" w14:paraId="7EEC5BC9" w14:textId="77777777" w:rsidTr="003D7A30">
        <w:trPr>
          <w:trHeight w:val="357"/>
          <w:jc w:val="center"/>
        </w:trPr>
        <w:tc>
          <w:tcPr>
            <w:tcW w:w="851" w:type="dxa"/>
            <w:vMerge w:val="restar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6190AF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VM</w:t>
            </w:r>
          </w:p>
          <w:p w14:paraId="59C5537B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  <w:t>(PaaS)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207BA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  <w:t>Bastion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34E467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개발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B0D6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ACF11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A9072B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84EF5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DEAA9B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  <w:t>6</w:t>
            </w: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  <w:t>50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843D985" w14:textId="77777777" w:rsidR="001F6C45" w:rsidRPr="00691814" w:rsidRDefault="001F6C45" w:rsidP="003D7A30">
            <w:pPr>
              <w:rPr>
                <w:rFonts w:ascii="KB금융 본문체 Light" w:eastAsia="KB금융 본문체 Light" w:hAnsi="KB금융 본문체 Light" w:cs="Gulim"/>
                <w:color w:val="000000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6"/>
                <w:szCs w:val="16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16"/>
                <w:szCs w:val="16"/>
                <w:lang w:eastAsia="ko-KR"/>
              </w:rPr>
              <w:t>OpenShift  접속을 위한 점프 역할</w:t>
            </w:r>
          </w:p>
          <w:p w14:paraId="1DFC9BA9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Gulim"/>
                <w:color w:val="000000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6"/>
                <w:szCs w:val="16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16"/>
                <w:szCs w:val="16"/>
                <w:lang w:eastAsia="ko-KR"/>
              </w:rPr>
              <w:t>Openshift  설치를 위한 구성 파일 관리</w:t>
            </w:r>
          </w:p>
        </w:tc>
      </w:tr>
      <w:tr w:rsidR="001F6C45" w:rsidRPr="00691814" w14:paraId="57B28D95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C8A3377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E54966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3DC0D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스테이징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C02CC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42E4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8FBE9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8FA98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6797DB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  <w:t>6</w:t>
            </w: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  <w:t>50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39710C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Gulim"/>
                <w:color w:val="000000"/>
                <w:sz w:val="16"/>
                <w:szCs w:val="16"/>
                <w:lang w:eastAsia="ko-KR"/>
              </w:rPr>
            </w:pPr>
          </w:p>
        </w:tc>
      </w:tr>
      <w:tr w:rsidR="001F6C45" w:rsidRPr="00691814" w14:paraId="3CAF5798" w14:textId="77777777" w:rsidTr="003D7A30">
        <w:trPr>
          <w:trHeight w:val="302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7EE7E1E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6941C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E4DE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EACF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E861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FA7AE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95D8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9723E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  <w:t>1,3</w:t>
            </w: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  <w:t>00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48E614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Gulim"/>
                <w:color w:val="000000"/>
                <w:sz w:val="16"/>
                <w:szCs w:val="16"/>
                <w:lang w:eastAsia="ko-KR"/>
              </w:rPr>
            </w:pPr>
          </w:p>
        </w:tc>
      </w:tr>
      <w:tr w:rsidR="001F6C45" w:rsidRPr="00691814" w14:paraId="11F63DA5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DC0434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E0D0B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B37D2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DR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5335B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20235E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9A9E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F8248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9E944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  <w:t>1,3</w:t>
            </w: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  <w:t>00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BAA5E73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Gulim"/>
                <w:color w:val="000000"/>
                <w:sz w:val="16"/>
                <w:szCs w:val="16"/>
                <w:lang w:eastAsia="ko-KR"/>
              </w:rPr>
            </w:pPr>
          </w:p>
        </w:tc>
      </w:tr>
      <w:tr w:rsidR="001F6C45" w:rsidRPr="00691814" w14:paraId="5DD0508B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EA7960B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33F93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BootStrap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EB946E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개발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A32AE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66F436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B37B8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96E7EC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C289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120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2BD28BA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Gulim"/>
                <w:color w:val="000000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  <w:t>- PaaS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 xml:space="preserve"> 설치를 위함 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  <w:t>(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>임시)</w:t>
            </w:r>
          </w:p>
        </w:tc>
      </w:tr>
      <w:tr w:rsidR="001F6C45" w:rsidRPr="00691814" w14:paraId="06C9F932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BAED0C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8BDB1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613D8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스테이징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1352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E141AE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A19DA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B0497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5BC94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120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84694DF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Gulim"/>
                <w:color w:val="000000"/>
                <w:sz w:val="16"/>
                <w:szCs w:val="16"/>
                <w:lang w:eastAsia="ko-KR"/>
              </w:rPr>
            </w:pPr>
          </w:p>
        </w:tc>
      </w:tr>
      <w:tr w:rsidR="001F6C45" w:rsidRPr="00691814" w14:paraId="026C2FF9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D699FE6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27FEE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A3D7B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56A8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959F6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10254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72005C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84A9C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120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C7227C3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Gulim"/>
                <w:color w:val="000000"/>
                <w:sz w:val="16"/>
                <w:szCs w:val="16"/>
                <w:lang w:eastAsia="ko-KR"/>
              </w:rPr>
            </w:pPr>
          </w:p>
        </w:tc>
      </w:tr>
      <w:tr w:rsidR="001F6C45" w:rsidRPr="00691814" w14:paraId="3172C2CD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B79058E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D6BE8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5721E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DR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D38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AE1E76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D34E7E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76DF0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573D0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120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5CC15F1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Gulim"/>
                <w:color w:val="000000"/>
                <w:sz w:val="16"/>
                <w:szCs w:val="16"/>
                <w:lang w:eastAsia="ko-KR"/>
              </w:rPr>
            </w:pPr>
          </w:p>
        </w:tc>
      </w:tr>
      <w:tr w:rsidR="001F6C45" w:rsidRPr="00691814" w14:paraId="32130D9F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AA7FCE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9D056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Master Node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E4123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개발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B6F6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0D3DF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104457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A9C3D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8B9CE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600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92D1888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Gulim"/>
                <w:color w:val="000000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6"/>
                <w:szCs w:val="16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16"/>
                <w:szCs w:val="16"/>
                <w:lang w:eastAsia="ko-KR"/>
              </w:rPr>
              <w:t>3</w:t>
            </w: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6"/>
                <w:szCs w:val="16"/>
                <w:lang w:eastAsia="ko-KR"/>
              </w:rPr>
              <w:t xml:space="preserve"> node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16"/>
                <w:szCs w:val="16"/>
                <w:lang w:eastAsia="ko-KR"/>
              </w:rPr>
              <w:t>로 구성</w:t>
            </w:r>
          </w:p>
        </w:tc>
      </w:tr>
      <w:tr w:rsidR="001F6C45" w:rsidRPr="00691814" w14:paraId="40503ED7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FFE5C0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1DA5D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07B3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스테이징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3600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76966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932FC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9C578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D5DFE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600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FAA9C9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Gulim"/>
                <w:color w:val="000000"/>
                <w:sz w:val="16"/>
                <w:szCs w:val="16"/>
                <w:lang w:eastAsia="ko-KR"/>
              </w:rPr>
            </w:pPr>
          </w:p>
        </w:tc>
      </w:tr>
      <w:tr w:rsidR="001F6C45" w:rsidRPr="00691814" w14:paraId="2393FDBC" w14:textId="77777777" w:rsidTr="003D7A30">
        <w:trPr>
          <w:trHeight w:val="204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187882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E6BE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FD3CF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8288C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D8366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AC32C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251E5D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19"/>
                <w:szCs w:val="19"/>
                <w:lang w:eastAsia="ko-KR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0AAB5B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9"/>
                <w:szCs w:val="19"/>
                <w:lang w:eastAsia="ko-KR"/>
              </w:rPr>
              <w:t>600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5C862C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Gulim"/>
                <w:color w:val="000000"/>
                <w:sz w:val="16"/>
                <w:szCs w:val="16"/>
                <w:lang w:eastAsia="ko-KR"/>
              </w:rPr>
            </w:pPr>
          </w:p>
        </w:tc>
      </w:tr>
      <w:tr w:rsidR="001F6C45" w:rsidRPr="00691814" w14:paraId="20B4CFF2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F79CE2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E71C4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35269E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DR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725E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5289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22ED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8D05F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19"/>
                <w:szCs w:val="19"/>
                <w:lang w:eastAsia="ko-KR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29BBB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9"/>
                <w:szCs w:val="19"/>
                <w:lang w:eastAsia="ko-KR"/>
              </w:rPr>
              <w:t>600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F13ABDB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Gulim"/>
                <w:color w:val="000000"/>
                <w:sz w:val="16"/>
                <w:szCs w:val="16"/>
                <w:lang w:eastAsia="ko-KR"/>
              </w:rPr>
            </w:pPr>
          </w:p>
        </w:tc>
      </w:tr>
      <w:tr w:rsidR="001F6C45" w:rsidRPr="00691814" w14:paraId="4E50DB20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39A332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A960DE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Worker Node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F60E9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개발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AD74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1948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EB37A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C23E16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48B9D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  <w:t>1,050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0FCD3AA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Gulim"/>
                <w:color w:val="000000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6"/>
                <w:szCs w:val="16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16"/>
                <w:szCs w:val="16"/>
                <w:lang w:eastAsia="ko-KR"/>
              </w:rPr>
              <w:t>3 node</w:t>
            </w: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6"/>
                <w:szCs w:val="16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16"/>
                <w:szCs w:val="16"/>
                <w:lang w:eastAsia="ko-KR"/>
              </w:rPr>
              <w:t>로 구성</w:t>
            </w:r>
          </w:p>
        </w:tc>
      </w:tr>
      <w:tr w:rsidR="001F6C45" w:rsidRPr="00691814" w14:paraId="7BB98AEA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EF3479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0D89ED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71136D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스테이징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31DA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948C0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C702F" w14:textId="77777777" w:rsidR="001F6C45" w:rsidRPr="00294186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b/>
                <w:bCs/>
                <w:sz w:val="20"/>
                <w:lang w:eastAsia="ko-KR"/>
              </w:rPr>
            </w:pPr>
            <w:r w:rsidRPr="00294186">
              <w:rPr>
                <w:rFonts w:ascii="KB금융 본문체 Light" w:eastAsia="KB금융 본문체 Light" w:hAnsi="KB금융 본문체 Light" w:cs="Gulim"/>
                <w:b/>
                <w:bCs/>
                <w:sz w:val="19"/>
                <w:szCs w:val="19"/>
                <w:lang w:eastAsia="ko-KR"/>
              </w:rPr>
              <w:t>8</w:t>
            </w:r>
            <w:r w:rsidRPr="00294186">
              <w:rPr>
                <w:rFonts w:ascii="KB금융 본문체 Light" w:eastAsia="KB금융 본문체 Light" w:hAnsi="KB금융 본문체 Light" w:cs="Gulim" w:hint="eastAsia"/>
                <w:spacing w:val="-20"/>
                <w:sz w:val="18"/>
                <w:szCs w:val="18"/>
                <w:vertAlign w:val="superscript"/>
                <w:lang w:eastAsia="ko-KR"/>
              </w:rPr>
              <w:t xml:space="preserve"> </w:t>
            </w:r>
            <w:r w:rsidRPr="00294186">
              <w:rPr>
                <w:rFonts w:ascii="KB금융 본문체 Light" w:eastAsia="KB금융 본문체 Light" w:hAnsi="KB금융 본문체 Light" w:cs="Gulim"/>
                <w:spacing w:val="-20"/>
                <w:sz w:val="18"/>
                <w:szCs w:val="18"/>
                <w:vertAlign w:val="superscript"/>
                <w:lang w:eastAsia="ko-KR"/>
              </w:rPr>
              <w:t xml:space="preserve"> </w:t>
            </w:r>
            <w:r w:rsidRPr="00294186">
              <w:rPr>
                <w:rFonts w:ascii="KB금융 본문체 Light" w:eastAsia="KB금융 본문체 Light" w:hAnsi="KB금융 본문체 Light" w:cs="Gulim" w:hint="eastAsia"/>
                <w:spacing w:val="-20"/>
                <w:sz w:val="18"/>
                <w:szCs w:val="18"/>
                <w:vertAlign w:val="superscript"/>
                <w:lang w:eastAsia="ko-KR"/>
              </w:rPr>
              <w:t>주2</w:t>
            </w:r>
            <w:r w:rsidRPr="00294186">
              <w:rPr>
                <w:rFonts w:ascii="KB금융 본문체 Light" w:eastAsia="KB금융 본문체 Light" w:hAnsi="KB금융 본문체 Light" w:cs="Gulim"/>
                <w:spacing w:val="-20"/>
                <w:sz w:val="18"/>
                <w:szCs w:val="18"/>
                <w:vertAlign w:val="superscript"/>
                <w:lang w:eastAsia="ko-KR"/>
              </w:rPr>
              <w:t>2)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8A92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7DC3C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  <w:t>1,050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ACBE914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Gulim"/>
                <w:color w:val="000000"/>
                <w:sz w:val="16"/>
                <w:szCs w:val="16"/>
                <w:lang w:eastAsia="ko-KR"/>
              </w:rPr>
            </w:pPr>
          </w:p>
        </w:tc>
      </w:tr>
      <w:tr w:rsidR="001F6C45" w:rsidRPr="00691814" w14:paraId="39DE91DB" w14:textId="77777777" w:rsidTr="003D7A30">
        <w:trPr>
          <w:trHeight w:val="382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8132D8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C5FA3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1C107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0062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8380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B9E06C" w14:textId="77777777" w:rsidR="001F6C45" w:rsidRPr="00294186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b/>
                <w:bCs/>
                <w:sz w:val="20"/>
                <w:lang w:eastAsia="ko-KR"/>
              </w:rPr>
            </w:pPr>
            <w:r w:rsidRPr="00294186">
              <w:rPr>
                <w:rFonts w:ascii="KB금융 본문체 Light" w:eastAsia="KB금융 본문체 Light" w:hAnsi="KB금융 본문체 Light" w:cs="Gulim"/>
                <w:b/>
                <w:bCs/>
                <w:sz w:val="19"/>
                <w:szCs w:val="19"/>
                <w:lang w:eastAsia="ko-KR"/>
              </w:rPr>
              <w:t>16</w:t>
            </w:r>
            <w:r w:rsidRPr="00294186">
              <w:rPr>
                <w:rFonts w:ascii="KB금융 본문체 Light" w:eastAsia="KB금융 본문체 Light" w:hAnsi="KB금융 본문체 Light" w:cs="Gulim" w:hint="eastAsia"/>
                <w:spacing w:val="-20"/>
                <w:sz w:val="18"/>
                <w:szCs w:val="18"/>
                <w:vertAlign w:val="superscript"/>
                <w:lang w:eastAsia="ko-KR"/>
              </w:rPr>
              <w:t>주2</w:t>
            </w:r>
            <w:r w:rsidRPr="00294186">
              <w:rPr>
                <w:rFonts w:ascii="KB금융 본문체 Light" w:eastAsia="KB금융 본문체 Light" w:hAnsi="KB금융 본문체 Light" w:cs="Gulim"/>
                <w:spacing w:val="-20"/>
                <w:sz w:val="18"/>
                <w:szCs w:val="18"/>
                <w:vertAlign w:val="superscript"/>
                <w:lang w:eastAsia="ko-KR"/>
              </w:rPr>
              <w:t>2)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3697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512EEE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  <w:t>1,50</w:t>
            </w: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  <w:t>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822552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Gulim"/>
                <w:color w:val="000000"/>
                <w:sz w:val="16"/>
                <w:szCs w:val="16"/>
                <w:lang w:eastAsia="ko-KR"/>
              </w:rPr>
            </w:pPr>
          </w:p>
        </w:tc>
      </w:tr>
      <w:tr w:rsidR="001F6C45" w:rsidRPr="00691814" w14:paraId="239C93D4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A8E5AF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43CE5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4F533D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DR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94C7C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381EA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D561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BC31C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8E97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  <w:t>1,50</w:t>
            </w: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  <w:t>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E80F0A4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Gulim"/>
                <w:color w:val="000000"/>
                <w:sz w:val="16"/>
                <w:szCs w:val="16"/>
                <w:lang w:eastAsia="ko-KR"/>
              </w:rPr>
            </w:pPr>
          </w:p>
        </w:tc>
      </w:tr>
      <w:tr w:rsidR="001F6C45" w:rsidRPr="00691814" w14:paraId="55F022BE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8DFF41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A432E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Infra Node</w:t>
            </w:r>
          </w:p>
          <w:p w14:paraId="0040CCBD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  <w:t>(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통합)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FB30D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개발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CD10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3C524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2E8D3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EB919B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3DA41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  <w:t>900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CC52A7" w14:textId="77777777" w:rsidR="001F6C45" w:rsidRPr="00691814" w:rsidRDefault="001F6C45" w:rsidP="003D7A30">
            <w:pPr>
              <w:rPr>
                <w:rFonts w:ascii="KB금융 본문체 Light" w:eastAsia="KB금융 본문체 Light" w:hAnsi="KB금융 본문체 Light" w:cs="Gulim"/>
                <w:color w:val="000000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6"/>
                <w:szCs w:val="16"/>
                <w:lang w:eastAsia="ko-KR"/>
              </w:rPr>
              <w:t xml:space="preserve">- Infra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16"/>
                <w:szCs w:val="16"/>
                <w:lang w:eastAsia="ko-KR"/>
              </w:rPr>
              <w:t>노드 통합 구성 (</w:t>
            </w: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6"/>
                <w:szCs w:val="16"/>
                <w:lang w:eastAsia="ko-KR"/>
              </w:rPr>
              <w:t>monitoring, logging, router, servicemesh)</w:t>
            </w:r>
          </w:p>
          <w:p w14:paraId="5D8BC422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Gulim"/>
                <w:color w:val="000000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6"/>
                <w:szCs w:val="16"/>
                <w:lang w:eastAsia="ko-KR"/>
              </w:rPr>
              <w:t>- 3 node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16"/>
                <w:szCs w:val="16"/>
                <w:lang w:eastAsia="ko-KR"/>
              </w:rPr>
              <w:t>로 구성</w:t>
            </w:r>
          </w:p>
        </w:tc>
      </w:tr>
      <w:tr w:rsidR="001F6C45" w:rsidRPr="00691814" w14:paraId="729A7055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871BD6B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7CAF6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60D94E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스테이징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D609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FB09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555C2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BC335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0A1986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  <w:t>900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681F4D4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Gulim"/>
                <w:color w:val="000000"/>
                <w:sz w:val="16"/>
                <w:szCs w:val="16"/>
                <w:lang w:eastAsia="ko-KR"/>
              </w:rPr>
            </w:pPr>
          </w:p>
        </w:tc>
      </w:tr>
      <w:tr w:rsidR="001F6C45" w:rsidRPr="00691814" w14:paraId="40731C13" w14:textId="77777777" w:rsidTr="003D7A30">
        <w:trPr>
          <w:trHeight w:val="486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9D46EE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AE8D4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Infra</w:t>
            </w:r>
          </w:p>
          <w:p w14:paraId="246E809C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lang w:eastAsia="ko-KR"/>
              </w:rPr>
              <w:t>(monitoring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lang w:eastAsia="ko-KR"/>
              </w:rPr>
              <w:t xml:space="preserve">,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lang w:eastAsia="ko-KR"/>
              </w:rPr>
              <w:t>servicemesh)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48B3C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550E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9D7A9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7405E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9"/>
                <w:szCs w:val="19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13917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9"/>
                <w:szCs w:val="19"/>
                <w:lang w:eastAsia="ko-KR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BF4EB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9"/>
                <w:szCs w:val="19"/>
                <w:lang w:eastAsia="ko-KR"/>
              </w:rPr>
              <w:t>1,500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3B2123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>3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  <w:t xml:space="preserve"> node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>구성</w:t>
            </w:r>
          </w:p>
        </w:tc>
      </w:tr>
      <w:tr w:rsidR="001F6C45" w:rsidRPr="00691814" w14:paraId="2A102B9D" w14:textId="77777777" w:rsidTr="003D7A30">
        <w:trPr>
          <w:trHeight w:val="250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B08CF0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FA4BDB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3CD90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DR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E3ABC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FFEE5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66D08D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9"/>
                <w:szCs w:val="19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5B885E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9"/>
                <w:szCs w:val="19"/>
                <w:lang w:eastAsia="ko-KR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8B3B2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9"/>
                <w:szCs w:val="19"/>
                <w:lang w:eastAsia="ko-KR"/>
              </w:rPr>
              <w:t>1,500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068A85F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</w:pPr>
          </w:p>
        </w:tc>
      </w:tr>
      <w:tr w:rsidR="001F6C45" w:rsidRPr="00691814" w14:paraId="3EEEA0D4" w14:textId="77777777" w:rsidTr="003D7A30">
        <w:trPr>
          <w:trHeight w:val="386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965FD7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BA0A2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Infra</w:t>
            </w:r>
          </w:p>
          <w:p w14:paraId="4425973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(logging)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28347C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268C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29FA7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79E00C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9"/>
                <w:szCs w:val="19"/>
                <w:lang w:eastAsia="ko-KR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95174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9"/>
                <w:szCs w:val="19"/>
                <w:lang w:eastAsia="ko-KR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B06B7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9"/>
                <w:szCs w:val="19"/>
                <w:lang w:eastAsia="ko-KR"/>
              </w:rPr>
              <w:t>1,500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32D60FD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>3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  <w:t xml:space="preserve"> node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>구성</w:t>
            </w:r>
          </w:p>
        </w:tc>
      </w:tr>
      <w:tr w:rsidR="001F6C45" w:rsidRPr="00691814" w14:paraId="33212559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39CB377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9DBCE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64367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DR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96F0E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765C67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C3BFF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9"/>
                <w:szCs w:val="19"/>
                <w:lang w:eastAsia="ko-KR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A88427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9"/>
                <w:szCs w:val="19"/>
                <w:lang w:eastAsia="ko-KR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2BE0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9"/>
                <w:szCs w:val="19"/>
                <w:lang w:eastAsia="ko-KR"/>
              </w:rPr>
              <w:t>1,500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CA222E3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</w:pPr>
          </w:p>
        </w:tc>
      </w:tr>
      <w:tr w:rsidR="001F6C45" w:rsidRPr="00691814" w14:paraId="3D8093A2" w14:textId="77777777" w:rsidTr="003D7A30">
        <w:trPr>
          <w:trHeight w:val="29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9A29ABB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6B1C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Infra </w:t>
            </w:r>
          </w:p>
          <w:p w14:paraId="17AF01D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(route)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E5D006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A3DE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D500C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9"/>
                <w:szCs w:val="19"/>
                <w:lang w:eastAsia="ko-KR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8BF84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9"/>
                <w:szCs w:val="19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BFE2B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9"/>
                <w:szCs w:val="19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68EE5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320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E8CE02A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 xml:space="preserve">2 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  <w:t xml:space="preserve">node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>구성</w:t>
            </w:r>
          </w:p>
        </w:tc>
      </w:tr>
      <w:tr w:rsidR="001F6C45" w:rsidRPr="00691814" w14:paraId="0C01C3F0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AC88AB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3C14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B246D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DR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13CB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923CF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9"/>
                <w:szCs w:val="19"/>
                <w:lang w:eastAsia="ko-KR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3AF5A6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9"/>
                <w:szCs w:val="19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EDA8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9"/>
                <w:szCs w:val="19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42B61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320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D4FDDEE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</w:pPr>
          </w:p>
        </w:tc>
      </w:tr>
      <w:tr w:rsidR="001F6C45" w:rsidRPr="00691814" w14:paraId="325BA48F" w14:textId="77777777" w:rsidTr="003D7A30">
        <w:trPr>
          <w:trHeight w:val="357"/>
          <w:jc w:val="center"/>
        </w:trPr>
        <w:tc>
          <w:tcPr>
            <w:tcW w:w="851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C684D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VM</w:t>
            </w:r>
          </w:p>
          <w:p w14:paraId="6CE1E2F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(I</w:t>
            </w: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  <w:t>aaS)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CE3CC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Kafka</w:t>
            </w: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DBC8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개발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B35C5DC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F43B8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9B6847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FC5046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0572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1,050</w:t>
            </w:r>
          </w:p>
        </w:tc>
        <w:tc>
          <w:tcPr>
            <w:tcW w:w="184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543C8F8B" w14:textId="77777777" w:rsidR="001F6C45" w:rsidRPr="00691814" w:rsidRDefault="001F6C45" w:rsidP="003D7A30">
            <w:pPr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</w:pPr>
          </w:p>
        </w:tc>
      </w:tr>
      <w:tr w:rsidR="001F6C45" w:rsidRPr="00691814" w14:paraId="4A316589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C4CC5B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E080B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B60AF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스테이징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DD0D84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05F2C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3FDE7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54B3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8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63B00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900</w:t>
            </w:r>
          </w:p>
        </w:tc>
        <w:tc>
          <w:tcPr>
            <w:tcW w:w="184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34660DEF" w14:textId="77777777" w:rsidR="001F6C45" w:rsidRPr="00691814" w:rsidRDefault="001F6C45" w:rsidP="003D7A30">
            <w:pPr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 xml:space="preserve">컨트롤러 서버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vertAlign w:val="superscript"/>
                <w:lang w:eastAsia="ko-KR"/>
              </w:rPr>
              <w:t>주</w:t>
            </w:r>
            <w:r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vertAlign w:val="superscript"/>
                <w:lang w:eastAsia="ko-KR"/>
              </w:rPr>
              <w:t>2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vertAlign w:val="superscript"/>
                <w:lang w:eastAsia="ko-KR"/>
              </w:rPr>
              <w:t>1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vertAlign w:val="superscript"/>
                <w:lang w:eastAsia="ko-KR"/>
              </w:rPr>
              <w:t>)</w:t>
            </w:r>
          </w:p>
        </w:tc>
      </w:tr>
      <w:tr w:rsidR="001F6C45" w:rsidRPr="00691814" w14:paraId="2E87FADF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111F3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6A69D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92D2FD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스테이징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1B51AC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D179EB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3F119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9303A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FF2AA7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3,0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00</w:t>
            </w:r>
          </w:p>
        </w:tc>
        <w:tc>
          <w:tcPr>
            <w:tcW w:w="184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66142979" w14:textId="77777777" w:rsidR="001F6C45" w:rsidRPr="00691814" w:rsidRDefault="001F6C45" w:rsidP="003D7A30">
            <w:pPr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>브로커 서버</w:t>
            </w:r>
          </w:p>
        </w:tc>
      </w:tr>
      <w:tr w:rsidR="001F6C45" w:rsidRPr="00691814" w14:paraId="10EECF63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016C7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669AF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550626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AD9ADA7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E7D54E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EEF21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C9631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8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C7A26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1,050</w:t>
            </w:r>
          </w:p>
        </w:tc>
        <w:tc>
          <w:tcPr>
            <w:tcW w:w="184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0716CE23" w14:textId="77777777" w:rsidR="001F6C45" w:rsidRPr="00691814" w:rsidRDefault="001F6C45" w:rsidP="003D7A30">
            <w:pPr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>컨트롤러 서버</w:t>
            </w:r>
          </w:p>
        </w:tc>
      </w:tr>
      <w:tr w:rsidR="001F6C45" w:rsidRPr="00691814" w14:paraId="0DF34A87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96C50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129DD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3E8006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8C2392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65D6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0973DD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AE910C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FF2FD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3,8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00</w:t>
            </w:r>
          </w:p>
        </w:tc>
        <w:tc>
          <w:tcPr>
            <w:tcW w:w="184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53DADA3D" w14:textId="77777777" w:rsidR="001F6C45" w:rsidRPr="00691814" w:rsidRDefault="001F6C45" w:rsidP="003D7A30">
            <w:pPr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>브로커 서버</w:t>
            </w:r>
          </w:p>
        </w:tc>
      </w:tr>
      <w:tr w:rsidR="001F6C45" w:rsidRPr="00691814" w14:paraId="20F30F03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ED3E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93AA2C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4136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DR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6984F5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27E9E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446EEC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603C2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8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F1B8DB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1,050</w:t>
            </w:r>
          </w:p>
        </w:tc>
        <w:tc>
          <w:tcPr>
            <w:tcW w:w="184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084D84FA" w14:textId="77777777" w:rsidR="001F6C45" w:rsidRPr="00691814" w:rsidRDefault="001F6C45" w:rsidP="003D7A30">
            <w:pPr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>컨트롤러 서버</w:t>
            </w:r>
          </w:p>
        </w:tc>
      </w:tr>
      <w:tr w:rsidR="001F6C45" w:rsidRPr="00691814" w14:paraId="3A51EEC2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93B5A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AD10D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C49B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DR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F54FF7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D9807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219E2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BD515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E5D377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3,8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00</w:t>
            </w:r>
          </w:p>
        </w:tc>
        <w:tc>
          <w:tcPr>
            <w:tcW w:w="184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7DEE4ECC" w14:textId="77777777" w:rsidR="001F6C45" w:rsidRPr="00691814" w:rsidRDefault="001F6C45" w:rsidP="003D7A30">
            <w:pPr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>브로커 서버</w:t>
            </w:r>
          </w:p>
        </w:tc>
      </w:tr>
      <w:tr w:rsidR="001F6C45" w:rsidRPr="00691814" w14:paraId="64A1A08B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414BA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1762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배치</w:t>
            </w:r>
            <w:r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 호출 </w:t>
            </w:r>
            <w:r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G/W</w:t>
            </w: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1EA07E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개발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0FFD1F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26186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82883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B1C38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63E5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2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50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75B2BA4A" w14:textId="77777777" w:rsidR="001F6C45" w:rsidRPr="00691814" w:rsidRDefault="001F6C45" w:rsidP="003D7A30">
            <w:pPr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 xml:space="preserve">- 운영은 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  <w:t>Control-M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>을 연계하여 배치 관리</w:t>
            </w:r>
          </w:p>
        </w:tc>
      </w:tr>
      <w:tr w:rsidR="001F6C45" w:rsidRPr="00691814" w14:paraId="754C3672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98D17C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A9457C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B6BCD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스테이징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0C39BCC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CB28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9ADC6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0768E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0A3A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2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50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75A27AC1" w14:textId="77777777" w:rsidR="001F6C45" w:rsidRPr="00691814" w:rsidRDefault="001F6C45" w:rsidP="003D7A30">
            <w:pPr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</w:pPr>
          </w:p>
        </w:tc>
      </w:tr>
      <w:tr w:rsidR="001F6C45" w:rsidRPr="00691814" w14:paraId="0B2CBA2B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1A8D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4698C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F898B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82C7A6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5FAFC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67B1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E1F5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D5269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7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0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733674D3" w14:textId="77777777" w:rsidR="001F6C45" w:rsidRPr="00691814" w:rsidRDefault="001F6C45" w:rsidP="003D7A30">
            <w:pPr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</w:pPr>
          </w:p>
        </w:tc>
      </w:tr>
      <w:tr w:rsidR="001F6C45" w:rsidRPr="00691814" w14:paraId="0E948F6D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EAC4E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51E6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7B343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DR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12" w:space="0" w:color="auto"/>
              <w:right w:val="single" w:sz="4" w:space="0" w:color="auto"/>
            </w:tcBorders>
            <w:vAlign w:val="center"/>
          </w:tcPr>
          <w:p w14:paraId="159039E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09B3F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4A309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38237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4A48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7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00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none" w:sz="4" w:space="0" w:color="000000"/>
              <w:bottom w:val="single" w:sz="12" w:space="0" w:color="auto"/>
            </w:tcBorders>
            <w:vAlign w:val="center"/>
          </w:tcPr>
          <w:p w14:paraId="5618C042" w14:textId="77777777" w:rsidR="001F6C45" w:rsidRPr="00691814" w:rsidRDefault="001F6C45" w:rsidP="003D7A30">
            <w:pPr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</w:pPr>
          </w:p>
        </w:tc>
      </w:tr>
      <w:tr w:rsidR="001F6C45" w:rsidRPr="00691814" w14:paraId="5920DB1D" w14:textId="77777777" w:rsidTr="003D7A30">
        <w:trPr>
          <w:trHeight w:val="357"/>
          <w:jc w:val="center"/>
        </w:trPr>
        <w:tc>
          <w:tcPr>
            <w:tcW w:w="851" w:type="dxa"/>
            <w:vMerge w:val="restart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4F0E3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베어</w:t>
            </w:r>
          </w:p>
          <w:p w14:paraId="17E0D74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메탈</w:t>
            </w:r>
          </w:p>
        </w:tc>
        <w:tc>
          <w:tcPr>
            <w:tcW w:w="1559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AF9856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Application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L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ogging</w:t>
            </w:r>
          </w:p>
        </w:tc>
        <w:tc>
          <w:tcPr>
            <w:tcW w:w="1134" w:type="dxa"/>
            <w:tcBorders>
              <w:top w:val="single" w:sz="12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3D10B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개발</w:t>
            </w:r>
          </w:p>
        </w:tc>
        <w:tc>
          <w:tcPr>
            <w:tcW w:w="992" w:type="dxa"/>
            <w:tcBorders>
              <w:top w:val="single" w:sz="12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427568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2E85F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12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D5BB7B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1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6</w:t>
            </w:r>
          </w:p>
        </w:tc>
        <w:tc>
          <w:tcPr>
            <w:tcW w:w="850" w:type="dxa"/>
            <w:tcBorders>
              <w:top w:val="single" w:sz="12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862F5B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64</w:t>
            </w:r>
          </w:p>
        </w:tc>
        <w:tc>
          <w:tcPr>
            <w:tcW w:w="1276" w:type="dxa"/>
            <w:tcBorders>
              <w:top w:val="single" w:sz="12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D38F7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19"/>
                <w:szCs w:val="19"/>
                <w:lang w:eastAsia="ko-KR"/>
              </w:rPr>
            </w:pPr>
            <w:r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9"/>
                <w:szCs w:val="19"/>
                <w:lang w:eastAsia="ko-KR"/>
              </w:rPr>
              <w:t>1</w:t>
            </w:r>
            <w:r>
              <w:rPr>
                <w:rFonts w:ascii="KB금융 본문체 Light" w:eastAsia="KB금융 본문체 Light" w:hAnsi="KB금융 본문체 Light" w:cs="Gulim"/>
                <w:color w:val="000000" w:themeColor="text1"/>
                <w:sz w:val="19"/>
                <w:szCs w:val="19"/>
                <w:lang w:eastAsia="ko-KR"/>
              </w:rPr>
              <w:t>,</w:t>
            </w:r>
            <w:r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9"/>
                <w:szCs w:val="19"/>
                <w:lang w:eastAsia="ko-KR"/>
              </w:rPr>
              <w:t>500</w:t>
            </w:r>
          </w:p>
        </w:tc>
        <w:tc>
          <w:tcPr>
            <w:tcW w:w="1843" w:type="dxa"/>
            <w:tcBorders>
              <w:top w:val="single" w:sz="12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6232FD00" w14:textId="77777777" w:rsidR="001F6C45" w:rsidRPr="00691814" w:rsidRDefault="001F6C45" w:rsidP="003D7A30">
            <w:pPr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</w:pPr>
            <w:r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 xml:space="preserve">총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>외장Disk:</w:t>
            </w:r>
            <w:r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  <w:t xml:space="preserve"> 3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  <w:t>00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>GB</w:t>
            </w:r>
          </w:p>
        </w:tc>
      </w:tr>
      <w:tr w:rsidR="001F6C45" w:rsidRPr="00691814" w14:paraId="01A9F004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82D9E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ED474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3838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스테이징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46874C7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4E7BD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4AF14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1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75D2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64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5C8C2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19"/>
                <w:szCs w:val="19"/>
                <w:lang w:eastAsia="ko-KR"/>
              </w:rPr>
            </w:pPr>
            <w:r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9"/>
                <w:szCs w:val="19"/>
                <w:lang w:eastAsia="ko-KR"/>
              </w:rPr>
              <w:t>1</w:t>
            </w:r>
            <w:r>
              <w:rPr>
                <w:rFonts w:ascii="KB금융 본문체 Light" w:eastAsia="KB금융 본문체 Light" w:hAnsi="KB금융 본문체 Light" w:cs="Gulim"/>
                <w:color w:val="000000" w:themeColor="text1"/>
                <w:sz w:val="19"/>
                <w:szCs w:val="19"/>
                <w:lang w:eastAsia="ko-KR"/>
              </w:rPr>
              <w:t>,</w:t>
            </w:r>
            <w:r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9"/>
                <w:szCs w:val="19"/>
                <w:lang w:eastAsia="ko-KR"/>
              </w:rPr>
              <w:t>500</w:t>
            </w:r>
          </w:p>
        </w:tc>
        <w:tc>
          <w:tcPr>
            <w:tcW w:w="184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6878E9B0" w14:textId="77777777" w:rsidR="001F6C45" w:rsidRPr="00691814" w:rsidRDefault="001F6C45" w:rsidP="003D7A30">
            <w:pPr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</w:pPr>
            <w:r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 xml:space="preserve">총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>외장Disk:</w:t>
            </w:r>
            <w:r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  <w:t xml:space="preserve"> 3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  <w:t>00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>GB</w:t>
            </w:r>
          </w:p>
        </w:tc>
      </w:tr>
      <w:tr w:rsidR="001F6C45" w:rsidRPr="00691814" w14:paraId="7B8E39F3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696C3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6984F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F27BC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F444AFD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D90C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A7ACA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16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69F3E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128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67BF9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19"/>
                <w:szCs w:val="19"/>
                <w:lang w:eastAsia="ko-KR"/>
              </w:rPr>
            </w:pPr>
            <w:r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9"/>
                <w:szCs w:val="19"/>
                <w:lang w:eastAsia="ko-KR"/>
              </w:rPr>
              <w:t>4</w:t>
            </w:r>
            <w:r>
              <w:rPr>
                <w:rFonts w:ascii="KB금융 본문체 Light" w:eastAsia="KB금융 본문체 Light" w:hAnsi="KB금융 본문체 Light" w:cs="Gulim"/>
                <w:color w:val="000000" w:themeColor="text1"/>
                <w:sz w:val="19"/>
                <w:szCs w:val="19"/>
                <w:lang w:eastAsia="ko-KR"/>
              </w:rPr>
              <w:t>,</w:t>
            </w:r>
            <w:r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9"/>
                <w:szCs w:val="19"/>
                <w:lang w:eastAsia="ko-KR"/>
              </w:rPr>
              <w:t>200</w:t>
            </w:r>
          </w:p>
        </w:tc>
        <w:tc>
          <w:tcPr>
            <w:tcW w:w="184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0E2D5122" w14:textId="77777777" w:rsidR="001F6C45" w:rsidRPr="00691814" w:rsidRDefault="001F6C45" w:rsidP="003D7A30">
            <w:pPr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</w:pPr>
            <w:r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 xml:space="preserve">총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>외장Disk:</w:t>
            </w:r>
            <w:r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  <w:t xml:space="preserve"> 3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  <w:t>,000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>GB</w:t>
            </w:r>
          </w:p>
        </w:tc>
      </w:tr>
      <w:tr w:rsidR="001F6C45" w:rsidRPr="00691814" w14:paraId="21FA5512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20CC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BFE3C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918AA7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DR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E81083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247D1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EEEC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16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7B674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128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366CCE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19"/>
                <w:szCs w:val="19"/>
                <w:lang w:eastAsia="ko-KR"/>
              </w:rPr>
            </w:pPr>
            <w:r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9"/>
                <w:szCs w:val="19"/>
                <w:lang w:eastAsia="ko-KR"/>
              </w:rPr>
              <w:t>4</w:t>
            </w:r>
            <w:r>
              <w:rPr>
                <w:rFonts w:ascii="KB금융 본문체 Light" w:eastAsia="KB금융 본문체 Light" w:hAnsi="KB금융 본문체 Light" w:cs="Gulim"/>
                <w:color w:val="000000" w:themeColor="text1"/>
                <w:sz w:val="19"/>
                <w:szCs w:val="19"/>
                <w:lang w:eastAsia="ko-KR"/>
              </w:rPr>
              <w:t>,</w:t>
            </w:r>
            <w:r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9"/>
                <w:szCs w:val="19"/>
                <w:lang w:eastAsia="ko-KR"/>
              </w:rPr>
              <w:t>200</w:t>
            </w:r>
          </w:p>
        </w:tc>
        <w:tc>
          <w:tcPr>
            <w:tcW w:w="184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23F8FC78" w14:textId="77777777" w:rsidR="001F6C45" w:rsidRPr="00691814" w:rsidRDefault="001F6C45" w:rsidP="003D7A30">
            <w:pPr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</w:pPr>
            <w:r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 xml:space="preserve">총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>외장Disk:</w:t>
            </w:r>
            <w:r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  <w:t xml:space="preserve"> 3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  <w:t>,000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>GB</w:t>
            </w:r>
          </w:p>
        </w:tc>
      </w:tr>
      <w:tr w:rsidR="001F6C45" w:rsidRPr="00691814" w14:paraId="7D066691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9E6656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C8C01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업무DB</w:t>
            </w: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D294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개발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2A6B37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3E8D5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C1A25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16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7DCC2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64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0CF6BD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9"/>
                <w:szCs w:val="19"/>
                <w:lang w:eastAsia="ko-KR"/>
              </w:rPr>
              <w:t>700</w:t>
            </w:r>
          </w:p>
        </w:tc>
        <w:tc>
          <w:tcPr>
            <w:tcW w:w="184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366287F4" w14:textId="77777777" w:rsidR="001F6C45" w:rsidRPr="00691814" w:rsidRDefault="001F6C45" w:rsidP="003D7A30">
            <w:pPr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</w:pPr>
            <w:r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>총 외장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>Disk: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  <w:t xml:space="preserve"> 300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>GB</w:t>
            </w:r>
          </w:p>
        </w:tc>
      </w:tr>
      <w:tr w:rsidR="001F6C45" w:rsidRPr="00691814" w14:paraId="5E57AB70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99BB17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AB494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27269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스테이징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800947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4BC397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9B3A1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16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10741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64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41D01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  <w:t>1100</w:t>
            </w:r>
          </w:p>
        </w:tc>
        <w:tc>
          <w:tcPr>
            <w:tcW w:w="184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01D83436" w14:textId="77777777" w:rsidR="001F6C45" w:rsidRPr="00691814" w:rsidRDefault="001F6C45" w:rsidP="003D7A30">
            <w:pPr>
              <w:rPr>
                <w:rFonts w:ascii="KB금융 본문체 Light" w:eastAsia="KB금융 본문체 Light" w:hAnsi="KB금융 본문체 Light" w:cs="Gulim"/>
                <w:color w:val="000000"/>
                <w:sz w:val="16"/>
                <w:szCs w:val="16"/>
                <w:lang w:eastAsia="ko-KR"/>
              </w:rPr>
            </w:pPr>
            <w:r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 xml:space="preserve">총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>외장Disk: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  <w:t xml:space="preserve"> 300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>GB</w:t>
            </w:r>
          </w:p>
        </w:tc>
      </w:tr>
      <w:tr w:rsidR="001F6C45" w:rsidRPr="00691814" w14:paraId="13E9C536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58DBB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F12B8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1FE18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B480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A68ABB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251A7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19"/>
                <w:szCs w:val="19"/>
                <w:lang w:eastAsia="ko-KR"/>
              </w:rPr>
              <w:t>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6700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19"/>
                <w:szCs w:val="19"/>
                <w:lang w:eastAsia="ko-KR"/>
              </w:rPr>
              <w:t>128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B37F3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</w:pPr>
            <w:r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  <w:t>3</w:t>
            </w: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  <w:t>,600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23A125" w14:textId="77777777" w:rsidR="001F6C45" w:rsidRPr="00691814" w:rsidRDefault="001F6C45" w:rsidP="003D7A30">
            <w:pPr>
              <w:rPr>
                <w:rFonts w:ascii="KB금융 본문체 Light" w:eastAsia="KB금융 본문체 Light" w:hAnsi="KB금융 본문체 Light" w:cs="Gulim"/>
                <w:color w:val="000000"/>
                <w:sz w:val="16"/>
                <w:szCs w:val="16"/>
                <w:lang w:eastAsia="ko-KR"/>
              </w:rPr>
            </w:pPr>
            <w:r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 xml:space="preserve">총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>외장Disk:</w:t>
            </w:r>
            <w:r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  <w:t xml:space="preserve"> 2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  <w:t>,000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>GB</w:t>
            </w:r>
          </w:p>
        </w:tc>
      </w:tr>
      <w:tr w:rsidR="001F6C45" w:rsidRPr="00691814" w14:paraId="72488BFB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3F680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85E1D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35585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20"/>
                <w:lang w:eastAsia="ko-KR"/>
              </w:rPr>
              <w:t>DR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A985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01E9F6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19"/>
                <w:szCs w:val="19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9"/>
                <w:szCs w:val="19"/>
                <w:lang w:eastAsia="ko-KR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79655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19"/>
                <w:szCs w:val="19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19"/>
                <w:szCs w:val="19"/>
                <w:lang w:eastAsia="ko-KR"/>
              </w:rPr>
              <w:t>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31DF27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/>
                <w:sz w:val="19"/>
                <w:szCs w:val="19"/>
                <w:lang w:eastAsia="ko-KR"/>
              </w:rPr>
              <w:t>128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4A8A26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</w:pPr>
            <w:r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  <w:t>2</w:t>
            </w:r>
            <w:r w:rsidRPr="00691814">
              <w:rPr>
                <w:rFonts w:ascii="KB금융 본문체 Light" w:eastAsia="KB금융 본문체 Light" w:hAnsi="KB금융 본문체 Light" w:cs="Gulim"/>
                <w:color w:val="000000"/>
                <w:sz w:val="19"/>
                <w:szCs w:val="19"/>
                <w:lang w:eastAsia="ko-KR"/>
              </w:rPr>
              <w:t>,800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3A2A95F" w14:textId="77777777" w:rsidR="001F6C45" w:rsidRPr="00691814" w:rsidRDefault="001F6C45" w:rsidP="003D7A30">
            <w:pPr>
              <w:rPr>
                <w:rFonts w:ascii="KB금융 본문체 Light" w:eastAsia="KB금융 본문체 Light" w:hAnsi="KB금융 본문체 Light" w:cs="Gulim"/>
                <w:color w:val="000000"/>
                <w:sz w:val="16"/>
                <w:szCs w:val="16"/>
                <w:lang w:eastAsia="ko-KR"/>
              </w:rPr>
            </w:pPr>
            <w:r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 xml:space="preserve">총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>외장Disk:</w:t>
            </w:r>
            <w:r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  <w:t xml:space="preserve"> 2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16"/>
                <w:szCs w:val="16"/>
                <w:lang w:eastAsia="ko-KR"/>
              </w:rPr>
              <w:t>,000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6"/>
                <w:szCs w:val="16"/>
                <w:lang w:eastAsia="ko-KR"/>
              </w:rPr>
              <w:t>GB</w:t>
            </w:r>
          </w:p>
        </w:tc>
      </w:tr>
    </w:tbl>
    <w:p w14:paraId="642F20A8" w14:textId="77777777" w:rsidR="001F6C45" w:rsidRDefault="001F6C45" w:rsidP="001F6C45">
      <w:pPr>
        <w:ind w:left="854" w:hanging="194"/>
        <w:rPr>
          <w:rFonts w:ascii="KB금융 본문체 Light" w:eastAsia="KB금융 본문체 Light" w:hAnsi="KB금융 본문체 Light"/>
          <w:sz w:val="20"/>
          <w:lang w:eastAsia="ko-KR"/>
        </w:rPr>
      </w:pPr>
      <w:r w:rsidRPr="000E34D4">
        <w:rPr>
          <w:rFonts w:ascii="KB금융 본문체 Light" w:eastAsia="KB금융 본문체 Light" w:hAnsi="KB금융 본문체 Light" w:cs="Gulim" w:hint="eastAsia"/>
          <w:color w:val="000000" w:themeColor="text1"/>
          <w:sz w:val="20"/>
          <w:lang w:eastAsia="ko-KR"/>
        </w:rPr>
        <w:t>주21</w:t>
      </w:r>
      <w:r w:rsidRPr="000E34D4">
        <w:rPr>
          <w:rFonts w:ascii="KB금융 본문체 Light" w:eastAsia="KB금융 본문체 Light" w:hAnsi="KB금융 본문체 Light" w:cs="Gulim"/>
          <w:color w:val="000000" w:themeColor="text1"/>
          <w:sz w:val="20"/>
          <w:lang w:eastAsia="ko-KR"/>
        </w:rPr>
        <w:t>)</w:t>
      </w:r>
      <w:r w:rsidRPr="000E34D4">
        <w:rPr>
          <w:rFonts w:ascii="KB금융 본문체 Light" w:eastAsia="KB금융 본문체 Light" w:hAnsi="KB금융 본문체 Light"/>
          <w:sz w:val="20"/>
          <w:lang w:eastAsia="ko-KR"/>
        </w:rPr>
        <w:t xml:space="preserve"> </w:t>
      </w:r>
      <w:r w:rsidRPr="000E34D4">
        <w:rPr>
          <w:rFonts w:ascii="KB금융 본문체 Light" w:eastAsia="KB금융 본문체 Light" w:hAnsi="KB금융 본문체 Light" w:hint="eastAsia"/>
          <w:sz w:val="20"/>
          <w:lang w:eastAsia="ko-KR"/>
        </w:rPr>
        <w:t xml:space="preserve">클러스터 안정성 및 향후 업무가 늘어날 것을 대비하여 </w:t>
      </w:r>
      <w:r w:rsidRPr="000E34D4">
        <w:rPr>
          <w:rFonts w:ascii="KB금융 본문체 Light" w:eastAsia="KB금융 본문체 Light" w:hAnsi="KB금융 본문체 Light"/>
          <w:sz w:val="20"/>
          <w:lang w:eastAsia="ko-KR"/>
        </w:rPr>
        <w:t xml:space="preserve">Kafka </w:t>
      </w:r>
      <w:r w:rsidRPr="000E34D4">
        <w:rPr>
          <w:rFonts w:ascii="KB금융 본문체 Light" w:eastAsia="KB금융 본문체 Light" w:hAnsi="KB금융 본문체 Light" w:hint="eastAsia"/>
          <w:sz w:val="20"/>
          <w:lang w:eastAsia="ko-KR"/>
        </w:rPr>
        <w:t>브로커와 컨트롤러를 분리 구성</w:t>
      </w:r>
    </w:p>
    <w:p w14:paraId="7F04AC43" w14:textId="77777777" w:rsidR="001F6C45" w:rsidRPr="000E34D4" w:rsidRDefault="001F6C45" w:rsidP="001F6C45">
      <w:pPr>
        <w:ind w:left="1225" w:hanging="567"/>
        <w:rPr>
          <w:rFonts w:ascii="KB금융 본문체 Light" w:eastAsia="KB금융 본문체 Light" w:hAnsi="KB금융 본문체 Light"/>
          <w:sz w:val="20"/>
          <w:lang w:eastAsia="ko-KR"/>
        </w:rPr>
      </w:pPr>
      <w:r>
        <w:rPr>
          <w:rFonts w:ascii="KB금융 본문체 Light" w:eastAsia="KB금융 본문체 Light" w:hAnsi="KB금융 본문체 Light" w:cs="Gulim" w:hint="eastAsia"/>
          <w:color w:val="000000" w:themeColor="text1"/>
          <w:sz w:val="20"/>
          <w:lang w:eastAsia="ko-KR"/>
        </w:rPr>
        <w:t>주2</w:t>
      </w:r>
      <w:r>
        <w:rPr>
          <w:rFonts w:ascii="KB금융 본문체 Light" w:eastAsia="KB금융 본문체 Light" w:hAnsi="KB금융 본문체 Light" w:cs="Gulim"/>
          <w:color w:val="000000" w:themeColor="text1"/>
          <w:sz w:val="20"/>
          <w:lang w:eastAsia="ko-KR"/>
        </w:rPr>
        <w:t xml:space="preserve">2) </w:t>
      </w:r>
      <w:r>
        <w:rPr>
          <w:rFonts w:ascii="KB금융 본문체 Light" w:eastAsia="KB금융 본문체 Light" w:hAnsi="KB금융 본문체 Light" w:cs="Gulim" w:hint="eastAsia"/>
          <w:color w:val="000000" w:themeColor="text1"/>
          <w:sz w:val="20"/>
          <w:lang w:eastAsia="ko-KR"/>
        </w:rPr>
        <w:t>현재 구축된</w:t>
      </w:r>
      <w:r w:rsidRPr="00F95958">
        <w:rPr>
          <w:rFonts w:ascii="KB금융 본문체 Light" w:eastAsia="KB금융 본문체 Light" w:hAnsi="KB금융 본문체 Light" w:cs="Gulim" w:hint="eastAsia"/>
          <w:color w:val="000000" w:themeColor="text1"/>
          <w:sz w:val="20"/>
          <w:lang w:eastAsia="ko-KR"/>
        </w:rPr>
        <w:t xml:space="preserve"> 클러스터의 운영 워커노드는 3대(8core</w:t>
      </w:r>
      <w:r>
        <w:rPr>
          <w:rFonts w:ascii="KB금융 본문체 Light" w:eastAsia="KB금융 본문체 Light" w:hAnsi="KB금융 본문체 Light" w:cs="Gulim"/>
          <w:color w:val="000000" w:themeColor="text1"/>
          <w:sz w:val="20"/>
          <w:lang w:eastAsia="ko-KR"/>
        </w:rPr>
        <w:t>*3</w:t>
      </w:r>
      <w:r>
        <w:rPr>
          <w:rFonts w:ascii="KB금융 본문체 Light" w:eastAsia="KB금융 본문체 Light" w:hAnsi="KB금융 본문체 Light" w:cs="Gulim" w:hint="eastAsia"/>
          <w:color w:val="000000" w:themeColor="text1"/>
          <w:sz w:val="20"/>
          <w:lang w:eastAsia="ko-KR"/>
        </w:rPr>
        <w:t xml:space="preserve">대 </w:t>
      </w:r>
      <w:r>
        <w:rPr>
          <w:rFonts w:ascii="KB금융 본문체 Light" w:eastAsia="KB금융 본문체 Light" w:hAnsi="KB금융 본문체 Light" w:cs="Gulim"/>
          <w:color w:val="000000" w:themeColor="text1"/>
          <w:sz w:val="20"/>
          <w:lang w:eastAsia="ko-KR"/>
        </w:rPr>
        <w:t>= 24Core</w:t>
      </w:r>
      <w:r w:rsidRPr="00F95958">
        <w:rPr>
          <w:rFonts w:ascii="KB금융 본문체 Light" w:eastAsia="KB금융 본문체 Light" w:hAnsi="KB금융 본문체 Light" w:cs="Gulim" w:hint="eastAsia"/>
          <w:color w:val="000000" w:themeColor="text1"/>
          <w:sz w:val="20"/>
          <w:lang w:eastAsia="ko-KR"/>
        </w:rPr>
        <w:t xml:space="preserve">)로 </w:t>
      </w:r>
      <w:r>
        <w:rPr>
          <w:rFonts w:ascii="KB금융 본문체 Light" w:eastAsia="KB금융 본문체 Light" w:hAnsi="KB금융 본문체 Light" w:cs="Gulim" w:hint="eastAsia"/>
          <w:color w:val="000000" w:themeColor="text1"/>
          <w:sz w:val="20"/>
          <w:lang w:eastAsia="ko-KR"/>
        </w:rPr>
        <w:t xml:space="preserve">현재 상태로 </w:t>
      </w:r>
      <w:r w:rsidRPr="00F95958">
        <w:rPr>
          <w:rFonts w:ascii="KB금융 본문체 Light" w:eastAsia="KB금융 본문체 Light" w:hAnsi="KB금융 본문체 Light" w:cs="Gulim" w:hint="eastAsia"/>
          <w:color w:val="000000" w:themeColor="text1"/>
          <w:sz w:val="20"/>
          <w:lang w:eastAsia="ko-KR"/>
        </w:rPr>
        <w:t>서비스가 운영될 경우</w:t>
      </w:r>
      <w:r>
        <w:rPr>
          <w:rFonts w:ascii="KB금융 본문체 Light" w:eastAsia="KB금융 본문체 Light" w:hAnsi="KB금융 본문체 Light" w:cs="Gulim" w:hint="eastAsia"/>
          <w:color w:val="000000" w:themeColor="text1"/>
          <w:sz w:val="20"/>
          <w:lang w:eastAsia="ko-KR"/>
        </w:rPr>
        <w:t>,</w:t>
      </w:r>
      <w:r w:rsidRPr="00F95958">
        <w:rPr>
          <w:rFonts w:ascii="KB금융 본문체 Light" w:eastAsia="KB금융 본문체 Light" w:hAnsi="KB금융 본문체 Light" w:cs="Gulim" w:hint="eastAsia"/>
          <w:color w:val="000000" w:themeColor="text1"/>
          <w:sz w:val="20"/>
          <w:lang w:eastAsia="ko-KR"/>
        </w:rPr>
        <w:t xml:space="preserve"> 운영 사용량 목표인 70%에 도달하게 </w:t>
      </w:r>
      <w:r>
        <w:rPr>
          <w:rFonts w:ascii="KB금융 본문체 Light" w:eastAsia="KB금융 본문체 Light" w:hAnsi="KB금융 본문체 Light" w:cs="Gulim" w:hint="eastAsia"/>
          <w:color w:val="000000" w:themeColor="text1"/>
          <w:sz w:val="20"/>
          <w:lang w:eastAsia="ko-KR"/>
        </w:rPr>
        <w:t>됨.</w:t>
      </w:r>
      <w:r w:rsidRPr="00F95958">
        <w:rPr>
          <w:rFonts w:ascii="KB금융 본문체 Light" w:eastAsia="KB금융 본문체 Light" w:hAnsi="KB금융 본문체 Light" w:cs="Gulim" w:hint="eastAsia"/>
          <w:color w:val="000000" w:themeColor="text1"/>
          <w:sz w:val="20"/>
          <w:lang w:eastAsia="ko-KR"/>
        </w:rPr>
        <w:t xml:space="preserve"> </w:t>
      </w:r>
      <w:r>
        <w:rPr>
          <w:rFonts w:ascii="KB금융 본문체 Light" w:eastAsia="KB금융 본문체 Light" w:hAnsi="KB금융 본문체 Light" w:cs="Gulim" w:hint="eastAsia"/>
          <w:color w:val="000000" w:themeColor="text1"/>
          <w:sz w:val="20"/>
          <w:lang w:eastAsia="ko-KR"/>
        </w:rPr>
        <w:t xml:space="preserve">안정적인 운영을 위해 </w:t>
      </w:r>
      <w:r w:rsidRPr="00F95958">
        <w:rPr>
          <w:rFonts w:ascii="KB금융 본문체 Light" w:eastAsia="KB금융 본문체 Light" w:hAnsi="KB금융 본문체 Light" w:cs="Gulim" w:hint="eastAsia"/>
          <w:color w:val="000000" w:themeColor="text1"/>
          <w:sz w:val="20"/>
          <w:lang w:eastAsia="ko-KR"/>
        </w:rPr>
        <w:t>용량 증설 필요</w:t>
      </w:r>
      <w:r>
        <w:rPr>
          <w:rFonts w:ascii="KB금융 본문체 Light" w:eastAsia="KB금융 본문체 Light" w:hAnsi="KB금융 본문체 Light" w:cs="Gulim" w:hint="eastAsia"/>
          <w:color w:val="000000" w:themeColor="text1"/>
          <w:sz w:val="20"/>
          <w:lang w:eastAsia="ko-KR"/>
        </w:rPr>
        <w:t>.</w:t>
      </w:r>
    </w:p>
    <w:p w14:paraId="409D8805" w14:textId="3F455782" w:rsidR="001F6C45" w:rsidRPr="00691814" w:rsidRDefault="00F82440" w:rsidP="001F6C45">
      <w:pPr>
        <w:pStyle w:val="31"/>
        <w:rPr>
          <w:b w:val="0"/>
        </w:rPr>
      </w:pPr>
      <w:bookmarkStart w:id="61" w:name="_Toc229321856"/>
      <w:r>
        <w:t>2.3</w:t>
      </w:r>
      <w:r w:rsidR="001F6C45" w:rsidRPr="00691814">
        <w:t xml:space="preserve"> </w:t>
      </w:r>
      <w:r w:rsidR="001F6C45" w:rsidRPr="00691814">
        <w:rPr>
          <w:rFonts w:hint="eastAsia"/>
        </w:rPr>
        <w:t>S/W 목록</w:t>
      </w:r>
      <w:bookmarkEnd w:id="61"/>
    </w:p>
    <w:p w14:paraId="03D17754" w14:textId="77777777" w:rsidR="001F6C45" w:rsidRPr="00691814" w:rsidRDefault="001F6C45" w:rsidP="001F6C45">
      <w:pPr>
        <w:ind w:left="854" w:hanging="194"/>
        <w:rPr>
          <w:rFonts w:ascii="KB금융 본문체 Light" w:eastAsia="KB금융 본문체 Light" w:hAnsi="KB금융 본문체 Light"/>
          <w:lang w:eastAsia="ko-KR"/>
        </w:rPr>
      </w:pPr>
      <w:r w:rsidRPr="00691814">
        <w:rPr>
          <w:rFonts w:ascii="KB금융 본문체 Light" w:eastAsia="KB금융 본문체 Light" w:hAnsi="KB금융 본문체 Light"/>
          <w:lang w:eastAsia="ko-KR"/>
        </w:rPr>
        <w:t xml:space="preserve">- </w:t>
      </w:r>
      <w:r w:rsidRPr="00691814">
        <w:rPr>
          <w:rFonts w:ascii="KB금융 본문체 Light" w:eastAsia="KB금융 본문체 Light" w:hAnsi="KB금융 본문체 Light" w:hint="eastAsia"/>
          <w:lang w:eastAsia="ko-KR"/>
        </w:rPr>
        <w:t>KB스타뱅킹 전용 프레임워크 구축 기본 어플리케이션 기능 구현을 위한 최소 자원으로 구성</w:t>
      </w:r>
    </w:p>
    <w:p w14:paraId="15DB8CC9" w14:textId="77777777" w:rsidR="001F6C45" w:rsidRDefault="001F6C45" w:rsidP="001F6C45">
      <w:pPr>
        <w:ind w:left="854" w:hanging="194"/>
        <w:rPr>
          <w:rFonts w:ascii="KB금융 본문체 Light" w:eastAsia="KB금융 본문체 Light" w:hAnsi="KB금융 본문체 Light"/>
          <w:lang w:eastAsia="ko-KR"/>
        </w:rPr>
      </w:pPr>
      <w:r w:rsidRPr="00691814">
        <w:rPr>
          <w:rFonts w:ascii="KB금융 본문체 Light" w:eastAsia="KB금융 본문체 Light" w:hAnsi="KB금융 본문체 Light"/>
          <w:lang w:eastAsia="ko-KR"/>
        </w:rPr>
        <w:t xml:space="preserve">- </w:t>
      </w:r>
      <w:r w:rsidRPr="00691814">
        <w:rPr>
          <w:rFonts w:ascii="KB금융 본문체 Light" w:eastAsia="KB금융 본문체 Light" w:hAnsi="KB금융 본문체 Light" w:hint="eastAsia"/>
          <w:lang w:eastAsia="ko-KR"/>
        </w:rPr>
        <w:t>향후 추가 업무 확장시 추가 구성 필요</w:t>
      </w:r>
    </w:p>
    <w:p w14:paraId="22B4C87F" w14:textId="77777777" w:rsidR="001F6C45" w:rsidRPr="00691814" w:rsidRDefault="001F6C45" w:rsidP="001F6C45">
      <w:pPr>
        <w:ind w:left="854" w:hanging="194"/>
        <w:rPr>
          <w:rFonts w:ascii="KB금융 본문체 Light" w:eastAsia="KB금융 본문체 Light" w:hAnsi="KB금융 본문체 Light"/>
          <w:lang w:eastAsia="ko-KR"/>
        </w:rPr>
      </w:pPr>
      <w:r w:rsidRPr="00895C44">
        <w:rPr>
          <w:rFonts w:ascii="KB금융 본문체 Light" w:eastAsia="KB금융 본문체 Light" w:hAnsi="KB금융 본문체 Light" w:hint="eastAsia"/>
          <w:lang w:eastAsia="ko-KR"/>
        </w:rPr>
        <w:t>- OS</w:t>
      </w:r>
      <w:r w:rsidRPr="00895C44">
        <w:rPr>
          <w:rFonts w:ascii="KB금융 본문체 Light" w:eastAsia="KB금융 본문체 Light" w:hAnsi="KB금융 본문체 Light"/>
          <w:lang w:eastAsia="ko-KR"/>
        </w:rPr>
        <w:t xml:space="preserve"> </w:t>
      </w:r>
      <w:r w:rsidRPr="00895C44">
        <w:rPr>
          <w:rFonts w:ascii="KB금융 본문체 Light" w:eastAsia="KB금융 본문체 Light" w:hAnsi="KB금융 본문체 Light" w:hint="eastAsia"/>
          <w:lang w:eastAsia="ko-KR"/>
        </w:rPr>
        <w:t>백업 S</w:t>
      </w:r>
      <w:r w:rsidRPr="00895C44">
        <w:rPr>
          <w:rFonts w:ascii="KB금융 본문체 Light" w:eastAsia="KB금융 본문체 Light" w:hAnsi="KB금융 본문체 Light"/>
          <w:lang w:eastAsia="ko-KR"/>
        </w:rPr>
        <w:t>/</w:t>
      </w:r>
      <w:r w:rsidRPr="00895C44">
        <w:rPr>
          <w:rFonts w:ascii="KB금융 본문체 Light" w:eastAsia="KB금융 본문체 Light" w:hAnsi="KB금융 본문체 Light" w:hint="eastAsia"/>
          <w:lang w:eastAsia="ko-KR"/>
        </w:rPr>
        <w:t>W</w:t>
      </w:r>
      <w:r w:rsidRPr="00895C44">
        <w:rPr>
          <w:rFonts w:ascii="KB금융 본문체 Light" w:eastAsia="KB금융 본문체 Light" w:hAnsi="KB금융 본문체 Light"/>
          <w:lang w:eastAsia="ko-KR"/>
        </w:rPr>
        <w:t xml:space="preserve">(Veeam), </w:t>
      </w:r>
      <w:r w:rsidRPr="00895C44">
        <w:rPr>
          <w:rFonts w:ascii="KB금융 본문체 Light" w:eastAsia="KB금융 본문체 Light" w:hAnsi="KB금융 본문체 Light" w:hint="eastAsia"/>
          <w:lang w:eastAsia="ko-KR"/>
        </w:rPr>
        <w:t xml:space="preserve">보안 </w:t>
      </w:r>
      <w:r w:rsidRPr="00895C44">
        <w:rPr>
          <w:rFonts w:ascii="KB금융 본문체 Light" w:eastAsia="KB금융 본문체 Light" w:hAnsi="KB금융 본문체 Light"/>
          <w:lang w:eastAsia="ko-KR"/>
        </w:rPr>
        <w:t xml:space="preserve">S/W(Deep Security) </w:t>
      </w:r>
      <w:r w:rsidRPr="00895C44">
        <w:rPr>
          <w:rFonts w:ascii="KB금융 본문체 Light" w:eastAsia="KB금융 본문체 Light" w:hAnsi="KB금융 본문체 Light" w:hint="eastAsia"/>
          <w:lang w:eastAsia="ko-KR"/>
        </w:rPr>
        <w:t>행내 유휴자원으로 구성</w:t>
      </w:r>
    </w:p>
    <w:tbl>
      <w:tblPr>
        <w:tblW w:w="5000" w:type="pct"/>
        <w:jc w:val="righ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59"/>
        <w:gridCol w:w="1654"/>
        <w:gridCol w:w="1983"/>
        <w:gridCol w:w="567"/>
        <w:gridCol w:w="3404"/>
        <w:gridCol w:w="1410"/>
      </w:tblGrid>
      <w:tr w:rsidR="001F6C45" w:rsidRPr="00691814" w14:paraId="25E7E6ED" w14:textId="77777777" w:rsidTr="003D7A30">
        <w:trPr>
          <w:cantSplit/>
          <w:trHeight w:val="420"/>
          <w:jc w:val="right"/>
        </w:trPr>
        <w:tc>
          <w:tcPr>
            <w:tcW w:w="388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7C82F0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/>
                <w:bCs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/>
                <w:bCs/>
                <w:color w:val="000000"/>
                <w:sz w:val="20"/>
                <w:lang w:eastAsia="ko-KR"/>
              </w:rPr>
              <w:t>구분</w:t>
            </w:r>
          </w:p>
        </w:tc>
        <w:tc>
          <w:tcPr>
            <w:tcW w:w="846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B7D9A7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/>
                <w:bCs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/>
                <w:bCs/>
                <w:color w:val="000000"/>
                <w:sz w:val="20"/>
                <w:lang w:eastAsia="ko-KR"/>
              </w:rPr>
              <w:t>자원</w:t>
            </w:r>
          </w:p>
        </w:tc>
        <w:tc>
          <w:tcPr>
            <w:tcW w:w="1014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259270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/>
                <w:bCs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/>
                <w:bCs/>
                <w:color w:val="000000"/>
                <w:sz w:val="20"/>
                <w:lang w:eastAsia="ko-KR"/>
              </w:rPr>
              <w:t>대상서버</w:t>
            </w:r>
          </w:p>
        </w:tc>
        <w:tc>
          <w:tcPr>
            <w:tcW w:w="290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6FCA6D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/>
                <w:bCs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/>
                <w:bCs/>
                <w:color w:val="000000"/>
                <w:sz w:val="20"/>
                <w:lang w:eastAsia="ko-KR"/>
              </w:rPr>
              <w:t>수량</w:t>
            </w:r>
          </w:p>
        </w:tc>
        <w:tc>
          <w:tcPr>
            <w:tcW w:w="1741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B57544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/>
                <w:bCs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/>
                <w:bCs/>
                <w:color w:val="000000"/>
                <w:sz w:val="20"/>
                <w:lang w:eastAsia="ko-KR"/>
              </w:rPr>
              <w:t>상세내역</w:t>
            </w:r>
          </w:p>
        </w:tc>
        <w:tc>
          <w:tcPr>
            <w:tcW w:w="721" w:type="pct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E6077FD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/>
                <w:bCs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/>
                <w:bCs/>
                <w:color w:val="000000"/>
                <w:sz w:val="20"/>
                <w:lang w:eastAsia="ko-KR"/>
              </w:rPr>
              <w:t>구</w:t>
            </w:r>
            <w:r w:rsidRPr="00691814">
              <w:rPr>
                <w:rFonts w:ascii="KB금융 본문체 Light" w:eastAsia="KB금융 본문체 Light" w:hAnsi="KB금융 본문체 Light" w:cs="Gulim"/>
                <w:b/>
                <w:bCs/>
                <w:color w:val="000000"/>
                <w:sz w:val="20"/>
                <w:lang w:eastAsia="ko-KR"/>
              </w:rPr>
              <w:t>매필요</w:t>
            </w:r>
            <w:r w:rsidRPr="00691814">
              <w:rPr>
                <w:rFonts w:ascii="KB금융 본문체 Light" w:eastAsia="KB금융 본문체 Light" w:hAnsi="KB금융 본문체 Light" w:cs="Gulim" w:hint="eastAsia"/>
                <w:b/>
                <w:bCs/>
                <w:color w:val="000000"/>
                <w:sz w:val="20"/>
                <w:lang w:eastAsia="ko-KR"/>
              </w:rPr>
              <w:t xml:space="preserve"> 여부</w:t>
            </w:r>
          </w:p>
        </w:tc>
      </w:tr>
      <w:tr w:rsidR="001F6C45" w:rsidRPr="00691814" w14:paraId="4BA43CA5" w14:textId="77777777" w:rsidTr="003D7A30">
        <w:trPr>
          <w:cantSplit/>
          <w:trHeight w:val="390"/>
          <w:jc w:val="right"/>
        </w:trPr>
        <w:tc>
          <w:tcPr>
            <w:tcW w:w="388" w:type="pct"/>
            <w:vMerge w:val="restart"/>
            <w:shd w:val="clear" w:color="auto" w:fill="auto"/>
            <w:vAlign w:val="center"/>
          </w:tcPr>
          <w:p w14:paraId="4C92C68C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sz w:val="20"/>
                <w:lang w:eastAsia="ko-KR"/>
              </w:rPr>
              <w:t>시스템S</w:t>
            </w:r>
            <w:r w:rsidRPr="00691814"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  <w:t>/W</w:t>
            </w:r>
          </w:p>
        </w:tc>
        <w:tc>
          <w:tcPr>
            <w:tcW w:w="846" w:type="pct"/>
            <w:shd w:val="clear" w:color="auto" w:fill="auto"/>
            <w:vAlign w:val="center"/>
          </w:tcPr>
          <w:p w14:paraId="35D7C865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16"/>
                <w:lang w:eastAsia="ko-KR"/>
              </w:rPr>
              <w:t>Cluster</w:t>
            </w:r>
          </w:p>
          <w:p w14:paraId="322F94DF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16"/>
                <w:lang w:eastAsia="ko-KR"/>
              </w:rPr>
              <w:t>Orchestration tool</w:t>
            </w:r>
          </w:p>
        </w:tc>
        <w:tc>
          <w:tcPr>
            <w:tcW w:w="1014" w:type="pct"/>
            <w:vMerge w:val="restart"/>
            <w:shd w:val="clear" w:color="auto" w:fill="auto"/>
            <w:vAlign w:val="center"/>
          </w:tcPr>
          <w:p w14:paraId="666F021B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PaaS Master, Infra, Worker 노드</w:t>
            </w:r>
          </w:p>
        </w:tc>
        <w:tc>
          <w:tcPr>
            <w:tcW w:w="290" w:type="pct"/>
            <w:vMerge w:val="restart"/>
            <w:shd w:val="clear" w:color="auto" w:fill="auto"/>
            <w:vAlign w:val="center"/>
          </w:tcPr>
          <w:p w14:paraId="4BB0B082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vMerge w:val="restart"/>
            <w:shd w:val="clear" w:color="auto" w:fill="auto"/>
            <w:vAlign w:val="center"/>
          </w:tcPr>
          <w:p w14:paraId="547037E1" w14:textId="77777777" w:rsidR="001F6C45" w:rsidRPr="00691814" w:rsidRDefault="001F6C45" w:rsidP="003D7A30">
            <w:pPr>
              <w:widowControl w:val="0"/>
              <w:spacing w:line="192" w:lineRule="auto"/>
              <w:ind w:left="176" w:hanging="176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Openshift EE </w:t>
            </w:r>
          </w:p>
          <w:p w14:paraId="701C859B" w14:textId="77777777" w:rsidR="001F6C45" w:rsidRPr="00691814" w:rsidRDefault="001F6C45" w:rsidP="003D7A30">
            <w:pPr>
              <w:widowControl w:val="0"/>
              <w:spacing w:line="192" w:lineRule="auto"/>
              <w:ind w:left="176" w:hanging="176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(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Worker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노드 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vCore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기준 구매)</w:t>
            </w:r>
          </w:p>
          <w:p w14:paraId="113E8778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- 개발  : 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12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Cor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e</w:t>
            </w:r>
          </w:p>
          <w:p w14:paraId="26DFB952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- 스테이징 : 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12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Cor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e</w:t>
            </w:r>
          </w:p>
          <w:p w14:paraId="6FD55780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- 운영 : 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24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Cor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e</w:t>
            </w:r>
          </w:p>
          <w:p w14:paraId="668ACC19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- DR :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 24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 Core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 (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구매대상 아님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)</w:t>
            </w:r>
          </w:p>
          <w:p w14:paraId="75C4CBFF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맑은 고딕" w:eastAsia="맑은 고딕" w:hAnsi="맑은 고딕" w:cs="Gulim" w:hint="eastAsia"/>
                <w:bCs/>
                <w:color w:val="000000" w:themeColor="text1"/>
                <w:sz w:val="16"/>
                <w:lang w:eastAsia="ko-KR"/>
              </w:rPr>
              <w:t>※</w:t>
            </w:r>
            <w:r w:rsidRPr="00691814"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16"/>
                <w:lang w:eastAsia="ko-KR"/>
              </w:rPr>
              <w:t xml:space="preserve"> OCPcarepack</w:t>
            </w: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16"/>
                <w:lang w:eastAsia="ko-KR"/>
              </w:rPr>
              <w:t>은 프로젝트 종료 후 구매</w:t>
            </w:r>
          </w:p>
        </w:tc>
        <w:tc>
          <w:tcPr>
            <w:tcW w:w="721" w:type="pct"/>
            <w:vAlign w:val="center"/>
          </w:tcPr>
          <w:p w14:paraId="19D2EB94" w14:textId="77777777" w:rsidR="001F6C45" w:rsidRPr="00691814" w:rsidRDefault="001F6C45" w:rsidP="003D7A30">
            <w:pPr>
              <w:widowControl w:val="0"/>
              <w:spacing w:line="192" w:lineRule="auto"/>
              <w:ind w:left="176" w:hanging="176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필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요</w:t>
            </w:r>
          </w:p>
        </w:tc>
      </w:tr>
      <w:tr w:rsidR="001F6C45" w:rsidRPr="00691814" w14:paraId="42394FC1" w14:textId="77777777" w:rsidTr="003D7A30">
        <w:trPr>
          <w:cantSplit/>
          <w:trHeight w:val="390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76B76266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7446E8CC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16"/>
                <w:lang w:eastAsia="ko-KR"/>
              </w:rPr>
              <w:t>OCPcarepack</w:t>
            </w:r>
          </w:p>
        </w:tc>
        <w:tc>
          <w:tcPr>
            <w:tcW w:w="1014" w:type="pct"/>
            <w:vMerge/>
            <w:shd w:val="clear" w:color="auto" w:fill="auto"/>
            <w:vAlign w:val="center"/>
          </w:tcPr>
          <w:p w14:paraId="5F5DE327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290" w:type="pct"/>
            <w:vMerge/>
            <w:shd w:val="clear" w:color="auto" w:fill="auto"/>
            <w:vAlign w:val="center"/>
          </w:tcPr>
          <w:p w14:paraId="2FE0318D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741" w:type="pct"/>
            <w:vMerge/>
            <w:shd w:val="clear" w:color="auto" w:fill="auto"/>
            <w:vAlign w:val="center"/>
          </w:tcPr>
          <w:p w14:paraId="46D9B4A8" w14:textId="77777777" w:rsidR="001F6C45" w:rsidRPr="00691814" w:rsidRDefault="001F6C45" w:rsidP="003D7A30">
            <w:pPr>
              <w:widowControl w:val="0"/>
              <w:spacing w:line="192" w:lineRule="auto"/>
              <w:ind w:left="176" w:hanging="176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721" w:type="pct"/>
            <w:vAlign w:val="center"/>
          </w:tcPr>
          <w:p w14:paraId="28F460FB" w14:textId="77777777" w:rsidR="001F6C45" w:rsidRPr="00691814" w:rsidRDefault="001F6C45" w:rsidP="003D7A30">
            <w:pPr>
              <w:widowControl w:val="0"/>
              <w:spacing w:line="192" w:lineRule="auto"/>
              <w:ind w:left="176" w:hanging="176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필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요</w:t>
            </w:r>
          </w:p>
        </w:tc>
      </w:tr>
      <w:tr w:rsidR="001F6C45" w:rsidRPr="00691814" w14:paraId="05DAF590" w14:textId="77777777" w:rsidTr="003D7A30">
        <w:trPr>
          <w:cantSplit/>
          <w:trHeight w:val="390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2BB57F66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6CE52F30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16"/>
                <w:lang w:eastAsia="ko-KR"/>
              </w:rPr>
              <w:t xml:space="preserve">Redhat </w:t>
            </w: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16"/>
                <w:lang w:eastAsia="ko-KR"/>
              </w:rPr>
              <w:t>GPS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2F503B0D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PaaS 전체 서버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33F629E1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  <w:t>1</w:t>
            </w: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05B17382" w14:textId="77777777" w:rsidR="001F6C45" w:rsidRPr="00691814" w:rsidRDefault="001F6C45" w:rsidP="003D7A30">
            <w:pPr>
              <w:widowControl w:val="0"/>
              <w:spacing w:line="192" w:lineRule="auto"/>
              <w:ind w:left="176" w:hanging="176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- Global Professional Service로 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OCP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아키텍쳐 설계 및 기술 컨설팅</w:t>
            </w:r>
          </w:p>
        </w:tc>
        <w:tc>
          <w:tcPr>
            <w:tcW w:w="721" w:type="pct"/>
            <w:vAlign w:val="center"/>
          </w:tcPr>
          <w:p w14:paraId="03A902BE" w14:textId="77777777" w:rsidR="001F6C45" w:rsidRPr="00691814" w:rsidRDefault="001F6C45" w:rsidP="003D7A30">
            <w:pPr>
              <w:widowControl w:val="0"/>
              <w:spacing w:line="192" w:lineRule="auto"/>
              <w:ind w:left="176" w:hanging="176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필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요</w:t>
            </w:r>
          </w:p>
        </w:tc>
      </w:tr>
      <w:tr w:rsidR="001F6C45" w:rsidRPr="00691814" w14:paraId="11555B74" w14:textId="77777777" w:rsidTr="003D7A30">
        <w:trPr>
          <w:cantSplit/>
          <w:trHeight w:val="390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3C0B542E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19A92B66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DB</w:t>
            </w:r>
            <w:r w:rsidRPr="00691814"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  <w:t>MS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09F2B4DC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 xml:space="preserve">PaaS 업무 </w:t>
            </w:r>
            <w:r w:rsidRPr="00691814"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  <w:t>DB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3F11165E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0D93E1B4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-</w:t>
            </w:r>
            <w:r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DBMS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DB2</w:t>
            </w:r>
          </w:p>
        </w:tc>
        <w:tc>
          <w:tcPr>
            <w:tcW w:w="721" w:type="pct"/>
            <w:vAlign w:val="center"/>
          </w:tcPr>
          <w:p w14:paraId="7D4669CA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373A8DE4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12A2285E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71F34C9A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APM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1DCEA177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 xml:space="preserve">전체 서버 </w:t>
            </w:r>
            <w:r w:rsidRPr="00691814"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  <w:t xml:space="preserve">(Bootstrap </w:t>
            </w: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서버 제외)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1B150CE7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  <w:t>1</w:t>
            </w: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119CB603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VM서버 : Jennifer</w:t>
            </w:r>
          </w:p>
          <w:p w14:paraId="43FF5E7E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- PaaS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서버 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: Jennifer Kubernetes</w:t>
            </w:r>
          </w:p>
        </w:tc>
        <w:tc>
          <w:tcPr>
            <w:tcW w:w="721" w:type="pct"/>
            <w:vAlign w:val="center"/>
          </w:tcPr>
          <w:p w14:paraId="36D8D39A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118643F9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5C624097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4054B5C0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서버 모니터링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0CCD58E0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Linux</w:t>
            </w:r>
            <w:r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  <w:t xml:space="preserve"> </w:t>
            </w:r>
            <w:r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서버 전체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3CD73FD9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28B943B2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-</w:t>
            </w:r>
            <w:r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 </w:t>
            </w:r>
            <w:r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Polestar</w:t>
            </w:r>
          </w:p>
        </w:tc>
        <w:tc>
          <w:tcPr>
            <w:tcW w:w="721" w:type="pct"/>
            <w:vAlign w:val="center"/>
          </w:tcPr>
          <w:p w14:paraId="6666D1AA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7E7FE18C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66EA596F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4775D715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Cache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0EC91FB7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  <w:t xml:space="preserve">IMDG </w:t>
            </w:r>
            <w:r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  <w:t>Redis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54D27636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290DE171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AS-IS에서 기사용중인 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IMDG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 활용</w:t>
            </w:r>
          </w:p>
          <w:p w14:paraId="148E6E24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PaaS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와 IMDG서버 연결하여 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Cache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데이터 적재</w:t>
            </w:r>
          </w:p>
        </w:tc>
        <w:tc>
          <w:tcPr>
            <w:tcW w:w="721" w:type="pct"/>
            <w:vAlign w:val="center"/>
          </w:tcPr>
          <w:p w14:paraId="3724167F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필요</w:t>
            </w:r>
          </w:p>
        </w:tc>
      </w:tr>
      <w:tr w:rsidR="001F6C45" w:rsidRPr="00691814" w14:paraId="22B3A94E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0AFCA8C8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19E3A9F2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Redis Community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4DFB5F9C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PaaS Worker</w:t>
            </w:r>
            <w:r w:rsidRPr="00691814"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노드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3F8FD470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0BD5B4B1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Redis Community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버전 사용</w:t>
            </w:r>
          </w:p>
          <w:p w14:paraId="2081A246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- PaaS내 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Pod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로 구성</w:t>
            </w:r>
          </w:p>
          <w:p w14:paraId="283B2535" w14:textId="77777777" w:rsidR="001F6C45" w:rsidRPr="00691814" w:rsidRDefault="001F6C45" w:rsidP="003D7A30">
            <w:pPr>
              <w:widowControl w:val="0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PaaS내 KB스타뱅킹 전용 어드민 </w:t>
            </w:r>
          </w:p>
          <w:p w14:paraId="000F2A90" w14:textId="77777777" w:rsidR="001F6C45" w:rsidRPr="00691814" w:rsidRDefault="001F6C45" w:rsidP="003D7A30">
            <w:pPr>
              <w:widowControl w:val="0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세션 적재 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(Cache/Session)</w:t>
            </w:r>
          </w:p>
        </w:tc>
        <w:tc>
          <w:tcPr>
            <w:tcW w:w="721" w:type="pct"/>
            <w:vAlign w:val="center"/>
          </w:tcPr>
          <w:p w14:paraId="60E094A7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779755DB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6172E642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0FF8526A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DB성능관리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447E5738" w14:textId="77777777" w:rsidR="001F6C45" w:rsidRPr="00D643A2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업무DB서버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3DE4C75A" w14:textId="77777777" w:rsidR="001F6C45" w:rsidRPr="00D643A2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0CC09087" w14:textId="77777777" w:rsidR="001F6C45" w:rsidRPr="00D643A2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hint="eastAsia"/>
                <w:color w:val="000000" w:themeColor="text1"/>
                <w:sz w:val="20"/>
                <w:lang w:eastAsia="ko-KR"/>
              </w:rPr>
              <w:t xml:space="preserve">- spaceadm </w:t>
            </w:r>
          </w:p>
          <w:p w14:paraId="527553CC" w14:textId="77777777" w:rsidR="001F6C45" w:rsidRPr="00D643A2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hint="eastAsia"/>
                <w:color w:val="000000" w:themeColor="text1"/>
                <w:sz w:val="20"/>
                <w:lang w:eastAsia="ko-KR"/>
              </w:rPr>
              <w:t>-</w:t>
            </w:r>
            <w:r w:rsidRPr="00D643A2">
              <w:rPr>
                <w:rFonts w:ascii="KB금융 본문체 Light" w:eastAsia="KB금융 본문체 Light" w:hAnsi="KB금융 본문체 Light"/>
                <w:color w:val="000000" w:themeColor="text1"/>
                <w:sz w:val="20"/>
                <w:lang w:eastAsia="ko-KR"/>
              </w:rPr>
              <w:t xml:space="preserve"> core </w:t>
            </w:r>
            <w:r w:rsidRPr="00D643A2">
              <w:rPr>
                <w:rFonts w:ascii="KB금융 본문체 Light" w:eastAsia="KB금융 본문체 Light" w:hAnsi="KB금융 본문체 Light" w:hint="eastAsia"/>
                <w:color w:val="000000" w:themeColor="text1"/>
                <w:sz w:val="20"/>
                <w:lang w:eastAsia="ko-KR"/>
              </w:rPr>
              <w:t>단위로 구매 (48</w:t>
            </w:r>
            <w:r w:rsidRPr="00D643A2">
              <w:rPr>
                <w:rFonts w:ascii="KB금융 본문체 Light" w:eastAsia="KB금융 본문체 Light" w:hAnsi="KB금융 본문체 Light"/>
                <w:color w:val="000000" w:themeColor="text1"/>
                <w:sz w:val="20"/>
                <w:lang w:eastAsia="ko-KR"/>
              </w:rPr>
              <w:t>core</w:t>
            </w:r>
            <w:r w:rsidRPr="00D643A2">
              <w:rPr>
                <w:rFonts w:ascii="KB금융 본문체 Light" w:eastAsia="KB금융 본문체 Light" w:hAnsi="KB금융 본문체 Light" w:hint="eastAsia"/>
                <w:color w:val="000000" w:themeColor="text1"/>
                <w:sz w:val="20"/>
                <w:lang w:eastAsia="ko-KR"/>
              </w:rPr>
              <w:t>)</w:t>
            </w:r>
          </w:p>
          <w:p w14:paraId="7A1CA142" w14:textId="77777777" w:rsidR="001F6C45" w:rsidRPr="00D643A2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/>
                <w:color w:val="000000" w:themeColor="text1"/>
                <w:sz w:val="20"/>
                <w:lang w:eastAsia="ko-KR"/>
              </w:rPr>
              <w:t xml:space="preserve">- </w:t>
            </w:r>
            <w:r w:rsidRPr="00D643A2">
              <w:rPr>
                <w:rFonts w:ascii="KB금융 본문체 Light" w:eastAsia="KB금융 본문체 Light" w:hAnsi="KB금융 본문체 Light" w:hint="eastAsia"/>
                <w:color w:val="000000" w:themeColor="text1"/>
                <w:sz w:val="20"/>
                <w:lang w:eastAsia="ko-KR"/>
              </w:rPr>
              <w:t>개발, 운영Active 구매</w:t>
            </w:r>
          </w:p>
        </w:tc>
        <w:tc>
          <w:tcPr>
            <w:tcW w:w="721" w:type="pct"/>
            <w:vAlign w:val="center"/>
          </w:tcPr>
          <w:p w14:paraId="37634D40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필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요</w:t>
            </w:r>
          </w:p>
        </w:tc>
      </w:tr>
      <w:tr w:rsidR="001F6C45" w:rsidRPr="00691814" w14:paraId="58DB849E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03C5A8F3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50EF2574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DB모니터링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017CAF4E" w14:textId="77777777" w:rsidR="001F6C45" w:rsidRPr="00D643A2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업무 DB서버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275E06D9" w14:textId="77777777" w:rsidR="001F6C45" w:rsidRPr="00D643A2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5D397F8F" w14:textId="77777777" w:rsidR="001F6C45" w:rsidRPr="00D643A2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hint="eastAsia"/>
                <w:color w:val="000000" w:themeColor="text1"/>
                <w:sz w:val="20"/>
                <w:lang w:eastAsia="ko-KR"/>
              </w:rPr>
              <w:t>- maxguage</w:t>
            </w:r>
          </w:p>
          <w:p w14:paraId="01DF764B" w14:textId="77777777" w:rsidR="001F6C45" w:rsidRPr="00D643A2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hint="eastAsia"/>
                <w:color w:val="000000" w:themeColor="text1"/>
                <w:sz w:val="20"/>
                <w:lang w:eastAsia="ko-KR"/>
              </w:rPr>
              <w:t>-</w:t>
            </w:r>
            <w:r w:rsidRPr="00D643A2">
              <w:rPr>
                <w:rFonts w:ascii="KB금융 본문체 Light" w:eastAsia="KB금융 본문체 Light" w:hAnsi="KB금융 본문체 Light"/>
                <w:color w:val="000000" w:themeColor="text1"/>
                <w:sz w:val="20"/>
                <w:lang w:eastAsia="ko-KR"/>
              </w:rPr>
              <w:t xml:space="preserve"> core </w:t>
            </w:r>
            <w:r w:rsidRPr="00D643A2">
              <w:rPr>
                <w:rFonts w:ascii="KB금융 본문체 Light" w:eastAsia="KB금융 본문체 Light" w:hAnsi="KB금융 본문체 Light" w:hint="eastAsia"/>
                <w:color w:val="000000" w:themeColor="text1"/>
                <w:sz w:val="20"/>
                <w:lang w:eastAsia="ko-KR"/>
              </w:rPr>
              <w:t>단위로 구매 (32</w:t>
            </w:r>
            <w:r w:rsidRPr="00D643A2">
              <w:rPr>
                <w:rFonts w:ascii="KB금융 본문체 Light" w:eastAsia="KB금융 본문체 Light" w:hAnsi="KB금융 본문체 Light"/>
                <w:color w:val="000000" w:themeColor="text1"/>
                <w:sz w:val="20"/>
                <w:lang w:eastAsia="ko-KR"/>
              </w:rPr>
              <w:t>core</w:t>
            </w:r>
            <w:r w:rsidRPr="00D643A2">
              <w:rPr>
                <w:rFonts w:ascii="KB금융 본문체 Light" w:eastAsia="KB금융 본문체 Light" w:hAnsi="KB금융 본문체 Light" w:hint="eastAsia"/>
                <w:color w:val="000000" w:themeColor="text1"/>
                <w:sz w:val="20"/>
                <w:lang w:eastAsia="ko-KR"/>
              </w:rPr>
              <w:t>)</w:t>
            </w:r>
          </w:p>
          <w:p w14:paraId="74C9D53D" w14:textId="77777777" w:rsidR="001F6C45" w:rsidRPr="00D643A2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/>
                <w:color w:val="000000" w:themeColor="text1"/>
                <w:sz w:val="20"/>
                <w:lang w:eastAsia="ko-KR"/>
              </w:rPr>
              <w:t xml:space="preserve">- </w:t>
            </w:r>
            <w:r w:rsidRPr="00D643A2">
              <w:rPr>
                <w:rFonts w:ascii="KB금융 본문체 Light" w:eastAsia="KB금융 본문체 Light" w:hAnsi="KB금융 본문체 Light" w:hint="eastAsia"/>
                <w:color w:val="000000" w:themeColor="text1"/>
                <w:sz w:val="20"/>
                <w:lang w:eastAsia="ko-KR"/>
              </w:rPr>
              <w:t>운영Active</w:t>
            </w:r>
            <w:r w:rsidRPr="00D643A2">
              <w:rPr>
                <w:rFonts w:ascii="KB금융 본문체 Light" w:eastAsia="KB금융 본문체 Light" w:hAnsi="KB금융 본문체 Light"/>
                <w:color w:val="000000" w:themeColor="text1"/>
                <w:sz w:val="20"/>
                <w:lang w:eastAsia="ko-KR"/>
              </w:rPr>
              <w:t xml:space="preserve"> </w:t>
            </w:r>
            <w:r w:rsidRPr="00D643A2">
              <w:rPr>
                <w:rFonts w:ascii="KB금융 본문체 Light" w:eastAsia="KB금융 본문체 Light" w:hAnsi="KB금융 본문체 Light" w:hint="eastAsia"/>
                <w:color w:val="000000" w:themeColor="text1"/>
                <w:sz w:val="20"/>
                <w:lang w:eastAsia="ko-KR"/>
              </w:rPr>
              <w:t>구매</w:t>
            </w:r>
          </w:p>
        </w:tc>
        <w:tc>
          <w:tcPr>
            <w:tcW w:w="721" w:type="pct"/>
            <w:vAlign w:val="center"/>
          </w:tcPr>
          <w:p w14:paraId="7E0675A0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필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요</w:t>
            </w:r>
          </w:p>
        </w:tc>
      </w:tr>
      <w:tr w:rsidR="001F6C45" w:rsidRPr="00691814" w14:paraId="3531B5EC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787B8739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</w:p>
        </w:tc>
        <w:tc>
          <w:tcPr>
            <w:tcW w:w="84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5FF9024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백업솔루션</w:t>
            </w:r>
            <w:r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 (넷워커)</w:t>
            </w:r>
          </w:p>
        </w:tc>
        <w:tc>
          <w:tcPr>
            <w:tcW w:w="10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849876D" w14:textId="77777777" w:rsidR="001F6C45" w:rsidRPr="00D643A2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업무DB서버</w:t>
            </w:r>
          </w:p>
        </w:tc>
        <w:tc>
          <w:tcPr>
            <w:tcW w:w="29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7DD2BFA" w14:textId="77777777" w:rsidR="001F6C45" w:rsidRPr="00D643A2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ECE551" w14:textId="77777777" w:rsidR="001F6C45" w:rsidRPr="00D643A2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- 개발,</w:t>
            </w:r>
            <w:r w:rsidRPr="00D643A2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 </w:t>
            </w:r>
            <w:r w:rsidRPr="00D643A2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운영 구매</w:t>
            </w:r>
          </w:p>
          <w:p w14:paraId="1D2649EA" w14:textId="77777777" w:rsidR="001F6C45" w:rsidRPr="00D643A2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- SAN백업 필요</w:t>
            </w:r>
          </w:p>
        </w:tc>
        <w:tc>
          <w:tcPr>
            <w:tcW w:w="721" w:type="pct"/>
            <w:tcBorders>
              <w:bottom w:val="single" w:sz="4" w:space="0" w:color="auto"/>
            </w:tcBorders>
            <w:vAlign w:val="center"/>
          </w:tcPr>
          <w:p w14:paraId="60EE68A7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필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요</w:t>
            </w:r>
          </w:p>
        </w:tc>
      </w:tr>
      <w:tr w:rsidR="001F6C45" w:rsidRPr="00691814" w14:paraId="26382FC0" w14:textId="77777777" w:rsidTr="003D7A30">
        <w:trPr>
          <w:cantSplit/>
          <w:trHeight w:val="438"/>
          <w:jc w:val="right"/>
        </w:trPr>
        <w:tc>
          <w:tcPr>
            <w:tcW w:w="388" w:type="pct"/>
            <w:vMerge w:val="restart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4F1CDDC0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sz w:val="20"/>
                <w:lang w:eastAsia="ko-KR"/>
              </w:rPr>
              <w:t>보안</w:t>
            </w:r>
          </w:p>
          <w:p w14:paraId="2173DF60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sz w:val="20"/>
                <w:lang w:eastAsia="ko-KR"/>
              </w:rPr>
              <w:t>S/W</w:t>
            </w:r>
          </w:p>
        </w:tc>
        <w:tc>
          <w:tcPr>
            <w:tcW w:w="846" w:type="pct"/>
            <w:vMerge w:val="restart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754D2A6E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SSL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인증서</w:t>
            </w:r>
          </w:p>
        </w:tc>
        <w:tc>
          <w:tcPr>
            <w:tcW w:w="1014" w:type="pct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2C61C5E2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  <w:t xml:space="preserve">SSL </w:t>
            </w: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가속기</w:t>
            </w:r>
          </w:p>
        </w:tc>
        <w:tc>
          <w:tcPr>
            <w:tcW w:w="290" w:type="pct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3DF135C2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  <w:t>5</w:t>
            </w: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개</w:t>
            </w:r>
          </w:p>
        </w:tc>
        <w:tc>
          <w:tcPr>
            <w:tcW w:w="1741" w:type="pct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69A83854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스타뱅킹 확장형웹앱 도메인 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SSL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인증서</w:t>
            </w:r>
          </w:p>
          <w:p w14:paraId="7585DB15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- 개발 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: zstbank.kbstar.com</w:t>
            </w:r>
          </w:p>
          <w:p w14:paraId="2B32BC67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스테이징 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: ystbank.kbstar.com</w:t>
            </w:r>
          </w:p>
          <w:p w14:paraId="547273FD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- 운영 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:  stbank.kbstar.com</w:t>
            </w:r>
          </w:p>
          <w:p w14:paraId="45D89012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          stbank1.kbstar.com</w:t>
            </w:r>
          </w:p>
          <w:p w14:paraId="201BD03E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          stbank2.kbstar.com</w:t>
            </w:r>
          </w:p>
        </w:tc>
        <w:tc>
          <w:tcPr>
            <w:tcW w:w="721" w:type="pct"/>
            <w:tcBorders>
              <w:top w:val="single" w:sz="12" w:space="0" w:color="000000" w:themeColor="text1"/>
            </w:tcBorders>
            <w:vAlign w:val="center"/>
          </w:tcPr>
          <w:p w14:paraId="66109BDC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필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요</w:t>
            </w:r>
          </w:p>
        </w:tc>
      </w:tr>
      <w:tr w:rsidR="001F6C45" w:rsidRPr="00691814" w14:paraId="49A75D0C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548C90A5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</w:p>
        </w:tc>
        <w:tc>
          <w:tcPr>
            <w:tcW w:w="846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F95F71D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0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735DFF7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  <w:t xml:space="preserve">SSL </w:t>
            </w: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가속기</w:t>
            </w:r>
          </w:p>
        </w:tc>
        <w:tc>
          <w:tcPr>
            <w:tcW w:w="29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DDC4B2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3개</w:t>
            </w:r>
          </w:p>
        </w:tc>
        <w:tc>
          <w:tcPr>
            <w:tcW w:w="174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ECFC2D2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컨텐츠 다운로드용 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SSL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인증서</w:t>
            </w:r>
          </w:p>
          <w:p w14:paraId="1371CA2F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- 개발 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: zoimg4.kbstar.com</w:t>
            </w:r>
          </w:p>
          <w:p w14:paraId="0F662307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스테이징 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: yoimg4.kbstar.com</w:t>
            </w:r>
          </w:p>
          <w:p w14:paraId="5C5A6EA0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운영 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: oimg4.kbstar.com</w:t>
            </w:r>
          </w:p>
        </w:tc>
        <w:tc>
          <w:tcPr>
            <w:tcW w:w="721" w:type="pct"/>
            <w:tcBorders>
              <w:bottom w:val="single" w:sz="4" w:space="0" w:color="auto"/>
            </w:tcBorders>
            <w:vAlign w:val="center"/>
          </w:tcPr>
          <w:p w14:paraId="1452DAFA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필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요</w:t>
            </w:r>
          </w:p>
        </w:tc>
      </w:tr>
      <w:tr w:rsidR="001F6C45" w:rsidRPr="00691814" w14:paraId="5B4A6850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34A95FFD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</w:p>
        </w:tc>
        <w:tc>
          <w:tcPr>
            <w:tcW w:w="84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0D44373" w14:textId="77777777" w:rsidR="001F6C45" w:rsidRPr="00973E2F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서버백신(Linux)</w:t>
            </w:r>
          </w:p>
        </w:tc>
        <w:tc>
          <w:tcPr>
            <w:tcW w:w="1014" w:type="pct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2C8B1D" w14:textId="77777777" w:rsidR="001F6C45" w:rsidRPr="00895C4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개발/스테이징/운영/</w:t>
            </w:r>
            <w:r w:rsidRPr="00895C4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DR </w:t>
            </w:r>
            <w:r w:rsidRPr="00895C4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서버 (Linux</w:t>
            </w:r>
            <w:r w:rsidRPr="00895C4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 OS</w:t>
            </w:r>
            <w:r w:rsidRPr="00895C4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서버 대상)</w:t>
            </w:r>
          </w:p>
          <w:p w14:paraId="29E1A670" w14:textId="77777777" w:rsidR="001F6C45" w:rsidRPr="00895C4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</w:p>
          <w:p w14:paraId="50BAD46D" w14:textId="77777777" w:rsidR="001F6C45" w:rsidRPr="00895C4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</w:p>
          <w:p w14:paraId="2A744D37" w14:textId="77777777" w:rsidR="001F6C45" w:rsidRPr="00895C4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(</w:t>
            </w:r>
            <w:r w:rsidRPr="00895C4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CoreOS</w:t>
            </w:r>
            <w:r w:rsidRPr="00895C4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기반</w:t>
            </w:r>
          </w:p>
          <w:p w14:paraId="4AC2F4DF" w14:textId="77777777" w:rsidR="001F6C45" w:rsidRPr="00600067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OCP </w:t>
            </w:r>
            <w:r w:rsidRPr="00895C4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클러스터</w:t>
            </w:r>
            <w:r w:rsidRPr="00895C4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 </w:t>
            </w:r>
            <w:r w:rsidRPr="00895C4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서버 제외)</w:t>
            </w:r>
          </w:p>
        </w:tc>
        <w:tc>
          <w:tcPr>
            <w:tcW w:w="29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38EA33" w14:textId="77777777" w:rsidR="001F6C45" w:rsidRPr="00895C4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16"/>
                <w:lang w:eastAsia="ko-KR"/>
              </w:rPr>
              <w:t>54</w:t>
            </w:r>
            <w:r w:rsidRPr="00895C4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16"/>
                <w:lang w:eastAsia="ko-KR"/>
              </w:rPr>
              <w:t>개</w:t>
            </w:r>
          </w:p>
        </w:tc>
        <w:tc>
          <w:tcPr>
            <w:tcW w:w="174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67D828B" w14:textId="77777777" w:rsidR="001F6C45" w:rsidRPr="00895C4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</w:rPr>
            </w:pPr>
            <w:r w:rsidRPr="00895C4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</w:rPr>
              <w:t>Deep Security</w:t>
            </w:r>
          </w:p>
          <w:p w14:paraId="1805C413" w14:textId="77777777" w:rsidR="001F6C45" w:rsidRPr="00895C4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VM 3</w:t>
            </w:r>
            <w:r w:rsidRPr="00895C4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6</w:t>
            </w:r>
            <w:r w:rsidRPr="00895C4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대, 베어메탈 18대</w:t>
            </w:r>
          </w:p>
        </w:tc>
        <w:tc>
          <w:tcPr>
            <w:tcW w:w="7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3FBB82" w14:textId="77777777" w:rsidR="001F6C45" w:rsidRPr="00895C4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필</w:t>
            </w:r>
            <w:r w:rsidRPr="00895C4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요</w:t>
            </w:r>
          </w:p>
          <w:p w14:paraId="18094352" w14:textId="77777777" w:rsidR="001F6C45" w:rsidRPr="00895C4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(정보보호부(</w:t>
            </w:r>
            <w:r w:rsidRPr="00895C4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P)</w:t>
            </w:r>
          </w:p>
          <w:p w14:paraId="36685324" w14:textId="77777777" w:rsidR="001F6C45" w:rsidRPr="00895C4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일괄구매 예정)</w:t>
            </w:r>
          </w:p>
        </w:tc>
      </w:tr>
      <w:tr w:rsidR="001F6C45" w:rsidRPr="00691814" w14:paraId="46F3AC39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5090B5E7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</w:p>
        </w:tc>
        <w:tc>
          <w:tcPr>
            <w:tcW w:w="84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A9F4DE3" w14:textId="77777777" w:rsidR="001F6C45" w:rsidRPr="00973E2F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SecureOS</w:t>
            </w:r>
          </w:p>
        </w:tc>
        <w:tc>
          <w:tcPr>
            <w:tcW w:w="1014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7BD7AE" w14:textId="77777777" w:rsidR="001F6C45" w:rsidRPr="00895C4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29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60DFC5D" w14:textId="77777777" w:rsidR="001F6C45" w:rsidRPr="00895C4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1974093" w14:textId="77777777" w:rsidR="001F6C45" w:rsidRPr="00895C4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</w:rPr>
              <w:t>Secuve TOS</w:t>
            </w:r>
            <w:r w:rsidRPr="00895C4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</w:rPr>
              <w:t xml:space="preserve"> (</w:t>
            </w:r>
            <w:r w:rsidRPr="00895C4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Site 라이선스)</w:t>
            </w:r>
          </w:p>
        </w:tc>
        <w:tc>
          <w:tcPr>
            <w:tcW w:w="7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94F124" w14:textId="77777777" w:rsidR="001F6C45" w:rsidRPr="00895C4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6A9B0B85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0D22EA41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</w:p>
        </w:tc>
        <w:tc>
          <w:tcPr>
            <w:tcW w:w="84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F816BD3" w14:textId="77777777" w:rsidR="001F6C45" w:rsidRPr="00973E2F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서버접근통제</w:t>
            </w:r>
          </w:p>
        </w:tc>
        <w:tc>
          <w:tcPr>
            <w:tcW w:w="1014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123792" w14:textId="77777777" w:rsidR="001F6C45" w:rsidRPr="00895C4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29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CEAC58A" w14:textId="77777777" w:rsidR="001F6C45" w:rsidRPr="00895C4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5A90F61" w14:textId="77777777" w:rsidR="001F6C45" w:rsidRPr="00895C4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</w:rPr>
              <w:t>Secuve TOS</w:t>
            </w:r>
            <w:r w:rsidRPr="00895C4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</w:rPr>
              <w:t xml:space="preserve"> (</w:t>
            </w:r>
            <w:r w:rsidRPr="00895C4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Site 라이선스)</w:t>
            </w:r>
          </w:p>
        </w:tc>
        <w:tc>
          <w:tcPr>
            <w:tcW w:w="7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BFEAAE" w14:textId="77777777" w:rsidR="001F6C45" w:rsidRPr="00895C4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6A471B46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5915E653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</w:p>
        </w:tc>
        <w:tc>
          <w:tcPr>
            <w:tcW w:w="84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831E568" w14:textId="77777777" w:rsidR="001F6C45" w:rsidRPr="00973E2F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</w:rPr>
              <w:t>인프라 취약성 점검</w:t>
            </w:r>
          </w:p>
        </w:tc>
        <w:tc>
          <w:tcPr>
            <w:tcW w:w="1014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D3A85CB" w14:textId="77777777" w:rsidR="001F6C45" w:rsidRPr="00895C4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29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2BB3BB" w14:textId="77777777" w:rsidR="001F6C45" w:rsidRPr="00895C4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C9AF7DC" w14:textId="77777777" w:rsidR="001F6C45" w:rsidRPr="00895C4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</w:rPr>
              <w:t>SolidStep</w:t>
            </w:r>
            <w:r w:rsidRPr="00895C4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</w:rPr>
              <w:t xml:space="preserve"> (</w:t>
            </w:r>
            <w:r w:rsidRPr="00895C4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Site 라이선스)</w:t>
            </w:r>
          </w:p>
        </w:tc>
        <w:tc>
          <w:tcPr>
            <w:tcW w:w="7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236E32" w14:textId="77777777" w:rsidR="001F6C45" w:rsidRPr="00895C4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0899C396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44EE4597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</w:p>
        </w:tc>
        <w:tc>
          <w:tcPr>
            <w:tcW w:w="84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3F08F12" w14:textId="77777777" w:rsidR="001F6C45" w:rsidRPr="00973E2F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</w:rPr>
              <w:t>DB접근통제</w:t>
            </w:r>
          </w:p>
        </w:tc>
        <w:tc>
          <w:tcPr>
            <w:tcW w:w="1014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AD5784" w14:textId="77777777" w:rsidR="001F6C45" w:rsidRPr="00973E2F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29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0342B7" w14:textId="77777777" w:rsidR="001F6C45" w:rsidRPr="00973E2F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7231F33" w14:textId="77777777" w:rsidR="001F6C45" w:rsidRPr="00973E2F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</w:rPr>
              <w:t>ChakraMax</w:t>
            </w:r>
            <w:r w:rsidRPr="00973E2F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</w:rPr>
              <w:t xml:space="preserve"> (</w:t>
            </w:r>
            <w:r w:rsidRPr="00973E2F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Site 라이선스)</w:t>
            </w:r>
          </w:p>
        </w:tc>
        <w:tc>
          <w:tcPr>
            <w:tcW w:w="7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70D49F" w14:textId="77777777" w:rsidR="001F6C45" w:rsidRPr="00973E2F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520C6295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0DF11395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</w:p>
        </w:tc>
        <w:tc>
          <w:tcPr>
            <w:tcW w:w="84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488F68B" w14:textId="77777777" w:rsidR="001F6C45" w:rsidRPr="00973E2F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</w:rPr>
              <w:t>DB암호화</w:t>
            </w:r>
          </w:p>
        </w:tc>
        <w:tc>
          <w:tcPr>
            <w:tcW w:w="1014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5673446" w14:textId="77777777" w:rsidR="001F6C45" w:rsidRPr="00973E2F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29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34D2BFC" w14:textId="77777777" w:rsidR="001F6C45" w:rsidRPr="00973E2F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29D321E" w14:textId="77777777" w:rsidR="001F6C45" w:rsidRPr="00973E2F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</w:rPr>
              <w:t>BA-SCP Agent</w:t>
            </w:r>
            <w:r w:rsidRPr="00973E2F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</w:rPr>
              <w:t xml:space="preserve"> (</w:t>
            </w:r>
            <w:r w:rsidRPr="00973E2F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Site 라이선스)</w:t>
            </w:r>
          </w:p>
        </w:tc>
        <w:tc>
          <w:tcPr>
            <w:tcW w:w="7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98A55B" w14:textId="77777777" w:rsidR="001F6C45" w:rsidRPr="00973E2F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6DA30BC1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402ED5C1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</w:p>
        </w:tc>
        <w:tc>
          <w:tcPr>
            <w:tcW w:w="84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FCB2EF8" w14:textId="77777777" w:rsidR="001F6C45" w:rsidRPr="00973E2F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Gulim" w:hint="eastAsia"/>
                <w:sz w:val="20"/>
                <w:szCs w:val="22"/>
              </w:rPr>
              <w:t>소스코드진단도구</w:t>
            </w:r>
          </w:p>
        </w:tc>
        <w:tc>
          <w:tcPr>
            <w:tcW w:w="1014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D5C27A" w14:textId="77777777" w:rsidR="001F6C45" w:rsidRPr="00973E2F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29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39288C0" w14:textId="77777777" w:rsidR="001F6C45" w:rsidRPr="00973E2F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7952410" w14:textId="77777777" w:rsidR="001F6C45" w:rsidRPr="00973E2F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szCs w:val="22"/>
              </w:rPr>
              <w:t xml:space="preserve">Sparrow </w:t>
            </w:r>
            <w:r w:rsidRPr="00973E2F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</w:rPr>
              <w:t>(</w:t>
            </w:r>
            <w:r w:rsidRPr="00973E2F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Site 라이선스)</w:t>
            </w:r>
          </w:p>
        </w:tc>
        <w:tc>
          <w:tcPr>
            <w:tcW w:w="7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954C76" w14:textId="77777777" w:rsidR="001F6C45" w:rsidRPr="00973E2F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2D2E1E82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2306D07E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</w:p>
        </w:tc>
        <w:tc>
          <w:tcPr>
            <w:tcW w:w="84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7794278" w14:textId="77777777" w:rsidR="001F6C45" w:rsidRPr="00973E2F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Gulim" w:hint="eastAsia"/>
                <w:color w:val="000000" w:themeColor="text1"/>
                <w:szCs w:val="22"/>
              </w:rPr>
              <w:t>시스템 계정관리</w:t>
            </w:r>
          </w:p>
        </w:tc>
        <w:tc>
          <w:tcPr>
            <w:tcW w:w="1014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F7E77C" w14:textId="77777777" w:rsidR="001F6C45" w:rsidRPr="00973E2F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29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E785D7B" w14:textId="77777777" w:rsidR="001F6C45" w:rsidRPr="00973E2F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AA724ED" w14:textId="77777777" w:rsidR="001F6C45" w:rsidRPr="00973E2F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szCs w:val="22"/>
              </w:rPr>
              <w:t xml:space="preserve">NETS-IM </w:t>
            </w:r>
            <w:r w:rsidRPr="00973E2F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</w:rPr>
              <w:t>(</w:t>
            </w:r>
            <w:r w:rsidRPr="00973E2F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Site 라이선스)</w:t>
            </w:r>
          </w:p>
        </w:tc>
        <w:tc>
          <w:tcPr>
            <w:tcW w:w="7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409202" w14:textId="77777777" w:rsidR="001F6C45" w:rsidRPr="00973E2F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27751DD6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5D553B84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</w:p>
        </w:tc>
        <w:tc>
          <w:tcPr>
            <w:tcW w:w="84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9D90C13" w14:textId="77777777" w:rsidR="001F6C45" w:rsidRPr="00973E2F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Gulim" w:hint="eastAsia"/>
                <w:color w:val="000000" w:themeColor="text1"/>
                <w:szCs w:val="22"/>
              </w:rPr>
              <w:t>패스워드 변경관리</w:t>
            </w:r>
          </w:p>
        </w:tc>
        <w:tc>
          <w:tcPr>
            <w:tcW w:w="1014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B0F592" w14:textId="77777777" w:rsidR="001F6C45" w:rsidRPr="00973E2F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29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DC98C26" w14:textId="77777777" w:rsidR="001F6C45" w:rsidRPr="00973E2F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8126ACA" w14:textId="77777777" w:rsidR="001F6C45" w:rsidRPr="00973E2F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szCs w:val="22"/>
              </w:rPr>
              <w:t>APPM</w:t>
            </w:r>
            <w:r w:rsidRPr="00973E2F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szCs w:val="22"/>
              </w:rPr>
              <w:t xml:space="preserve"> </w:t>
            </w:r>
            <w:r w:rsidRPr="00973E2F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</w:rPr>
              <w:t>(</w:t>
            </w:r>
            <w:r w:rsidRPr="00973E2F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Site 라이선스)</w:t>
            </w:r>
          </w:p>
        </w:tc>
        <w:tc>
          <w:tcPr>
            <w:tcW w:w="7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97B12F" w14:textId="77777777" w:rsidR="001F6C45" w:rsidRPr="00973E2F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1B8B7437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53065257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</w:p>
        </w:tc>
        <w:tc>
          <w:tcPr>
            <w:tcW w:w="84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91A4E7" w14:textId="77777777" w:rsidR="001F6C45" w:rsidRPr="00973E2F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Gulim" w:hint="eastAsia"/>
                <w:color w:val="000000" w:themeColor="text1"/>
                <w:szCs w:val="22"/>
              </w:rPr>
              <w:t>통합인증</w:t>
            </w:r>
          </w:p>
        </w:tc>
        <w:tc>
          <w:tcPr>
            <w:tcW w:w="1014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700ED4" w14:textId="77777777" w:rsidR="001F6C45" w:rsidRPr="00973E2F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29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FF5BDD9" w14:textId="77777777" w:rsidR="001F6C45" w:rsidRPr="00973E2F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180F7B7" w14:textId="77777777" w:rsidR="001F6C45" w:rsidRPr="00973E2F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szCs w:val="22"/>
              </w:rPr>
              <w:t>SSO iSign+</w:t>
            </w:r>
            <w:r w:rsidRPr="00973E2F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szCs w:val="22"/>
              </w:rPr>
              <w:t xml:space="preserve"> </w:t>
            </w:r>
            <w:r w:rsidRPr="00973E2F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</w:rPr>
              <w:t>(</w:t>
            </w:r>
            <w:r w:rsidRPr="00973E2F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Site 라이선스)</w:t>
            </w:r>
          </w:p>
        </w:tc>
        <w:tc>
          <w:tcPr>
            <w:tcW w:w="7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ABDEB4" w14:textId="77777777" w:rsidR="001F6C45" w:rsidRPr="00973E2F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62FB61B3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4FF6123C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</w:p>
        </w:tc>
        <w:tc>
          <w:tcPr>
            <w:tcW w:w="84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E2660BD" w14:textId="77777777" w:rsidR="001F6C45" w:rsidRPr="00973E2F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Cs w:val="22"/>
              </w:rPr>
            </w:pPr>
            <w:r w:rsidRPr="00973E2F">
              <w:rPr>
                <w:rFonts w:ascii="KB금융 본문체 Light" w:eastAsia="KB금융 본문체 Light" w:hAnsi="KB금융 본문체 Light" w:cs="Gulim" w:hint="eastAsia"/>
                <w:color w:val="000000" w:themeColor="text1"/>
                <w:szCs w:val="22"/>
              </w:rPr>
              <w:t>키관리시스템</w:t>
            </w:r>
          </w:p>
          <w:p w14:paraId="1159FD71" w14:textId="77777777" w:rsidR="001F6C45" w:rsidRPr="00973E2F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Gulim" w:hint="eastAsia"/>
                <w:color w:val="000000" w:themeColor="text1"/>
                <w:szCs w:val="22"/>
              </w:rPr>
              <w:t>(KMS)</w:t>
            </w:r>
          </w:p>
        </w:tc>
        <w:tc>
          <w:tcPr>
            <w:tcW w:w="1014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5C962B" w14:textId="77777777" w:rsidR="001F6C45" w:rsidRPr="00973E2F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29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EF9B95A" w14:textId="77777777" w:rsidR="001F6C45" w:rsidRPr="00973E2F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D488158" w14:textId="77777777" w:rsidR="001F6C45" w:rsidRPr="00973E2F" w:rsidRDefault="001F6C45" w:rsidP="003D7A30">
            <w:pPr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szCs w:val="22"/>
              </w:rPr>
            </w:pPr>
            <w:r w:rsidRPr="00973E2F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szCs w:val="22"/>
              </w:rPr>
              <w:t xml:space="preserve">D'Amo </w:t>
            </w:r>
          </w:p>
          <w:p w14:paraId="2196EA08" w14:textId="77777777" w:rsidR="001F6C45" w:rsidRPr="00973E2F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szCs w:val="22"/>
              </w:rPr>
              <w:t>SG-KMS 2200</w:t>
            </w:r>
            <w:r w:rsidRPr="00973E2F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szCs w:val="22"/>
              </w:rPr>
              <w:t xml:space="preserve"> </w:t>
            </w:r>
            <w:r w:rsidRPr="00973E2F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</w:rPr>
              <w:t>(</w:t>
            </w:r>
            <w:r w:rsidRPr="00973E2F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Site 라이선스)</w:t>
            </w:r>
          </w:p>
        </w:tc>
        <w:tc>
          <w:tcPr>
            <w:tcW w:w="7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9CFF50" w14:textId="77777777" w:rsidR="001F6C45" w:rsidRPr="00973E2F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50E84831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tcBorders>
              <w:bottom w:val="single" w:sz="12" w:space="0" w:color="000000" w:themeColor="text1"/>
            </w:tcBorders>
            <w:shd w:val="clear" w:color="auto" w:fill="auto"/>
            <w:vAlign w:val="center"/>
          </w:tcPr>
          <w:p w14:paraId="60DFEE5C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</w:p>
        </w:tc>
        <w:tc>
          <w:tcPr>
            <w:tcW w:w="846" w:type="pct"/>
            <w:tcBorders>
              <w:top w:val="single" w:sz="4" w:space="0" w:color="auto"/>
              <w:bottom w:val="single" w:sz="12" w:space="0" w:color="000000" w:themeColor="text1"/>
            </w:tcBorders>
            <w:shd w:val="clear" w:color="auto" w:fill="auto"/>
            <w:vAlign w:val="center"/>
          </w:tcPr>
          <w:p w14:paraId="09C83390" w14:textId="77777777" w:rsidR="001F6C45" w:rsidRPr="00973E2F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Gulim" w:hint="eastAsia"/>
                <w:color w:val="000000" w:themeColor="text1"/>
                <w:szCs w:val="22"/>
              </w:rPr>
              <w:t>개인정보 유출탐지</w:t>
            </w:r>
          </w:p>
        </w:tc>
        <w:tc>
          <w:tcPr>
            <w:tcW w:w="1014" w:type="pct"/>
            <w:vMerge/>
            <w:tcBorders>
              <w:top w:val="single" w:sz="4" w:space="0" w:color="auto"/>
              <w:bottom w:val="single" w:sz="12" w:space="0" w:color="000000" w:themeColor="text1"/>
            </w:tcBorders>
            <w:shd w:val="clear" w:color="auto" w:fill="auto"/>
            <w:vAlign w:val="center"/>
          </w:tcPr>
          <w:p w14:paraId="606EE39E" w14:textId="77777777" w:rsidR="001F6C45" w:rsidRPr="00973E2F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290" w:type="pct"/>
            <w:tcBorders>
              <w:top w:val="single" w:sz="4" w:space="0" w:color="auto"/>
              <w:bottom w:val="single" w:sz="12" w:space="0" w:color="000000" w:themeColor="text1"/>
            </w:tcBorders>
            <w:shd w:val="clear" w:color="auto" w:fill="auto"/>
            <w:vAlign w:val="center"/>
          </w:tcPr>
          <w:p w14:paraId="191F091B" w14:textId="77777777" w:rsidR="001F6C45" w:rsidRPr="00973E2F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tcBorders>
              <w:top w:val="single" w:sz="4" w:space="0" w:color="auto"/>
              <w:bottom w:val="single" w:sz="12" w:space="0" w:color="000000" w:themeColor="text1"/>
            </w:tcBorders>
            <w:shd w:val="clear" w:color="auto" w:fill="auto"/>
            <w:vAlign w:val="center"/>
          </w:tcPr>
          <w:p w14:paraId="56AD0914" w14:textId="77777777" w:rsidR="001F6C45" w:rsidRPr="00973E2F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szCs w:val="22"/>
              </w:rPr>
              <w:t>Recon</w:t>
            </w:r>
            <w:r w:rsidRPr="00973E2F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szCs w:val="22"/>
              </w:rPr>
              <w:t xml:space="preserve"> </w:t>
            </w:r>
            <w:r w:rsidRPr="00973E2F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</w:rPr>
              <w:t>(</w:t>
            </w:r>
            <w:r w:rsidRPr="00973E2F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Site 라이선스)</w:t>
            </w:r>
          </w:p>
        </w:tc>
        <w:tc>
          <w:tcPr>
            <w:tcW w:w="721" w:type="pct"/>
            <w:tcBorders>
              <w:top w:val="single" w:sz="4" w:space="0" w:color="auto"/>
              <w:bottom w:val="single" w:sz="12" w:space="0" w:color="000000" w:themeColor="text1"/>
            </w:tcBorders>
            <w:vAlign w:val="center"/>
          </w:tcPr>
          <w:p w14:paraId="47422DEA" w14:textId="77777777" w:rsidR="001F6C45" w:rsidRPr="00973E2F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18D7F133" w14:textId="77777777" w:rsidTr="003D7A30">
        <w:trPr>
          <w:cantSplit/>
          <w:trHeight w:val="438"/>
          <w:jc w:val="right"/>
        </w:trPr>
        <w:tc>
          <w:tcPr>
            <w:tcW w:w="388" w:type="pct"/>
            <w:vMerge w:val="restart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7A266600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sz w:val="20"/>
                <w:lang w:eastAsia="ko-KR"/>
              </w:rPr>
              <w:t>업무</w:t>
            </w:r>
          </w:p>
          <w:p w14:paraId="2E2404EA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  <w:t>S/W</w:t>
            </w:r>
          </w:p>
        </w:tc>
        <w:tc>
          <w:tcPr>
            <w:tcW w:w="846" w:type="pct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36DD42AD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API</w:t>
            </w:r>
          </w:p>
          <w:p w14:paraId="6153AD21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Gateway</w:t>
            </w:r>
          </w:p>
        </w:tc>
        <w:tc>
          <w:tcPr>
            <w:tcW w:w="1014" w:type="pct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6225B35D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  <w:t xml:space="preserve">PaaS Worker </w:t>
            </w: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노드</w:t>
            </w:r>
          </w:p>
        </w:tc>
        <w:tc>
          <w:tcPr>
            <w:tcW w:w="290" w:type="pct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5B5ED199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5F9BBA1D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PaaS Worker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노드내 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Pod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구성</w:t>
            </w:r>
          </w:p>
          <w:p w14:paraId="743FDB13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- KBaaS 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API Gateway</w:t>
            </w:r>
          </w:p>
        </w:tc>
        <w:tc>
          <w:tcPr>
            <w:tcW w:w="721" w:type="pct"/>
            <w:tcBorders>
              <w:top w:val="single" w:sz="12" w:space="0" w:color="000000" w:themeColor="text1"/>
            </w:tcBorders>
            <w:vAlign w:val="center"/>
          </w:tcPr>
          <w:p w14:paraId="50C4615C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1F2A72B5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2F4CDEC9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330B93C5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Service Mesh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5E30C2BC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PaaS 노드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0FAB7BCB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40B8D7E3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Openshift 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operator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제공</w:t>
            </w:r>
          </w:p>
          <w:p w14:paraId="0E3F01B3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- Istio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 </w:t>
            </w:r>
          </w:p>
          <w:p w14:paraId="2230E887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(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Discovery/Registry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,</w:t>
            </w:r>
          </w:p>
          <w:p w14:paraId="495534DF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Load Balancer, Circuit Breaker)</w:t>
            </w:r>
          </w:p>
        </w:tc>
        <w:tc>
          <w:tcPr>
            <w:tcW w:w="721" w:type="pct"/>
            <w:vAlign w:val="center"/>
          </w:tcPr>
          <w:p w14:paraId="64DA20D5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6A319074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3A7F4FBD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4122D22A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Tracing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6FE55A30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PaaS</w:t>
            </w:r>
            <w:r w:rsidRPr="00691814"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노드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4CC1E7D6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45E7D515" w14:textId="77777777" w:rsidR="001F6C45" w:rsidRPr="009E527C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szCs w:val="18"/>
                <w:lang w:eastAsia="ko-KR"/>
              </w:rPr>
            </w:pPr>
            <w:r w:rsidRPr="009E527C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szCs w:val="18"/>
                <w:lang w:eastAsia="ko-KR"/>
              </w:rPr>
              <w:t xml:space="preserve">- </w:t>
            </w:r>
            <w:r w:rsidRPr="009E527C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szCs w:val="18"/>
                <w:lang w:eastAsia="ko-KR"/>
              </w:rPr>
              <w:t xml:space="preserve">Openshift Operator </w:t>
            </w:r>
            <w:r w:rsidRPr="009E527C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szCs w:val="18"/>
                <w:lang w:eastAsia="ko-KR"/>
              </w:rPr>
              <w:t>제공</w:t>
            </w:r>
          </w:p>
          <w:p w14:paraId="69E66663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9E527C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szCs w:val="18"/>
                <w:lang w:eastAsia="ko-KR"/>
              </w:rPr>
              <w:t xml:space="preserve">- </w:t>
            </w:r>
            <w:r w:rsidRPr="009E527C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szCs w:val="18"/>
                <w:lang w:eastAsia="ko-KR"/>
              </w:rPr>
              <w:t>Jaeger, Kiali</w:t>
            </w:r>
          </w:p>
        </w:tc>
        <w:tc>
          <w:tcPr>
            <w:tcW w:w="721" w:type="pct"/>
            <w:vAlign w:val="center"/>
          </w:tcPr>
          <w:p w14:paraId="46F2C30C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1011A596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0A7F9DF7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5CDBCED1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업무 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Framework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779A09B4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  <w:t xml:space="preserve">PaaS Worker </w:t>
            </w: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노드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6B73402A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3F717C2D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- KB One Framework </w:t>
            </w:r>
          </w:p>
          <w:p w14:paraId="7FB599FE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- SpringBoot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기반</w:t>
            </w:r>
          </w:p>
        </w:tc>
        <w:tc>
          <w:tcPr>
            <w:tcW w:w="721" w:type="pct"/>
            <w:vAlign w:val="center"/>
          </w:tcPr>
          <w:p w14:paraId="74E1A8B2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3A6AD345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100A14C8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6DCBF35A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어드민</w:t>
            </w:r>
          </w:p>
          <w:p w14:paraId="4443B476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WEB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746EFAF1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PaaS Worker 노드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609DD4DA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21FB9F37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- Ngin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x</w:t>
            </w:r>
          </w:p>
          <w:p w14:paraId="4D17C9A9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스타뱅킹 전용 어드민(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4Star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어드민)</w:t>
            </w:r>
          </w:p>
          <w:p w14:paraId="24A03994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WEB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서버</w:t>
            </w:r>
          </w:p>
        </w:tc>
        <w:tc>
          <w:tcPr>
            <w:tcW w:w="721" w:type="pct"/>
            <w:vAlign w:val="center"/>
          </w:tcPr>
          <w:p w14:paraId="31CDACCC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0592E992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2F37CAA5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</w:p>
        </w:tc>
        <w:tc>
          <w:tcPr>
            <w:tcW w:w="846" w:type="pct"/>
            <w:vMerge w:val="restart"/>
            <w:shd w:val="clear" w:color="auto" w:fill="auto"/>
            <w:vAlign w:val="center"/>
          </w:tcPr>
          <w:p w14:paraId="0A65E7D9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Message</w:t>
            </w:r>
          </w:p>
          <w:p w14:paraId="027C2363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Broker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6F663F3D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PaaS</w:t>
            </w:r>
            <w:r w:rsidRPr="00691814"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  <w:t xml:space="preserve"> Worker </w:t>
            </w: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노드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409502CB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2F990B6D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Rabbit MQ Community</w:t>
            </w:r>
          </w:p>
          <w:p w14:paraId="1D581ABC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- PaaS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 Worker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노드에 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Config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 배포 용도</w:t>
            </w:r>
          </w:p>
        </w:tc>
        <w:tc>
          <w:tcPr>
            <w:tcW w:w="721" w:type="pct"/>
            <w:vAlign w:val="center"/>
          </w:tcPr>
          <w:p w14:paraId="5806525F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76A2363B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70173E75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</w:p>
        </w:tc>
        <w:tc>
          <w:tcPr>
            <w:tcW w:w="846" w:type="pct"/>
            <w:vMerge/>
            <w:shd w:val="clear" w:color="auto" w:fill="auto"/>
            <w:vAlign w:val="center"/>
          </w:tcPr>
          <w:p w14:paraId="46C40617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014" w:type="pct"/>
            <w:shd w:val="clear" w:color="auto" w:fill="auto"/>
            <w:vAlign w:val="center"/>
          </w:tcPr>
          <w:p w14:paraId="692A764C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Kafka</w:t>
            </w:r>
            <w:r w:rsidRPr="00691814"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 xml:space="preserve">서버 </w:t>
            </w:r>
            <w:r w:rsidRPr="00691814"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  <w:t>(VM)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1D092890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0365E5D2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Kafka Community</w:t>
            </w:r>
          </w:p>
          <w:p w14:paraId="772E6408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- </w:t>
            </w:r>
            <w:r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어플리케이션 로그 적재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 업무 </w:t>
            </w:r>
          </w:p>
        </w:tc>
        <w:tc>
          <w:tcPr>
            <w:tcW w:w="721" w:type="pct"/>
            <w:vAlign w:val="center"/>
          </w:tcPr>
          <w:p w14:paraId="49C07055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18873F1B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48076EF8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6038EB8B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Monitoring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02B13055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PaaS</w:t>
            </w:r>
            <w:r w:rsidRPr="00691814"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노드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6297D184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754DAE56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 xml:space="preserve">Openshift Operator </w:t>
            </w: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제공</w:t>
            </w:r>
          </w:p>
          <w:p w14:paraId="402613FA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Prometheus, Grafana</w:t>
            </w:r>
          </w:p>
        </w:tc>
        <w:tc>
          <w:tcPr>
            <w:tcW w:w="721" w:type="pct"/>
            <w:vAlign w:val="center"/>
          </w:tcPr>
          <w:p w14:paraId="0FD925AE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55F17526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178CBFCF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0DA7293E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Infra</w:t>
            </w:r>
          </w:p>
          <w:p w14:paraId="60E5D61C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Logging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6C53DEEA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PaaS</w:t>
            </w:r>
            <w:r w:rsidRPr="00691814"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노드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689BA2AD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35BCC7CD" w14:textId="77777777" w:rsidR="001F6C45" w:rsidRPr="009E527C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szCs w:val="18"/>
                <w:lang w:eastAsia="ko-KR"/>
              </w:rPr>
            </w:pPr>
            <w:r w:rsidRPr="009E527C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szCs w:val="18"/>
                <w:lang w:eastAsia="ko-KR"/>
              </w:rPr>
              <w:t xml:space="preserve">- </w:t>
            </w:r>
            <w:r w:rsidRPr="009E527C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szCs w:val="18"/>
                <w:lang w:eastAsia="ko-KR"/>
              </w:rPr>
              <w:t xml:space="preserve">Openshift Operator </w:t>
            </w:r>
            <w:r w:rsidRPr="009E527C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szCs w:val="18"/>
                <w:lang w:eastAsia="ko-KR"/>
              </w:rPr>
              <w:t>제공</w:t>
            </w:r>
          </w:p>
          <w:p w14:paraId="2649CE1A" w14:textId="77777777" w:rsidR="001F6C45" w:rsidRPr="009E527C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szCs w:val="18"/>
                <w:lang w:eastAsia="ko-KR"/>
              </w:rPr>
            </w:pPr>
            <w:r w:rsidRPr="009E527C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szCs w:val="18"/>
                <w:lang w:eastAsia="ko-KR"/>
              </w:rPr>
              <w:t>-</w:t>
            </w:r>
            <w:r w:rsidRPr="009E527C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szCs w:val="18"/>
                <w:lang w:eastAsia="ko-KR"/>
              </w:rPr>
              <w:t xml:space="preserve"> PaaS</w:t>
            </w:r>
            <w:r w:rsidRPr="009E527C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szCs w:val="18"/>
                <w:lang w:eastAsia="ko-KR"/>
              </w:rPr>
              <w:t xml:space="preserve">내 </w:t>
            </w:r>
            <w:r w:rsidRPr="009E527C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szCs w:val="18"/>
                <w:lang w:eastAsia="ko-KR"/>
              </w:rPr>
              <w:t>Infra</w:t>
            </w:r>
            <w:r w:rsidRPr="009E527C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szCs w:val="18"/>
                <w:lang w:eastAsia="ko-KR"/>
              </w:rPr>
              <w:t>성 로그 수집/적재</w:t>
            </w:r>
          </w:p>
          <w:p w14:paraId="787491FC" w14:textId="77777777" w:rsidR="001F6C45" w:rsidRPr="009E527C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szCs w:val="18"/>
                <w:lang w:eastAsia="ko-KR"/>
              </w:rPr>
            </w:pPr>
            <w:r w:rsidRPr="009E527C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szCs w:val="18"/>
                <w:lang w:eastAsia="ko-KR"/>
              </w:rPr>
              <w:t xml:space="preserve">- </w:t>
            </w:r>
            <w:r w:rsidRPr="009E527C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szCs w:val="18"/>
                <w:lang w:eastAsia="ko-KR"/>
              </w:rPr>
              <w:t xml:space="preserve">EFK </w:t>
            </w:r>
            <w:r w:rsidRPr="009E527C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szCs w:val="18"/>
                <w:lang w:eastAsia="ko-KR"/>
              </w:rPr>
              <w:t xml:space="preserve">스택 </w:t>
            </w:r>
            <w:r w:rsidRPr="009E527C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szCs w:val="18"/>
                <w:lang w:eastAsia="ko-KR"/>
              </w:rPr>
              <w:t>(ElasticSearch, FluentD, Kibana)</w:t>
            </w:r>
          </w:p>
        </w:tc>
        <w:tc>
          <w:tcPr>
            <w:tcW w:w="721" w:type="pct"/>
            <w:vAlign w:val="center"/>
          </w:tcPr>
          <w:p w14:paraId="2B1168E2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18"/>
                <w:szCs w:val="18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7A78E0E4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2B2824D9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3E1A5DD7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Application</w:t>
            </w:r>
          </w:p>
          <w:p w14:paraId="148EE61D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Logging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491E9451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 xml:space="preserve">Application 로깅 서버 </w:t>
            </w:r>
            <w:r w:rsidRPr="00691814"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  <w:t>(VM)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352CC097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10E5408B" w14:textId="77777777" w:rsidR="001F6C45" w:rsidRPr="009E527C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szCs w:val="18"/>
                <w:lang w:eastAsia="ko-KR"/>
              </w:rPr>
            </w:pPr>
            <w:r w:rsidRPr="009E527C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szCs w:val="18"/>
                <w:lang w:eastAsia="ko-KR"/>
              </w:rPr>
              <w:t xml:space="preserve">- EFK </w:t>
            </w:r>
            <w:r w:rsidRPr="009E527C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szCs w:val="18"/>
                <w:lang w:eastAsia="ko-KR"/>
              </w:rPr>
              <w:t xml:space="preserve">스택 </w:t>
            </w:r>
            <w:r w:rsidRPr="009E527C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szCs w:val="18"/>
                <w:lang w:eastAsia="ko-KR"/>
              </w:rPr>
              <w:t xml:space="preserve">(Community </w:t>
            </w:r>
            <w:r w:rsidRPr="009E527C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szCs w:val="18"/>
                <w:lang w:eastAsia="ko-KR"/>
              </w:rPr>
              <w:t>버전)</w:t>
            </w:r>
          </w:p>
          <w:p w14:paraId="45E9C640" w14:textId="77777777" w:rsidR="001F6C45" w:rsidRPr="009E527C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szCs w:val="18"/>
                <w:lang w:eastAsia="ko-KR"/>
              </w:rPr>
            </w:pPr>
            <w:r w:rsidRPr="009E527C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szCs w:val="18"/>
                <w:lang w:eastAsia="ko-KR"/>
              </w:rPr>
              <w:t xml:space="preserve">- Infra </w:t>
            </w:r>
            <w:r w:rsidRPr="009E527C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szCs w:val="18"/>
                <w:lang w:eastAsia="ko-KR"/>
              </w:rPr>
              <w:t xml:space="preserve">로그는 </w:t>
            </w:r>
            <w:r w:rsidRPr="009E527C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szCs w:val="18"/>
                <w:lang w:eastAsia="ko-KR"/>
              </w:rPr>
              <w:t>PaaS</w:t>
            </w:r>
            <w:r w:rsidRPr="009E527C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szCs w:val="18"/>
                <w:lang w:eastAsia="ko-KR"/>
              </w:rPr>
              <w:t>내부에 적재하고,</w:t>
            </w:r>
            <w:r w:rsidRPr="009E527C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szCs w:val="18"/>
                <w:lang w:eastAsia="ko-KR"/>
              </w:rPr>
              <w:t xml:space="preserve"> Application </w:t>
            </w:r>
            <w:r w:rsidRPr="009E527C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szCs w:val="18"/>
                <w:lang w:eastAsia="ko-KR"/>
              </w:rPr>
              <w:t xml:space="preserve">로그는 별도 </w:t>
            </w:r>
            <w:r w:rsidRPr="009E527C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szCs w:val="18"/>
                <w:lang w:eastAsia="ko-KR"/>
              </w:rPr>
              <w:t>VM</w:t>
            </w:r>
            <w:r w:rsidRPr="009E527C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szCs w:val="18"/>
                <w:lang w:eastAsia="ko-KR"/>
              </w:rPr>
              <w:t>서버에 적재</w:t>
            </w:r>
          </w:p>
        </w:tc>
        <w:tc>
          <w:tcPr>
            <w:tcW w:w="721" w:type="pct"/>
            <w:vAlign w:val="center"/>
          </w:tcPr>
          <w:p w14:paraId="3467501B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18"/>
                <w:szCs w:val="18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3760D5F0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0A5876CE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7ED26691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CI/CD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68B5CF8B" w14:textId="77777777" w:rsidR="001F6C45" w:rsidRPr="00691814" w:rsidRDefault="001F6C45" w:rsidP="003D7A30">
            <w:pPr>
              <w:widowControl w:val="0"/>
              <w:spacing w:line="192" w:lineRule="auto"/>
              <w:jc w:val="both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IQ+</w:t>
            </w:r>
            <w:r w:rsidRPr="00691814"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서버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21E805E7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5D3732CD" w14:textId="77777777" w:rsidR="001F6C45" w:rsidRPr="009E527C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szCs w:val="18"/>
                <w:lang w:eastAsia="ko-KR"/>
              </w:rPr>
            </w:pPr>
            <w:r w:rsidRPr="009E527C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szCs w:val="18"/>
                <w:lang w:eastAsia="ko-KR"/>
              </w:rPr>
              <w:t xml:space="preserve">- </w:t>
            </w:r>
            <w:r w:rsidRPr="009E527C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szCs w:val="18"/>
                <w:lang w:eastAsia="ko-KR"/>
              </w:rPr>
              <w:t xml:space="preserve">SCM : </w:t>
            </w:r>
            <w:r w:rsidRPr="009E527C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szCs w:val="18"/>
                <w:lang w:eastAsia="ko-KR"/>
              </w:rPr>
              <w:t>Gitlab</w:t>
            </w:r>
          </w:p>
          <w:p w14:paraId="29A4D20B" w14:textId="77777777" w:rsidR="001F6C45" w:rsidRPr="009E527C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szCs w:val="18"/>
                <w:lang w:eastAsia="ko-KR"/>
              </w:rPr>
            </w:pPr>
            <w:r w:rsidRPr="009E527C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szCs w:val="18"/>
                <w:lang w:eastAsia="ko-KR"/>
              </w:rPr>
              <w:t>- Build : Gradle</w:t>
            </w:r>
          </w:p>
          <w:p w14:paraId="331AB53B" w14:textId="77777777" w:rsidR="001F6C45" w:rsidRPr="009E527C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szCs w:val="18"/>
                <w:lang w:eastAsia="ko-KR"/>
              </w:rPr>
            </w:pPr>
            <w:r w:rsidRPr="009E527C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szCs w:val="18"/>
                <w:lang w:eastAsia="ko-KR"/>
              </w:rPr>
              <w:t>- Library Repository : Nexus</w:t>
            </w:r>
          </w:p>
          <w:p w14:paraId="22A76BFB" w14:textId="77777777" w:rsidR="001F6C45" w:rsidRPr="009E527C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szCs w:val="18"/>
                <w:lang w:eastAsia="ko-KR"/>
              </w:rPr>
            </w:pPr>
            <w:r w:rsidRPr="009E527C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szCs w:val="18"/>
                <w:lang w:eastAsia="ko-KR"/>
              </w:rPr>
              <w:t>- Container Image Registry : Habor</w:t>
            </w:r>
          </w:p>
          <w:p w14:paraId="0BE643F8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18"/>
                <w:szCs w:val="18"/>
                <w:lang w:eastAsia="ko-KR"/>
              </w:rPr>
            </w:pPr>
            <w:r w:rsidRPr="009E527C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szCs w:val="18"/>
                <w:lang w:eastAsia="ko-KR"/>
              </w:rPr>
              <w:t>- CI/CD : Jenkins</w:t>
            </w:r>
          </w:p>
        </w:tc>
        <w:tc>
          <w:tcPr>
            <w:tcW w:w="721" w:type="pct"/>
            <w:vAlign w:val="center"/>
          </w:tcPr>
          <w:p w14:paraId="1BCA3506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18"/>
                <w:szCs w:val="18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8"/>
                <w:szCs w:val="18"/>
                <w:lang w:eastAsia="ko-KR"/>
              </w:rPr>
              <w:t>-</w:t>
            </w:r>
          </w:p>
        </w:tc>
      </w:tr>
      <w:tr w:rsidR="001F6C45" w:rsidRPr="00691814" w14:paraId="57FD7AE4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18FC18DA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1A5233AC" w14:textId="77777777" w:rsidR="001F6C45" w:rsidRPr="00D643A2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파일전송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5E95041B" w14:textId="77777777" w:rsidR="001F6C45" w:rsidRPr="00D643A2" w:rsidRDefault="001F6C45" w:rsidP="003D7A30">
            <w:pPr>
              <w:widowControl w:val="0"/>
              <w:spacing w:line="192" w:lineRule="auto"/>
              <w:jc w:val="both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PaaS</w:t>
            </w:r>
            <w:r w:rsidRPr="00D643A2"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  <w:t xml:space="preserve"> </w:t>
            </w:r>
            <w:r w:rsidRPr="00D643A2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노드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15CB699C" w14:textId="77777777" w:rsidR="001F6C45" w:rsidRPr="00D643A2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379F4B6E" w14:textId="77777777" w:rsidR="001F6C45" w:rsidRPr="00D643A2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szCs w:val="18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szCs w:val="18"/>
                <w:lang w:eastAsia="ko-KR"/>
              </w:rPr>
              <w:t xml:space="preserve">- </w:t>
            </w:r>
            <w:r w:rsidRPr="00D643A2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szCs w:val="18"/>
                <w:lang w:eastAsia="ko-KR"/>
              </w:rPr>
              <w:t>Mtrack</w:t>
            </w:r>
          </w:p>
          <w:p w14:paraId="751D98EB" w14:textId="77777777" w:rsidR="001F6C45" w:rsidRPr="00D643A2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18"/>
                <w:szCs w:val="18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szCs w:val="18"/>
                <w:lang w:eastAsia="ko-KR"/>
              </w:rPr>
              <w:t>-</w:t>
            </w:r>
            <w:r w:rsidRPr="00D643A2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szCs w:val="18"/>
                <w:lang w:eastAsia="ko-KR"/>
              </w:rPr>
              <w:t xml:space="preserve"> 서버간 파일전송</w:t>
            </w:r>
          </w:p>
        </w:tc>
        <w:tc>
          <w:tcPr>
            <w:tcW w:w="721" w:type="pct"/>
            <w:vAlign w:val="center"/>
          </w:tcPr>
          <w:p w14:paraId="0B806709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8"/>
                <w:szCs w:val="18"/>
                <w:lang w:eastAsia="ko-KR"/>
              </w:rPr>
              <w:t>-</w:t>
            </w:r>
          </w:p>
        </w:tc>
      </w:tr>
      <w:tr w:rsidR="001F6C45" w:rsidRPr="00691814" w14:paraId="10C14FD9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tcBorders>
              <w:bottom w:val="single" w:sz="18" w:space="0" w:color="000000" w:themeColor="text1"/>
            </w:tcBorders>
            <w:shd w:val="clear" w:color="auto" w:fill="auto"/>
            <w:vAlign w:val="center"/>
          </w:tcPr>
          <w:p w14:paraId="326066A1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</w:p>
        </w:tc>
        <w:tc>
          <w:tcPr>
            <w:tcW w:w="84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4DF43F" w14:textId="77777777" w:rsidR="001F6C45" w:rsidRPr="00D643A2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CDC솔루션</w:t>
            </w:r>
          </w:p>
        </w:tc>
        <w:tc>
          <w:tcPr>
            <w:tcW w:w="10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9FF2D9" w14:textId="77777777" w:rsidR="001F6C45" w:rsidRPr="00D643A2" w:rsidRDefault="001F6C45" w:rsidP="003D7A30">
            <w:pPr>
              <w:widowControl w:val="0"/>
              <w:spacing w:line="192" w:lineRule="auto"/>
              <w:jc w:val="both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IIDR</w:t>
            </w:r>
          </w:p>
        </w:tc>
        <w:tc>
          <w:tcPr>
            <w:tcW w:w="29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7344021" w14:textId="77777777" w:rsidR="001F6C45" w:rsidRPr="00D643A2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8D0EE6" w14:textId="77777777" w:rsidR="001F6C45" w:rsidRPr="00D643A2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18"/>
                <w:szCs w:val="18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 xml:space="preserve">- </w:t>
            </w:r>
            <w:r w:rsidRPr="00D643A2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  <w:t>DB</w:t>
            </w:r>
            <w:r w:rsidRPr="00D643A2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동기화 솔루션</w:t>
            </w:r>
          </w:p>
        </w:tc>
        <w:tc>
          <w:tcPr>
            <w:tcW w:w="721" w:type="pct"/>
            <w:tcBorders>
              <w:bottom w:val="single" w:sz="4" w:space="0" w:color="auto"/>
            </w:tcBorders>
            <w:vAlign w:val="center"/>
          </w:tcPr>
          <w:p w14:paraId="50817062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18"/>
                <w:szCs w:val="18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8"/>
                <w:szCs w:val="18"/>
                <w:lang w:eastAsia="ko-KR"/>
              </w:rPr>
              <w:t>-</w:t>
            </w:r>
          </w:p>
        </w:tc>
      </w:tr>
      <w:tr w:rsidR="001F6C45" w:rsidRPr="00691814" w14:paraId="68FF762F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tcBorders>
              <w:bottom w:val="single" w:sz="18" w:space="0" w:color="000000" w:themeColor="text1"/>
            </w:tcBorders>
            <w:shd w:val="clear" w:color="auto" w:fill="auto"/>
            <w:vAlign w:val="center"/>
          </w:tcPr>
          <w:p w14:paraId="6320EF0D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bCs/>
                <w:sz w:val="20"/>
                <w:lang w:eastAsia="ko-KR"/>
              </w:rPr>
            </w:pPr>
          </w:p>
        </w:tc>
        <w:tc>
          <w:tcPr>
            <w:tcW w:w="846" w:type="pct"/>
            <w:tcBorders>
              <w:bottom w:val="single" w:sz="18" w:space="0" w:color="000000" w:themeColor="text1"/>
            </w:tcBorders>
            <w:shd w:val="clear" w:color="auto" w:fill="auto"/>
            <w:vAlign w:val="center"/>
          </w:tcPr>
          <w:p w14:paraId="017FC0E9" w14:textId="77777777" w:rsidR="001F6C45" w:rsidRPr="00D643A2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lang w:eastAsia="ko-KR"/>
              </w:rPr>
              <w:t>배치 작업관리</w:t>
            </w:r>
          </w:p>
        </w:tc>
        <w:tc>
          <w:tcPr>
            <w:tcW w:w="1014" w:type="pct"/>
            <w:tcBorders>
              <w:bottom w:val="single" w:sz="18" w:space="0" w:color="000000" w:themeColor="text1"/>
            </w:tcBorders>
            <w:shd w:val="clear" w:color="auto" w:fill="auto"/>
            <w:vAlign w:val="center"/>
          </w:tcPr>
          <w:p w14:paraId="1D184F70" w14:textId="77777777" w:rsidR="001F6C45" w:rsidRPr="00D643A2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PaaS</w:t>
            </w:r>
            <w:r w:rsidRPr="00D643A2"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  <w:t xml:space="preserve"> </w:t>
            </w:r>
            <w:r w:rsidRPr="00D643A2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 xml:space="preserve">서버내 배치 호출을 위한 배치 호출용 </w:t>
            </w:r>
            <w:r w:rsidRPr="00D643A2"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  <w:t>G/W</w:t>
            </w:r>
            <w:r w:rsidRPr="00D643A2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 xml:space="preserve">서버 </w:t>
            </w:r>
          </w:p>
        </w:tc>
        <w:tc>
          <w:tcPr>
            <w:tcW w:w="290" w:type="pct"/>
            <w:tcBorders>
              <w:bottom w:val="single" w:sz="18" w:space="0" w:color="000000" w:themeColor="text1"/>
            </w:tcBorders>
            <w:shd w:val="clear" w:color="auto" w:fill="auto"/>
            <w:vAlign w:val="center"/>
          </w:tcPr>
          <w:p w14:paraId="48AC3648" w14:textId="77777777" w:rsidR="001F6C45" w:rsidRPr="00D643A2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bCs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Gulim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tcBorders>
              <w:bottom w:val="single" w:sz="18" w:space="0" w:color="000000" w:themeColor="text1"/>
            </w:tcBorders>
            <w:shd w:val="clear" w:color="auto" w:fill="auto"/>
            <w:vAlign w:val="center"/>
          </w:tcPr>
          <w:p w14:paraId="11AB4F26" w14:textId="77777777" w:rsidR="001F6C45" w:rsidRPr="00D643A2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szCs w:val="18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szCs w:val="18"/>
                <w:lang w:eastAsia="ko-KR"/>
              </w:rPr>
              <w:t>- Control-M</w:t>
            </w:r>
            <w:r w:rsidRPr="00D643A2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szCs w:val="18"/>
                <w:lang w:eastAsia="ko-KR"/>
              </w:rPr>
              <w:t>을 통한 배치 자동화</w:t>
            </w:r>
          </w:p>
          <w:p w14:paraId="74081EA5" w14:textId="77777777" w:rsidR="001F6C45" w:rsidRPr="00D643A2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szCs w:val="18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szCs w:val="18"/>
                <w:lang w:eastAsia="ko-KR"/>
              </w:rPr>
              <w:t>- 운영만 구매</w:t>
            </w:r>
          </w:p>
          <w:p w14:paraId="768CA8D5" w14:textId="77777777" w:rsidR="001F6C45" w:rsidRPr="00D643A2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Gulim"/>
                <w:color w:val="000000" w:themeColor="text1"/>
                <w:sz w:val="18"/>
                <w:szCs w:val="18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szCs w:val="18"/>
                <w:lang w:eastAsia="ko-KR"/>
              </w:rPr>
              <w:t xml:space="preserve">- 배치 호출용 </w:t>
            </w:r>
            <w:r w:rsidRPr="00D643A2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szCs w:val="18"/>
                <w:lang w:eastAsia="ko-KR"/>
              </w:rPr>
              <w:t>G/W</w:t>
            </w:r>
            <w:r w:rsidRPr="00D643A2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szCs w:val="18"/>
                <w:lang w:eastAsia="ko-KR"/>
              </w:rPr>
              <w:t xml:space="preserve">서버 </w:t>
            </w:r>
            <w:r w:rsidRPr="00D643A2">
              <w:rPr>
                <w:rFonts w:ascii="KB금융 본문체 Light" w:eastAsia="KB금융 본문체 Light" w:hAnsi="KB금융 본문체 Light" w:cs="Gulim"/>
                <w:color w:val="000000" w:themeColor="text1"/>
                <w:sz w:val="20"/>
                <w:szCs w:val="18"/>
                <w:lang w:eastAsia="ko-KR"/>
              </w:rPr>
              <w:t>2</w:t>
            </w:r>
            <w:r w:rsidRPr="00D643A2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20"/>
                <w:szCs w:val="18"/>
                <w:lang w:eastAsia="ko-KR"/>
              </w:rPr>
              <w:t>대에 모두 설치 (이중화)</w:t>
            </w:r>
          </w:p>
        </w:tc>
        <w:tc>
          <w:tcPr>
            <w:tcW w:w="721" w:type="pct"/>
            <w:tcBorders>
              <w:bottom w:val="single" w:sz="18" w:space="0" w:color="000000" w:themeColor="text1"/>
            </w:tcBorders>
            <w:vAlign w:val="center"/>
          </w:tcPr>
          <w:p w14:paraId="0D35EE31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Gulim"/>
                <w:color w:val="000000" w:themeColor="text1"/>
                <w:sz w:val="18"/>
                <w:szCs w:val="18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Gulim" w:hint="eastAsia"/>
                <w:color w:val="000000" w:themeColor="text1"/>
                <w:sz w:val="18"/>
                <w:szCs w:val="18"/>
                <w:lang w:eastAsia="ko-KR"/>
              </w:rPr>
              <w:t>필요</w:t>
            </w:r>
          </w:p>
        </w:tc>
      </w:tr>
    </w:tbl>
    <w:p w14:paraId="7151815F" w14:textId="77777777" w:rsidR="001F6C45" w:rsidRPr="00927117" w:rsidRDefault="001F6C45" w:rsidP="001F6C45"/>
    <w:p w14:paraId="5EDCFD3D" w14:textId="77777777" w:rsidR="001F6C45" w:rsidRPr="00691814" w:rsidRDefault="001F6C45" w:rsidP="001F6C45">
      <w:pPr>
        <w:rPr>
          <w:rFonts w:ascii="KB금융 본문체 Light" w:eastAsia="KB금융 본문체 Light" w:hAnsi="KB금융 본문체 Light"/>
          <w:b/>
          <w:bCs/>
          <w:color w:val="000000"/>
          <w:sz w:val="26"/>
          <w:szCs w:val="26"/>
          <w:lang w:eastAsia="ko-KR"/>
        </w:rPr>
      </w:pPr>
      <w:r w:rsidRPr="00691814">
        <w:br w:type="page"/>
      </w:r>
    </w:p>
    <w:p w14:paraId="0DAFC719" w14:textId="2BA8FE7C" w:rsidR="001F6C45" w:rsidRPr="00F82440" w:rsidRDefault="00F82440" w:rsidP="00F82440">
      <w:pPr>
        <w:pStyle w:val="20"/>
        <w:numPr>
          <w:ilvl w:val="0"/>
          <w:numId w:val="0"/>
        </w:numPr>
        <w:ind w:left="400"/>
      </w:pPr>
      <w:bookmarkStart w:id="62" w:name="_Toc229321857"/>
      <w:r>
        <w:lastRenderedPageBreak/>
        <w:t>3.</w:t>
      </w:r>
      <w:r w:rsidR="001F6C45">
        <w:t xml:space="preserve"> </w:t>
      </w:r>
      <w:r>
        <w:rPr>
          <w:rFonts w:hint="eastAsia"/>
        </w:rPr>
        <w:t>추진 계획</w:t>
      </w:r>
      <w:bookmarkEnd w:id="62"/>
    </w:p>
    <w:tbl>
      <w:tblPr>
        <w:tblpPr w:leftFromText="142" w:rightFromText="142" w:vertAnchor="page" w:horzAnchor="margin" w:tblpY="2956"/>
        <w:tblW w:w="100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126"/>
        <w:gridCol w:w="681"/>
        <w:gridCol w:w="691"/>
        <w:gridCol w:w="691"/>
        <w:gridCol w:w="691"/>
        <w:gridCol w:w="691"/>
        <w:gridCol w:w="691"/>
        <w:gridCol w:w="691"/>
        <w:gridCol w:w="691"/>
        <w:gridCol w:w="691"/>
        <w:gridCol w:w="1038"/>
      </w:tblGrid>
      <w:tr w:rsidR="00F82440" w:rsidRPr="00052B47" w14:paraId="1385A932" w14:textId="77777777" w:rsidTr="00F82440">
        <w:trPr>
          <w:trHeight w:val="481"/>
        </w:trPr>
        <w:tc>
          <w:tcPr>
            <w:tcW w:w="709" w:type="dxa"/>
            <w:tcBorders>
              <w:left w:val="nil"/>
            </w:tcBorders>
            <w:shd w:val="clear" w:color="auto" w:fill="BFBFBF" w:themeFill="background1" w:themeFillShade="BF"/>
            <w:vAlign w:val="center"/>
          </w:tcPr>
          <w:p w14:paraId="3ED37449" w14:textId="77777777" w:rsidR="00F82440" w:rsidRPr="00691814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Cs w:val="22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bCs/>
                <w:szCs w:val="22"/>
              </w:rPr>
              <w:t>구분</w:t>
            </w:r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5120E7B0" w14:textId="77777777" w:rsidR="00F82440" w:rsidRPr="00817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817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역할</w:t>
            </w:r>
          </w:p>
        </w:tc>
        <w:tc>
          <w:tcPr>
            <w:tcW w:w="681" w:type="dxa"/>
            <w:shd w:val="clear" w:color="auto" w:fill="BFBFBF" w:themeFill="background1" w:themeFillShade="BF"/>
            <w:vAlign w:val="center"/>
          </w:tcPr>
          <w:p w14:paraId="76653C9A" w14:textId="77777777" w:rsidR="00F82440" w:rsidRPr="00817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817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등급</w:t>
            </w:r>
          </w:p>
        </w:tc>
        <w:tc>
          <w:tcPr>
            <w:tcW w:w="691" w:type="dxa"/>
            <w:shd w:val="clear" w:color="auto" w:fill="BFBFBF" w:themeFill="background1" w:themeFillShade="BF"/>
            <w:vAlign w:val="center"/>
          </w:tcPr>
          <w:p w14:paraId="24D2CED7" w14:textId="77777777" w:rsidR="00F82440" w:rsidRPr="00817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817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M</w:t>
            </w:r>
          </w:p>
        </w:tc>
        <w:tc>
          <w:tcPr>
            <w:tcW w:w="691" w:type="dxa"/>
            <w:shd w:val="clear" w:color="auto" w:fill="BFBFBF" w:themeFill="background1" w:themeFillShade="BF"/>
            <w:vAlign w:val="center"/>
          </w:tcPr>
          <w:p w14:paraId="4655E15A" w14:textId="77777777" w:rsidR="00F82440" w:rsidRPr="00817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817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M+1</w:t>
            </w:r>
          </w:p>
        </w:tc>
        <w:tc>
          <w:tcPr>
            <w:tcW w:w="691" w:type="dxa"/>
            <w:shd w:val="clear" w:color="auto" w:fill="BFBFBF" w:themeFill="background1" w:themeFillShade="BF"/>
            <w:vAlign w:val="center"/>
          </w:tcPr>
          <w:p w14:paraId="67B30BF7" w14:textId="77777777" w:rsidR="00F82440" w:rsidRPr="00817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817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M+2</w:t>
            </w:r>
          </w:p>
        </w:tc>
        <w:tc>
          <w:tcPr>
            <w:tcW w:w="691" w:type="dxa"/>
            <w:shd w:val="clear" w:color="auto" w:fill="BFBFBF" w:themeFill="background1" w:themeFillShade="BF"/>
            <w:vAlign w:val="center"/>
          </w:tcPr>
          <w:p w14:paraId="5ADEED81" w14:textId="77777777" w:rsidR="00F82440" w:rsidRPr="00817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817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M+3</w:t>
            </w:r>
          </w:p>
        </w:tc>
        <w:tc>
          <w:tcPr>
            <w:tcW w:w="691" w:type="dxa"/>
            <w:shd w:val="clear" w:color="auto" w:fill="BFBFBF" w:themeFill="background1" w:themeFillShade="BF"/>
            <w:vAlign w:val="center"/>
          </w:tcPr>
          <w:p w14:paraId="354A417C" w14:textId="77777777" w:rsidR="00F82440" w:rsidRPr="00817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817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M+4</w:t>
            </w:r>
          </w:p>
        </w:tc>
        <w:tc>
          <w:tcPr>
            <w:tcW w:w="691" w:type="dxa"/>
            <w:shd w:val="clear" w:color="auto" w:fill="BFBFBF" w:themeFill="background1" w:themeFillShade="BF"/>
            <w:vAlign w:val="center"/>
          </w:tcPr>
          <w:p w14:paraId="7CBF00CB" w14:textId="77777777" w:rsidR="00F82440" w:rsidRPr="00817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817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M+5</w:t>
            </w:r>
          </w:p>
        </w:tc>
        <w:tc>
          <w:tcPr>
            <w:tcW w:w="691" w:type="dxa"/>
            <w:shd w:val="clear" w:color="auto" w:fill="BFBFBF" w:themeFill="background1" w:themeFillShade="BF"/>
            <w:vAlign w:val="center"/>
          </w:tcPr>
          <w:p w14:paraId="468E6847" w14:textId="77777777" w:rsidR="00F82440" w:rsidRPr="00817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817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M+6</w:t>
            </w:r>
          </w:p>
        </w:tc>
        <w:tc>
          <w:tcPr>
            <w:tcW w:w="691" w:type="dxa"/>
            <w:shd w:val="clear" w:color="auto" w:fill="BFBFBF" w:themeFill="background1" w:themeFillShade="BF"/>
            <w:vAlign w:val="center"/>
          </w:tcPr>
          <w:p w14:paraId="6043416F" w14:textId="77777777" w:rsidR="00F82440" w:rsidRPr="00817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817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M+7</w:t>
            </w:r>
          </w:p>
        </w:tc>
        <w:tc>
          <w:tcPr>
            <w:tcW w:w="1038" w:type="dxa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0F3230C5" w14:textId="77777777" w:rsidR="00F82440" w:rsidRPr="00817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합계</w:t>
            </w:r>
          </w:p>
        </w:tc>
      </w:tr>
      <w:tr w:rsidR="00F82440" w:rsidRPr="00691814" w14:paraId="3631D75D" w14:textId="77777777" w:rsidTr="00F82440">
        <w:trPr>
          <w:trHeight w:val="481"/>
        </w:trPr>
        <w:tc>
          <w:tcPr>
            <w:tcW w:w="709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09B89C6A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szCs w:val="22"/>
                <w:lang w:eastAsia="ko-KR"/>
              </w:rPr>
            </w:pPr>
            <w:r w:rsidRPr="00455CA0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szCs w:val="22"/>
                <w:lang w:eastAsia="ko-KR"/>
              </w:rPr>
              <w:t>KB</w:t>
            </w:r>
          </w:p>
        </w:tc>
        <w:tc>
          <w:tcPr>
            <w:tcW w:w="2126" w:type="dxa"/>
            <w:vAlign w:val="center"/>
          </w:tcPr>
          <w:p w14:paraId="0A55394C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455CA0"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PM</w:t>
            </w:r>
          </w:p>
        </w:tc>
        <w:tc>
          <w:tcPr>
            <w:tcW w:w="681" w:type="dxa"/>
            <w:vAlign w:val="center"/>
          </w:tcPr>
          <w:p w14:paraId="0283C139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455CA0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-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3986C6B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0.5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59840E01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0.5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3A1A11A2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0.5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5234274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0.5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04B92460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0.5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4DB52E3F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0.5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3ABC09A5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0.5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5ACAC1DA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0.5</w:t>
            </w:r>
          </w:p>
        </w:tc>
        <w:tc>
          <w:tcPr>
            <w:tcW w:w="1038" w:type="dxa"/>
            <w:tcBorders>
              <w:right w:val="nil"/>
            </w:tcBorders>
            <w:vAlign w:val="center"/>
          </w:tcPr>
          <w:p w14:paraId="2F7BA9E7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4</w:t>
            </w:r>
          </w:p>
        </w:tc>
      </w:tr>
      <w:tr w:rsidR="00F82440" w:rsidRPr="00691814" w14:paraId="2C55EAEB" w14:textId="77777777" w:rsidTr="00F82440">
        <w:trPr>
          <w:trHeight w:val="481"/>
        </w:trPr>
        <w:tc>
          <w:tcPr>
            <w:tcW w:w="709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311FD976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szCs w:val="22"/>
                <w:lang w:eastAsia="ko-KR"/>
              </w:rPr>
            </w:pPr>
          </w:p>
        </w:tc>
        <w:tc>
          <w:tcPr>
            <w:tcW w:w="2126" w:type="dxa"/>
            <w:vAlign w:val="center"/>
          </w:tcPr>
          <w:p w14:paraId="2DE65311" w14:textId="77777777" w:rsidR="00F8244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 xml:space="preserve">인프라 아키텍처 </w:t>
            </w:r>
          </w:p>
          <w:p w14:paraId="780D8CC9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설계 및 구성</w:t>
            </w:r>
          </w:p>
        </w:tc>
        <w:tc>
          <w:tcPr>
            <w:tcW w:w="681" w:type="dxa"/>
            <w:vAlign w:val="center"/>
          </w:tcPr>
          <w:p w14:paraId="3ADF0483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</w:rPr>
            </w:pPr>
            <w:r>
              <w:rPr>
                <w:rFonts w:ascii="KB금융 본문체 Light" w:eastAsia="KB금융 본문체 Light" w:hAnsi="KB금융 본문체 Light"/>
                <w:bCs/>
                <w:sz w:val="20"/>
              </w:rPr>
              <w:t>-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8BCFB6C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25060BF1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7404EEBF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7C47F930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702FA48A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6EC836F2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1F0C2A6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5C6820F6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1038" w:type="dxa"/>
            <w:tcBorders>
              <w:right w:val="nil"/>
            </w:tcBorders>
            <w:vAlign w:val="center"/>
          </w:tcPr>
          <w:p w14:paraId="21C56239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151A7E"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12</w:t>
            </w:r>
          </w:p>
        </w:tc>
      </w:tr>
      <w:tr w:rsidR="00F82440" w:rsidRPr="00691814" w14:paraId="181C4A6D" w14:textId="77777777" w:rsidTr="00F82440">
        <w:trPr>
          <w:trHeight w:val="481"/>
        </w:trPr>
        <w:tc>
          <w:tcPr>
            <w:tcW w:w="709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7721F469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szCs w:val="22"/>
                <w:lang w:eastAsia="ko-KR"/>
              </w:rPr>
            </w:pPr>
          </w:p>
        </w:tc>
        <w:tc>
          <w:tcPr>
            <w:tcW w:w="2126" w:type="dxa"/>
            <w:vAlign w:val="center"/>
          </w:tcPr>
          <w:p w14:paraId="6CAA6571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Kafka</w:t>
            </w:r>
            <w:r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 xml:space="preserve"> / </w:t>
            </w:r>
            <w:r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EFK</w:t>
            </w:r>
            <w:r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 xml:space="preserve"> </w:t>
            </w:r>
            <w:r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구성</w:t>
            </w:r>
          </w:p>
        </w:tc>
        <w:tc>
          <w:tcPr>
            <w:tcW w:w="681" w:type="dxa"/>
            <w:vAlign w:val="center"/>
          </w:tcPr>
          <w:p w14:paraId="60027F48" w14:textId="77777777" w:rsidR="00F8244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-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5AD9E843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74B03CE3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281CB58B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706D70AE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3188C596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6710E76D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0E8B3BEF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0E86F28E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</w:t>
            </w:r>
          </w:p>
        </w:tc>
        <w:tc>
          <w:tcPr>
            <w:tcW w:w="1038" w:type="dxa"/>
            <w:tcBorders>
              <w:right w:val="nil"/>
            </w:tcBorders>
            <w:vAlign w:val="center"/>
          </w:tcPr>
          <w:p w14:paraId="6A13E3EF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151A7E"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8</w:t>
            </w:r>
          </w:p>
        </w:tc>
      </w:tr>
      <w:tr w:rsidR="00F82440" w:rsidRPr="00691814" w14:paraId="237737AD" w14:textId="77777777" w:rsidTr="00F82440">
        <w:trPr>
          <w:trHeight w:val="481"/>
        </w:trPr>
        <w:tc>
          <w:tcPr>
            <w:tcW w:w="709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10600214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4E3C81DF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PaaS  F/W 개발</w:t>
            </w:r>
          </w:p>
        </w:tc>
        <w:tc>
          <w:tcPr>
            <w:tcW w:w="681" w:type="dxa"/>
            <w:vAlign w:val="center"/>
          </w:tcPr>
          <w:p w14:paraId="024F223B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-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30E0D939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4.5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3CFA247E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4.5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6356DCDF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4.5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66454D2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4.5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2216AECB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4.5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5B3C658E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4.5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3710E130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4.5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D9BB7CB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4.5</w:t>
            </w:r>
          </w:p>
        </w:tc>
        <w:tc>
          <w:tcPr>
            <w:tcW w:w="1038" w:type="dxa"/>
            <w:tcBorders>
              <w:right w:val="nil"/>
            </w:tcBorders>
            <w:vAlign w:val="center"/>
          </w:tcPr>
          <w:p w14:paraId="79E6B9EA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151A7E"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36</w:t>
            </w:r>
          </w:p>
        </w:tc>
      </w:tr>
      <w:tr w:rsidR="00F82440" w:rsidRPr="00691814" w14:paraId="554BA537" w14:textId="77777777" w:rsidTr="00F82440">
        <w:trPr>
          <w:trHeight w:val="481"/>
        </w:trPr>
        <w:tc>
          <w:tcPr>
            <w:tcW w:w="709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2F9FB074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1C412C5B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 xml:space="preserve">스타루트 </w:t>
            </w:r>
            <w:r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 xml:space="preserve">F/W </w:t>
            </w:r>
            <w:r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개발</w:t>
            </w:r>
          </w:p>
        </w:tc>
        <w:tc>
          <w:tcPr>
            <w:tcW w:w="681" w:type="dxa"/>
            <w:vAlign w:val="center"/>
          </w:tcPr>
          <w:p w14:paraId="0B4F6D36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-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011D7568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0.25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622DC084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0.25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03F6877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0.25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6B975A5F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0.25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2872D0BF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0.25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57BEE7F5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0.25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51D58129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0.25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06C8F5F6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0.25</w:t>
            </w:r>
          </w:p>
        </w:tc>
        <w:tc>
          <w:tcPr>
            <w:tcW w:w="1038" w:type="dxa"/>
            <w:tcBorders>
              <w:right w:val="nil"/>
            </w:tcBorders>
            <w:vAlign w:val="center"/>
          </w:tcPr>
          <w:p w14:paraId="66909FB4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151A7E"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2</w:t>
            </w:r>
          </w:p>
        </w:tc>
      </w:tr>
      <w:tr w:rsidR="00F82440" w:rsidRPr="00691814" w14:paraId="761DD38A" w14:textId="77777777" w:rsidTr="00F82440">
        <w:trPr>
          <w:trHeight w:val="481"/>
        </w:trPr>
        <w:tc>
          <w:tcPr>
            <w:tcW w:w="709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520E0D3D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001ECA56" w14:textId="77777777" w:rsidR="00F8244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4Star 어드민 개발</w:t>
            </w:r>
          </w:p>
        </w:tc>
        <w:tc>
          <w:tcPr>
            <w:tcW w:w="681" w:type="dxa"/>
            <w:vAlign w:val="center"/>
          </w:tcPr>
          <w:p w14:paraId="3844EB4E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-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4703F3AB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7DA7B14C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2549AA12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60E38F4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3AAB95E6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63A2674D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6861F180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07AB75C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1038" w:type="dxa"/>
            <w:tcBorders>
              <w:right w:val="nil"/>
            </w:tcBorders>
            <w:vAlign w:val="center"/>
          </w:tcPr>
          <w:p w14:paraId="4ED90190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151A7E"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12</w:t>
            </w:r>
          </w:p>
        </w:tc>
      </w:tr>
      <w:tr w:rsidR="00F82440" w:rsidRPr="00691814" w14:paraId="4D9ACF8C" w14:textId="77777777" w:rsidTr="00F82440">
        <w:trPr>
          <w:trHeight w:val="481"/>
        </w:trPr>
        <w:tc>
          <w:tcPr>
            <w:tcW w:w="709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71495A5A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</w:rPr>
            </w:pPr>
          </w:p>
        </w:tc>
        <w:tc>
          <w:tcPr>
            <w:tcW w:w="2126" w:type="dxa"/>
            <w:shd w:val="clear" w:color="auto" w:fill="DDD9C3" w:themeFill="background2" w:themeFillShade="E6"/>
            <w:vAlign w:val="center"/>
          </w:tcPr>
          <w:p w14:paraId="261C2D67" w14:textId="77777777" w:rsidR="00F82440" w:rsidRPr="00E01EBA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E01EBA"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소계</w:t>
            </w:r>
          </w:p>
        </w:tc>
        <w:tc>
          <w:tcPr>
            <w:tcW w:w="681" w:type="dxa"/>
            <w:shd w:val="clear" w:color="auto" w:fill="DDD9C3" w:themeFill="background2" w:themeFillShade="E6"/>
            <w:vAlign w:val="center"/>
          </w:tcPr>
          <w:p w14:paraId="220681E4" w14:textId="77777777" w:rsidR="00F82440" w:rsidRPr="00E01EBA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</w:rPr>
            </w:pP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6EB1C784" w14:textId="77777777" w:rsidR="00F82440" w:rsidRPr="00B10D1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9.25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353FFBEE" w14:textId="77777777" w:rsidR="00F82440" w:rsidRPr="00B10D1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9.25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72B09F5E" w14:textId="77777777" w:rsidR="00F82440" w:rsidRPr="00B10D1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9.25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7CDEC50B" w14:textId="77777777" w:rsidR="00F82440" w:rsidRPr="00B10D1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9.25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093A266B" w14:textId="77777777" w:rsidR="00F82440" w:rsidRPr="00B10D1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9.25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16E08E3F" w14:textId="77777777" w:rsidR="00F82440" w:rsidRPr="00B10D1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9.25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3FBDC347" w14:textId="77777777" w:rsidR="00F82440" w:rsidRPr="00B10D1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9.25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6DF96411" w14:textId="77777777" w:rsidR="00F82440" w:rsidRPr="00B10D1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9.25</w:t>
            </w:r>
          </w:p>
        </w:tc>
        <w:tc>
          <w:tcPr>
            <w:tcW w:w="1038" w:type="dxa"/>
            <w:tcBorders>
              <w:right w:val="nil"/>
            </w:tcBorders>
            <w:shd w:val="clear" w:color="auto" w:fill="DDD9C3" w:themeFill="background2" w:themeFillShade="E6"/>
            <w:vAlign w:val="center"/>
          </w:tcPr>
          <w:p w14:paraId="1380C1E3" w14:textId="77777777" w:rsidR="00F82440" w:rsidRPr="00B10D1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74</w:t>
            </w:r>
          </w:p>
        </w:tc>
      </w:tr>
      <w:tr w:rsidR="00F82440" w:rsidRPr="00691814" w14:paraId="779823FF" w14:textId="77777777" w:rsidTr="00F82440">
        <w:trPr>
          <w:trHeight w:val="481"/>
        </w:trPr>
        <w:tc>
          <w:tcPr>
            <w:tcW w:w="709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4718FC89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sz w:val="20"/>
                <w:szCs w:val="22"/>
                <w:lang w:eastAsia="ko-KR"/>
              </w:rPr>
              <w:t>외주</w:t>
            </w:r>
          </w:p>
        </w:tc>
        <w:tc>
          <w:tcPr>
            <w:tcW w:w="2126" w:type="dxa"/>
            <w:vAlign w:val="center"/>
          </w:tcPr>
          <w:p w14:paraId="249CE2F9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PM</w:t>
            </w:r>
          </w:p>
        </w:tc>
        <w:tc>
          <w:tcPr>
            <w:tcW w:w="681" w:type="dxa"/>
            <w:vAlign w:val="center"/>
          </w:tcPr>
          <w:p w14:paraId="31BC1DB6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고급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8CC8BE3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7A1F42DA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C5498AA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747161C9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3CC1466B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5DB74E03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5C38AC72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053C65B6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1038" w:type="dxa"/>
            <w:tcBorders>
              <w:right w:val="nil"/>
            </w:tcBorders>
            <w:vAlign w:val="center"/>
          </w:tcPr>
          <w:p w14:paraId="7916B7DA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8</w:t>
            </w:r>
          </w:p>
        </w:tc>
      </w:tr>
      <w:tr w:rsidR="00F82440" w:rsidRPr="00691814" w14:paraId="2A57FE60" w14:textId="77777777" w:rsidTr="00F82440">
        <w:trPr>
          <w:trHeight w:val="481"/>
        </w:trPr>
        <w:tc>
          <w:tcPr>
            <w:tcW w:w="709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22A9ECF1" w14:textId="77777777" w:rsidR="00F8244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  <w:lang w:eastAsia="ko-KR"/>
              </w:rPr>
            </w:pPr>
          </w:p>
        </w:tc>
        <w:tc>
          <w:tcPr>
            <w:tcW w:w="2126" w:type="dxa"/>
            <w:vAlign w:val="center"/>
          </w:tcPr>
          <w:p w14:paraId="6BF3A467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OCP</w:t>
            </w:r>
            <w:r w:rsidRPr="00996F0C"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 xml:space="preserve"> </w:t>
            </w: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클러스터 구축</w:t>
            </w:r>
          </w:p>
        </w:tc>
        <w:tc>
          <w:tcPr>
            <w:tcW w:w="681" w:type="dxa"/>
            <w:vAlign w:val="center"/>
          </w:tcPr>
          <w:p w14:paraId="7CF6EEDD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중급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28368069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4DE8F3D1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7CDE7130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7CA93D96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03ACAD24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27AE51E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0FB47BBB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9FB6185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1.5</w:t>
            </w:r>
          </w:p>
        </w:tc>
        <w:tc>
          <w:tcPr>
            <w:tcW w:w="1038" w:type="dxa"/>
            <w:tcBorders>
              <w:right w:val="nil"/>
            </w:tcBorders>
            <w:vAlign w:val="center"/>
          </w:tcPr>
          <w:p w14:paraId="5BD8E1B7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12</w:t>
            </w:r>
          </w:p>
        </w:tc>
      </w:tr>
      <w:tr w:rsidR="00F82440" w:rsidRPr="00691814" w14:paraId="11F1090C" w14:textId="77777777" w:rsidTr="00F82440">
        <w:trPr>
          <w:trHeight w:val="481"/>
        </w:trPr>
        <w:tc>
          <w:tcPr>
            <w:tcW w:w="709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0CC67B00" w14:textId="77777777" w:rsidR="00F8244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  <w:lang w:eastAsia="ko-KR"/>
              </w:rPr>
            </w:pPr>
          </w:p>
        </w:tc>
        <w:tc>
          <w:tcPr>
            <w:tcW w:w="2126" w:type="dxa"/>
            <w:vAlign w:val="center"/>
          </w:tcPr>
          <w:p w14:paraId="35696579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 xml:space="preserve">Kafka </w:t>
            </w: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구축</w:t>
            </w:r>
          </w:p>
        </w:tc>
        <w:tc>
          <w:tcPr>
            <w:tcW w:w="681" w:type="dxa"/>
            <w:vAlign w:val="center"/>
          </w:tcPr>
          <w:p w14:paraId="2766AED2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고급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294D7C4B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</w:t>
            </w:r>
            <w:r w:rsidRPr="00996F0C"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75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CA60019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</w:t>
            </w:r>
            <w:r w:rsidRPr="00996F0C"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75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275E7110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</w:t>
            </w:r>
            <w:r w:rsidRPr="00996F0C"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75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6D242C35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</w:t>
            </w:r>
            <w:r w:rsidRPr="00996F0C"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75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FC0CC57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</w:t>
            </w:r>
            <w:r w:rsidRPr="00996F0C"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75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426BEC6A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</w:t>
            </w:r>
            <w:r w:rsidRPr="00996F0C"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75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41596AEF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</w:t>
            </w:r>
            <w:r w:rsidRPr="00996F0C"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75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E683728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</w:t>
            </w:r>
            <w:r w:rsidRPr="00996F0C"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75</w:t>
            </w:r>
          </w:p>
        </w:tc>
        <w:tc>
          <w:tcPr>
            <w:tcW w:w="1038" w:type="dxa"/>
            <w:tcBorders>
              <w:right w:val="nil"/>
            </w:tcBorders>
            <w:vAlign w:val="center"/>
          </w:tcPr>
          <w:p w14:paraId="1F18B554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6</w:t>
            </w:r>
          </w:p>
        </w:tc>
      </w:tr>
      <w:tr w:rsidR="00F82440" w:rsidRPr="00691814" w14:paraId="151C38C4" w14:textId="77777777" w:rsidTr="00F82440">
        <w:trPr>
          <w:trHeight w:val="481"/>
        </w:trPr>
        <w:tc>
          <w:tcPr>
            <w:tcW w:w="709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66F4C74E" w14:textId="77777777" w:rsidR="00F8244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  <w:lang w:eastAsia="ko-KR"/>
              </w:rPr>
            </w:pPr>
          </w:p>
        </w:tc>
        <w:tc>
          <w:tcPr>
            <w:tcW w:w="2126" w:type="dxa"/>
            <w:vAlign w:val="center"/>
          </w:tcPr>
          <w:p w14:paraId="578EF325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CDC</w:t>
            </w:r>
            <w:r w:rsidRPr="00996F0C"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 xml:space="preserve"> </w:t>
            </w: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구축 및 개발</w:t>
            </w:r>
          </w:p>
        </w:tc>
        <w:tc>
          <w:tcPr>
            <w:tcW w:w="681" w:type="dxa"/>
            <w:vAlign w:val="center"/>
          </w:tcPr>
          <w:p w14:paraId="2212BD4B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특급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43F49A79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0.7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9D6DE97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0.7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6325F708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0.7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4282E63E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0.7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32C7A76D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0.7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306EBE57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0.7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2388DCDC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0.7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548DA1D0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0.6</w:t>
            </w:r>
          </w:p>
        </w:tc>
        <w:tc>
          <w:tcPr>
            <w:tcW w:w="1038" w:type="dxa"/>
            <w:tcBorders>
              <w:right w:val="nil"/>
            </w:tcBorders>
            <w:vAlign w:val="center"/>
          </w:tcPr>
          <w:p w14:paraId="588583C0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5</w:t>
            </w:r>
            <w:r w:rsidRPr="00996F0C"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.5</w:t>
            </w:r>
          </w:p>
        </w:tc>
      </w:tr>
      <w:tr w:rsidR="00F82440" w:rsidRPr="00691814" w14:paraId="1B1492A8" w14:textId="77777777" w:rsidTr="00F82440">
        <w:trPr>
          <w:trHeight w:val="481"/>
        </w:trPr>
        <w:tc>
          <w:tcPr>
            <w:tcW w:w="709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76BA6CC6" w14:textId="77777777" w:rsidR="00F8244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  <w:lang w:eastAsia="ko-KR"/>
              </w:rPr>
            </w:pPr>
          </w:p>
        </w:tc>
        <w:tc>
          <w:tcPr>
            <w:tcW w:w="2126" w:type="dxa"/>
            <w:vAlign w:val="center"/>
          </w:tcPr>
          <w:p w14:paraId="68EBE342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성능, 가용성 테스트</w:t>
            </w:r>
          </w:p>
        </w:tc>
        <w:tc>
          <w:tcPr>
            <w:tcW w:w="681" w:type="dxa"/>
            <w:vAlign w:val="center"/>
          </w:tcPr>
          <w:p w14:paraId="3C7A5A94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고급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3CF1C66B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2255CADE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505471E0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52A1864D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9AA0F57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2C1B4E81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2E9F72CC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3603BDF9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1038" w:type="dxa"/>
            <w:tcBorders>
              <w:right w:val="nil"/>
            </w:tcBorders>
            <w:vAlign w:val="center"/>
          </w:tcPr>
          <w:p w14:paraId="489BC655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3</w:t>
            </w:r>
          </w:p>
        </w:tc>
      </w:tr>
      <w:tr w:rsidR="00F82440" w:rsidRPr="00691814" w14:paraId="24EFBA1C" w14:textId="77777777" w:rsidTr="00F82440">
        <w:trPr>
          <w:trHeight w:val="481"/>
        </w:trPr>
        <w:tc>
          <w:tcPr>
            <w:tcW w:w="709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7F4B0075" w14:textId="77777777" w:rsidR="00F8244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  <w:lang w:eastAsia="ko-KR"/>
              </w:rPr>
            </w:pPr>
          </w:p>
        </w:tc>
        <w:tc>
          <w:tcPr>
            <w:tcW w:w="2126" w:type="dxa"/>
            <w:vAlign w:val="center"/>
          </w:tcPr>
          <w:p w14:paraId="7B5D8901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OCP</w:t>
            </w:r>
            <w:r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 xml:space="preserve"> </w:t>
            </w: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설계 (</w:t>
            </w:r>
            <w:r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GPS</w:t>
            </w: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포함)</w:t>
            </w:r>
          </w:p>
        </w:tc>
        <w:tc>
          <w:tcPr>
            <w:tcW w:w="681" w:type="dxa"/>
            <w:vAlign w:val="center"/>
          </w:tcPr>
          <w:p w14:paraId="4E5DD8FC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특급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015A0B80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2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7677D9B4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2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6EE7D509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2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4EE4AF62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2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362918D8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2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61AAF2EE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2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763673D7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2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22070814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2</w:t>
            </w:r>
          </w:p>
        </w:tc>
        <w:tc>
          <w:tcPr>
            <w:tcW w:w="1038" w:type="dxa"/>
            <w:tcBorders>
              <w:right w:val="nil"/>
            </w:tcBorders>
            <w:vAlign w:val="center"/>
          </w:tcPr>
          <w:p w14:paraId="02CD9C3E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16</w:t>
            </w:r>
          </w:p>
        </w:tc>
      </w:tr>
      <w:tr w:rsidR="00F82440" w:rsidRPr="00691814" w14:paraId="65AFCF42" w14:textId="77777777" w:rsidTr="00F82440">
        <w:trPr>
          <w:trHeight w:val="481"/>
        </w:trPr>
        <w:tc>
          <w:tcPr>
            <w:tcW w:w="709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1BC397DF" w14:textId="77777777" w:rsidR="00F8244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  <w:lang w:eastAsia="ko-KR"/>
              </w:rPr>
            </w:pPr>
          </w:p>
        </w:tc>
        <w:tc>
          <w:tcPr>
            <w:tcW w:w="2126" w:type="dxa"/>
            <w:vAlign w:val="center"/>
          </w:tcPr>
          <w:p w14:paraId="39A60C5F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클라우드 전환 지원</w:t>
            </w:r>
          </w:p>
        </w:tc>
        <w:tc>
          <w:tcPr>
            <w:tcW w:w="681" w:type="dxa"/>
            <w:vAlign w:val="center"/>
          </w:tcPr>
          <w:p w14:paraId="3235617E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특급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44E9F577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</w:t>
            </w:r>
            <w:r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6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5E7AB623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0.6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24AA49BD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0.6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33DB9627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0.6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0A1C1C61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0.6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73797047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0.6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4D55918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0.6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57C7A697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0.5</w:t>
            </w:r>
          </w:p>
        </w:tc>
        <w:tc>
          <w:tcPr>
            <w:tcW w:w="1038" w:type="dxa"/>
            <w:tcBorders>
              <w:right w:val="nil"/>
            </w:tcBorders>
            <w:vAlign w:val="center"/>
          </w:tcPr>
          <w:p w14:paraId="214EC387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4.7</w:t>
            </w:r>
          </w:p>
        </w:tc>
      </w:tr>
      <w:tr w:rsidR="00F82440" w:rsidRPr="00691814" w14:paraId="5F1A3218" w14:textId="77777777" w:rsidTr="00F82440">
        <w:trPr>
          <w:trHeight w:val="481"/>
        </w:trPr>
        <w:tc>
          <w:tcPr>
            <w:tcW w:w="709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24AF002E" w14:textId="77777777" w:rsidR="00F8244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  <w:lang w:eastAsia="ko-KR"/>
              </w:rPr>
            </w:pPr>
          </w:p>
        </w:tc>
        <w:tc>
          <w:tcPr>
            <w:tcW w:w="2126" w:type="dxa"/>
            <w:shd w:val="clear" w:color="auto" w:fill="DDD9C3" w:themeFill="background2" w:themeFillShade="E6"/>
            <w:vAlign w:val="center"/>
          </w:tcPr>
          <w:p w14:paraId="68A69915" w14:textId="77777777" w:rsidR="00F82440" w:rsidRPr="00E01EBA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E01EBA"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소계</w:t>
            </w:r>
          </w:p>
        </w:tc>
        <w:tc>
          <w:tcPr>
            <w:tcW w:w="681" w:type="dxa"/>
            <w:shd w:val="clear" w:color="auto" w:fill="DDD9C3" w:themeFill="background2" w:themeFillShade="E6"/>
            <w:vAlign w:val="center"/>
          </w:tcPr>
          <w:p w14:paraId="5A4BB98E" w14:textId="77777777" w:rsidR="00F82440" w:rsidRPr="00151A7E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261A7140" w14:textId="77777777" w:rsidR="00F82440" w:rsidRPr="00151A7E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6.55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5F7776F8" w14:textId="77777777" w:rsidR="00F82440" w:rsidRPr="00151A7E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6.55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051BF651" w14:textId="77777777" w:rsidR="00F82440" w:rsidRPr="00151A7E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6.55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1CC53C52" w14:textId="77777777" w:rsidR="00F82440" w:rsidRPr="00151A7E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6.55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55A7E6C9" w14:textId="77777777" w:rsidR="00F82440" w:rsidRPr="00151A7E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6.55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254D946C" w14:textId="77777777" w:rsidR="00F82440" w:rsidRPr="00151A7E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7.55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2C43C030" w14:textId="77777777" w:rsidR="00F82440" w:rsidRPr="00151A7E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7.55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3E30B9D2" w14:textId="77777777" w:rsidR="00F82440" w:rsidRPr="00151A7E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7.35</w:t>
            </w:r>
          </w:p>
        </w:tc>
        <w:tc>
          <w:tcPr>
            <w:tcW w:w="1038" w:type="dxa"/>
            <w:tcBorders>
              <w:right w:val="nil"/>
            </w:tcBorders>
            <w:shd w:val="clear" w:color="auto" w:fill="DDD9C3" w:themeFill="background2" w:themeFillShade="E6"/>
            <w:vAlign w:val="center"/>
          </w:tcPr>
          <w:p w14:paraId="6E557298" w14:textId="77777777" w:rsidR="00F82440" w:rsidRPr="00151A7E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55.2</w:t>
            </w:r>
          </w:p>
        </w:tc>
      </w:tr>
      <w:tr w:rsidR="00F82440" w:rsidRPr="00691814" w14:paraId="370E2771" w14:textId="77777777" w:rsidTr="00F82440">
        <w:trPr>
          <w:trHeight w:val="481"/>
        </w:trPr>
        <w:tc>
          <w:tcPr>
            <w:tcW w:w="2835" w:type="dxa"/>
            <w:gridSpan w:val="2"/>
            <w:tcBorders>
              <w:left w:val="nil"/>
            </w:tcBorders>
            <w:shd w:val="clear" w:color="auto" w:fill="DDD9C3" w:themeFill="background2" w:themeFillShade="E6"/>
            <w:vAlign w:val="center"/>
          </w:tcPr>
          <w:p w14:paraId="0B00ACBF" w14:textId="77777777" w:rsidR="00F82440" w:rsidRPr="00E01EBA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E01EBA"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총계</w:t>
            </w:r>
          </w:p>
        </w:tc>
        <w:tc>
          <w:tcPr>
            <w:tcW w:w="681" w:type="dxa"/>
            <w:shd w:val="clear" w:color="auto" w:fill="DDD9C3" w:themeFill="background2" w:themeFillShade="E6"/>
            <w:vAlign w:val="center"/>
          </w:tcPr>
          <w:p w14:paraId="33EFCFB0" w14:textId="77777777" w:rsidR="00F82440" w:rsidRPr="00E01EBA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</w:rPr>
            </w:pP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11FF648A" w14:textId="77777777" w:rsidR="00F82440" w:rsidRPr="00E01EBA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15.8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0DC0AE32" w14:textId="77777777" w:rsidR="00F82440" w:rsidRPr="00E01EBA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15.8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33E76026" w14:textId="77777777" w:rsidR="00F82440" w:rsidRPr="00E01EBA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15.8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4E605D2F" w14:textId="77777777" w:rsidR="00F82440" w:rsidRPr="00E01EBA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15.8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61E3A392" w14:textId="77777777" w:rsidR="00F82440" w:rsidRPr="00E01EBA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15.8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75070D86" w14:textId="77777777" w:rsidR="00F82440" w:rsidRPr="00E01EBA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16.8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2A9EC6B1" w14:textId="77777777" w:rsidR="00F82440" w:rsidRPr="00E01EBA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16.8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28393544" w14:textId="77777777" w:rsidR="00F82440" w:rsidRPr="00E01EBA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16.6</w:t>
            </w:r>
          </w:p>
        </w:tc>
        <w:tc>
          <w:tcPr>
            <w:tcW w:w="1038" w:type="dxa"/>
            <w:tcBorders>
              <w:right w:val="nil"/>
            </w:tcBorders>
            <w:shd w:val="clear" w:color="auto" w:fill="DDD9C3" w:themeFill="background2" w:themeFillShade="E6"/>
            <w:vAlign w:val="center"/>
          </w:tcPr>
          <w:p w14:paraId="35BD37B0" w14:textId="77777777" w:rsidR="00F82440" w:rsidRPr="00E01EBA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129.2</w:t>
            </w:r>
          </w:p>
        </w:tc>
      </w:tr>
    </w:tbl>
    <w:p w14:paraId="1972A5F1" w14:textId="73D88A46" w:rsidR="00F82440" w:rsidRPr="00F82440" w:rsidRDefault="00F82440" w:rsidP="00F82440">
      <w:pPr>
        <w:pStyle w:val="31"/>
      </w:pPr>
      <w:bookmarkStart w:id="63" w:name="_Toc229321858"/>
      <w:r>
        <w:t>3.1</w:t>
      </w:r>
      <w:r w:rsidRPr="00691814">
        <w:t xml:space="preserve"> </w:t>
      </w:r>
      <w:r>
        <w:rPr>
          <w:rFonts w:hint="eastAsia"/>
        </w:rPr>
        <w:t>인력투입 내역</w:t>
      </w:r>
      <w:bookmarkEnd w:id="63"/>
    </w:p>
    <w:sectPr w:rsidR="00F82440" w:rsidRPr="00F82440" w:rsidSect="007F6A06">
      <w:headerReference w:type="default" r:id="rId19"/>
      <w:footerReference w:type="default" r:id="rId20"/>
      <w:headerReference w:type="first" r:id="rId21"/>
      <w:pgSz w:w="11907" w:h="16840" w:code="9"/>
      <w:pgMar w:top="1411" w:right="992" w:bottom="850" w:left="850" w:header="374" w:footer="461" w:gutter="288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E9D712" w14:textId="77777777" w:rsidR="00EC7851" w:rsidRDefault="00EC7851" w:rsidP="00E232FF">
      <w:pPr>
        <w:pStyle w:val="a7"/>
      </w:pPr>
      <w:r>
        <w:separator/>
      </w:r>
    </w:p>
  </w:endnote>
  <w:endnote w:type="continuationSeparator" w:id="0">
    <w:p w14:paraId="45F609F0" w14:textId="77777777" w:rsidR="00EC7851" w:rsidRDefault="00EC7851" w:rsidP="00E232FF">
      <w:pPr>
        <w:pStyle w:val="a7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KB금융 본문체 Light">
    <w:altName w:val="맑은 고딕"/>
    <w:panose1 w:val="020B0604020202020204"/>
    <w:charset w:val="81"/>
    <w:family w:val="modern"/>
    <w:pitch w:val="variable"/>
    <w:sig w:usb0="800002A7" w:usb1="7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KB금융 제목체 Bold">
    <w:altName w:val="맑은 고딕"/>
    <w:panose1 w:val="020B0604020202020204"/>
    <w:charset w:val="81"/>
    <w:family w:val="modern"/>
    <w:pitch w:val="variable"/>
    <w:sig w:usb0="800002A7" w:usb1="79D7FCFB" w:usb2="00000010" w:usb3="00000000" w:csb0="0008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KB금융 본문체 Medium">
    <w:altName w:val="맑은 고딕"/>
    <w:panose1 w:val="020B0604020202020204"/>
    <w:charset w:val="81"/>
    <w:family w:val="modern"/>
    <w:pitch w:val="variable"/>
    <w:sig w:usb0="800002A7" w:usb1="79D7FCFB" w:usb2="00000010" w:usb3="00000000" w:csb0="00080001" w:csb1="00000000"/>
  </w:font>
  <w:font w:name="Arial Gras">
    <w:altName w:val="Arial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굴림체..늲뤅.">
    <w:altName w:val="-2002"/>
    <w:panose1 w:val="020B0604020202020204"/>
    <w:charset w:val="81"/>
    <w:family w:val="swiss"/>
    <w:pitch w:val="default"/>
    <w:sig w:usb0="00000001" w:usb1="09060000" w:usb2="00000010" w:usb3="00000000" w:csb0="00080000" w:csb1="00000000"/>
  </w:font>
  <w:font w:name="KB금융 제목체 Medium">
    <w:altName w:val="맑은 고딕"/>
    <w:panose1 w:val="020B0604020202020204"/>
    <w:charset w:val="81"/>
    <w:family w:val="modern"/>
    <w:pitch w:val="variable"/>
    <w:sig w:usb0="800002A7" w:usb1="79D7FCFB" w:usb2="00000010" w:usb3="00000000" w:csb0="00080001" w:csb1="00000000"/>
  </w:font>
  <w:font w:name=".AppleSystemUIFont">
    <w:altName w:val="Cambria"/>
    <w:panose1 w:val="020B0604020202020204"/>
    <w:charset w:val="00"/>
    <w:family w:val="auto"/>
    <w:pitch w:val="default"/>
  </w:font>
  <w:font w:name="KB금융 본문체 Bold">
    <w:altName w:val="맑은 고딕"/>
    <w:panose1 w:val="020B0604020202020204"/>
    <w:charset w:val="81"/>
    <w:family w:val="modern"/>
    <w:pitch w:val="variable"/>
    <w:sig w:usb0="800002A7" w:usb1="79D7FCFB" w:usb2="00000010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-2002">
    <w:altName w:val="바탕"/>
    <w:panose1 w:val="020B0604020202020204"/>
    <w:charset w:val="81"/>
    <w:family w:val="roman"/>
    <w:pitch w:val="variable"/>
    <w:sig w:usb0="800002A7" w:usb1="09D77CFB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80" w:type="dxa"/>
      <w:tblBorders>
        <w:top w:val="thickThinSmallGap" w:sz="12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4299"/>
      <w:gridCol w:w="1300"/>
      <w:gridCol w:w="4281"/>
    </w:tblGrid>
    <w:tr w:rsidR="00EC7851" w14:paraId="0F7AF88B" w14:textId="77777777">
      <w:trPr>
        <w:trHeight w:val="364"/>
      </w:trPr>
      <w:tc>
        <w:tcPr>
          <w:tcW w:w="4299" w:type="dxa"/>
          <w:vAlign w:val="center"/>
        </w:tcPr>
        <w:p w14:paraId="0B293987" w14:textId="77777777" w:rsidR="00EC7851" w:rsidRDefault="00EC7851" w:rsidP="006D68AD">
          <w:pPr>
            <w:jc w:val="both"/>
            <w:rPr>
              <w:rFonts w:ascii="Gulim" w:hAnsi="Gulim"/>
              <w:sz w:val="24"/>
              <w:lang w:eastAsia="ko-KR"/>
            </w:rPr>
          </w:pPr>
          <w:r>
            <w:rPr>
              <w:lang w:eastAsia="ko-KR"/>
            </w:rPr>
            <w:drawing>
              <wp:inline distT="0" distB="0" distL="0" distR="0" wp14:anchorId="324E8CCC" wp14:editId="0A7C36CB">
                <wp:extent cx="561975" cy="228600"/>
                <wp:effectExtent l="0" t="0" r="0" b="0"/>
                <wp:docPr id="2" name="그림 2" descr="무제-1 복사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무제-1 복사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197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00" w:type="dxa"/>
          <w:vAlign w:val="center"/>
        </w:tcPr>
        <w:p w14:paraId="4790ADA2" w14:textId="0107FE87" w:rsidR="00EC7851" w:rsidRDefault="00EC7851" w:rsidP="006D68AD">
          <w:pPr>
            <w:jc w:val="center"/>
            <w:rPr>
              <w:rFonts w:cs="Arial"/>
              <w:b/>
              <w:bCs/>
              <w:sz w:val="18"/>
              <w:lang w:eastAsia="ko-KR"/>
            </w:rPr>
          </w:pPr>
          <w:r>
            <w:fldChar w:fldCharType="begin"/>
          </w:r>
          <w:r>
            <w:rPr>
              <w:lang w:eastAsia="ko-KR"/>
            </w:rPr>
            <w:instrText xml:space="preserve"> PAGE </w:instrText>
          </w:r>
          <w:r>
            <w:fldChar w:fldCharType="separate"/>
          </w:r>
          <w:r w:rsidR="00CE48A5">
            <w:rPr>
              <w:lang w:eastAsia="ko-KR"/>
            </w:rPr>
            <w:t>21</w:t>
          </w:r>
          <w:r>
            <w:fldChar w:fldCharType="end"/>
          </w:r>
          <w:r>
            <w:rPr>
              <w:lang w:eastAsia="ko-KR"/>
            </w:rPr>
            <w:t>/</w:t>
          </w:r>
          <w:r>
            <w:fldChar w:fldCharType="begin"/>
          </w:r>
          <w:r>
            <w:rPr>
              <w:lang w:eastAsia="ko-KR"/>
            </w:rPr>
            <w:instrText xml:space="preserve"> NUMPAGES </w:instrText>
          </w:r>
          <w:r>
            <w:fldChar w:fldCharType="separate"/>
          </w:r>
          <w:r w:rsidR="00CE48A5">
            <w:rPr>
              <w:lang w:eastAsia="ko-KR"/>
            </w:rPr>
            <w:t>21</w:t>
          </w:r>
          <w:r>
            <w:fldChar w:fldCharType="end"/>
          </w:r>
        </w:p>
      </w:tc>
      <w:tc>
        <w:tcPr>
          <w:tcW w:w="4281" w:type="dxa"/>
          <w:vAlign w:val="center"/>
        </w:tcPr>
        <w:p w14:paraId="14620588" w14:textId="77777777" w:rsidR="00EC7851" w:rsidRPr="00FD32E7" w:rsidRDefault="00EC7851" w:rsidP="006D68AD">
          <w:pPr>
            <w:jc w:val="right"/>
            <w:rPr>
              <w:rFonts w:eastAsia="맑은 고딕" w:hAnsi="맑은 고딕"/>
              <w:sz w:val="18"/>
              <w:szCs w:val="16"/>
              <w:lang w:eastAsia="ko-KR"/>
            </w:rPr>
          </w:pPr>
        </w:p>
      </w:tc>
    </w:tr>
  </w:tbl>
  <w:p w14:paraId="7B9DA091" w14:textId="77777777" w:rsidR="00EC7851" w:rsidRPr="006D68AD" w:rsidRDefault="00EC7851">
    <w:pPr>
      <w:pStyle w:val="a5"/>
      <w:tabs>
        <w:tab w:val="clear" w:pos="9214"/>
        <w:tab w:val="right" w:pos="9900"/>
      </w:tabs>
      <w:ind w:left="0"/>
      <w:rPr>
        <w:sz w:val="20"/>
        <w:lang w:eastAsia="ko-K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24041A" w14:textId="77777777" w:rsidR="00EC7851" w:rsidRDefault="00EC7851" w:rsidP="00E232FF">
      <w:pPr>
        <w:pStyle w:val="a7"/>
      </w:pPr>
      <w:r>
        <w:separator/>
      </w:r>
    </w:p>
  </w:footnote>
  <w:footnote w:type="continuationSeparator" w:id="0">
    <w:p w14:paraId="59F838B1" w14:textId="77777777" w:rsidR="00EC7851" w:rsidRDefault="00EC7851" w:rsidP="00E232FF">
      <w:pPr>
        <w:pStyle w:val="a7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8C822" w14:textId="33428A68" w:rsidR="00EC7851" w:rsidRDefault="00EC7851" w:rsidP="0014705B">
    <w:pPr>
      <w:pStyle w:val="a7"/>
      <w:rPr>
        <w:rFonts w:ascii="KB금융 본문체 Light" w:eastAsia="KB금융 본문체 Light" w:hAnsi="KB금융 본문체 Light"/>
        <w:i w:val="0"/>
        <w:sz w:val="20"/>
        <w:lang w:eastAsia="ko-KR"/>
      </w:rPr>
    </w:pPr>
    <w:r w:rsidRPr="00D83ACB">
      <w:rPr>
        <w:rFonts w:ascii="KB금융 본문체 Light" w:eastAsia="KB금융 본문체 Light" w:hAnsi="KB금융 본문체 Light" w:hint="eastAsia"/>
        <w:i w:val="0"/>
        <w:sz w:val="20"/>
        <w:lang w:eastAsia="ko-KR"/>
      </w:rPr>
      <w:t>「</w:t>
    </w:r>
    <w:r>
      <w:rPr>
        <w:rFonts w:ascii="KB금융 본문체 Light" w:eastAsia="KB금융 본문체 Light" w:hAnsi="KB금융 본문체 Light" w:hint="eastAsia"/>
        <w:i w:val="0"/>
        <w:sz w:val="20"/>
        <w:lang w:eastAsia="ko-KR"/>
      </w:rPr>
      <w:t>K</w:t>
    </w:r>
    <w:r>
      <w:rPr>
        <w:rFonts w:ascii="KB금융 본문체 Light" w:eastAsia="KB금융 본문체 Light" w:hAnsi="KB금융 본문체 Light"/>
        <w:i w:val="0"/>
        <w:sz w:val="20"/>
        <w:lang w:eastAsia="ko-KR"/>
      </w:rPr>
      <w:t>B</w:t>
    </w:r>
    <w:r>
      <w:rPr>
        <w:rFonts w:ascii="KB금융 본문체 Light" w:eastAsia="KB금융 본문체 Light" w:hAnsi="KB금융 본문체 Light" w:hint="eastAsia"/>
        <w:i w:val="0"/>
        <w:sz w:val="20"/>
        <w:lang w:eastAsia="ko-KR"/>
      </w:rPr>
      <w:t>스타뱅킹 전용 프레임워크 구축</w:t>
    </w:r>
    <w:r w:rsidRPr="00D83ACB">
      <w:rPr>
        <w:rFonts w:ascii="KB금융 본문체 Light" w:eastAsia="KB금융 본문체 Light" w:hAnsi="KB금융 본문체 Light" w:hint="eastAsia"/>
        <w:i w:val="0"/>
        <w:sz w:val="20"/>
        <w:lang w:eastAsia="ko-KR"/>
      </w:rPr>
      <w:t xml:space="preserve">」 </w:t>
    </w:r>
    <w:r>
      <w:rPr>
        <w:rFonts w:ascii="KB금융 본문체 Light" w:eastAsia="KB금융 본문체 Light" w:hAnsi="KB금융 본문체 Light" w:hint="eastAsia"/>
        <w:i w:val="0"/>
        <w:sz w:val="20"/>
        <w:lang w:eastAsia="ko-KR"/>
      </w:rPr>
      <w:t>프로젝트</w:t>
    </w:r>
  </w:p>
  <w:p w14:paraId="089283A4" w14:textId="77777777" w:rsidR="00EC7851" w:rsidRPr="0014705B" w:rsidRDefault="00EC7851" w:rsidP="0014705B">
    <w:pPr>
      <w:pStyle w:val="a7"/>
      <w:rPr>
        <w:rFonts w:ascii="KB금융 본문체 Light" w:eastAsia="KB금융 본문체 Light" w:hAnsi="KB금융 본문체 Light"/>
        <w:i w:val="0"/>
        <w:sz w:val="20"/>
        <w:lang w:eastAsia="ko-KR"/>
      </w:rPr>
    </w:pPr>
  </w:p>
  <w:p w14:paraId="77D0E266" w14:textId="77777777" w:rsidR="00EC7851" w:rsidRPr="0014705B" w:rsidRDefault="00EC7851">
    <w:pPr>
      <w:pStyle w:val="a7"/>
      <w:jc w:val="right"/>
      <w:rPr>
        <w:sz w:val="8"/>
        <w:lang w:eastAsia="ko-K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C4BA7" w14:textId="77777777" w:rsidR="00EC7851" w:rsidRDefault="00EC7851">
    <w:pPr>
      <w:pStyle w:val="a7"/>
      <w:tabs>
        <w:tab w:val="clear" w:pos="4678"/>
        <w:tab w:val="clear" w:pos="9923"/>
        <w:tab w:val="right" w:pos="10065"/>
      </w:tabs>
      <w:ind w:left="142"/>
      <w:rPr>
        <w:lang w:eastAsia="ko-KR"/>
      </w:rPr>
    </w:pPr>
  </w:p>
  <w:tbl>
    <w:tblPr>
      <w:tblW w:w="0" w:type="auto"/>
      <w:tblBorders>
        <w:insideH w:val="single" w:sz="4" w:space="0" w:color="auto"/>
      </w:tblBorders>
      <w:tblLook w:val="01E0" w:firstRow="1" w:lastRow="1" w:firstColumn="1" w:lastColumn="1" w:noHBand="0" w:noVBand="0"/>
    </w:tblPr>
    <w:tblGrid>
      <w:gridCol w:w="4954"/>
      <w:gridCol w:w="4823"/>
    </w:tblGrid>
    <w:tr w:rsidR="00EC7851" w:rsidRPr="004B7555" w14:paraId="4DD261EC" w14:textId="77777777" w:rsidTr="004B7555">
      <w:tc>
        <w:tcPr>
          <w:tcW w:w="5130" w:type="dxa"/>
          <w:shd w:val="clear" w:color="auto" w:fill="auto"/>
        </w:tcPr>
        <w:p w14:paraId="05DF24D5" w14:textId="77777777" w:rsidR="00EC7851" w:rsidRDefault="00EC7851" w:rsidP="007F6A06">
          <w:pPr>
            <w:rPr>
              <w:lang w:eastAsia="ko-KR"/>
            </w:rPr>
          </w:pPr>
          <w:r>
            <w:rPr>
              <w:rFonts w:ascii="-2002" w:eastAsia="-2002" w:hint="eastAsia"/>
              <w:b/>
              <w:bCs/>
              <w:i/>
              <w:iCs/>
              <w:lang w:eastAsia="ko-KR"/>
            </w:rPr>
            <w:t>「기업CRM」재구축 프로젝트</w:t>
          </w:r>
        </w:p>
      </w:tc>
      <w:tc>
        <w:tcPr>
          <w:tcW w:w="5131" w:type="dxa"/>
          <w:shd w:val="clear" w:color="auto" w:fill="auto"/>
        </w:tcPr>
        <w:p w14:paraId="5C94A6DD" w14:textId="77777777" w:rsidR="00EC7851" w:rsidRDefault="00EC7851" w:rsidP="004B7555">
          <w:pPr>
            <w:jc w:val="right"/>
            <w:rPr>
              <w:lang w:eastAsia="ko-KR"/>
            </w:rPr>
          </w:pPr>
        </w:p>
      </w:tc>
    </w:tr>
  </w:tbl>
  <w:p w14:paraId="1B037B52" w14:textId="77777777" w:rsidR="00EC7851" w:rsidRPr="003B4F40" w:rsidRDefault="00EC7851">
    <w:pPr>
      <w:pStyle w:val="a7"/>
      <w:tabs>
        <w:tab w:val="clear" w:pos="4678"/>
        <w:tab w:val="clear" w:pos="9923"/>
        <w:tab w:val="right" w:pos="10065"/>
      </w:tabs>
      <w:ind w:left="142"/>
      <w:rPr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5FE0931C"/>
    <w:lvl w:ilvl="0">
      <w:start w:val="1"/>
      <w:numFmt w:val="decimal"/>
      <w:pStyle w:val="2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1" w15:restartNumberingAfterBreak="0">
    <w:nsid w:val="FFFFFF81"/>
    <w:multiLevelType w:val="singleLevel"/>
    <w:tmpl w:val="F2BA6C52"/>
    <w:lvl w:ilvl="0">
      <w:start w:val="1"/>
      <w:numFmt w:val="bullet"/>
      <w:pStyle w:val="4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2" w15:restartNumberingAfterBreak="0">
    <w:nsid w:val="02064D81"/>
    <w:multiLevelType w:val="multilevel"/>
    <w:tmpl w:val="22F2ED7A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40" w:hanging="1440"/>
      </w:pPr>
      <w:rPr>
        <w:rFonts w:hint="default"/>
      </w:rPr>
    </w:lvl>
  </w:abstractNum>
  <w:abstractNum w:abstractNumId="3" w15:restartNumberingAfterBreak="0">
    <w:nsid w:val="04306705"/>
    <w:multiLevelType w:val="hybridMultilevel"/>
    <w:tmpl w:val="C09A6EB6"/>
    <w:lvl w:ilvl="0" w:tplc="A6B28F54">
      <w:start w:val="1"/>
      <w:numFmt w:val="bullet"/>
      <w:pStyle w:val="3"/>
      <w:lvlText w:val="ᅳ"/>
      <w:lvlJc w:val="left"/>
      <w:pPr>
        <w:tabs>
          <w:tab w:val="num" w:pos="360"/>
        </w:tabs>
        <w:ind w:left="360" w:hanging="360"/>
      </w:pPr>
      <w:rPr>
        <w:rFonts w:ascii="Gulim" w:eastAsia="Gulim" w:hAnsi="Gulim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58D18F6"/>
    <w:multiLevelType w:val="hybridMultilevel"/>
    <w:tmpl w:val="E6223BB0"/>
    <w:lvl w:ilvl="0" w:tplc="77BCC3F6"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바탕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01C22D8"/>
    <w:multiLevelType w:val="singleLevel"/>
    <w:tmpl w:val="ED72BCDA"/>
    <w:lvl w:ilvl="0">
      <w:start w:val="1"/>
      <w:numFmt w:val="bullet"/>
      <w:pStyle w:val="30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5371A4B"/>
    <w:multiLevelType w:val="multilevel"/>
    <w:tmpl w:val="6F6E5994"/>
    <w:lvl w:ilvl="0">
      <w:start w:val="1"/>
      <w:numFmt w:val="decimal"/>
      <w:pStyle w:val="1"/>
      <w:lvlText w:val="%1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firstLine="0"/>
      </w:pPr>
      <w:rPr>
        <w:rFonts w:hint="default"/>
        <w:lang w:val="en-US"/>
      </w:rPr>
    </w:lvl>
    <w:lvl w:ilvl="2">
      <w:start w:val="1"/>
      <w:numFmt w:val="decimal"/>
      <w:lvlText w:val="%1.%2.%3."/>
      <w:lvlJc w:val="left"/>
      <w:pPr>
        <w:tabs>
          <w:tab w:val="num" w:pos="1200"/>
        </w:tabs>
        <w:ind w:left="1200" w:firstLine="360"/>
      </w:pPr>
      <w:rPr>
        <w:rFonts w:hint="default"/>
      </w:rPr>
    </w:lvl>
    <w:lvl w:ilvl="3">
      <w:start w:val="1"/>
      <w:numFmt w:val="decimal"/>
      <w:pStyle w:val="40"/>
      <w:lvlText w:val="%1.%2.%3.%4."/>
      <w:lvlJc w:val="left"/>
      <w:pPr>
        <w:tabs>
          <w:tab w:val="num" w:pos="229"/>
        </w:tabs>
        <w:ind w:left="0" w:firstLine="720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589"/>
        </w:tabs>
        <w:ind w:left="0" w:hanging="85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7" w15:restartNumberingAfterBreak="0">
    <w:nsid w:val="1C4E0124"/>
    <w:multiLevelType w:val="singleLevel"/>
    <w:tmpl w:val="9F088D3E"/>
    <w:lvl w:ilvl="0">
      <w:start w:val="1"/>
      <w:numFmt w:val="bullet"/>
      <w:pStyle w:val="Bullet3Heading3"/>
      <w:lvlText w:val="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</w:abstractNum>
  <w:abstractNum w:abstractNumId="8" w15:restartNumberingAfterBreak="0">
    <w:nsid w:val="223C03CF"/>
    <w:multiLevelType w:val="hybridMultilevel"/>
    <w:tmpl w:val="85AA6620"/>
    <w:lvl w:ilvl="0" w:tplc="538470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7F8CA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88F4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AA2B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B401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5288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5CD7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6A9C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8E91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A2206B2"/>
    <w:multiLevelType w:val="multilevel"/>
    <w:tmpl w:val="2554729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2A7B7198"/>
    <w:multiLevelType w:val="hybridMultilevel"/>
    <w:tmpl w:val="49BE88DC"/>
    <w:lvl w:ilvl="0" w:tplc="0718A0B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ulim" w:hAnsi="Gulim" w:hint="default"/>
      </w:rPr>
    </w:lvl>
    <w:lvl w:ilvl="1" w:tplc="B438560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Gulim" w:hAnsi="Gulim" w:hint="default"/>
      </w:rPr>
    </w:lvl>
    <w:lvl w:ilvl="2" w:tplc="FB28F12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Gulim" w:hAnsi="Gulim" w:hint="default"/>
      </w:rPr>
    </w:lvl>
    <w:lvl w:ilvl="3" w:tplc="097296E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Gulim" w:hAnsi="Gulim" w:hint="default"/>
      </w:rPr>
    </w:lvl>
    <w:lvl w:ilvl="4" w:tplc="CE343B6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Gulim" w:hAnsi="Gulim" w:hint="default"/>
      </w:rPr>
    </w:lvl>
    <w:lvl w:ilvl="5" w:tplc="5B02D7E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Gulim" w:hAnsi="Gulim" w:hint="default"/>
      </w:rPr>
    </w:lvl>
    <w:lvl w:ilvl="6" w:tplc="5E94B32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Gulim" w:hAnsi="Gulim" w:hint="default"/>
      </w:rPr>
    </w:lvl>
    <w:lvl w:ilvl="7" w:tplc="985EDBD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Gulim" w:hAnsi="Gulim" w:hint="default"/>
      </w:rPr>
    </w:lvl>
    <w:lvl w:ilvl="8" w:tplc="4D006EC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Gulim" w:hAnsi="Gulim" w:hint="default"/>
      </w:rPr>
    </w:lvl>
  </w:abstractNum>
  <w:abstractNum w:abstractNumId="11" w15:restartNumberingAfterBreak="0">
    <w:nsid w:val="2AD30A75"/>
    <w:multiLevelType w:val="hybridMultilevel"/>
    <w:tmpl w:val="35428E92"/>
    <w:lvl w:ilvl="0" w:tplc="B7864436">
      <w:start w:val="18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D1A77A0"/>
    <w:multiLevelType w:val="hybridMultilevel"/>
    <w:tmpl w:val="3508C306"/>
    <w:lvl w:ilvl="0" w:tplc="F74480F8">
      <w:start w:val="1"/>
      <w:numFmt w:val="bullet"/>
      <w:pStyle w:val="Activity"/>
      <w:lvlText w:val=""/>
      <w:lvlJc w:val="left"/>
      <w:pPr>
        <w:tabs>
          <w:tab w:val="num" w:pos="760"/>
        </w:tabs>
        <w:ind w:left="513" w:hanging="113"/>
      </w:pPr>
      <w:rPr>
        <w:rFonts w:ascii="Wingdings" w:hAnsi="Wingdings" w:hint="default"/>
      </w:rPr>
    </w:lvl>
    <w:lvl w:ilvl="1" w:tplc="2886E6E8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F36E527E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42CE45BA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83387E38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999CA632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756C36F0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21E0F9E4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4590F60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00C024C"/>
    <w:multiLevelType w:val="multilevel"/>
    <w:tmpl w:val="2DEC2FAC"/>
    <w:lvl w:ilvl="0">
      <w:start w:val="2"/>
      <w:numFmt w:val="decimal"/>
      <w:lvlText w:val="%1"/>
      <w:lvlJc w:val="left"/>
      <w:pPr>
        <w:ind w:left="705" w:hanging="705"/>
      </w:pPr>
      <w:rPr>
        <w:rFonts w:hint="eastAsia"/>
      </w:rPr>
    </w:lvl>
    <w:lvl w:ilvl="1">
      <w:start w:val="3"/>
      <w:numFmt w:val="decimal"/>
      <w:lvlText w:val="%1.%2"/>
      <w:lvlJc w:val="left"/>
      <w:pPr>
        <w:ind w:left="905" w:hanging="705"/>
      </w:pPr>
      <w:rPr>
        <w:rFonts w:hint="eastAsia"/>
      </w:rPr>
    </w:lvl>
    <w:lvl w:ilvl="2">
      <w:start w:val="2"/>
      <w:numFmt w:val="decimal"/>
      <w:pStyle w:val="20"/>
      <w:lvlText w:val="%1.%2.%3"/>
      <w:lvlJc w:val="left"/>
      <w:pPr>
        <w:ind w:left="11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680" w:hanging="1080"/>
      </w:pPr>
      <w:rPr>
        <w:rFonts w:hint="eastAsia"/>
        <w:i w:val="0"/>
      </w:rPr>
    </w:lvl>
    <w:lvl w:ilvl="4">
      <w:start w:val="1"/>
      <w:numFmt w:val="decimal"/>
      <w:lvlText w:val="%1.%2.%3.%4.%5"/>
      <w:lvlJc w:val="left"/>
      <w:pPr>
        <w:ind w:left="18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2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26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20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3400" w:hanging="1800"/>
      </w:pPr>
      <w:rPr>
        <w:rFonts w:hint="eastAsia"/>
      </w:rPr>
    </w:lvl>
  </w:abstractNum>
  <w:abstractNum w:abstractNumId="14" w15:restartNumberingAfterBreak="0">
    <w:nsid w:val="37D81540"/>
    <w:multiLevelType w:val="multilevel"/>
    <w:tmpl w:val="D09ECDDC"/>
    <w:lvl w:ilvl="0">
      <w:start w:val="2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5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00" w:hanging="2160"/>
      </w:pPr>
      <w:rPr>
        <w:rFonts w:hint="default"/>
      </w:rPr>
    </w:lvl>
  </w:abstractNum>
  <w:abstractNum w:abstractNumId="15" w15:restartNumberingAfterBreak="0">
    <w:nsid w:val="3F847398"/>
    <w:multiLevelType w:val="singleLevel"/>
    <w:tmpl w:val="3D427F3C"/>
    <w:lvl w:ilvl="0">
      <w:start w:val="1"/>
      <w:numFmt w:val="bullet"/>
      <w:pStyle w:val="Bullet1Heading3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8BC0E13"/>
    <w:multiLevelType w:val="singleLevel"/>
    <w:tmpl w:val="040C0001"/>
    <w:lvl w:ilvl="0">
      <w:start w:val="1"/>
      <w:numFmt w:val="bullet"/>
      <w:pStyle w:val="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7" w15:restartNumberingAfterBreak="0">
    <w:nsid w:val="4C384DB4"/>
    <w:multiLevelType w:val="singleLevel"/>
    <w:tmpl w:val="7A0C7D7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535764D4"/>
    <w:multiLevelType w:val="multilevel"/>
    <w:tmpl w:val="AEE8A026"/>
    <w:lvl w:ilvl="0">
      <w:start w:val="3"/>
      <w:numFmt w:val="decimal"/>
      <w:lvlText w:val="%1"/>
      <w:lvlJc w:val="left"/>
      <w:pPr>
        <w:ind w:left="435" w:hanging="43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20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80" w:hanging="108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6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24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2800" w:hanging="180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00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560" w:hanging="216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120" w:hanging="2520"/>
      </w:pPr>
      <w:rPr>
        <w:rFonts w:hint="eastAsia"/>
      </w:rPr>
    </w:lvl>
  </w:abstractNum>
  <w:abstractNum w:abstractNumId="19" w15:restartNumberingAfterBreak="0">
    <w:nsid w:val="57841F10"/>
    <w:multiLevelType w:val="hybridMultilevel"/>
    <w:tmpl w:val="CDACB42E"/>
    <w:lvl w:ilvl="0" w:tplc="E7CE5C1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ulim" w:hAnsi="Gulim" w:hint="default"/>
      </w:rPr>
    </w:lvl>
    <w:lvl w:ilvl="1" w:tplc="053E7F2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Gulim" w:hAnsi="Gulim" w:hint="default"/>
      </w:rPr>
    </w:lvl>
    <w:lvl w:ilvl="2" w:tplc="81D2C02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Gulim" w:hAnsi="Gulim" w:hint="default"/>
      </w:rPr>
    </w:lvl>
    <w:lvl w:ilvl="3" w:tplc="F8C2F17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Gulim" w:hAnsi="Gulim" w:hint="default"/>
      </w:rPr>
    </w:lvl>
    <w:lvl w:ilvl="4" w:tplc="440E2DB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Gulim" w:hAnsi="Gulim" w:hint="default"/>
      </w:rPr>
    </w:lvl>
    <w:lvl w:ilvl="5" w:tplc="2236BE8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Gulim" w:hAnsi="Gulim" w:hint="default"/>
      </w:rPr>
    </w:lvl>
    <w:lvl w:ilvl="6" w:tplc="3A30C1B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Gulim" w:hAnsi="Gulim" w:hint="default"/>
      </w:rPr>
    </w:lvl>
    <w:lvl w:ilvl="7" w:tplc="A800A0B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Gulim" w:hAnsi="Gulim" w:hint="default"/>
      </w:rPr>
    </w:lvl>
    <w:lvl w:ilvl="8" w:tplc="43F2107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Gulim" w:hAnsi="Gulim" w:hint="default"/>
      </w:rPr>
    </w:lvl>
  </w:abstractNum>
  <w:abstractNum w:abstractNumId="20" w15:restartNumberingAfterBreak="0">
    <w:nsid w:val="5DBE02D4"/>
    <w:multiLevelType w:val="multilevel"/>
    <w:tmpl w:val="63A67112"/>
    <w:lvl w:ilvl="0">
      <w:start w:val="2"/>
      <w:numFmt w:val="decimal"/>
      <w:lvlText w:val="%1"/>
      <w:lvlJc w:val="left"/>
      <w:pPr>
        <w:ind w:left="705" w:hanging="705"/>
      </w:pPr>
      <w:rPr>
        <w:rFonts w:ascii="KB금융 본문체 Light" w:eastAsia="KB금융 본문체 Light" w:hAnsi="KB금융 본문체 Light" w:hint="default"/>
        <w:i w:val="0"/>
      </w:rPr>
    </w:lvl>
    <w:lvl w:ilvl="1">
      <w:start w:val="3"/>
      <w:numFmt w:val="decimal"/>
      <w:lvlText w:val="%1.%2"/>
      <w:lvlJc w:val="left"/>
      <w:pPr>
        <w:ind w:left="905" w:hanging="705"/>
      </w:pPr>
      <w:rPr>
        <w:rFonts w:ascii="KB금융 본문체 Light" w:eastAsia="KB금융 본문체 Light" w:hAnsi="KB금융 본문체 Light" w:hint="default"/>
        <w:i w:val="0"/>
      </w:rPr>
    </w:lvl>
    <w:lvl w:ilvl="2">
      <w:start w:val="4"/>
      <w:numFmt w:val="decimal"/>
      <w:lvlText w:val="%1.%2.%3"/>
      <w:lvlJc w:val="left"/>
      <w:pPr>
        <w:ind w:left="1120" w:hanging="720"/>
      </w:pPr>
      <w:rPr>
        <w:rFonts w:ascii="KB금융 본문체 Light" w:eastAsia="KB금융 본문체 Light" w:hAnsi="KB금융 본문체 Light" w:hint="default"/>
        <w:i w:val="0"/>
      </w:rPr>
    </w:lvl>
    <w:lvl w:ilvl="3">
      <w:start w:val="1"/>
      <w:numFmt w:val="decimal"/>
      <w:lvlText w:val="%1.%2.%3.%4"/>
      <w:lvlJc w:val="left"/>
      <w:pPr>
        <w:ind w:left="1680" w:hanging="1080"/>
      </w:pPr>
      <w:rPr>
        <w:rFonts w:ascii="KB금융 본문체 Light" w:eastAsia="KB금융 본문체 Light" w:hAnsi="KB금융 본문체 Light" w:hint="default"/>
        <w:i w:val="0"/>
      </w:rPr>
    </w:lvl>
    <w:lvl w:ilvl="4">
      <w:start w:val="1"/>
      <w:numFmt w:val="decimal"/>
      <w:lvlText w:val="%1.%2.%3.%4.%5"/>
      <w:lvlJc w:val="left"/>
      <w:pPr>
        <w:ind w:left="1880" w:hanging="1080"/>
      </w:pPr>
      <w:rPr>
        <w:rFonts w:ascii="KB금융 본문체 Light" w:eastAsia="KB금융 본문체 Light" w:hAnsi="KB금융 본문체 Light" w:hint="default"/>
        <w:i w:val="0"/>
      </w:rPr>
    </w:lvl>
    <w:lvl w:ilvl="5">
      <w:start w:val="1"/>
      <w:numFmt w:val="decimal"/>
      <w:lvlText w:val="%1.%2.%3.%4.%5.%6"/>
      <w:lvlJc w:val="left"/>
      <w:pPr>
        <w:ind w:left="2440" w:hanging="1440"/>
      </w:pPr>
      <w:rPr>
        <w:rFonts w:ascii="KB금융 본문체 Light" w:eastAsia="KB금융 본문체 Light" w:hAnsi="KB금융 본문체 Light" w:hint="default"/>
        <w:i w:val="0"/>
      </w:rPr>
    </w:lvl>
    <w:lvl w:ilvl="6">
      <w:start w:val="1"/>
      <w:numFmt w:val="decimal"/>
      <w:lvlText w:val="%1.%2.%3.%4.%5.%6.%7"/>
      <w:lvlJc w:val="left"/>
      <w:pPr>
        <w:ind w:left="2640" w:hanging="1440"/>
      </w:pPr>
      <w:rPr>
        <w:rFonts w:ascii="KB금융 본문체 Light" w:eastAsia="KB금융 본문체 Light" w:hAnsi="KB금융 본문체 Light" w:hint="default"/>
        <w:i w:val="0"/>
      </w:rPr>
    </w:lvl>
    <w:lvl w:ilvl="7">
      <w:start w:val="1"/>
      <w:numFmt w:val="decimal"/>
      <w:lvlText w:val="%1.%2.%3.%4.%5.%6.%7.%8"/>
      <w:lvlJc w:val="left"/>
      <w:pPr>
        <w:ind w:left="3200" w:hanging="1800"/>
      </w:pPr>
      <w:rPr>
        <w:rFonts w:ascii="KB금융 본문체 Light" w:eastAsia="KB금융 본문체 Light" w:hAnsi="KB금융 본문체 Light" w:hint="default"/>
        <w:i w:val="0"/>
      </w:rPr>
    </w:lvl>
    <w:lvl w:ilvl="8">
      <w:start w:val="1"/>
      <w:numFmt w:val="decimal"/>
      <w:lvlText w:val="%1.%2.%3.%4.%5.%6.%7.%8.%9"/>
      <w:lvlJc w:val="left"/>
      <w:pPr>
        <w:ind w:left="3760" w:hanging="2160"/>
      </w:pPr>
      <w:rPr>
        <w:rFonts w:ascii="KB금융 본문체 Light" w:eastAsia="KB금융 본문체 Light" w:hAnsi="KB금융 본문체 Light" w:hint="default"/>
        <w:i w:val="0"/>
      </w:rPr>
    </w:lvl>
  </w:abstractNum>
  <w:abstractNum w:abstractNumId="21" w15:restartNumberingAfterBreak="0">
    <w:nsid w:val="60F435FB"/>
    <w:multiLevelType w:val="multilevel"/>
    <w:tmpl w:val="43CAF1CA"/>
    <w:lvl w:ilvl="0">
      <w:start w:val="2"/>
      <w:numFmt w:val="decimal"/>
      <w:lvlText w:val="%1"/>
      <w:lvlJc w:val="left"/>
      <w:pPr>
        <w:ind w:left="525" w:hanging="525"/>
      </w:pPr>
      <w:rPr>
        <w:rFonts w:ascii="KB금융 본문체 Light" w:eastAsia="KB금융 본문체 Light" w:hAnsi="KB금융 본문체 Light" w:hint="default"/>
        <w:i w:val="0"/>
      </w:rPr>
    </w:lvl>
    <w:lvl w:ilvl="1">
      <w:start w:val="5"/>
      <w:numFmt w:val="decimal"/>
      <w:lvlText w:val="%1.%2"/>
      <w:lvlJc w:val="left"/>
      <w:pPr>
        <w:ind w:left="825" w:hanging="525"/>
      </w:pPr>
      <w:rPr>
        <w:rFonts w:ascii="KB금융 본문체 Light" w:eastAsia="KB금융 본문체 Light" w:hAnsi="KB금융 본문체 Light" w:hint="default"/>
        <w:i w:val="0"/>
      </w:rPr>
    </w:lvl>
    <w:lvl w:ilvl="2">
      <w:start w:val="2"/>
      <w:numFmt w:val="decimal"/>
      <w:lvlText w:val="%1.%2.%3"/>
      <w:lvlJc w:val="left"/>
      <w:pPr>
        <w:ind w:left="1320" w:hanging="720"/>
      </w:pPr>
      <w:rPr>
        <w:rFonts w:ascii="KB금융 본문체 Light" w:eastAsia="KB금융 본문체 Light" w:hAnsi="KB금융 본문체 Light" w:hint="default"/>
        <w:i w:val="0"/>
      </w:rPr>
    </w:lvl>
    <w:lvl w:ilvl="3">
      <w:start w:val="1"/>
      <w:numFmt w:val="decimal"/>
      <w:lvlText w:val="%1.%2.%3.%4"/>
      <w:lvlJc w:val="left"/>
      <w:pPr>
        <w:ind w:left="1980" w:hanging="1080"/>
      </w:pPr>
      <w:rPr>
        <w:rFonts w:ascii="KB금융 본문체 Light" w:eastAsia="KB금융 본문체 Light" w:hAnsi="KB금융 본문체 Light" w:hint="default"/>
        <w:i w:val="0"/>
      </w:rPr>
    </w:lvl>
    <w:lvl w:ilvl="4">
      <w:start w:val="1"/>
      <w:numFmt w:val="decimal"/>
      <w:lvlText w:val="%1.%2.%3.%4.%5"/>
      <w:lvlJc w:val="left"/>
      <w:pPr>
        <w:ind w:left="2280" w:hanging="1080"/>
      </w:pPr>
      <w:rPr>
        <w:rFonts w:ascii="KB금융 본문체 Light" w:eastAsia="KB금융 본문체 Light" w:hAnsi="KB금융 본문체 Light" w:hint="default"/>
        <w:i w:val="0"/>
      </w:rPr>
    </w:lvl>
    <w:lvl w:ilvl="5">
      <w:start w:val="1"/>
      <w:numFmt w:val="decimal"/>
      <w:lvlText w:val="%1.%2.%3.%4.%5.%6"/>
      <w:lvlJc w:val="left"/>
      <w:pPr>
        <w:ind w:left="2940" w:hanging="1440"/>
      </w:pPr>
      <w:rPr>
        <w:rFonts w:ascii="KB금융 본문체 Light" w:eastAsia="KB금융 본문체 Light" w:hAnsi="KB금융 본문체 Light" w:hint="default"/>
        <w:i w:val="0"/>
      </w:rPr>
    </w:lvl>
    <w:lvl w:ilvl="6">
      <w:start w:val="1"/>
      <w:numFmt w:val="decimal"/>
      <w:lvlText w:val="%1.%2.%3.%4.%5.%6.%7"/>
      <w:lvlJc w:val="left"/>
      <w:pPr>
        <w:ind w:left="3240" w:hanging="1440"/>
      </w:pPr>
      <w:rPr>
        <w:rFonts w:ascii="KB금융 본문체 Light" w:eastAsia="KB금융 본문체 Light" w:hAnsi="KB금융 본문체 Light" w:hint="default"/>
        <w:i w:val="0"/>
      </w:rPr>
    </w:lvl>
    <w:lvl w:ilvl="7">
      <w:start w:val="1"/>
      <w:numFmt w:val="decimal"/>
      <w:lvlText w:val="%1.%2.%3.%4.%5.%6.%7.%8"/>
      <w:lvlJc w:val="left"/>
      <w:pPr>
        <w:ind w:left="3900" w:hanging="1800"/>
      </w:pPr>
      <w:rPr>
        <w:rFonts w:ascii="KB금융 본문체 Light" w:eastAsia="KB금융 본문체 Light" w:hAnsi="KB금융 본문체 Light" w:hint="default"/>
        <w:i w:val="0"/>
      </w:rPr>
    </w:lvl>
    <w:lvl w:ilvl="8">
      <w:start w:val="1"/>
      <w:numFmt w:val="decimal"/>
      <w:lvlText w:val="%1.%2.%3.%4.%5.%6.%7.%8.%9"/>
      <w:lvlJc w:val="left"/>
      <w:pPr>
        <w:ind w:left="4560" w:hanging="2160"/>
      </w:pPr>
      <w:rPr>
        <w:rFonts w:ascii="KB금융 본문체 Light" w:eastAsia="KB금융 본문체 Light" w:hAnsi="KB금융 본문체 Light" w:hint="default"/>
        <w:i w:val="0"/>
      </w:rPr>
    </w:lvl>
  </w:abstractNum>
  <w:abstractNum w:abstractNumId="22" w15:restartNumberingAfterBreak="0">
    <w:nsid w:val="61624B08"/>
    <w:multiLevelType w:val="multilevel"/>
    <w:tmpl w:val="5D667A22"/>
    <w:lvl w:ilvl="0">
      <w:start w:val="2"/>
      <w:numFmt w:val="decimal"/>
      <w:lvlText w:val="%1"/>
      <w:lvlJc w:val="left"/>
      <w:pPr>
        <w:ind w:left="525" w:hanging="525"/>
      </w:pPr>
      <w:rPr>
        <w:rFonts w:ascii="KB금융 본문체 Light" w:eastAsia="KB금융 본문체 Light" w:hAnsi="KB금융 본문체 Light" w:hint="default"/>
        <w:i w:val="0"/>
      </w:rPr>
    </w:lvl>
    <w:lvl w:ilvl="1">
      <w:start w:val="5"/>
      <w:numFmt w:val="decimal"/>
      <w:lvlText w:val="%1.%2"/>
      <w:lvlJc w:val="left"/>
      <w:pPr>
        <w:ind w:left="1020" w:hanging="720"/>
      </w:pPr>
      <w:rPr>
        <w:rFonts w:ascii="KB금융 본문체 Light" w:eastAsia="KB금융 본문체 Light" w:hAnsi="KB금융 본문체 Light" w:hint="default"/>
        <w:i w:val="0"/>
      </w:rPr>
    </w:lvl>
    <w:lvl w:ilvl="2">
      <w:start w:val="1"/>
      <w:numFmt w:val="decimal"/>
      <w:lvlText w:val="%1.%2.%3"/>
      <w:lvlJc w:val="left"/>
      <w:pPr>
        <w:ind w:left="1320" w:hanging="720"/>
      </w:pPr>
      <w:rPr>
        <w:rFonts w:ascii="KB금융 본문체 Light" w:eastAsia="KB금융 본문체 Light" w:hAnsi="KB금융 본문체 Light" w:hint="default"/>
        <w:i w:val="0"/>
      </w:rPr>
    </w:lvl>
    <w:lvl w:ilvl="3">
      <w:start w:val="1"/>
      <w:numFmt w:val="decimal"/>
      <w:lvlText w:val="%1.%2.%3.%4"/>
      <w:lvlJc w:val="left"/>
      <w:pPr>
        <w:ind w:left="1980" w:hanging="1080"/>
      </w:pPr>
      <w:rPr>
        <w:rFonts w:ascii="KB금융 본문체 Light" w:eastAsia="KB금융 본문체 Light" w:hAnsi="KB금융 본문체 Light" w:hint="default"/>
        <w:i w:val="0"/>
      </w:rPr>
    </w:lvl>
    <w:lvl w:ilvl="4">
      <w:start w:val="1"/>
      <w:numFmt w:val="decimal"/>
      <w:lvlText w:val="%1.%2.%3.%4.%5"/>
      <w:lvlJc w:val="left"/>
      <w:pPr>
        <w:ind w:left="2280" w:hanging="1080"/>
      </w:pPr>
      <w:rPr>
        <w:rFonts w:ascii="KB금융 본문체 Light" w:eastAsia="KB금융 본문체 Light" w:hAnsi="KB금융 본문체 Light" w:hint="default"/>
        <w:i w:val="0"/>
      </w:rPr>
    </w:lvl>
    <w:lvl w:ilvl="5">
      <w:start w:val="1"/>
      <w:numFmt w:val="decimal"/>
      <w:lvlText w:val="%1.%2.%3.%4.%5.%6"/>
      <w:lvlJc w:val="left"/>
      <w:pPr>
        <w:ind w:left="2940" w:hanging="1440"/>
      </w:pPr>
      <w:rPr>
        <w:rFonts w:ascii="KB금융 본문체 Light" w:eastAsia="KB금융 본문체 Light" w:hAnsi="KB금융 본문체 Light" w:hint="default"/>
        <w:i w:val="0"/>
      </w:rPr>
    </w:lvl>
    <w:lvl w:ilvl="6">
      <w:start w:val="1"/>
      <w:numFmt w:val="decimal"/>
      <w:lvlText w:val="%1.%2.%3.%4.%5.%6.%7"/>
      <w:lvlJc w:val="left"/>
      <w:pPr>
        <w:ind w:left="3600" w:hanging="1800"/>
      </w:pPr>
      <w:rPr>
        <w:rFonts w:ascii="KB금융 본문체 Light" w:eastAsia="KB금융 본문체 Light" w:hAnsi="KB금융 본문체 Light" w:hint="default"/>
        <w:i w:val="0"/>
      </w:rPr>
    </w:lvl>
    <w:lvl w:ilvl="7">
      <w:start w:val="1"/>
      <w:numFmt w:val="decimal"/>
      <w:lvlText w:val="%1.%2.%3.%4.%5.%6.%7.%8"/>
      <w:lvlJc w:val="left"/>
      <w:pPr>
        <w:ind w:left="3900" w:hanging="1800"/>
      </w:pPr>
      <w:rPr>
        <w:rFonts w:ascii="KB금융 본문체 Light" w:eastAsia="KB금융 본문체 Light" w:hAnsi="KB금융 본문체 Light" w:hint="default"/>
        <w:i w:val="0"/>
      </w:rPr>
    </w:lvl>
    <w:lvl w:ilvl="8">
      <w:start w:val="1"/>
      <w:numFmt w:val="decimal"/>
      <w:lvlText w:val="%1.%2.%3.%4.%5.%6.%7.%8.%9"/>
      <w:lvlJc w:val="left"/>
      <w:pPr>
        <w:ind w:left="4560" w:hanging="2160"/>
      </w:pPr>
      <w:rPr>
        <w:rFonts w:ascii="KB금융 본문체 Light" w:eastAsia="KB금융 본문체 Light" w:hAnsi="KB금융 본문체 Light" w:hint="default"/>
        <w:i w:val="0"/>
      </w:rPr>
    </w:lvl>
  </w:abstractNum>
  <w:abstractNum w:abstractNumId="23" w15:restartNumberingAfterBreak="0">
    <w:nsid w:val="64D924F3"/>
    <w:multiLevelType w:val="multilevel"/>
    <w:tmpl w:val="89F4E5A2"/>
    <w:lvl w:ilvl="0">
      <w:start w:val="4"/>
      <w:numFmt w:val="bullet"/>
      <w:lvlText w:val="-"/>
      <w:lvlJc w:val="left"/>
      <w:pPr>
        <w:ind w:left="800" w:hanging="400"/>
      </w:pPr>
      <w:rPr>
        <w:rFonts w:ascii="KB금융 본문체 Light" w:eastAsia="KB금융 본문체 Light" w:hAnsi="KB금융 본문체 Light" w:cs="Times New Roman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BE21A14"/>
    <w:multiLevelType w:val="hybridMultilevel"/>
    <w:tmpl w:val="693CBCCC"/>
    <w:lvl w:ilvl="0" w:tplc="75C8E89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ulim" w:hAnsi="Gulim" w:hint="default"/>
      </w:rPr>
    </w:lvl>
    <w:lvl w:ilvl="1" w:tplc="4F32BF7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Gulim" w:hAnsi="Gulim" w:hint="default"/>
      </w:rPr>
    </w:lvl>
    <w:lvl w:ilvl="2" w:tplc="B8D09E6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Gulim" w:hAnsi="Gulim" w:hint="default"/>
      </w:rPr>
    </w:lvl>
    <w:lvl w:ilvl="3" w:tplc="6738283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Gulim" w:hAnsi="Gulim" w:hint="default"/>
      </w:rPr>
    </w:lvl>
    <w:lvl w:ilvl="4" w:tplc="AF40D68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Gulim" w:hAnsi="Gulim" w:hint="default"/>
      </w:rPr>
    </w:lvl>
    <w:lvl w:ilvl="5" w:tplc="93188A9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Gulim" w:hAnsi="Gulim" w:hint="default"/>
      </w:rPr>
    </w:lvl>
    <w:lvl w:ilvl="6" w:tplc="6A0E29E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Gulim" w:hAnsi="Gulim" w:hint="default"/>
      </w:rPr>
    </w:lvl>
    <w:lvl w:ilvl="7" w:tplc="FBD48F6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Gulim" w:hAnsi="Gulim" w:hint="default"/>
      </w:rPr>
    </w:lvl>
    <w:lvl w:ilvl="8" w:tplc="411AD84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Gulim" w:hAnsi="Gulim" w:hint="default"/>
      </w:rPr>
    </w:lvl>
  </w:abstractNum>
  <w:abstractNum w:abstractNumId="25" w15:restartNumberingAfterBreak="0">
    <w:nsid w:val="77140FD8"/>
    <w:multiLevelType w:val="multilevel"/>
    <w:tmpl w:val="EF74E988"/>
    <w:lvl w:ilvl="0">
      <w:start w:val="2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50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00" w:hanging="2160"/>
      </w:pPr>
      <w:rPr>
        <w:rFonts w:hint="default"/>
      </w:rPr>
    </w:lvl>
  </w:abstractNum>
  <w:abstractNum w:abstractNumId="26" w15:restartNumberingAfterBreak="0">
    <w:nsid w:val="77CC172C"/>
    <w:multiLevelType w:val="multilevel"/>
    <w:tmpl w:val="44F8549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25659D"/>
    <w:multiLevelType w:val="hybridMultilevel"/>
    <w:tmpl w:val="E334E32A"/>
    <w:lvl w:ilvl="0" w:tplc="5674F64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ulim" w:hAnsi="Gulim" w:hint="default"/>
      </w:rPr>
    </w:lvl>
    <w:lvl w:ilvl="1" w:tplc="917A701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Gulim" w:hAnsi="Gulim" w:hint="default"/>
      </w:rPr>
    </w:lvl>
    <w:lvl w:ilvl="2" w:tplc="3DE84F7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Gulim" w:hAnsi="Gulim" w:hint="default"/>
      </w:rPr>
    </w:lvl>
    <w:lvl w:ilvl="3" w:tplc="DB5AB7F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Gulim" w:hAnsi="Gulim" w:hint="default"/>
      </w:rPr>
    </w:lvl>
    <w:lvl w:ilvl="4" w:tplc="911ECB6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Gulim" w:hAnsi="Gulim" w:hint="default"/>
      </w:rPr>
    </w:lvl>
    <w:lvl w:ilvl="5" w:tplc="C7A6ACD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Gulim" w:hAnsi="Gulim" w:hint="default"/>
      </w:rPr>
    </w:lvl>
    <w:lvl w:ilvl="6" w:tplc="E71E232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Gulim" w:hAnsi="Gulim" w:hint="default"/>
      </w:rPr>
    </w:lvl>
    <w:lvl w:ilvl="7" w:tplc="B570088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Gulim" w:hAnsi="Gulim" w:hint="default"/>
      </w:rPr>
    </w:lvl>
    <w:lvl w:ilvl="8" w:tplc="8F4E30E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Gulim" w:hAnsi="Gulim" w:hint="default"/>
      </w:rPr>
    </w:lvl>
  </w:abstractNum>
  <w:abstractNum w:abstractNumId="28" w15:restartNumberingAfterBreak="0">
    <w:nsid w:val="7BC75541"/>
    <w:multiLevelType w:val="singleLevel"/>
    <w:tmpl w:val="1D8603CE"/>
    <w:lvl w:ilvl="0">
      <w:start w:val="1"/>
      <w:numFmt w:val="bullet"/>
      <w:pStyle w:val="21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7FAA00CC"/>
    <w:multiLevelType w:val="singleLevel"/>
    <w:tmpl w:val="9F0646E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590334">
    <w:abstractNumId w:val="16"/>
  </w:num>
  <w:num w:numId="2" w16cid:durableId="251091687">
    <w:abstractNumId w:val="17"/>
  </w:num>
  <w:num w:numId="3" w16cid:durableId="891890618">
    <w:abstractNumId w:val="29"/>
  </w:num>
  <w:num w:numId="4" w16cid:durableId="169495015">
    <w:abstractNumId w:val="28"/>
  </w:num>
  <w:num w:numId="5" w16cid:durableId="1162039493">
    <w:abstractNumId w:val="5"/>
  </w:num>
  <w:num w:numId="6" w16cid:durableId="1246382433">
    <w:abstractNumId w:val="6"/>
  </w:num>
  <w:num w:numId="7" w16cid:durableId="1579709537">
    <w:abstractNumId w:val="9"/>
  </w:num>
  <w:num w:numId="8" w16cid:durableId="596404733">
    <w:abstractNumId w:val="9"/>
  </w:num>
  <w:num w:numId="9" w16cid:durableId="710105916">
    <w:abstractNumId w:val="9"/>
  </w:num>
  <w:num w:numId="10" w16cid:durableId="617878375">
    <w:abstractNumId w:val="9"/>
  </w:num>
  <w:num w:numId="11" w16cid:durableId="1971010110">
    <w:abstractNumId w:val="7"/>
  </w:num>
  <w:num w:numId="12" w16cid:durableId="565843574">
    <w:abstractNumId w:val="15"/>
  </w:num>
  <w:num w:numId="13" w16cid:durableId="2007396905">
    <w:abstractNumId w:val="12"/>
  </w:num>
  <w:num w:numId="14" w16cid:durableId="392853546">
    <w:abstractNumId w:val="1"/>
  </w:num>
  <w:num w:numId="15" w16cid:durableId="1269973926">
    <w:abstractNumId w:val="0"/>
  </w:num>
  <w:num w:numId="16" w16cid:durableId="1638680975">
    <w:abstractNumId w:val="3"/>
  </w:num>
  <w:num w:numId="17" w16cid:durableId="653333226">
    <w:abstractNumId w:val="4"/>
  </w:num>
  <w:num w:numId="18" w16cid:durableId="1044600749">
    <w:abstractNumId w:val="13"/>
  </w:num>
  <w:num w:numId="19" w16cid:durableId="2134320231">
    <w:abstractNumId w:val="18"/>
  </w:num>
  <w:num w:numId="20" w16cid:durableId="1221287349">
    <w:abstractNumId w:val="11"/>
  </w:num>
  <w:num w:numId="21" w16cid:durableId="740517607">
    <w:abstractNumId w:val="14"/>
  </w:num>
  <w:num w:numId="22" w16cid:durableId="1914269614">
    <w:abstractNumId w:val="25"/>
  </w:num>
  <w:num w:numId="23" w16cid:durableId="1309436202">
    <w:abstractNumId w:val="6"/>
  </w:num>
  <w:num w:numId="24" w16cid:durableId="449789916">
    <w:abstractNumId w:val="6"/>
  </w:num>
  <w:num w:numId="25" w16cid:durableId="1053696058">
    <w:abstractNumId w:val="20"/>
  </w:num>
  <w:num w:numId="26" w16cid:durableId="1926986443">
    <w:abstractNumId w:val="26"/>
  </w:num>
  <w:num w:numId="27" w16cid:durableId="395057966">
    <w:abstractNumId w:val="27"/>
  </w:num>
  <w:num w:numId="28" w16cid:durableId="1681854698">
    <w:abstractNumId w:val="24"/>
  </w:num>
  <w:num w:numId="29" w16cid:durableId="1381007339">
    <w:abstractNumId w:val="10"/>
  </w:num>
  <w:num w:numId="30" w16cid:durableId="200632128">
    <w:abstractNumId w:val="19"/>
  </w:num>
  <w:num w:numId="31" w16cid:durableId="2014839890">
    <w:abstractNumId w:val="21"/>
  </w:num>
  <w:num w:numId="32" w16cid:durableId="2140296802">
    <w:abstractNumId w:val="22"/>
  </w:num>
  <w:num w:numId="33" w16cid:durableId="235895535">
    <w:abstractNumId w:val="2"/>
  </w:num>
  <w:num w:numId="34" w16cid:durableId="778181965">
    <w:abstractNumId w:val="23"/>
  </w:num>
  <w:num w:numId="35" w16cid:durableId="337470336">
    <w:abstractNumId w:val="8"/>
  </w:num>
  <w:num w:numId="36" w16cid:durableId="1509364019">
    <w:abstractNumId w:val="13"/>
  </w:num>
  <w:num w:numId="37" w16cid:durableId="1326133170">
    <w:abstractNumId w:val="6"/>
  </w:num>
  <w:num w:numId="38" w16cid:durableId="969165463">
    <w:abstractNumId w:val="1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dataType w:val="textFile"/>
    <w:activeRecord w:val="-1"/>
  </w:mailMerge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380929" style="mso-width-relative:margin;mso-height-relative:margin;v-text-anchor:middle" fillcolor="#f2f2f2" strokecolor="none [2412]">
      <v:fill color="#f2f2f2"/>
      <v:stroke color="none [2412]"/>
      <v:textbox inset="0,0,0,0"/>
      <o:colormenu v:ext="edit" fillcolor="none [661]" strokecolor="none [1612]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6C5"/>
    <w:rsid w:val="0000190A"/>
    <w:rsid w:val="0000307F"/>
    <w:rsid w:val="000032DF"/>
    <w:rsid w:val="00003B3C"/>
    <w:rsid w:val="00004158"/>
    <w:rsid w:val="00005B80"/>
    <w:rsid w:val="00005FBF"/>
    <w:rsid w:val="000067F3"/>
    <w:rsid w:val="0001060E"/>
    <w:rsid w:val="00010741"/>
    <w:rsid w:val="000107EC"/>
    <w:rsid w:val="00010DC3"/>
    <w:rsid w:val="000114D5"/>
    <w:rsid w:val="000117BB"/>
    <w:rsid w:val="00011C98"/>
    <w:rsid w:val="00013881"/>
    <w:rsid w:val="00013FAA"/>
    <w:rsid w:val="000146C3"/>
    <w:rsid w:val="0001545B"/>
    <w:rsid w:val="00015D31"/>
    <w:rsid w:val="00016196"/>
    <w:rsid w:val="00016945"/>
    <w:rsid w:val="00016F2D"/>
    <w:rsid w:val="00017CCB"/>
    <w:rsid w:val="00020B19"/>
    <w:rsid w:val="00020E4E"/>
    <w:rsid w:val="00020E90"/>
    <w:rsid w:val="00020F4A"/>
    <w:rsid w:val="00021A71"/>
    <w:rsid w:val="00022A0B"/>
    <w:rsid w:val="00022E3F"/>
    <w:rsid w:val="00022F8B"/>
    <w:rsid w:val="00023011"/>
    <w:rsid w:val="00023347"/>
    <w:rsid w:val="00024E83"/>
    <w:rsid w:val="00027D97"/>
    <w:rsid w:val="00027E49"/>
    <w:rsid w:val="00030F44"/>
    <w:rsid w:val="00033D23"/>
    <w:rsid w:val="00034204"/>
    <w:rsid w:val="000343DC"/>
    <w:rsid w:val="000354D7"/>
    <w:rsid w:val="00035C70"/>
    <w:rsid w:val="00035D5C"/>
    <w:rsid w:val="00036065"/>
    <w:rsid w:val="0003656B"/>
    <w:rsid w:val="00036B06"/>
    <w:rsid w:val="00037027"/>
    <w:rsid w:val="00037097"/>
    <w:rsid w:val="0003715E"/>
    <w:rsid w:val="000372F6"/>
    <w:rsid w:val="00037580"/>
    <w:rsid w:val="000409A5"/>
    <w:rsid w:val="0004135B"/>
    <w:rsid w:val="0004195B"/>
    <w:rsid w:val="00042208"/>
    <w:rsid w:val="0004252C"/>
    <w:rsid w:val="00043D03"/>
    <w:rsid w:val="000444F5"/>
    <w:rsid w:val="00044A15"/>
    <w:rsid w:val="000460D8"/>
    <w:rsid w:val="000466B3"/>
    <w:rsid w:val="00047413"/>
    <w:rsid w:val="000475C9"/>
    <w:rsid w:val="00047A3D"/>
    <w:rsid w:val="00047BBA"/>
    <w:rsid w:val="000505FE"/>
    <w:rsid w:val="0005196C"/>
    <w:rsid w:val="00051B0A"/>
    <w:rsid w:val="00052712"/>
    <w:rsid w:val="0005289B"/>
    <w:rsid w:val="00052B47"/>
    <w:rsid w:val="00053767"/>
    <w:rsid w:val="00054155"/>
    <w:rsid w:val="00055ACB"/>
    <w:rsid w:val="00056876"/>
    <w:rsid w:val="00056C27"/>
    <w:rsid w:val="00056EE0"/>
    <w:rsid w:val="000571D9"/>
    <w:rsid w:val="000571E4"/>
    <w:rsid w:val="00060471"/>
    <w:rsid w:val="0006049A"/>
    <w:rsid w:val="00060A39"/>
    <w:rsid w:val="00061108"/>
    <w:rsid w:val="0006298E"/>
    <w:rsid w:val="00062E5B"/>
    <w:rsid w:val="00063B23"/>
    <w:rsid w:val="00063D7D"/>
    <w:rsid w:val="00064619"/>
    <w:rsid w:val="000655BE"/>
    <w:rsid w:val="00066514"/>
    <w:rsid w:val="0006713B"/>
    <w:rsid w:val="00067FE3"/>
    <w:rsid w:val="00070268"/>
    <w:rsid w:val="00070475"/>
    <w:rsid w:val="0007080C"/>
    <w:rsid w:val="0007140B"/>
    <w:rsid w:val="00072228"/>
    <w:rsid w:val="00072984"/>
    <w:rsid w:val="000734A9"/>
    <w:rsid w:val="0007420E"/>
    <w:rsid w:val="00074F06"/>
    <w:rsid w:val="00075DCF"/>
    <w:rsid w:val="00076026"/>
    <w:rsid w:val="0007648B"/>
    <w:rsid w:val="00076C6E"/>
    <w:rsid w:val="00077CD8"/>
    <w:rsid w:val="00077E62"/>
    <w:rsid w:val="000803CF"/>
    <w:rsid w:val="00080D4F"/>
    <w:rsid w:val="0008110D"/>
    <w:rsid w:val="000818C1"/>
    <w:rsid w:val="00081FB2"/>
    <w:rsid w:val="0008210A"/>
    <w:rsid w:val="00082797"/>
    <w:rsid w:val="000834AA"/>
    <w:rsid w:val="00083549"/>
    <w:rsid w:val="00083781"/>
    <w:rsid w:val="00083B40"/>
    <w:rsid w:val="00085842"/>
    <w:rsid w:val="00085AD9"/>
    <w:rsid w:val="00086205"/>
    <w:rsid w:val="00086EBC"/>
    <w:rsid w:val="00086F2C"/>
    <w:rsid w:val="00087FB2"/>
    <w:rsid w:val="0009021B"/>
    <w:rsid w:val="0009025B"/>
    <w:rsid w:val="00090BC2"/>
    <w:rsid w:val="00091D09"/>
    <w:rsid w:val="00092759"/>
    <w:rsid w:val="00093E4E"/>
    <w:rsid w:val="00094AC0"/>
    <w:rsid w:val="000961E5"/>
    <w:rsid w:val="000962C6"/>
    <w:rsid w:val="000973CE"/>
    <w:rsid w:val="00097460"/>
    <w:rsid w:val="00097C59"/>
    <w:rsid w:val="000A030D"/>
    <w:rsid w:val="000A0482"/>
    <w:rsid w:val="000A0575"/>
    <w:rsid w:val="000A062A"/>
    <w:rsid w:val="000A0AE6"/>
    <w:rsid w:val="000A0E8E"/>
    <w:rsid w:val="000A0F9F"/>
    <w:rsid w:val="000A14D2"/>
    <w:rsid w:val="000A16D0"/>
    <w:rsid w:val="000A190D"/>
    <w:rsid w:val="000A1FA0"/>
    <w:rsid w:val="000A2690"/>
    <w:rsid w:val="000A27CF"/>
    <w:rsid w:val="000A4675"/>
    <w:rsid w:val="000A49AA"/>
    <w:rsid w:val="000A4F6C"/>
    <w:rsid w:val="000A5641"/>
    <w:rsid w:val="000A5AA3"/>
    <w:rsid w:val="000A5EAF"/>
    <w:rsid w:val="000B0002"/>
    <w:rsid w:val="000B1911"/>
    <w:rsid w:val="000B2B44"/>
    <w:rsid w:val="000B2DC6"/>
    <w:rsid w:val="000B364C"/>
    <w:rsid w:val="000B39CC"/>
    <w:rsid w:val="000B3C64"/>
    <w:rsid w:val="000B4506"/>
    <w:rsid w:val="000B625C"/>
    <w:rsid w:val="000B637C"/>
    <w:rsid w:val="000B6585"/>
    <w:rsid w:val="000B7186"/>
    <w:rsid w:val="000B7B09"/>
    <w:rsid w:val="000C10E0"/>
    <w:rsid w:val="000C155C"/>
    <w:rsid w:val="000C1656"/>
    <w:rsid w:val="000C1C7A"/>
    <w:rsid w:val="000C2136"/>
    <w:rsid w:val="000C24B9"/>
    <w:rsid w:val="000C254E"/>
    <w:rsid w:val="000C2E9D"/>
    <w:rsid w:val="000C3113"/>
    <w:rsid w:val="000C35F5"/>
    <w:rsid w:val="000C432A"/>
    <w:rsid w:val="000C4A19"/>
    <w:rsid w:val="000C566A"/>
    <w:rsid w:val="000C64BF"/>
    <w:rsid w:val="000C71E8"/>
    <w:rsid w:val="000D10B4"/>
    <w:rsid w:val="000D24A7"/>
    <w:rsid w:val="000D273D"/>
    <w:rsid w:val="000D28A5"/>
    <w:rsid w:val="000D28F8"/>
    <w:rsid w:val="000D312C"/>
    <w:rsid w:val="000D374E"/>
    <w:rsid w:val="000D3D45"/>
    <w:rsid w:val="000D4279"/>
    <w:rsid w:val="000D4600"/>
    <w:rsid w:val="000D4DC8"/>
    <w:rsid w:val="000D555B"/>
    <w:rsid w:val="000D6369"/>
    <w:rsid w:val="000D689D"/>
    <w:rsid w:val="000D6A3E"/>
    <w:rsid w:val="000D6CA2"/>
    <w:rsid w:val="000D6CE2"/>
    <w:rsid w:val="000D7A24"/>
    <w:rsid w:val="000D7F37"/>
    <w:rsid w:val="000E0FC7"/>
    <w:rsid w:val="000E12EA"/>
    <w:rsid w:val="000E1530"/>
    <w:rsid w:val="000E16E2"/>
    <w:rsid w:val="000E1BA9"/>
    <w:rsid w:val="000E2280"/>
    <w:rsid w:val="000E34D4"/>
    <w:rsid w:val="000E41F4"/>
    <w:rsid w:val="000E52C3"/>
    <w:rsid w:val="000E5343"/>
    <w:rsid w:val="000E57D4"/>
    <w:rsid w:val="000E58B8"/>
    <w:rsid w:val="000E6627"/>
    <w:rsid w:val="000E7003"/>
    <w:rsid w:val="000F0ADA"/>
    <w:rsid w:val="000F2744"/>
    <w:rsid w:val="000F28F0"/>
    <w:rsid w:val="000F2BB9"/>
    <w:rsid w:val="000F30DA"/>
    <w:rsid w:val="000F3F09"/>
    <w:rsid w:val="000F4629"/>
    <w:rsid w:val="000F564D"/>
    <w:rsid w:val="000F5CE9"/>
    <w:rsid w:val="000F7163"/>
    <w:rsid w:val="000F7199"/>
    <w:rsid w:val="000F7793"/>
    <w:rsid w:val="0010066B"/>
    <w:rsid w:val="00100CE1"/>
    <w:rsid w:val="00101554"/>
    <w:rsid w:val="00101806"/>
    <w:rsid w:val="001021BE"/>
    <w:rsid w:val="00102E33"/>
    <w:rsid w:val="0010539E"/>
    <w:rsid w:val="00105409"/>
    <w:rsid w:val="00105B46"/>
    <w:rsid w:val="00105EC0"/>
    <w:rsid w:val="00106374"/>
    <w:rsid w:val="00111807"/>
    <w:rsid w:val="00111B8C"/>
    <w:rsid w:val="001128EC"/>
    <w:rsid w:val="00113D5E"/>
    <w:rsid w:val="00115003"/>
    <w:rsid w:val="00116366"/>
    <w:rsid w:val="00117546"/>
    <w:rsid w:val="00117CA6"/>
    <w:rsid w:val="00120D05"/>
    <w:rsid w:val="0012134C"/>
    <w:rsid w:val="00121882"/>
    <w:rsid w:val="00121B75"/>
    <w:rsid w:val="00122396"/>
    <w:rsid w:val="001227AB"/>
    <w:rsid w:val="00123D48"/>
    <w:rsid w:val="0012427B"/>
    <w:rsid w:val="001247C6"/>
    <w:rsid w:val="00124C30"/>
    <w:rsid w:val="00125528"/>
    <w:rsid w:val="00126287"/>
    <w:rsid w:val="00126842"/>
    <w:rsid w:val="00126BED"/>
    <w:rsid w:val="00127E99"/>
    <w:rsid w:val="00127FE2"/>
    <w:rsid w:val="001304B1"/>
    <w:rsid w:val="0013054A"/>
    <w:rsid w:val="00130A27"/>
    <w:rsid w:val="00130C07"/>
    <w:rsid w:val="00131042"/>
    <w:rsid w:val="00132E9A"/>
    <w:rsid w:val="00133111"/>
    <w:rsid w:val="001335D6"/>
    <w:rsid w:val="00133A61"/>
    <w:rsid w:val="00134991"/>
    <w:rsid w:val="0013533C"/>
    <w:rsid w:val="00136A61"/>
    <w:rsid w:val="00136EA7"/>
    <w:rsid w:val="00140773"/>
    <w:rsid w:val="00142751"/>
    <w:rsid w:val="00142755"/>
    <w:rsid w:val="00142D75"/>
    <w:rsid w:val="001436C1"/>
    <w:rsid w:val="00145082"/>
    <w:rsid w:val="00145464"/>
    <w:rsid w:val="001459BD"/>
    <w:rsid w:val="00145BBB"/>
    <w:rsid w:val="00145BF3"/>
    <w:rsid w:val="001460F7"/>
    <w:rsid w:val="001461BB"/>
    <w:rsid w:val="0014705B"/>
    <w:rsid w:val="001475F7"/>
    <w:rsid w:val="001479AA"/>
    <w:rsid w:val="00147BE0"/>
    <w:rsid w:val="00147F6F"/>
    <w:rsid w:val="00151A7E"/>
    <w:rsid w:val="00151C1D"/>
    <w:rsid w:val="00151EDD"/>
    <w:rsid w:val="00153DA7"/>
    <w:rsid w:val="001549F7"/>
    <w:rsid w:val="00154F07"/>
    <w:rsid w:val="001566E9"/>
    <w:rsid w:val="00156FF1"/>
    <w:rsid w:val="001570E4"/>
    <w:rsid w:val="0015747E"/>
    <w:rsid w:val="00160B92"/>
    <w:rsid w:val="001616F5"/>
    <w:rsid w:val="001623B8"/>
    <w:rsid w:val="001628D0"/>
    <w:rsid w:val="00162F5B"/>
    <w:rsid w:val="00163102"/>
    <w:rsid w:val="00163E15"/>
    <w:rsid w:val="00164802"/>
    <w:rsid w:val="00164CDF"/>
    <w:rsid w:val="00164F4F"/>
    <w:rsid w:val="00165888"/>
    <w:rsid w:val="00166CD0"/>
    <w:rsid w:val="00167139"/>
    <w:rsid w:val="001706D9"/>
    <w:rsid w:val="001737B1"/>
    <w:rsid w:val="00173CE2"/>
    <w:rsid w:val="00174170"/>
    <w:rsid w:val="00174546"/>
    <w:rsid w:val="0017484F"/>
    <w:rsid w:val="00174E3B"/>
    <w:rsid w:val="0017608C"/>
    <w:rsid w:val="00176097"/>
    <w:rsid w:val="001800EF"/>
    <w:rsid w:val="0018015D"/>
    <w:rsid w:val="00180F26"/>
    <w:rsid w:val="00180F80"/>
    <w:rsid w:val="00181061"/>
    <w:rsid w:val="0018121D"/>
    <w:rsid w:val="00181E66"/>
    <w:rsid w:val="0018350F"/>
    <w:rsid w:val="00183B77"/>
    <w:rsid w:val="00185DDB"/>
    <w:rsid w:val="001866DC"/>
    <w:rsid w:val="00187669"/>
    <w:rsid w:val="00187B99"/>
    <w:rsid w:val="00187DD5"/>
    <w:rsid w:val="00187E9E"/>
    <w:rsid w:val="00191C66"/>
    <w:rsid w:val="00191F12"/>
    <w:rsid w:val="0019264D"/>
    <w:rsid w:val="00193DF8"/>
    <w:rsid w:val="001963F0"/>
    <w:rsid w:val="001A0E61"/>
    <w:rsid w:val="001A2AFA"/>
    <w:rsid w:val="001A2EFD"/>
    <w:rsid w:val="001A3D3E"/>
    <w:rsid w:val="001A45F4"/>
    <w:rsid w:val="001A4EAC"/>
    <w:rsid w:val="001A5081"/>
    <w:rsid w:val="001A55BC"/>
    <w:rsid w:val="001A5883"/>
    <w:rsid w:val="001A5B65"/>
    <w:rsid w:val="001A61B9"/>
    <w:rsid w:val="001A682D"/>
    <w:rsid w:val="001A76A7"/>
    <w:rsid w:val="001A7AB5"/>
    <w:rsid w:val="001B1352"/>
    <w:rsid w:val="001B2145"/>
    <w:rsid w:val="001B22CC"/>
    <w:rsid w:val="001B3EE4"/>
    <w:rsid w:val="001B4A21"/>
    <w:rsid w:val="001B547A"/>
    <w:rsid w:val="001B5E3B"/>
    <w:rsid w:val="001B5E7D"/>
    <w:rsid w:val="001B5E82"/>
    <w:rsid w:val="001C170A"/>
    <w:rsid w:val="001C1A9B"/>
    <w:rsid w:val="001C4468"/>
    <w:rsid w:val="001C6103"/>
    <w:rsid w:val="001C64B7"/>
    <w:rsid w:val="001C651F"/>
    <w:rsid w:val="001C752B"/>
    <w:rsid w:val="001D162C"/>
    <w:rsid w:val="001D365E"/>
    <w:rsid w:val="001D3A46"/>
    <w:rsid w:val="001D478B"/>
    <w:rsid w:val="001D4E4B"/>
    <w:rsid w:val="001D5471"/>
    <w:rsid w:val="001D56CD"/>
    <w:rsid w:val="001D5A44"/>
    <w:rsid w:val="001D6590"/>
    <w:rsid w:val="001D6FFD"/>
    <w:rsid w:val="001D7A11"/>
    <w:rsid w:val="001D7E06"/>
    <w:rsid w:val="001E0703"/>
    <w:rsid w:val="001E0996"/>
    <w:rsid w:val="001E0B61"/>
    <w:rsid w:val="001E10B5"/>
    <w:rsid w:val="001E1915"/>
    <w:rsid w:val="001E1B8C"/>
    <w:rsid w:val="001E1DBE"/>
    <w:rsid w:val="001E34B7"/>
    <w:rsid w:val="001E3A0F"/>
    <w:rsid w:val="001E4DDA"/>
    <w:rsid w:val="001E638F"/>
    <w:rsid w:val="001E678B"/>
    <w:rsid w:val="001E67EA"/>
    <w:rsid w:val="001E7185"/>
    <w:rsid w:val="001E7689"/>
    <w:rsid w:val="001F10B4"/>
    <w:rsid w:val="001F16A2"/>
    <w:rsid w:val="001F192C"/>
    <w:rsid w:val="001F2412"/>
    <w:rsid w:val="001F34C5"/>
    <w:rsid w:val="001F3BC1"/>
    <w:rsid w:val="001F4D03"/>
    <w:rsid w:val="001F576C"/>
    <w:rsid w:val="001F57B0"/>
    <w:rsid w:val="001F5DC5"/>
    <w:rsid w:val="001F6923"/>
    <w:rsid w:val="001F6C45"/>
    <w:rsid w:val="001F6F2D"/>
    <w:rsid w:val="001F72E5"/>
    <w:rsid w:val="0020002D"/>
    <w:rsid w:val="0020194C"/>
    <w:rsid w:val="00201B2C"/>
    <w:rsid w:val="00201BB6"/>
    <w:rsid w:val="00202308"/>
    <w:rsid w:val="00202AFC"/>
    <w:rsid w:val="00202C4E"/>
    <w:rsid w:val="0020385C"/>
    <w:rsid w:val="00203BBA"/>
    <w:rsid w:val="00203E13"/>
    <w:rsid w:val="002042B8"/>
    <w:rsid w:val="00204A21"/>
    <w:rsid w:val="00205059"/>
    <w:rsid w:val="00205642"/>
    <w:rsid w:val="00205651"/>
    <w:rsid w:val="00205F12"/>
    <w:rsid w:val="00206B82"/>
    <w:rsid w:val="002070B0"/>
    <w:rsid w:val="00207C60"/>
    <w:rsid w:val="00207E73"/>
    <w:rsid w:val="00210127"/>
    <w:rsid w:val="002108D2"/>
    <w:rsid w:val="00210CB2"/>
    <w:rsid w:val="00210FE7"/>
    <w:rsid w:val="00211402"/>
    <w:rsid w:val="00211608"/>
    <w:rsid w:val="00212A56"/>
    <w:rsid w:val="002132C3"/>
    <w:rsid w:val="002133C2"/>
    <w:rsid w:val="00214A87"/>
    <w:rsid w:val="002155B1"/>
    <w:rsid w:val="002155E3"/>
    <w:rsid w:val="00215B95"/>
    <w:rsid w:val="00216308"/>
    <w:rsid w:val="00217410"/>
    <w:rsid w:val="002202C5"/>
    <w:rsid w:val="0022059F"/>
    <w:rsid w:val="00220AE9"/>
    <w:rsid w:val="00221283"/>
    <w:rsid w:val="00221973"/>
    <w:rsid w:val="00221EC2"/>
    <w:rsid w:val="002223A2"/>
    <w:rsid w:val="00223386"/>
    <w:rsid w:val="00223F0F"/>
    <w:rsid w:val="00224C17"/>
    <w:rsid w:val="00226ADE"/>
    <w:rsid w:val="0023066B"/>
    <w:rsid w:val="002316A9"/>
    <w:rsid w:val="0023182E"/>
    <w:rsid w:val="00232A55"/>
    <w:rsid w:val="00232A9D"/>
    <w:rsid w:val="00233AF5"/>
    <w:rsid w:val="00233F46"/>
    <w:rsid w:val="00234AC2"/>
    <w:rsid w:val="00234AF0"/>
    <w:rsid w:val="00234E65"/>
    <w:rsid w:val="00236B3A"/>
    <w:rsid w:val="00237B2F"/>
    <w:rsid w:val="00240B0B"/>
    <w:rsid w:val="00242258"/>
    <w:rsid w:val="002433DE"/>
    <w:rsid w:val="00243551"/>
    <w:rsid w:val="00243B81"/>
    <w:rsid w:val="00244A1F"/>
    <w:rsid w:val="00244F53"/>
    <w:rsid w:val="00245937"/>
    <w:rsid w:val="002469AF"/>
    <w:rsid w:val="00246C4C"/>
    <w:rsid w:val="00246DAA"/>
    <w:rsid w:val="0024753E"/>
    <w:rsid w:val="00247730"/>
    <w:rsid w:val="00252C84"/>
    <w:rsid w:val="00254655"/>
    <w:rsid w:val="002556EE"/>
    <w:rsid w:val="0025714D"/>
    <w:rsid w:val="002573E0"/>
    <w:rsid w:val="00260558"/>
    <w:rsid w:val="002608B6"/>
    <w:rsid w:val="00261007"/>
    <w:rsid w:val="00261873"/>
    <w:rsid w:val="002628B9"/>
    <w:rsid w:val="0026320F"/>
    <w:rsid w:val="00263E94"/>
    <w:rsid w:val="00265A0F"/>
    <w:rsid w:val="00265D4F"/>
    <w:rsid w:val="002664CF"/>
    <w:rsid w:val="00266FCC"/>
    <w:rsid w:val="00266FEB"/>
    <w:rsid w:val="00267022"/>
    <w:rsid w:val="002672D0"/>
    <w:rsid w:val="002676C5"/>
    <w:rsid w:val="00267C05"/>
    <w:rsid w:val="00267E8E"/>
    <w:rsid w:val="00270017"/>
    <w:rsid w:val="00270180"/>
    <w:rsid w:val="00270554"/>
    <w:rsid w:val="0027093F"/>
    <w:rsid w:val="00271252"/>
    <w:rsid w:val="002721F2"/>
    <w:rsid w:val="00272BC4"/>
    <w:rsid w:val="00272CAF"/>
    <w:rsid w:val="002742E3"/>
    <w:rsid w:val="002745F8"/>
    <w:rsid w:val="00274AEC"/>
    <w:rsid w:val="00274FC0"/>
    <w:rsid w:val="002763CF"/>
    <w:rsid w:val="00276A29"/>
    <w:rsid w:val="00277804"/>
    <w:rsid w:val="00277E3C"/>
    <w:rsid w:val="002802D1"/>
    <w:rsid w:val="00281765"/>
    <w:rsid w:val="00281882"/>
    <w:rsid w:val="00281F8A"/>
    <w:rsid w:val="002824AD"/>
    <w:rsid w:val="00282BC9"/>
    <w:rsid w:val="00282DC4"/>
    <w:rsid w:val="00284044"/>
    <w:rsid w:val="00284CA7"/>
    <w:rsid w:val="00284E88"/>
    <w:rsid w:val="00284F79"/>
    <w:rsid w:val="002852E2"/>
    <w:rsid w:val="00285845"/>
    <w:rsid w:val="00285A12"/>
    <w:rsid w:val="00286191"/>
    <w:rsid w:val="0028702D"/>
    <w:rsid w:val="002877FF"/>
    <w:rsid w:val="002878B5"/>
    <w:rsid w:val="00287961"/>
    <w:rsid w:val="00287EC0"/>
    <w:rsid w:val="0029100F"/>
    <w:rsid w:val="00291891"/>
    <w:rsid w:val="00292035"/>
    <w:rsid w:val="002926BC"/>
    <w:rsid w:val="0029387F"/>
    <w:rsid w:val="00293EDD"/>
    <w:rsid w:val="00294186"/>
    <w:rsid w:val="0029473F"/>
    <w:rsid w:val="00294E92"/>
    <w:rsid w:val="00295D5F"/>
    <w:rsid w:val="00295E10"/>
    <w:rsid w:val="00297CAC"/>
    <w:rsid w:val="002A0DF7"/>
    <w:rsid w:val="002A113F"/>
    <w:rsid w:val="002A34D0"/>
    <w:rsid w:val="002A4780"/>
    <w:rsid w:val="002A5311"/>
    <w:rsid w:val="002A6182"/>
    <w:rsid w:val="002A6E94"/>
    <w:rsid w:val="002A74CE"/>
    <w:rsid w:val="002A7FA9"/>
    <w:rsid w:val="002B0598"/>
    <w:rsid w:val="002B07A2"/>
    <w:rsid w:val="002B093D"/>
    <w:rsid w:val="002B0DCE"/>
    <w:rsid w:val="002B264C"/>
    <w:rsid w:val="002B30EB"/>
    <w:rsid w:val="002B3150"/>
    <w:rsid w:val="002B3AB9"/>
    <w:rsid w:val="002B501B"/>
    <w:rsid w:val="002B5070"/>
    <w:rsid w:val="002B5179"/>
    <w:rsid w:val="002B60DA"/>
    <w:rsid w:val="002B63CB"/>
    <w:rsid w:val="002B6E3E"/>
    <w:rsid w:val="002B78BC"/>
    <w:rsid w:val="002B7E46"/>
    <w:rsid w:val="002C0F47"/>
    <w:rsid w:val="002C1DEA"/>
    <w:rsid w:val="002C347D"/>
    <w:rsid w:val="002C35AF"/>
    <w:rsid w:val="002C365D"/>
    <w:rsid w:val="002C4188"/>
    <w:rsid w:val="002C445E"/>
    <w:rsid w:val="002C59A5"/>
    <w:rsid w:val="002C5CC4"/>
    <w:rsid w:val="002C6115"/>
    <w:rsid w:val="002C6851"/>
    <w:rsid w:val="002C71F0"/>
    <w:rsid w:val="002C7974"/>
    <w:rsid w:val="002C7981"/>
    <w:rsid w:val="002C7C9A"/>
    <w:rsid w:val="002D0701"/>
    <w:rsid w:val="002D07B2"/>
    <w:rsid w:val="002D088D"/>
    <w:rsid w:val="002D1D1C"/>
    <w:rsid w:val="002D30B2"/>
    <w:rsid w:val="002D328F"/>
    <w:rsid w:val="002D39C6"/>
    <w:rsid w:val="002D3AB1"/>
    <w:rsid w:val="002D3DE2"/>
    <w:rsid w:val="002D473D"/>
    <w:rsid w:val="002D491C"/>
    <w:rsid w:val="002D7520"/>
    <w:rsid w:val="002D7FC0"/>
    <w:rsid w:val="002E00F3"/>
    <w:rsid w:val="002E0817"/>
    <w:rsid w:val="002E08B4"/>
    <w:rsid w:val="002E1980"/>
    <w:rsid w:val="002E1C16"/>
    <w:rsid w:val="002E1E25"/>
    <w:rsid w:val="002E322D"/>
    <w:rsid w:val="002E39B9"/>
    <w:rsid w:val="002E5F12"/>
    <w:rsid w:val="002E604E"/>
    <w:rsid w:val="002E6306"/>
    <w:rsid w:val="002E64F2"/>
    <w:rsid w:val="002E6602"/>
    <w:rsid w:val="002E6DA6"/>
    <w:rsid w:val="002E75A4"/>
    <w:rsid w:val="002F013A"/>
    <w:rsid w:val="002F243B"/>
    <w:rsid w:val="002F2E69"/>
    <w:rsid w:val="002F3639"/>
    <w:rsid w:val="002F36AD"/>
    <w:rsid w:val="002F3A43"/>
    <w:rsid w:val="002F4681"/>
    <w:rsid w:val="002F4A26"/>
    <w:rsid w:val="002F57DA"/>
    <w:rsid w:val="002F5AC5"/>
    <w:rsid w:val="002F5E7D"/>
    <w:rsid w:val="002F6021"/>
    <w:rsid w:val="003000C4"/>
    <w:rsid w:val="00300BD9"/>
    <w:rsid w:val="00302993"/>
    <w:rsid w:val="00302AA4"/>
    <w:rsid w:val="00304179"/>
    <w:rsid w:val="00304962"/>
    <w:rsid w:val="00305016"/>
    <w:rsid w:val="00306893"/>
    <w:rsid w:val="003069BD"/>
    <w:rsid w:val="00307D13"/>
    <w:rsid w:val="00311B5A"/>
    <w:rsid w:val="00314542"/>
    <w:rsid w:val="00315A3A"/>
    <w:rsid w:val="0031738D"/>
    <w:rsid w:val="003173EE"/>
    <w:rsid w:val="00320B9B"/>
    <w:rsid w:val="003213A7"/>
    <w:rsid w:val="00321A29"/>
    <w:rsid w:val="00321EAA"/>
    <w:rsid w:val="003223E7"/>
    <w:rsid w:val="00323163"/>
    <w:rsid w:val="00326888"/>
    <w:rsid w:val="00326CA0"/>
    <w:rsid w:val="0033024C"/>
    <w:rsid w:val="003341F9"/>
    <w:rsid w:val="00334478"/>
    <w:rsid w:val="00334B23"/>
    <w:rsid w:val="0033525D"/>
    <w:rsid w:val="0033541A"/>
    <w:rsid w:val="00335F7A"/>
    <w:rsid w:val="00335FF3"/>
    <w:rsid w:val="003373EB"/>
    <w:rsid w:val="003375BC"/>
    <w:rsid w:val="0033775C"/>
    <w:rsid w:val="003377ED"/>
    <w:rsid w:val="00337BA0"/>
    <w:rsid w:val="00337D43"/>
    <w:rsid w:val="00337D84"/>
    <w:rsid w:val="00342A09"/>
    <w:rsid w:val="0034317B"/>
    <w:rsid w:val="003434AD"/>
    <w:rsid w:val="00344228"/>
    <w:rsid w:val="00344463"/>
    <w:rsid w:val="00344E79"/>
    <w:rsid w:val="00344F8C"/>
    <w:rsid w:val="00345C81"/>
    <w:rsid w:val="00346119"/>
    <w:rsid w:val="0034737F"/>
    <w:rsid w:val="0034758B"/>
    <w:rsid w:val="003477AE"/>
    <w:rsid w:val="00350A36"/>
    <w:rsid w:val="00350CFB"/>
    <w:rsid w:val="00352214"/>
    <w:rsid w:val="0035284D"/>
    <w:rsid w:val="003537AD"/>
    <w:rsid w:val="003568E7"/>
    <w:rsid w:val="00356BEC"/>
    <w:rsid w:val="00357488"/>
    <w:rsid w:val="00360DAE"/>
    <w:rsid w:val="00361B31"/>
    <w:rsid w:val="00361B65"/>
    <w:rsid w:val="00361EEE"/>
    <w:rsid w:val="00361FA0"/>
    <w:rsid w:val="0036229F"/>
    <w:rsid w:val="00363187"/>
    <w:rsid w:val="0036399A"/>
    <w:rsid w:val="003639EC"/>
    <w:rsid w:val="00363A2B"/>
    <w:rsid w:val="00363FFE"/>
    <w:rsid w:val="00364093"/>
    <w:rsid w:val="00364B56"/>
    <w:rsid w:val="00364BBB"/>
    <w:rsid w:val="00364CFE"/>
    <w:rsid w:val="003655E7"/>
    <w:rsid w:val="003664D0"/>
    <w:rsid w:val="00366A67"/>
    <w:rsid w:val="0036717C"/>
    <w:rsid w:val="00367C80"/>
    <w:rsid w:val="00370542"/>
    <w:rsid w:val="00370584"/>
    <w:rsid w:val="00370A1D"/>
    <w:rsid w:val="003710B2"/>
    <w:rsid w:val="00371657"/>
    <w:rsid w:val="003718FF"/>
    <w:rsid w:val="00371B7A"/>
    <w:rsid w:val="003735EB"/>
    <w:rsid w:val="00373D28"/>
    <w:rsid w:val="003746F0"/>
    <w:rsid w:val="00374D82"/>
    <w:rsid w:val="00375130"/>
    <w:rsid w:val="0037513A"/>
    <w:rsid w:val="00375291"/>
    <w:rsid w:val="00375C9B"/>
    <w:rsid w:val="0037638C"/>
    <w:rsid w:val="00376FD1"/>
    <w:rsid w:val="003774B6"/>
    <w:rsid w:val="003778F4"/>
    <w:rsid w:val="00380D7E"/>
    <w:rsid w:val="0038110F"/>
    <w:rsid w:val="003816A4"/>
    <w:rsid w:val="00381A33"/>
    <w:rsid w:val="00381B59"/>
    <w:rsid w:val="00382284"/>
    <w:rsid w:val="00383174"/>
    <w:rsid w:val="003835EC"/>
    <w:rsid w:val="0038435B"/>
    <w:rsid w:val="00387B2E"/>
    <w:rsid w:val="00390628"/>
    <w:rsid w:val="0039198E"/>
    <w:rsid w:val="00391B53"/>
    <w:rsid w:val="00391C0B"/>
    <w:rsid w:val="00392128"/>
    <w:rsid w:val="003926EC"/>
    <w:rsid w:val="00392D60"/>
    <w:rsid w:val="00392DAD"/>
    <w:rsid w:val="00393AAE"/>
    <w:rsid w:val="003940F5"/>
    <w:rsid w:val="00394FB0"/>
    <w:rsid w:val="00394FCF"/>
    <w:rsid w:val="00395457"/>
    <w:rsid w:val="00396E57"/>
    <w:rsid w:val="003979B7"/>
    <w:rsid w:val="003A0BE3"/>
    <w:rsid w:val="003A0DF6"/>
    <w:rsid w:val="003A19E0"/>
    <w:rsid w:val="003A218F"/>
    <w:rsid w:val="003A2292"/>
    <w:rsid w:val="003A5852"/>
    <w:rsid w:val="003A5AB3"/>
    <w:rsid w:val="003A68FD"/>
    <w:rsid w:val="003A6B28"/>
    <w:rsid w:val="003A7474"/>
    <w:rsid w:val="003A7651"/>
    <w:rsid w:val="003A7A9F"/>
    <w:rsid w:val="003A7BD7"/>
    <w:rsid w:val="003B0748"/>
    <w:rsid w:val="003B07FE"/>
    <w:rsid w:val="003B27E3"/>
    <w:rsid w:val="003B29E9"/>
    <w:rsid w:val="003B3822"/>
    <w:rsid w:val="003B4183"/>
    <w:rsid w:val="003B47E6"/>
    <w:rsid w:val="003B4F40"/>
    <w:rsid w:val="003B53BC"/>
    <w:rsid w:val="003B5AC6"/>
    <w:rsid w:val="003B6122"/>
    <w:rsid w:val="003B64D3"/>
    <w:rsid w:val="003B7F17"/>
    <w:rsid w:val="003C00DC"/>
    <w:rsid w:val="003C0D8E"/>
    <w:rsid w:val="003C1857"/>
    <w:rsid w:val="003C1CA1"/>
    <w:rsid w:val="003C2527"/>
    <w:rsid w:val="003C2A5C"/>
    <w:rsid w:val="003C3128"/>
    <w:rsid w:val="003C3ECF"/>
    <w:rsid w:val="003C4645"/>
    <w:rsid w:val="003C4863"/>
    <w:rsid w:val="003C6911"/>
    <w:rsid w:val="003C7E61"/>
    <w:rsid w:val="003D093B"/>
    <w:rsid w:val="003D0B39"/>
    <w:rsid w:val="003D0B99"/>
    <w:rsid w:val="003D163F"/>
    <w:rsid w:val="003D1B0F"/>
    <w:rsid w:val="003D1EAC"/>
    <w:rsid w:val="003D2285"/>
    <w:rsid w:val="003D2AA9"/>
    <w:rsid w:val="003D2EDF"/>
    <w:rsid w:val="003D373C"/>
    <w:rsid w:val="003D4D7A"/>
    <w:rsid w:val="003D4FCA"/>
    <w:rsid w:val="003D5BC6"/>
    <w:rsid w:val="003D5CDC"/>
    <w:rsid w:val="003D61D2"/>
    <w:rsid w:val="003D6407"/>
    <w:rsid w:val="003D7A4D"/>
    <w:rsid w:val="003E0B6D"/>
    <w:rsid w:val="003E1449"/>
    <w:rsid w:val="003E2754"/>
    <w:rsid w:val="003E4B88"/>
    <w:rsid w:val="003E5BBA"/>
    <w:rsid w:val="003E6570"/>
    <w:rsid w:val="003E6806"/>
    <w:rsid w:val="003E688D"/>
    <w:rsid w:val="003E6896"/>
    <w:rsid w:val="003E7142"/>
    <w:rsid w:val="003F1CCF"/>
    <w:rsid w:val="003F1D8E"/>
    <w:rsid w:val="003F264B"/>
    <w:rsid w:val="003F375A"/>
    <w:rsid w:val="003F458E"/>
    <w:rsid w:val="003F4A87"/>
    <w:rsid w:val="003F4CD4"/>
    <w:rsid w:val="003F50C8"/>
    <w:rsid w:val="003F61E0"/>
    <w:rsid w:val="003F6659"/>
    <w:rsid w:val="003F6D2B"/>
    <w:rsid w:val="003F7071"/>
    <w:rsid w:val="003F7554"/>
    <w:rsid w:val="003F76CD"/>
    <w:rsid w:val="003F7BBA"/>
    <w:rsid w:val="0040089A"/>
    <w:rsid w:val="004022A0"/>
    <w:rsid w:val="00404331"/>
    <w:rsid w:val="00404AC9"/>
    <w:rsid w:val="00404E58"/>
    <w:rsid w:val="00406EF7"/>
    <w:rsid w:val="0041001C"/>
    <w:rsid w:val="00411F36"/>
    <w:rsid w:val="004123C5"/>
    <w:rsid w:val="00412DDC"/>
    <w:rsid w:val="0041319A"/>
    <w:rsid w:val="00413EFF"/>
    <w:rsid w:val="00414050"/>
    <w:rsid w:val="0041521C"/>
    <w:rsid w:val="00415CCA"/>
    <w:rsid w:val="00415EA6"/>
    <w:rsid w:val="0041661A"/>
    <w:rsid w:val="0041685C"/>
    <w:rsid w:val="004168D5"/>
    <w:rsid w:val="00416CBD"/>
    <w:rsid w:val="00416E92"/>
    <w:rsid w:val="004177BC"/>
    <w:rsid w:val="00417FC1"/>
    <w:rsid w:val="00420FB4"/>
    <w:rsid w:val="00421ACD"/>
    <w:rsid w:val="00421BB1"/>
    <w:rsid w:val="00421E1C"/>
    <w:rsid w:val="004229C5"/>
    <w:rsid w:val="004243CB"/>
    <w:rsid w:val="0042462D"/>
    <w:rsid w:val="00424B10"/>
    <w:rsid w:val="00424F46"/>
    <w:rsid w:val="00425187"/>
    <w:rsid w:val="0042522A"/>
    <w:rsid w:val="00425537"/>
    <w:rsid w:val="00425AEE"/>
    <w:rsid w:val="00425E8B"/>
    <w:rsid w:val="00426657"/>
    <w:rsid w:val="00426682"/>
    <w:rsid w:val="00426720"/>
    <w:rsid w:val="004269AF"/>
    <w:rsid w:val="00426FA0"/>
    <w:rsid w:val="00430204"/>
    <w:rsid w:val="004319C5"/>
    <w:rsid w:val="00433F49"/>
    <w:rsid w:val="00433FFC"/>
    <w:rsid w:val="004350E0"/>
    <w:rsid w:val="00435D87"/>
    <w:rsid w:val="00436A9F"/>
    <w:rsid w:val="00440449"/>
    <w:rsid w:val="00441156"/>
    <w:rsid w:val="004416BD"/>
    <w:rsid w:val="004418CF"/>
    <w:rsid w:val="00441E41"/>
    <w:rsid w:val="004422E7"/>
    <w:rsid w:val="00442501"/>
    <w:rsid w:val="0044292B"/>
    <w:rsid w:val="00442DC0"/>
    <w:rsid w:val="004436F4"/>
    <w:rsid w:val="0044380E"/>
    <w:rsid w:val="0044415F"/>
    <w:rsid w:val="0044418E"/>
    <w:rsid w:val="00444242"/>
    <w:rsid w:val="004446BB"/>
    <w:rsid w:val="00445B7C"/>
    <w:rsid w:val="00446AB9"/>
    <w:rsid w:val="00447667"/>
    <w:rsid w:val="0045019B"/>
    <w:rsid w:val="00450345"/>
    <w:rsid w:val="00451004"/>
    <w:rsid w:val="00451D20"/>
    <w:rsid w:val="00452099"/>
    <w:rsid w:val="0045276C"/>
    <w:rsid w:val="00452DD8"/>
    <w:rsid w:val="00453117"/>
    <w:rsid w:val="004533F7"/>
    <w:rsid w:val="00453840"/>
    <w:rsid w:val="004540AB"/>
    <w:rsid w:val="004549B1"/>
    <w:rsid w:val="00454C73"/>
    <w:rsid w:val="0045553C"/>
    <w:rsid w:val="00455990"/>
    <w:rsid w:val="00455CA0"/>
    <w:rsid w:val="00462816"/>
    <w:rsid w:val="0046302F"/>
    <w:rsid w:val="0046352E"/>
    <w:rsid w:val="0046392E"/>
    <w:rsid w:val="004643E8"/>
    <w:rsid w:val="00465751"/>
    <w:rsid w:val="00465A6E"/>
    <w:rsid w:val="00465FE7"/>
    <w:rsid w:val="00466E4F"/>
    <w:rsid w:val="00467DFC"/>
    <w:rsid w:val="00471614"/>
    <w:rsid w:val="00471670"/>
    <w:rsid w:val="00471A5C"/>
    <w:rsid w:val="00472B76"/>
    <w:rsid w:val="00472FD9"/>
    <w:rsid w:val="00472FFD"/>
    <w:rsid w:val="004731ED"/>
    <w:rsid w:val="0047393D"/>
    <w:rsid w:val="00473A18"/>
    <w:rsid w:val="00473A64"/>
    <w:rsid w:val="00474D06"/>
    <w:rsid w:val="004759BB"/>
    <w:rsid w:val="004766D0"/>
    <w:rsid w:val="0047683A"/>
    <w:rsid w:val="0047708A"/>
    <w:rsid w:val="004802B9"/>
    <w:rsid w:val="00480432"/>
    <w:rsid w:val="00480E8E"/>
    <w:rsid w:val="004816A0"/>
    <w:rsid w:val="00481C61"/>
    <w:rsid w:val="00482E8E"/>
    <w:rsid w:val="004834F5"/>
    <w:rsid w:val="00483CC1"/>
    <w:rsid w:val="00483F7B"/>
    <w:rsid w:val="00484C5D"/>
    <w:rsid w:val="00486360"/>
    <w:rsid w:val="0048676E"/>
    <w:rsid w:val="004868EC"/>
    <w:rsid w:val="0048715F"/>
    <w:rsid w:val="00487342"/>
    <w:rsid w:val="004875F1"/>
    <w:rsid w:val="004879F5"/>
    <w:rsid w:val="00487C8B"/>
    <w:rsid w:val="00487CC8"/>
    <w:rsid w:val="00487F2A"/>
    <w:rsid w:val="004925CE"/>
    <w:rsid w:val="004945BD"/>
    <w:rsid w:val="00495D72"/>
    <w:rsid w:val="00496A91"/>
    <w:rsid w:val="00496C71"/>
    <w:rsid w:val="004A0252"/>
    <w:rsid w:val="004A03B8"/>
    <w:rsid w:val="004A092A"/>
    <w:rsid w:val="004A12AC"/>
    <w:rsid w:val="004A13DF"/>
    <w:rsid w:val="004A17A5"/>
    <w:rsid w:val="004A1953"/>
    <w:rsid w:val="004A22FC"/>
    <w:rsid w:val="004A2F92"/>
    <w:rsid w:val="004A32AB"/>
    <w:rsid w:val="004A345A"/>
    <w:rsid w:val="004A477B"/>
    <w:rsid w:val="004A4794"/>
    <w:rsid w:val="004A6340"/>
    <w:rsid w:val="004A6826"/>
    <w:rsid w:val="004A6C0D"/>
    <w:rsid w:val="004A6E91"/>
    <w:rsid w:val="004A7133"/>
    <w:rsid w:val="004A71C5"/>
    <w:rsid w:val="004B073C"/>
    <w:rsid w:val="004B2D65"/>
    <w:rsid w:val="004B7555"/>
    <w:rsid w:val="004B7B7E"/>
    <w:rsid w:val="004C073B"/>
    <w:rsid w:val="004C1865"/>
    <w:rsid w:val="004C1B6D"/>
    <w:rsid w:val="004C2263"/>
    <w:rsid w:val="004C3530"/>
    <w:rsid w:val="004C3BA0"/>
    <w:rsid w:val="004C4AC4"/>
    <w:rsid w:val="004C5342"/>
    <w:rsid w:val="004C5C01"/>
    <w:rsid w:val="004C69D2"/>
    <w:rsid w:val="004C6E4C"/>
    <w:rsid w:val="004C74EB"/>
    <w:rsid w:val="004C796C"/>
    <w:rsid w:val="004C7B7C"/>
    <w:rsid w:val="004D06D2"/>
    <w:rsid w:val="004D10B8"/>
    <w:rsid w:val="004D13F7"/>
    <w:rsid w:val="004D30ED"/>
    <w:rsid w:val="004D34C5"/>
    <w:rsid w:val="004D35CA"/>
    <w:rsid w:val="004D6CA4"/>
    <w:rsid w:val="004D7168"/>
    <w:rsid w:val="004D72AB"/>
    <w:rsid w:val="004E005A"/>
    <w:rsid w:val="004E0079"/>
    <w:rsid w:val="004E02BA"/>
    <w:rsid w:val="004E1C3E"/>
    <w:rsid w:val="004E305F"/>
    <w:rsid w:val="004E33A1"/>
    <w:rsid w:val="004E3420"/>
    <w:rsid w:val="004E3914"/>
    <w:rsid w:val="004E473B"/>
    <w:rsid w:val="004E55DF"/>
    <w:rsid w:val="004E64BC"/>
    <w:rsid w:val="004E65B5"/>
    <w:rsid w:val="004E6E75"/>
    <w:rsid w:val="004E72EE"/>
    <w:rsid w:val="004E76A3"/>
    <w:rsid w:val="004E7F5C"/>
    <w:rsid w:val="004F034C"/>
    <w:rsid w:val="004F13AF"/>
    <w:rsid w:val="004F1FB1"/>
    <w:rsid w:val="004F22CD"/>
    <w:rsid w:val="004F2B6D"/>
    <w:rsid w:val="004F2BA2"/>
    <w:rsid w:val="004F4841"/>
    <w:rsid w:val="004F550A"/>
    <w:rsid w:val="004F5628"/>
    <w:rsid w:val="004F575E"/>
    <w:rsid w:val="004F6114"/>
    <w:rsid w:val="004F6419"/>
    <w:rsid w:val="004F6D55"/>
    <w:rsid w:val="004F6D70"/>
    <w:rsid w:val="004F794D"/>
    <w:rsid w:val="00500142"/>
    <w:rsid w:val="005005BF"/>
    <w:rsid w:val="005007E6"/>
    <w:rsid w:val="00500C9A"/>
    <w:rsid w:val="00501A64"/>
    <w:rsid w:val="00501DB4"/>
    <w:rsid w:val="00502B33"/>
    <w:rsid w:val="00503CBD"/>
    <w:rsid w:val="0050473B"/>
    <w:rsid w:val="00504E83"/>
    <w:rsid w:val="005069C3"/>
    <w:rsid w:val="00507050"/>
    <w:rsid w:val="00507693"/>
    <w:rsid w:val="00507D93"/>
    <w:rsid w:val="0051087B"/>
    <w:rsid w:val="00511BFB"/>
    <w:rsid w:val="00512673"/>
    <w:rsid w:val="005140CA"/>
    <w:rsid w:val="0051457F"/>
    <w:rsid w:val="0051588E"/>
    <w:rsid w:val="00516229"/>
    <w:rsid w:val="00516EC6"/>
    <w:rsid w:val="005179F0"/>
    <w:rsid w:val="00517E88"/>
    <w:rsid w:val="0052060F"/>
    <w:rsid w:val="00521350"/>
    <w:rsid w:val="0052370B"/>
    <w:rsid w:val="005239CA"/>
    <w:rsid w:val="005246AB"/>
    <w:rsid w:val="00525DEC"/>
    <w:rsid w:val="00526625"/>
    <w:rsid w:val="00526A74"/>
    <w:rsid w:val="005270F1"/>
    <w:rsid w:val="005278C6"/>
    <w:rsid w:val="005278E0"/>
    <w:rsid w:val="0053003E"/>
    <w:rsid w:val="00530DAC"/>
    <w:rsid w:val="00533421"/>
    <w:rsid w:val="00533FFF"/>
    <w:rsid w:val="00534A20"/>
    <w:rsid w:val="005358FB"/>
    <w:rsid w:val="00535E9E"/>
    <w:rsid w:val="005375BC"/>
    <w:rsid w:val="00537921"/>
    <w:rsid w:val="00537FFD"/>
    <w:rsid w:val="005405CB"/>
    <w:rsid w:val="00541133"/>
    <w:rsid w:val="0054157D"/>
    <w:rsid w:val="00541A8D"/>
    <w:rsid w:val="005421AD"/>
    <w:rsid w:val="0054257F"/>
    <w:rsid w:val="0054271E"/>
    <w:rsid w:val="00542729"/>
    <w:rsid w:val="00542D40"/>
    <w:rsid w:val="0054388D"/>
    <w:rsid w:val="00543A4B"/>
    <w:rsid w:val="00545130"/>
    <w:rsid w:val="0054573D"/>
    <w:rsid w:val="00545F5D"/>
    <w:rsid w:val="005466AB"/>
    <w:rsid w:val="00546933"/>
    <w:rsid w:val="00546D6F"/>
    <w:rsid w:val="005474D0"/>
    <w:rsid w:val="00550423"/>
    <w:rsid w:val="00550AA2"/>
    <w:rsid w:val="00550E96"/>
    <w:rsid w:val="00551417"/>
    <w:rsid w:val="00552B49"/>
    <w:rsid w:val="00552F67"/>
    <w:rsid w:val="00553466"/>
    <w:rsid w:val="00553794"/>
    <w:rsid w:val="0055444D"/>
    <w:rsid w:val="00554F7E"/>
    <w:rsid w:val="005559E2"/>
    <w:rsid w:val="005569B9"/>
    <w:rsid w:val="00556BBB"/>
    <w:rsid w:val="0056007E"/>
    <w:rsid w:val="005603B3"/>
    <w:rsid w:val="0056144D"/>
    <w:rsid w:val="00562264"/>
    <w:rsid w:val="00562439"/>
    <w:rsid w:val="00562617"/>
    <w:rsid w:val="005629CE"/>
    <w:rsid w:val="00563574"/>
    <w:rsid w:val="00563B13"/>
    <w:rsid w:val="0056442F"/>
    <w:rsid w:val="0056476B"/>
    <w:rsid w:val="005649B2"/>
    <w:rsid w:val="005659B9"/>
    <w:rsid w:val="00565A77"/>
    <w:rsid w:val="00565B94"/>
    <w:rsid w:val="00566BC3"/>
    <w:rsid w:val="005672BC"/>
    <w:rsid w:val="00570CAD"/>
    <w:rsid w:val="0057182B"/>
    <w:rsid w:val="00573E83"/>
    <w:rsid w:val="005757C8"/>
    <w:rsid w:val="00575B42"/>
    <w:rsid w:val="005775B6"/>
    <w:rsid w:val="005801DB"/>
    <w:rsid w:val="00580AF8"/>
    <w:rsid w:val="00581D92"/>
    <w:rsid w:val="0058202F"/>
    <w:rsid w:val="005834A6"/>
    <w:rsid w:val="00584AF3"/>
    <w:rsid w:val="0058539E"/>
    <w:rsid w:val="00585B6F"/>
    <w:rsid w:val="00586CE0"/>
    <w:rsid w:val="00587540"/>
    <w:rsid w:val="005879A4"/>
    <w:rsid w:val="00590324"/>
    <w:rsid w:val="00590795"/>
    <w:rsid w:val="005909F2"/>
    <w:rsid w:val="00591462"/>
    <w:rsid w:val="00591577"/>
    <w:rsid w:val="0059459E"/>
    <w:rsid w:val="00594888"/>
    <w:rsid w:val="00594C23"/>
    <w:rsid w:val="00594F84"/>
    <w:rsid w:val="00596A3E"/>
    <w:rsid w:val="0059746C"/>
    <w:rsid w:val="00597753"/>
    <w:rsid w:val="00597B1E"/>
    <w:rsid w:val="00597C65"/>
    <w:rsid w:val="005A0C9D"/>
    <w:rsid w:val="005A184C"/>
    <w:rsid w:val="005A2916"/>
    <w:rsid w:val="005A32DE"/>
    <w:rsid w:val="005A6784"/>
    <w:rsid w:val="005B0642"/>
    <w:rsid w:val="005B1DDA"/>
    <w:rsid w:val="005B285B"/>
    <w:rsid w:val="005B2AFC"/>
    <w:rsid w:val="005B31C3"/>
    <w:rsid w:val="005B33BD"/>
    <w:rsid w:val="005B5172"/>
    <w:rsid w:val="005B5299"/>
    <w:rsid w:val="005B59D3"/>
    <w:rsid w:val="005B603C"/>
    <w:rsid w:val="005B7A3E"/>
    <w:rsid w:val="005C154A"/>
    <w:rsid w:val="005C1984"/>
    <w:rsid w:val="005C1B50"/>
    <w:rsid w:val="005C2921"/>
    <w:rsid w:val="005C3BF0"/>
    <w:rsid w:val="005C45F5"/>
    <w:rsid w:val="005C5066"/>
    <w:rsid w:val="005C50E9"/>
    <w:rsid w:val="005C5C29"/>
    <w:rsid w:val="005C5E7E"/>
    <w:rsid w:val="005C6D34"/>
    <w:rsid w:val="005C727F"/>
    <w:rsid w:val="005C72D5"/>
    <w:rsid w:val="005C79D4"/>
    <w:rsid w:val="005D0329"/>
    <w:rsid w:val="005D1D0D"/>
    <w:rsid w:val="005D21F3"/>
    <w:rsid w:val="005D3368"/>
    <w:rsid w:val="005D3C09"/>
    <w:rsid w:val="005D55CC"/>
    <w:rsid w:val="005D7023"/>
    <w:rsid w:val="005D7843"/>
    <w:rsid w:val="005D7AEE"/>
    <w:rsid w:val="005E0B0A"/>
    <w:rsid w:val="005E1437"/>
    <w:rsid w:val="005E169C"/>
    <w:rsid w:val="005E1F1D"/>
    <w:rsid w:val="005E1FB2"/>
    <w:rsid w:val="005E2B7B"/>
    <w:rsid w:val="005E2F3A"/>
    <w:rsid w:val="005E39DA"/>
    <w:rsid w:val="005E3E62"/>
    <w:rsid w:val="005E3ED1"/>
    <w:rsid w:val="005E4B6D"/>
    <w:rsid w:val="005E5D95"/>
    <w:rsid w:val="005E6956"/>
    <w:rsid w:val="005E702B"/>
    <w:rsid w:val="005F154D"/>
    <w:rsid w:val="005F1C60"/>
    <w:rsid w:val="005F1DB0"/>
    <w:rsid w:val="005F2D4B"/>
    <w:rsid w:val="005F3118"/>
    <w:rsid w:val="005F3576"/>
    <w:rsid w:val="005F38C3"/>
    <w:rsid w:val="005F4667"/>
    <w:rsid w:val="005F48D9"/>
    <w:rsid w:val="005F4C2A"/>
    <w:rsid w:val="005F4E85"/>
    <w:rsid w:val="005F5327"/>
    <w:rsid w:val="005F595F"/>
    <w:rsid w:val="005F5C37"/>
    <w:rsid w:val="005F6045"/>
    <w:rsid w:val="005F7855"/>
    <w:rsid w:val="005F79A8"/>
    <w:rsid w:val="00600067"/>
    <w:rsid w:val="00600D8F"/>
    <w:rsid w:val="00601233"/>
    <w:rsid w:val="006012C6"/>
    <w:rsid w:val="00603206"/>
    <w:rsid w:val="0060321C"/>
    <w:rsid w:val="00604A90"/>
    <w:rsid w:val="00604F17"/>
    <w:rsid w:val="00605983"/>
    <w:rsid w:val="00606379"/>
    <w:rsid w:val="006067A6"/>
    <w:rsid w:val="0060723B"/>
    <w:rsid w:val="00610437"/>
    <w:rsid w:val="006106FE"/>
    <w:rsid w:val="00611083"/>
    <w:rsid w:val="0061163C"/>
    <w:rsid w:val="006130EB"/>
    <w:rsid w:val="00614484"/>
    <w:rsid w:val="00616235"/>
    <w:rsid w:val="006165EA"/>
    <w:rsid w:val="0061666B"/>
    <w:rsid w:val="006170F0"/>
    <w:rsid w:val="00620AB6"/>
    <w:rsid w:val="00621013"/>
    <w:rsid w:val="00621A9F"/>
    <w:rsid w:val="00621CB1"/>
    <w:rsid w:val="006221B3"/>
    <w:rsid w:val="006230C2"/>
    <w:rsid w:val="00623F23"/>
    <w:rsid w:val="0062476A"/>
    <w:rsid w:val="00625481"/>
    <w:rsid w:val="006258C3"/>
    <w:rsid w:val="00625E91"/>
    <w:rsid w:val="006262AF"/>
    <w:rsid w:val="00626871"/>
    <w:rsid w:val="00626913"/>
    <w:rsid w:val="006269CB"/>
    <w:rsid w:val="00626AD1"/>
    <w:rsid w:val="00627249"/>
    <w:rsid w:val="00627513"/>
    <w:rsid w:val="00627E42"/>
    <w:rsid w:val="006301B9"/>
    <w:rsid w:val="006301C6"/>
    <w:rsid w:val="00630214"/>
    <w:rsid w:val="0063145E"/>
    <w:rsid w:val="006325B8"/>
    <w:rsid w:val="00632D4E"/>
    <w:rsid w:val="00633007"/>
    <w:rsid w:val="006349E7"/>
    <w:rsid w:val="00635375"/>
    <w:rsid w:val="00635E6B"/>
    <w:rsid w:val="006360E7"/>
    <w:rsid w:val="00636209"/>
    <w:rsid w:val="006368F7"/>
    <w:rsid w:val="006369D6"/>
    <w:rsid w:val="00636DF6"/>
    <w:rsid w:val="006370BE"/>
    <w:rsid w:val="00637A05"/>
    <w:rsid w:val="0064096B"/>
    <w:rsid w:val="00640985"/>
    <w:rsid w:val="0064110D"/>
    <w:rsid w:val="00641669"/>
    <w:rsid w:val="00641B92"/>
    <w:rsid w:val="00642593"/>
    <w:rsid w:val="00642E9F"/>
    <w:rsid w:val="0064310B"/>
    <w:rsid w:val="00643205"/>
    <w:rsid w:val="00643463"/>
    <w:rsid w:val="00643CF8"/>
    <w:rsid w:val="006442BC"/>
    <w:rsid w:val="00646CB4"/>
    <w:rsid w:val="00647016"/>
    <w:rsid w:val="0065096F"/>
    <w:rsid w:val="00650CD7"/>
    <w:rsid w:val="00651133"/>
    <w:rsid w:val="006521DC"/>
    <w:rsid w:val="00652634"/>
    <w:rsid w:val="006536E9"/>
    <w:rsid w:val="0065499D"/>
    <w:rsid w:val="00655976"/>
    <w:rsid w:val="00655B78"/>
    <w:rsid w:val="00655C54"/>
    <w:rsid w:val="00655DED"/>
    <w:rsid w:val="00657152"/>
    <w:rsid w:val="006574D5"/>
    <w:rsid w:val="0066037D"/>
    <w:rsid w:val="00660914"/>
    <w:rsid w:val="00660E41"/>
    <w:rsid w:val="00661354"/>
    <w:rsid w:val="0066175B"/>
    <w:rsid w:val="00661BEA"/>
    <w:rsid w:val="00662718"/>
    <w:rsid w:val="00665146"/>
    <w:rsid w:val="006658F5"/>
    <w:rsid w:val="00665F5B"/>
    <w:rsid w:val="006660F8"/>
    <w:rsid w:val="0066667F"/>
    <w:rsid w:val="00666CED"/>
    <w:rsid w:val="00667C93"/>
    <w:rsid w:val="006701AF"/>
    <w:rsid w:val="0067123C"/>
    <w:rsid w:val="0067161F"/>
    <w:rsid w:val="00671B1E"/>
    <w:rsid w:val="006720E3"/>
    <w:rsid w:val="00672266"/>
    <w:rsid w:val="00674D7C"/>
    <w:rsid w:val="00674F41"/>
    <w:rsid w:val="00675467"/>
    <w:rsid w:val="00677CEB"/>
    <w:rsid w:val="00680D20"/>
    <w:rsid w:val="00681404"/>
    <w:rsid w:val="00681B40"/>
    <w:rsid w:val="00682252"/>
    <w:rsid w:val="0068404B"/>
    <w:rsid w:val="00684D28"/>
    <w:rsid w:val="0068518F"/>
    <w:rsid w:val="00685A5D"/>
    <w:rsid w:val="006866E1"/>
    <w:rsid w:val="0068676C"/>
    <w:rsid w:val="006878D8"/>
    <w:rsid w:val="00690048"/>
    <w:rsid w:val="006901FE"/>
    <w:rsid w:val="00690646"/>
    <w:rsid w:val="00690752"/>
    <w:rsid w:val="00690874"/>
    <w:rsid w:val="00691010"/>
    <w:rsid w:val="006917E8"/>
    <w:rsid w:val="00691814"/>
    <w:rsid w:val="00692CD8"/>
    <w:rsid w:val="00693B63"/>
    <w:rsid w:val="00693BDB"/>
    <w:rsid w:val="00693C2F"/>
    <w:rsid w:val="00693E47"/>
    <w:rsid w:val="0069470D"/>
    <w:rsid w:val="00694F48"/>
    <w:rsid w:val="00695662"/>
    <w:rsid w:val="00695D19"/>
    <w:rsid w:val="00697882"/>
    <w:rsid w:val="00697BBE"/>
    <w:rsid w:val="00697C00"/>
    <w:rsid w:val="006A02A1"/>
    <w:rsid w:val="006A04D5"/>
    <w:rsid w:val="006A199E"/>
    <w:rsid w:val="006A362E"/>
    <w:rsid w:val="006A4AD1"/>
    <w:rsid w:val="006A5A03"/>
    <w:rsid w:val="006A6404"/>
    <w:rsid w:val="006A6F03"/>
    <w:rsid w:val="006B11CA"/>
    <w:rsid w:val="006B1302"/>
    <w:rsid w:val="006B162F"/>
    <w:rsid w:val="006B2ACC"/>
    <w:rsid w:val="006B2D70"/>
    <w:rsid w:val="006B3662"/>
    <w:rsid w:val="006B4048"/>
    <w:rsid w:val="006B4107"/>
    <w:rsid w:val="006B57FE"/>
    <w:rsid w:val="006B5C7C"/>
    <w:rsid w:val="006B63F9"/>
    <w:rsid w:val="006B686B"/>
    <w:rsid w:val="006B783C"/>
    <w:rsid w:val="006B7939"/>
    <w:rsid w:val="006C016D"/>
    <w:rsid w:val="006C0DDE"/>
    <w:rsid w:val="006C1147"/>
    <w:rsid w:val="006C1474"/>
    <w:rsid w:val="006C1956"/>
    <w:rsid w:val="006C26DD"/>
    <w:rsid w:val="006C29AF"/>
    <w:rsid w:val="006C2F79"/>
    <w:rsid w:val="006C3287"/>
    <w:rsid w:val="006C3ABD"/>
    <w:rsid w:val="006C4D02"/>
    <w:rsid w:val="006C4DC4"/>
    <w:rsid w:val="006C5515"/>
    <w:rsid w:val="006C5BE9"/>
    <w:rsid w:val="006D009E"/>
    <w:rsid w:val="006D00BA"/>
    <w:rsid w:val="006D191C"/>
    <w:rsid w:val="006D1B4E"/>
    <w:rsid w:val="006D2110"/>
    <w:rsid w:val="006D2618"/>
    <w:rsid w:val="006D2CA2"/>
    <w:rsid w:val="006D332C"/>
    <w:rsid w:val="006D4AF4"/>
    <w:rsid w:val="006D4B95"/>
    <w:rsid w:val="006D4C7F"/>
    <w:rsid w:val="006D5F6F"/>
    <w:rsid w:val="006D6475"/>
    <w:rsid w:val="006D65EB"/>
    <w:rsid w:val="006D67AD"/>
    <w:rsid w:val="006D68AD"/>
    <w:rsid w:val="006D6944"/>
    <w:rsid w:val="006D73D9"/>
    <w:rsid w:val="006D7B4A"/>
    <w:rsid w:val="006E029F"/>
    <w:rsid w:val="006E05FE"/>
    <w:rsid w:val="006E1081"/>
    <w:rsid w:val="006E1EB1"/>
    <w:rsid w:val="006E1FA1"/>
    <w:rsid w:val="006E2FF9"/>
    <w:rsid w:val="006E3110"/>
    <w:rsid w:val="006E36D2"/>
    <w:rsid w:val="006E3CD0"/>
    <w:rsid w:val="006E47FE"/>
    <w:rsid w:val="006E4E5E"/>
    <w:rsid w:val="006E4F36"/>
    <w:rsid w:val="006E55EA"/>
    <w:rsid w:val="006E5D73"/>
    <w:rsid w:val="006E69C9"/>
    <w:rsid w:val="006E7F9D"/>
    <w:rsid w:val="006F006E"/>
    <w:rsid w:val="006F08E3"/>
    <w:rsid w:val="006F2372"/>
    <w:rsid w:val="006F47EA"/>
    <w:rsid w:val="006F4CDF"/>
    <w:rsid w:val="006F5B59"/>
    <w:rsid w:val="006F5B7B"/>
    <w:rsid w:val="006F5FEF"/>
    <w:rsid w:val="006F7137"/>
    <w:rsid w:val="007002C9"/>
    <w:rsid w:val="00700F6E"/>
    <w:rsid w:val="00701A50"/>
    <w:rsid w:val="00702067"/>
    <w:rsid w:val="007025CF"/>
    <w:rsid w:val="00702934"/>
    <w:rsid w:val="00703488"/>
    <w:rsid w:val="00703792"/>
    <w:rsid w:val="007038AB"/>
    <w:rsid w:val="00704EE1"/>
    <w:rsid w:val="00704F91"/>
    <w:rsid w:val="00705FCC"/>
    <w:rsid w:val="00706E16"/>
    <w:rsid w:val="00706EB8"/>
    <w:rsid w:val="0070717E"/>
    <w:rsid w:val="0070767D"/>
    <w:rsid w:val="007076C7"/>
    <w:rsid w:val="0071099D"/>
    <w:rsid w:val="00710B59"/>
    <w:rsid w:val="00711666"/>
    <w:rsid w:val="007127CD"/>
    <w:rsid w:val="007128E8"/>
    <w:rsid w:val="0071324E"/>
    <w:rsid w:val="00713C35"/>
    <w:rsid w:val="00713F29"/>
    <w:rsid w:val="007166E5"/>
    <w:rsid w:val="00716D50"/>
    <w:rsid w:val="00717E3D"/>
    <w:rsid w:val="0072125F"/>
    <w:rsid w:val="0072165B"/>
    <w:rsid w:val="0072192A"/>
    <w:rsid w:val="0072329F"/>
    <w:rsid w:val="007236AA"/>
    <w:rsid w:val="00724AB3"/>
    <w:rsid w:val="00724C67"/>
    <w:rsid w:val="00724F02"/>
    <w:rsid w:val="00725502"/>
    <w:rsid w:val="00725BA4"/>
    <w:rsid w:val="00725C94"/>
    <w:rsid w:val="0072729B"/>
    <w:rsid w:val="007275A1"/>
    <w:rsid w:val="00727E44"/>
    <w:rsid w:val="00731155"/>
    <w:rsid w:val="007320C8"/>
    <w:rsid w:val="00733220"/>
    <w:rsid w:val="007333BD"/>
    <w:rsid w:val="00733A50"/>
    <w:rsid w:val="00733C26"/>
    <w:rsid w:val="00734F5C"/>
    <w:rsid w:val="0073630C"/>
    <w:rsid w:val="00736460"/>
    <w:rsid w:val="007372A9"/>
    <w:rsid w:val="00737AD3"/>
    <w:rsid w:val="00737F68"/>
    <w:rsid w:val="00740091"/>
    <w:rsid w:val="00740620"/>
    <w:rsid w:val="00740C16"/>
    <w:rsid w:val="007412CE"/>
    <w:rsid w:val="00741662"/>
    <w:rsid w:val="007423BB"/>
    <w:rsid w:val="007430BA"/>
    <w:rsid w:val="0074452E"/>
    <w:rsid w:val="00745653"/>
    <w:rsid w:val="007458D7"/>
    <w:rsid w:val="0074611E"/>
    <w:rsid w:val="00746D3D"/>
    <w:rsid w:val="0074743D"/>
    <w:rsid w:val="00747C51"/>
    <w:rsid w:val="00750B4E"/>
    <w:rsid w:val="007512B6"/>
    <w:rsid w:val="00751628"/>
    <w:rsid w:val="00752991"/>
    <w:rsid w:val="007533B5"/>
    <w:rsid w:val="00754A46"/>
    <w:rsid w:val="0075599B"/>
    <w:rsid w:val="00755B1B"/>
    <w:rsid w:val="007562CA"/>
    <w:rsid w:val="0075686F"/>
    <w:rsid w:val="00756B4A"/>
    <w:rsid w:val="00756F12"/>
    <w:rsid w:val="00760024"/>
    <w:rsid w:val="007608DB"/>
    <w:rsid w:val="00761C4C"/>
    <w:rsid w:val="00761FB3"/>
    <w:rsid w:val="0076230F"/>
    <w:rsid w:val="00763354"/>
    <w:rsid w:val="00764147"/>
    <w:rsid w:val="0076461B"/>
    <w:rsid w:val="00764BDC"/>
    <w:rsid w:val="00767909"/>
    <w:rsid w:val="00767B08"/>
    <w:rsid w:val="007701C6"/>
    <w:rsid w:val="00772F0D"/>
    <w:rsid w:val="00773924"/>
    <w:rsid w:val="00773CD1"/>
    <w:rsid w:val="00773CEB"/>
    <w:rsid w:val="00774A23"/>
    <w:rsid w:val="00774B2B"/>
    <w:rsid w:val="00775525"/>
    <w:rsid w:val="0077598B"/>
    <w:rsid w:val="00775D67"/>
    <w:rsid w:val="007760F0"/>
    <w:rsid w:val="007776B7"/>
    <w:rsid w:val="007805C7"/>
    <w:rsid w:val="00780966"/>
    <w:rsid w:val="00780B30"/>
    <w:rsid w:val="00781020"/>
    <w:rsid w:val="007810C1"/>
    <w:rsid w:val="007813D6"/>
    <w:rsid w:val="0078163A"/>
    <w:rsid w:val="00782673"/>
    <w:rsid w:val="00783150"/>
    <w:rsid w:val="0078344F"/>
    <w:rsid w:val="00784A59"/>
    <w:rsid w:val="00784BE1"/>
    <w:rsid w:val="00785DC0"/>
    <w:rsid w:val="0078785E"/>
    <w:rsid w:val="00790031"/>
    <w:rsid w:val="00790198"/>
    <w:rsid w:val="00790817"/>
    <w:rsid w:val="00790E0C"/>
    <w:rsid w:val="007910EF"/>
    <w:rsid w:val="00791329"/>
    <w:rsid w:val="00791CEB"/>
    <w:rsid w:val="00791F18"/>
    <w:rsid w:val="00792EA8"/>
    <w:rsid w:val="00793E4B"/>
    <w:rsid w:val="00794BF1"/>
    <w:rsid w:val="00795765"/>
    <w:rsid w:val="00795E16"/>
    <w:rsid w:val="007963DA"/>
    <w:rsid w:val="00796A34"/>
    <w:rsid w:val="007973A2"/>
    <w:rsid w:val="007A041F"/>
    <w:rsid w:val="007A119F"/>
    <w:rsid w:val="007A1769"/>
    <w:rsid w:val="007A2045"/>
    <w:rsid w:val="007A3638"/>
    <w:rsid w:val="007A373C"/>
    <w:rsid w:val="007A5A0F"/>
    <w:rsid w:val="007A61B5"/>
    <w:rsid w:val="007A687B"/>
    <w:rsid w:val="007A7E74"/>
    <w:rsid w:val="007B0CE6"/>
    <w:rsid w:val="007B0FE7"/>
    <w:rsid w:val="007B1168"/>
    <w:rsid w:val="007B1458"/>
    <w:rsid w:val="007B1D9C"/>
    <w:rsid w:val="007B2A8D"/>
    <w:rsid w:val="007B2CB1"/>
    <w:rsid w:val="007B339A"/>
    <w:rsid w:val="007B46B2"/>
    <w:rsid w:val="007B63C3"/>
    <w:rsid w:val="007B6B07"/>
    <w:rsid w:val="007B713E"/>
    <w:rsid w:val="007C0176"/>
    <w:rsid w:val="007C0C60"/>
    <w:rsid w:val="007C0FD1"/>
    <w:rsid w:val="007C3319"/>
    <w:rsid w:val="007C336B"/>
    <w:rsid w:val="007C3FB8"/>
    <w:rsid w:val="007C4DCD"/>
    <w:rsid w:val="007C5169"/>
    <w:rsid w:val="007C52B7"/>
    <w:rsid w:val="007C55BF"/>
    <w:rsid w:val="007C62D3"/>
    <w:rsid w:val="007C688D"/>
    <w:rsid w:val="007C6B9F"/>
    <w:rsid w:val="007C70F4"/>
    <w:rsid w:val="007C7115"/>
    <w:rsid w:val="007C7880"/>
    <w:rsid w:val="007D0253"/>
    <w:rsid w:val="007D02FA"/>
    <w:rsid w:val="007D0C77"/>
    <w:rsid w:val="007D25B8"/>
    <w:rsid w:val="007D3282"/>
    <w:rsid w:val="007D36B4"/>
    <w:rsid w:val="007D39C6"/>
    <w:rsid w:val="007D3E08"/>
    <w:rsid w:val="007D732C"/>
    <w:rsid w:val="007D7482"/>
    <w:rsid w:val="007E0480"/>
    <w:rsid w:val="007E0AA7"/>
    <w:rsid w:val="007E117E"/>
    <w:rsid w:val="007E1943"/>
    <w:rsid w:val="007E22EB"/>
    <w:rsid w:val="007E29A4"/>
    <w:rsid w:val="007E351B"/>
    <w:rsid w:val="007E4E70"/>
    <w:rsid w:val="007E5BA9"/>
    <w:rsid w:val="007E5D7F"/>
    <w:rsid w:val="007E5E74"/>
    <w:rsid w:val="007E64C2"/>
    <w:rsid w:val="007E64D0"/>
    <w:rsid w:val="007E6555"/>
    <w:rsid w:val="007E70FA"/>
    <w:rsid w:val="007E7C19"/>
    <w:rsid w:val="007F25EF"/>
    <w:rsid w:val="007F43A0"/>
    <w:rsid w:val="007F492C"/>
    <w:rsid w:val="007F4F06"/>
    <w:rsid w:val="007F51E5"/>
    <w:rsid w:val="007F57F1"/>
    <w:rsid w:val="007F5BD5"/>
    <w:rsid w:val="007F6319"/>
    <w:rsid w:val="007F6A06"/>
    <w:rsid w:val="007F7051"/>
    <w:rsid w:val="007F7438"/>
    <w:rsid w:val="007F7662"/>
    <w:rsid w:val="007F7E22"/>
    <w:rsid w:val="008010E5"/>
    <w:rsid w:val="00801630"/>
    <w:rsid w:val="0080260D"/>
    <w:rsid w:val="008028A7"/>
    <w:rsid w:val="00802F73"/>
    <w:rsid w:val="008040A2"/>
    <w:rsid w:val="0080437F"/>
    <w:rsid w:val="00805A37"/>
    <w:rsid w:val="00805ADB"/>
    <w:rsid w:val="00807BEA"/>
    <w:rsid w:val="00807D6F"/>
    <w:rsid w:val="00807F20"/>
    <w:rsid w:val="008103C3"/>
    <w:rsid w:val="008107B7"/>
    <w:rsid w:val="0081148B"/>
    <w:rsid w:val="008115EA"/>
    <w:rsid w:val="00811DE3"/>
    <w:rsid w:val="00811FB2"/>
    <w:rsid w:val="008129AB"/>
    <w:rsid w:val="008134FD"/>
    <w:rsid w:val="00814328"/>
    <w:rsid w:val="00815E6A"/>
    <w:rsid w:val="0081675F"/>
    <w:rsid w:val="00816AF5"/>
    <w:rsid w:val="00816F8A"/>
    <w:rsid w:val="008170AE"/>
    <w:rsid w:val="00817F0C"/>
    <w:rsid w:val="0082027D"/>
    <w:rsid w:val="0082086F"/>
    <w:rsid w:val="00820E57"/>
    <w:rsid w:val="008219F7"/>
    <w:rsid w:val="00821AB4"/>
    <w:rsid w:val="00822664"/>
    <w:rsid w:val="00822879"/>
    <w:rsid w:val="00822BC4"/>
    <w:rsid w:val="00823EA9"/>
    <w:rsid w:val="0082422B"/>
    <w:rsid w:val="00824568"/>
    <w:rsid w:val="00824E76"/>
    <w:rsid w:val="00825366"/>
    <w:rsid w:val="008259DE"/>
    <w:rsid w:val="00826728"/>
    <w:rsid w:val="0082795D"/>
    <w:rsid w:val="00830D04"/>
    <w:rsid w:val="008336CB"/>
    <w:rsid w:val="00833B2C"/>
    <w:rsid w:val="00833E6A"/>
    <w:rsid w:val="00833FD9"/>
    <w:rsid w:val="008341B1"/>
    <w:rsid w:val="008342E5"/>
    <w:rsid w:val="00835107"/>
    <w:rsid w:val="00835FA6"/>
    <w:rsid w:val="00837E91"/>
    <w:rsid w:val="008400E9"/>
    <w:rsid w:val="00840781"/>
    <w:rsid w:val="00840F20"/>
    <w:rsid w:val="00842390"/>
    <w:rsid w:val="008427CC"/>
    <w:rsid w:val="00843714"/>
    <w:rsid w:val="00843748"/>
    <w:rsid w:val="00843A9C"/>
    <w:rsid w:val="0084460F"/>
    <w:rsid w:val="00844C20"/>
    <w:rsid w:val="00845DD2"/>
    <w:rsid w:val="00846893"/>
    <w:rsid w:val="00846F36"/>
    <w:rsid w:val="00847645"/>
    <w:rsid w:val="008502D9"/>
    <w:rsid w:val="00851893"/>
    <w:rsid w:val="00851FDA"/>
    <w:rsid w:val="0085372A"/>
    <w:rsid w:val="00853827"/>
    <w:rsid w:val="00853B18"/>
    <w:rsid w:val="00854D3F"/>
    <w:rsid w:val="008551C8"/>
    <w:rsid w:val="00855EF0"/>
    <w:rsid w:val="00856555"/>
    <w:rsid w:val="00856702"/>
    <w:rsid w:val="00856C07"/>
    <w:rsid w:val="00856EE4"/>
    <w:rsid w:val="00857CFA"/>
    <w:rsid w:val="00860348"/>
    <w:rsid w:val="008618A8"/>
    <w:rsid w:val="00861D06"/>
    <w:rsid w:val="00863946"/>
    <w:rsid w:val="00863E9A"/>
    <w:rsid w:val="0086429C"/>
    <w:rsid w:val="00864678"/>
    <w:rsid w:val="008659CC"/>
    <w:rsid w:val="0086647E"/>
    <w:rsid w:val="00866857"/>
    <w:rsid w:val="00866D16"/>
    <w:rsid w:val="00867E63"/>
    <w:rsid w:val="00871097"/>
    <w:rsid w:val="008710F1"/>
    <w:rsid w:val="0087123B"/>
    <w:rsid w:val="00871358"/>
    <w:rsid w:val="00871364"/>
    <w:rsid w:val="0087176C"/>
    <w:rsid w:val="0087193D"/>
    <w:rsid w:val="00871FE9"/>
    <w:rsid w:val="00872AE7"/>
    <w:rsid w:val="008735D1"/>
    <w:rsid w:val="008735E6"/>
    <w:rsid w:val="00873AD2"/>
    <w:rsid w:val="00873E3A"/>
    <w:rsid w:val="00873F58"/>
    <w:rsid w:val="00874137"/>
    <w:rsid w:val="00874BED"/>
    <w:rsid w:val="008754CC"/>
    <w:rsid w:val="00876D7B"/>
    <w:rsid w:val="008770D2"/>
    <w:rsid w:val="00877110"/>
    <w:rsid w:val="00880C18"/>
    <w:rsid w:val="00881077"/>
    <w:rsid w:val="008815E2"/>
    <w:rsid w:val="00882233"/>
    <w:rsid w:val="008826CD"/>
    <w:rsid w:val="00882DA2"/>
    <w:rsid w:val="008845CD"/>
    <w:rsid w:val="00884A3C"/>
    <w:rsid w:val="00886449"/>
    <w:rsid w:val="00886D4B"/>
    <w:rsid w:val="00886F0C"/>
    <w:rsid w:val="00887325"/>
    <w:rsid w:val="008879B8"/>
    <w:rsid w:val="00887D80"/>
    <w:rsid w:val="00890580"/>
    <w:rsid w:val="00890A4E"/>
    <w:rsid w:val="00890F12"/>
    <w:rsid w:val="00890F74"/>
    <w:rsid w:val="00891D95"/>
    <w:rsid w:val="00891E55"/>
    <w:rsid w:val="00892E03"/>
    <w:rsid w:val="00892EB0"/>
    <w:rsid w:val="00893137"/>
    <w:rsid w:val="0089372B"/>
    <w:rsid w:val="00893782"/>
    <w:rsid w:val="0089555B"/>
    <w:rsid w:val="00895C44"/>
    <w:rsid w:val="00895E52"/>
    <w:rsid w:val="0089624A"/>
    <w:rsid w:val="00897045"/>
    <w:rsid w:val="00897956"/>
    <w:rsid w:val="00897F6D"/>
    <w:rsid w:val="008A1155"/>
    <w:rsid w:val="008A136C"/>
    <w:rsid w:val="008A3389"/>
    <w:rsid w:val="008A50C2"/>
    <w:rsid w:val="008A512D"/>
    <w:rsid w:val="008A5E81"/>
    <w:rsid w:val="008A65D6"/>
    <w:rsid w:val="008A6CBA"/>
    <w:rsid w:val="008A7338"/>
    <w:rsid w:val="008B1FD8"/>
    <w:rsid w:val="008B2219"/>
    <w:rsid w:val="008B2416"/>
    <w:rsid w:val="008B5026"/>
    <w:rsid w:val="008B50BD"/>
    <w:rsid w:val="008B5132"/>
    <w:rsid w:val="008B779A"/>
    <w:rsid w:val="008C0512"/>
    <w:rsid w:val="008C09E8"/>
    <w:rsid w:val="008C17A9"/>
    <w:rsid w:val="008C2059"/>
    <w:rsid w:val="008C391E"/>
    <w:rsid w:val="008C649D"/>
    <w:rsid w:val="008C678C"/>
    <w:rsid w:val="008C69CA"/>
    <w:rsid w:val="008C6C58"/>
    <w:rsid w:val="008C6F5F"/>
    <w:rsid w:val="008C704C"/>
    <w:rsid w:val="008C7A17"/>
    <w:rsid w:val="008C7BD1"/>
    <w:rsid w:val="008D0040"/>
    <w:rsid w:val="008D018B"/>
    <w:rsid w:val="008D0BDE"/>
    <w:rsid w:val="008D0F74"/>
    <w:rsid w:val="008D1C71"/>
    <w:rsid w:val="008D30CC"/>
    <w:rsid w:val="008D3C6F"/>
    <w:rsid w:val="008D4758"/>
    <w:rsid w:val="008D5C5B"/>
    <w:rsid w:val="008D7BAA"/>
    <w:rsid w:val="008D7D83"/>
    <w:rsid w:val="008D7D87"/>
    <w:rsid w:val="008E05BB"/>
    <w:rsid w:val="008E1633"/>
    <w:rsid w:val="008E2008"/>
    <w:rsid w:val="008E2DAE"/>
    <w:rsid w:val="008E31B1"/>
    <w:rsid w:val="008E38EC"/>
    <w:rsid w:val="008E447A"/>
    <w:rsid w:val="008E582B"/>
    <w:rsid w:val="008E619C"/>
    <w:rsid w:val="008E6920"/>
    <w:rsid w:val="008E6E0F"/>
    <w:rsid w:val="008E6E77"/>
    <w:rsid w:val="008E76B7"/>
    <w:rsid w:val="008E76E7"/>
    <w:rsid w:val="008F049B"/>
    <w:rsid w:val="008F1C66"/>
    <w:rsid w:val="008F2800"/>
    <w:rsid w:val="008F3A9E"/>
    <w:rsid w:val="008F59BE"/>
    <w:rsid w:val="008F6077"/>
    <w:rsid w:val="008F62A8"/>
    <w:rsid w:val="008F6CEE"/>
    <w:rsid w:val="008F750D"/>
    <w:rsid w:val="008F7757"/>
    <w:rsid w:val="008F7A5A"/>
    <w:rsid w:val="008F7B07"/>
    <w:rsid w:val="009000EF"/>
    <w:rsid w:val="00900454"/>
    <w:rsid w:val="009009A8"/>
    <w:rsid w:val="00900D3C"/>
    <w:rsid w:val="00900FDA"/>
    <w:rsid w:val="00901733"/>
    <w:rsid w:val="00901854"/>
    <w:rsid w:val="00901F99"/>
    <w:rsid w:val="00901FFC"/>
    <w:rsid w:val="00902890"/>
    <w:rsid w:val="009043B8"/>
    <w:rsid w:val="00904843"/>
    <w:rsid w:val="00904945"/>
    <w:rsid w:val="00904FE3"/>
    <w:rsid w:val="009058A0"/>
    <w:rsid w:val="00906067"/>
    <w:rsid w:val="009064C9"/>
    <w:rsid w:val="00906A68"/>
    <w:rsid w:val="009077CC"/>
    <w:rsid w:val="00907FBB"/>
    <w:rsid w:val="0091001E"/>
    <w:rsid w:val="00910265"/>
    <w:rsid w:val="009103A4"/>
    <w:rsid w:val="0091136B"/>
    <w:rsid w:val="00911519"/>
    <w:rsid w:val="0091167A"/>
    <w:rsid w:val="009125BC"/>
    <w:rsid w:val="00912C42"/>
    <w:rsid w:val="00912D5E"/>
    <w:rsid w:val="00913645"/>
    <w:rsid w:val="009137E3"/>
    <w:rsid w:val="00913D84"/>
    <w:rsid w:val="00914345"/>
    <w:rsid w:val="0091462E"/>
    <w:rsid w:val="009149EE"/>
    <w:rsid w:val="00916570"/>
    <w:rsid w:val="00920070"/>
    <w:rsid w:val="009215B2"/>
    <w:rsid w:val="00922F1E"/>
    <w:rsid w:val="00923020"/>
    <w:rsid w:val="00923F94"/>
    <w:rsid w:val="00924A28"/>
    <w:rsid w:val="00925E5F"/>
    <w:rsid w:val="009261BE"/>
    <w:rsid w:val="009262B7"/>
    <w:rsid w:val="00926AFE"/>
    <w:rsid w:val="009270F2"/>
    <w:rsid w:val="00927117"/>
    <w:rsid w:val="009279C5"/>
    <w:rsid w:val="0093180B"/>
    <w:rsid w:val="00932144"/>
    <w:rsid w:val="00932EF6"/>
    <w:rsid w:val="0093321F"/>
    <w:rsid w:val="00933320"/>
    <w:rsid w:val="00933521"/>
    <w:rsid w:val="00933B63"/>
    <w:rsid w:val="0093403B"/>
    <w:rsid w:val="00934830"/>
    <w:rsid w:val="009349AF"/>
    <w:rsid w:val="00934D4B"/>
    <w:rsid w:val="00935894"/>
    <w:rsid w:val="00935BB2"/>
    <w:rsid w:val="009362F3"/>
    <w:rsid w:val="00936739"/>
    <w:rsid w:val="00936DD6"/>
    <w:rsid w:val="009370EB"/>
    <w:rsid w:val="00937897"/>
    <w:rsid w:val="00940835"/>
    <w:rsid w:val="0094091E"/>
    <w:rsid w:val="00940ADA"/>
    <w:rsid w:val="00940B80"/>
    <w:rsid w:val="00940C96"/>
    <w:rsid w:val="00940D39"/>
    <w:rsid w:val="00941994"/>
    <w:rsid w:val="00941A16"/>
    <w:rsid w:val="00941B7A"/>
    <w:rsid w:val="00942CA4"/>
    <w:rsid w:val="0094410A"/>
    <w:rsid w:val="00945425"/>
    <w:rsid w:val="00945692"/>
    <w:rsid w:val="0094570C"/>
    <w:rsid w:val="00946293"/>
    <w:rsid w:val="009467BA"/>
    <w:rsid w:val="009467FA"/>
    <w:rsid w:val="00946C13"/>
    <w:rsid w:val="00947217"/>
    <w:rsid w:val="00947284"/>
    <w:rsid w:val="009507D1"/>
    <w:rsid w:val="0095107C"/>
    <w:rsid w:val="00953AA9"/>
    <w:rsid w:val="00953F34"/>
    <w:rsid w:val="00953FF6"/>
    <w:rsid w:val="0095429F"/>
    <w:rsid w:val="00954466"/>
    <w:rsid w:val="0095630F"/>
    <w:rsid w:val="009565A5"/>
    <w:rsid w:val="00956974"/>
    <w:rsid w:val="0095704D"/>
    <w:rsid w:val="00957FC2"/>
    <w:rsid w:val="00960EED"/>
    <w:rsid w:val="00962699"/>
    <w:rsid w:val="00962AAF"/>
    <w:rsid w:val="00962F7C"/>
    <w:rsid w:val="00962F94"/>
    <w:rsid w:val="00963D7A"/>
    <w:rsid w:val="00964AF5"/>
    <w:rsid w:val="0096656C"/>
    <w:rsid w:val="00966CD2"/>
    <w:rsid w:val="00966EFE"/>
    <w:rsid w:val="009672C4"/>
    <w:rsid w:val="009675D2"/>
    <w:rsid w:val="00970470"/>
    <w:rsid w:val="00971599"/>
    <w:rsid w:val="009723CB"/>
    <w:rsid w:val="009733C7"/>
    <w:rsid w:val="00973953"/>
    <w:rsid w:val="00973E2F"/>
    <w:rsid w:val="00973E78"/>
    <w:rsid w:val="009744C6"/>
    <w:rsid w:val="00975BAC"/>
    <w:rsid w:val="00975C7A"/>
    <w:rsid w:val="00975DE9"/>
    <w:rsid w:val="00977068"/>
    <w:rsid w:val="009801BF"/>
    <w:rsid w:val="0098079C"/>
    <w:rsid w:val="00980CAC"/>
    <w:rsid w:val="00980F83"/>
    <w:rsid w:val="00981687"/>
    <w:rsid w:val="00982301"/>
    <w:rsid w:val="00982F9A"/>
    <w:rsid w:val="0098360F"/>
    <w:rsid w:val="009837AB"/>
    <w:rsid w:val="00983AAD"/>
    <w:rsid w:val="009847A5"/>
    <w:rsid w:val="00984EF2"/>
    <w:rsid w:val="009851B8"/>
    <w:rsid w:val="00985E15"/>
    <w:rsid w:val="00985E5A"/>
    <w:rsid w:val="0098603E"/>
    <w:rsid w:val="00986182"/>
    <w:rsid w:val="009861E2"/>
    <w:rsid w:val="00986250"/>
    <w:rsid w:val="009864FD"/>
    <w:rsid w:val="00986675"/>
    <w:rsid w:val="009869B7"/>
    <w:rsid w:val="00987682"/>
    <w:rsid w:val="00990444"/>
    <w:rsid w:val="009906BD"/>
    <w:rsid w:val="00990AD1"/>
    <w:rsid w:val="00991C30"/>
    <w:rsid w:val="00992592"/>
    <w:rsid w:val="0099264E"/>
    <w:rsid w:val="009926A7"/>
    <w:rsid w:val="00992B4B"/>
    <w:rsid w:val="00992C7F"/>
    <w:rsid w:val="00993AB9"/>
    <w:rsid w:val="0099428C"/>
    <w:rsid w:val="009960D1"/>
    <w:rsid w:val="00996F0C"/>
    <w:rsid w:val="009976EE"/>
    <w:rsid w:val="009A1413"/>
    <w:rsid w:val="009A1E6A"/>
    <w:rsid w:val="009A1EB8"/>
    <w:rsid w:val="009A22DA"/>
    <w:rsid w:val="009A29F8"/>
    <w:rsid w:val="009A2C84"/>
    <w:rsid w:val="009A367F"/>
    <w:rsid w:val="009A3E27"/>
    <w:rsid w:val="009A404B"/>
    <w:rsid w:val="009A43EE"/>
    <w:rsid w:val="009A4D0E"/>
    <w:rsid w:val="009A5381"/>
    <w:rsid w:val="009A5FB7"/>
    <w:rsid w:val="009A72E5"/>
    <w:rsid w:val="009A7D76"/>
    <w:rsid w:val="009B04E2"/>
    <w:rsid w:val="009B0951"/>
    <w:rsid w:val="009B124F"/>
    <w:rsid w:val="009B24B7"/>
    <w:rsid w:val="009B30BB"/>
    <w:rsid w:val="009B34FA"/>
    <w:rsid w:val="009B410C"/>
    <w:rsid w:val="009B4741"/>
    <w:rsid w:val="009B4CFA"/>
    <w:rsid w:val="009B5481"/>
    <w:rsid w:val="009B66E9"/>
    <w:rsid w:val="009B6E86"/>
    <w:rsid w:val="009C1A79"/>
    <w:rsid w:val="009C26AB"/>
    <w:rsid w:val="009C2F48"/>
    <w:rsid w:val="009C3571"/>
    <w:rsid w:val="009C48A2"/>
    <w:rsid w:val="009C5C35"/>
    <w:rsid w:val="009C604A"/>
    <w:rsid w:val="009C614D"/>
    <w:rsid w:val="009C624E"/>
    <w:rsid w:val="009C69E0"/>
    <w:rsid w:val="009C72BE"/>
    <w:rsid w:val="009C73E3"/>
    <w:rsid w:val="009D1598"/>
    <w:rsid w:val="009D1C12"/>
    <w:rsid w:val="009D5C42"/>
    <w:rsid w:val="009D666E"/>
    <w:rsid w:val="009D7366"/>
    <w:rsid w:val="009D7A21"/>
    <w:rsid w:val="009E00AA"/>
    <w:rsid w:val="009E02C8"/>
    <w:rsid w:val="009E051A"/>
    <w:rsid w:val="009E0F11"/>
    <w:rsid w:val="009E11F5"/>
    <w:rsid w:val="009E23FD"/>
    <w:rsid w:val="009E381E"/>
    <w:rsid w:val="009E41A8"/>
    <w:rsid w:val="009E42F4"/>
    <w:rsid w:val="009E4786"/>
    <w:rsid w:val="009E4D50"/>
    <w:rsid w:val="009E4F6F"/>
    <w:rsid w:val="009E527C"/>
    <w:rsid w:val="009E5961"/>
    <w:rsid w:val="009E5ED9"/>
    <w:rsid w:val="009F072A"/>
    <w:rsid w:val="009F0D30"/>
    <w:rsid w:val="009F0F66"/>
    <w:rsid w:val="009F143D"/>
    <w:rsid w:val="009F2609"/>
    <w:rsid w:val="009F308F"/>
    <w:rsid w:val="009F3F0B"/>
    <w:rsid w:val="009F49A5"/>
    <w:rsid w:val="009F4A01"/>
    <w:rsid w:val="009F50DC"/>
    <w:rsid w:val="009F5486"/>
    <w:rsid w:val="009F5EC5"/>
    <w:rsid w:val="009F6C6F"/>
    <w:rsid w:val="009F6E8C"/>
    <w:rsid w:val="009F7112"/>
    <w:rsid w:val="009F7B12"/>
    <w:rsid w:val="009F7C5D"/>
    <w:rsid w:val="009F7CB2"/>
    <w:rsid w:val="00A0099D"/>
    <w:rsid w:val="00A0123C"/>
    <w:rsid w:val="00A0187B"/>
    <w:rsid w:val="00A0209D"/>
    <w:rsid w:val="00A02223"/>
    <w:rsid w:val="00A02427"/>
    <w:rsid w:val="00A05398"/>
    <w:rsid w:val="00A05434"/>
    <w:rsid w:val="00A055D3"/>
    <w:rsid w:val="00A06367"/>
    <w:rsid w:val="00A064A3"/>
    <w:rsid w:val="00A07538"/>
    <w:rsid w:val="00A1048A"/>
    <w:rsid w:val="00A104B8"/>
    <w:rsid w:val="00A10B8A"/>
    <w:rsid w:val="00A10DFF"/>
    <w:rsid w:val="00A11112"/>
    <w:rsid w:val="00A120DE"/>
    <w:rsid w:val="00A124BC"/>
    <w:rsid w:val="00A12678"/>
    <w:rsid w:val="00A12D19"/>
    <w:rsid w:val="00A1311A"/>
    <w:rsid w:val="00A13500"/>
    <w:rsid w:val="00A13600"/>
    <w:rsid w:val="00A13701"/>
    <w:rsid w:val="00A14462"/>
    <w:rsid w:val="00A14604"/>
    <w:rsid w:val="00A14A69"/>
    <w:rsid w:val="00A151E6"/>
    <w:rsid w:val="00A15290"/>
    <w:rsid w:val="00A16479"/>
    <w:rsid w:val="00A2028E"/>
    <w:rsid w:val="00A20857"/>
    <w:rsid w:val="00A20E81"/>
    <w:rsid w:val="00A210CD"/>
    <w:rsid w:val="00A213F6"/>
    <w:rsid w:val="00A21CFE"/>
    <w:rsid w:val="00A224D7"/>
    <w:rsid w:val="00A226E4"/>
    <w:rsid w:val="00A230F8"/>
    <w:rsid w:val="00A232B4"/>
    <w:rsid w:val="00A23358"/>
    <w:rsid w:val="00A23542"/>
    <w:rsid w:val="00A24FBA"/>
    <w:rsid w:val="00A25779"/>
    <w:rsid w:val="00A25BB6"/>
    <w:rsid w:val="00A25E1C"/>
    <w:rsid w:val="00A2605E"/>
    <w:rsid w:val="00A303C7"/>
    <w:rsid w:val="00A30ABA"/>
    <w:rsid w:val="00A30C0A"/>
    <w:rsid w:val="00A31170"/>
    <w:rsid w:val="00A3148A"/>
    <w:rsid w:val="00A31B6B"/>
    <w:rsid w:val="00A32F4C"/>
    <w:rsid w:val="00A33A52"/>
    <w:rsid w:val="00A34595"/>
    <w:rsid w:val="00A3475C"/>
    <w:rsid w:val="00A34E4F"/>
    <w:rsid w:val="00A35081"/>
    <w:rsid w:val="00A35E0A"/>
    <w:rsid w:val="00A366C5"/>
    <w:rsid w:val="00A37580"/>
    <w:rsid w:val="00A406B9"/>
    <w:rsid w:val="00A40789"/>
    <w:rsid w:val="00A40904"/>
    <w:rsid w:val="00A40BF0"/>
    <w:rsid w:val="00A423D2"/>
    <w:rsid w:val="00A4275F"/>
    <w:rsid w:val="00A42DA9"/>
    <w:rsid w:val="00A43291"/>
    <w:rsid w:val="00A43533"/>
    <w:rsid w:val="00A43679"/>
    <w:rsid w:val="00A437DE"/>
    <w:rsid w:val="00A43D2A"/>
    <w:rsid w:val="00A43EFD"/>
    <w:rsid w:val="00A4438E"/>
    <w:rsid w:val="00A447F7"/>
    <w:rsid w:val="00A449A1"/>
    <w:rsid w:val="00A45A42"/>
    <w:rsid w:val="00A45ACC"/>
    <w:rsid w:val="00A45CEC"/>
    <w:rsid w:val="00A4618A"/>
    <w:rsid w:val="00A46532"/>
    <w:rsid w:val="00A4786B"/>
    <w:rsid w:val="00A50260"/>
    <w:rsid w:val="00A5032E"/>
    <w:rsid w:val="00A5065A"/>
    <w:rsid w:val="00A50693"/>
    <w:rsid w:val="00A5131D"/>
    <w:rsid w:val="00A5385A"/>
    <w:rsid w:val="00A53C9A"/>
    <w:rsid w:val="00A53CBE"/>
    <w:rsid w:val="00A53E61"/>
    <w:rsid w:val="00A562B4"/>
    <w:rsid w:val="00A564CE"/>
    <w:rsid w:val="00A56797"/>
    <w:rsid w:val="00A5755C"/>
    <w:rsid w:val="00A57643"/>
    <w:rsid w:val="00A57F15"/>
    <w:rsid w:val="00A61DFE"/>
    <w:rsid w:val="00A624BA"/>
    <w:rsid w:val="00A62E24"/>
    <w:rsid w:val="00A65EDB"/>
    <w:rsid w:val="00A6668F"/>
    <w:rsid w:val="00A667B1"/>
    <w:rsid w:val="00A67223"/>
    <w:rsid w:val="00A702DA"/>
    <w:rsid w:val="00A707E8"/>
    <w:rsid w:val="00A72256"/>
    <w:rsid w:val="00A737C9"/>
    <w:rsid w:val="00A746F1"/>
    <w:rsid w:val="00A74AA9"/>
    <w:rsid w:val="00A74B29"/>
    <w:rsid w:val="00A74F02"/>
    <w:rsid w:val="00A75454"/>
    <w:rsid w:val="00A75DA7"/>
    <w:rsid w:val="00A80AA5"/>
    <w:rsid w:val="00A80EA0"/>
    <w:rsid w:val="00A81541"/>
    <w:rsid w:val="00A816DC"/>
    <w:rsid w:val="00A827BA"/>
    <w:rsid w:val="00A83AF0"/>
    <w:rsid w:val="00A83DC4"/>
    <w:rsid w:val="00A84C31"/>
    <w:rsid w:val="00A8556C"/>
    <w:rsid w:val="00A85DD6"/>
    <w:rsid w:val="00A85FEE"/>
    <w:rsid w:val="00A8612C"/>
    <w:rsid w:val="00A86A4F"/>
    <w:rsid w:val="00A86E54"/>
    <w:rsid w:val="00A87132"/>
    <w:rsid w:val="00A9056C"/>
    <w:rsid w:val="00A910B6"/>
    <w:rsid w:val="00A93804"/>
    <w:rsid w:val="00A93FD1"/>
    <w:rsid w:val="00A9614F"/>
    <w:rsid w:val="00A96A0B"/>
    <w:rsid w:val="00A96DB2"/>
    <w:rsid w:val="00A97494"/>
    <w:rsid w:val="00A97F1B"/>
    <w:rsid w:val="00AA1A1A"/>
    <w:rsid w:val="00AA1DCE"/>
    <w:rsid w:val="00AA304B"/>
    <w:rsid w:val="00AA38F6"/>
    <w:rsid w:val="00AA4E9E"/>
    <w:rsid w:val="00AA4EA6"/>
    <w:rsid w:val="00AA5247"/>
    <w:rsid w:val="00AA60F5"/>
    <w:rsid w:val="00AA62E5"/>
    <w:rsid w:val="00AA64C9"/>
    <w:rsid w:val="00AA6502"/>
    <w:rsid w:val="00AA661A"/>
    <w:rsid w:val="00AA6EB4"/>
    <w:rsid w:val="00AA73B5"/>
    <w:rsid w:val="00AA7C3A"/>
    <w:rsid w:val="00AB010B"/>
    <w:rsid w:val="00AB04E9"/>
    <w:rsid w:val="00AB1889"/>
    <w:rsid w:val="00AB1CBA"/>
    <w:rsid w:val="00AB2E29"/>
    <w:rsid w:val="00AB451E"/>
    <w:rsid w:val="00AB5C09"/>
    <w:rsid w:val="00AB7021"/>
    <w:rsid w:val="00AB78D9"/>
    <w:rsid w:val="00AB7F17"/>
    <w:rsid w:val="00AC05E2"/>
    <w:rsid w:val="00AC08BB"/>
    <w:rsid w:val="00AC0D06"/>
    <w:rsid w:val="00AC0F07"/>
    <w:rsid w:val="00AC1245"/>
    <w:rsid w:val="00AC126D"/>
    <w:rsid w:val="00AC1F01"/>
    <w:rsid w:val="00AC308D"/>
    <w:rsid w:val="00AC467B"/>
    <w:rsid w:val="00AC5480"/>
    <w:rsid w:val="00AC5D7F"/>
    <w:rsid w:val="00AC671F"/>
    <w:rsid w:val="00AC7DCF"/>
    <w:rsid w:val="00AD0075"/>
    <w:rsid w:val="00AD03AD"/>
    <w:rsid w:val="00AD0819"/>
    <w:rsid w:val="00AD096A"/>
    <w:rsid w:val="00AD24FF"/>
    <w:rsid w:val="00AD2572"/>
    <w:rsid w:val="00AD27E2"/>
    <w:rsid w:val="00AD3819"/>
    <w:rsid w:val="00AD38A1"/>
    <w:rsid w:val="00AD3D4B"/>
    <w:rsid w:val="00AD48C5"/>
    <w:rsid w:val="00AD50E8"/>
    <w:rsid w:val="00AD6E7F"/>
    <w:rsid w:val="00AD773E"/>
    <w:rsid w:val="00AE1E2A"/>
    <w:rsid w:val="00AE3BB7"/>
    <w:rsid w:val="00AE3E2A"/>
    <w:rsid w:val="00AE46C7"/>
    <w:rsid w:val="00AE4BA2"/>
    <w:rsid w:val="00AE4D6C"/>
    <w:rsid w:val="00AE5B93"/>
    <w:rsid w:val="00AE7139"/>
    <w:rsid w:val="00AE7315"/>
    <w:rsid w:val="00AF0261"/>
    <w:rsid w:val="00AF176B"/>
    <w:rsid w:val="00AF2294"/>
    <w:rsid w:val="00AF23BE"/>
    <w:rsid w:val="00AF3647"/>
    <w:rsid w:val="00AF42CD"/>
    <w:rsid w:val="00AF4B8C"/>
    <w:rsid w:val="00AF4CD4"/>
    <w:rsid w:val="00AF560C"/>
    <w:rsid w:val="00AF5827"/>
    <w:rsid w:val="00AF5FF5"/>
    <w:rsid w:val="00AF6328"/>
    <w:rsid w:val="00AF7289"/>
    <w:rsid w:val="00B0021C"/>
    <w:rsid w:val="00B008C0"/>
    <w:rsid w:val="00B03748"/>
    <w:rsid w:val="00B03DA2"/>
    <w:rsid w:val="00B0421C"/>
    <w:rsid w:val="00B04899"/>
    <w:rsid w:val="00B070DA"/>
    <w:rsid w:val="00B07615"/>
    <w:rsid w:val="00B07FBA"/>
    <w:rsid w:val="00B10D1C"/>
    <w:rsid w:val="00B10D6A"/>
    <w:rsid w:val="00B11A9A"/>
    <w:rsid w:val="00B11CE8"/>
    <w:rsid w:val="00B11DD4"/>
    <w:rsid w:val="00B12070"/>
    <w:rsid w:val="00B12599"/>
    <w:rsid w:val="00B1340C"/>
    <w:rsid w:val="00B13B54"/>
    <w:rsid w:val="00B1427E"/>
    <w:rsid w:val="00B14AB8"/>
    <w:rsid w:val="00B16A5F"/>
    <w:rsid w:val="00B20698"/>
    <w:rsid w:val="00B20721"/>
    <w:rsid w:val="00B21B5C"/>
    <w:rsid w:val="00B22B38"/>
    <w:rsid w:val="00B2557F"/>
    <w:rsid w:val="00B25ACE"/>
    <w:rsid w:val="00B26259"/>
    <w:rsid w:val="00B263F3"/>
    <w:rsid w:val="00B2706B"/>
    <w:rsid w:val="00B275D5"/>
    <w:rsid w:val="00B27D00"/>
    <w:rsid w:val="00B30085"/>
    <w:rsid w:val="00B306D7"/>
    <w:rsid w:val="00B323B9"/>
    <w:rsid w:val="00B32934"/>
    <w:rsid w:val="00B336BA"/>
    <w:rsid w:val="00B3487E"/>
    <w:rsid w:val="00B3516E"/>
    <w:rsid w:val="00B35618"/>
    <w:rsid w:val="00B358B3"/>
    <w:rsid w:val="00B41A86"/>
    <w:rsid w:val="00B420B9"/>
    <w:rsid w:val="00B427CA"/>
    <w:rsid w:val="00B42F51"/>
    <w:rsid w:val="00B42F5E"/>
    <w:rsid w:val="00B43584"/>
    <w:rsid w:val="00B43FD0"/>
    <w:rsid w:val="00B4426D"/>
    <w:rsid w:val="00B44736"/>
    <w:rsid w:val="00B44814"/>
    <w:rsid w:val="00B44A1B"/>
    <w:rsid w:val="00B4565E"/>
    <w:rsid w:val="00B4568B"/>
    <w:rsid w:val="00B45715"/>
    <w:rsid w:val="00B45F83"/>
    <w:rsid w:val="00B46B4B"/>
    <w:rsid w:val="00B46E8E"/>
    <w:rsid w:val="00B47778"/>
    <w:rsid w:val="00B47DE7"/>
    <w:rsid w:val="00B5044D"/>
    <w:rsid w:val="00B50C2D"/>
    <w:rsid w:val="00B50CA0"/>
    <w:rsid w:val="00B51C1F"/>
    <w:rsid w:val="00B51EB5"/>
    <w:rsid w:val="00B52AC1"/>
    <w:rsid w:val="00B53033"/>
    <w:rsid w:val="00B5337E"/>
    <w:rsid w:val="00B53627"/>
    <w:rsid w:val="00B53BDE"/>
    <w:rsid w:val="00B53E62"/>
    <w:rsid w:val="00B540A5"/>
    <w:rsid w:val="00B5410B"/>
    <w:rsid w:val="00B541B1"/>
    <w:rsid w:val="00B54861"/>
    <w:rsid w:val="00B5529A"/>
    <w:rsid w:val="00B55700"/>
    <w:rsid w:val="00B55E9F"/>
    <w:rsid w:val="00B561AB"/>
    <w:rsid w:val="00B57325"/>
    <w:rsid w:val="00B6001A"/>
    <w:rsid w:val="00B60F71"/>
    <w:rsid w:val="00B627F3"/>
    <w:rsid w:val="00B62AAF"/>
    <w:rsid w:val="00B639A2"/>
    <w:rsid w:val="00B63E55"/>
    <w:rsid w:val="00B64ADE"/>
    <w:rsid w:val="00B660C6"/>
    <w:rsid w:val="00B6721A"/>
    <w:rsid w:val="00B67C30"/>
    <w:rsid w:val="00B70179"/>
    <w:rsid w:val="00B712D6"/>
    <w:rsid w:val="00B73A4F"/>
    <w:rsid w:val="00B73BE0"/>
    <w:rsid w:val="00B73C46"/>
    <w:rsid w:val="00B73FAB"/>
    <w:rsid w:val="00B7524A"/>
    <w:rsid w:val="00B760A0"/>
    <w:rsid w:val="00B765E9"/>
    <w:rsid w:val="00B765F4"/>
    <w:rsid w:val="00B77164"/>
    <w:rsid w:val="00B77666"/>
    <w:rsid w:val="00B801E8"/>
    <w:rsid w:val="00B80ED0"/>
    <w:rsid w:val="00B820C8"/>
    <w:rsid w:val="00B824E9"/>
    <w:rsid w:val="00B82AA2"/>
    <w:rsid w:val="00B82CCE"/>
    <w:rsid w:val="00B82CDD"/>
    <w:rsid w:val="00B82D09"/>
    <w:rsid w:val="00B82FAB"/>
    <w:rsid w:val="00B83CE2"/>
    <w:rsid w:val="00B84672"/>
    <w:rsid w:val="00B8482E"/>
    <w:rsid w:val="00B84A8B"/>
    <w:rsid w:val="00B85922"/>
    <w:rsid w:val="00B85E19"/>
    <w:rsid w:val="00B860DA"/>
    <w:rsid w:val="00B86E7F"/>
    <w:rsid w:val="00B8739A"/>
    <w:rsid w:val="00B915AD"/>
    <w:rsid w:val="00B9179C"/>
    <w:rsid w:val="00B92ED6"/>
    <w:rsid w:val="00B93B37"/>
    <w:rsid w:val="00B9531C"/>
    <w:rsid w:val="00B9570B"/>
    <w:rsid w:val="00B96A22"/>
    <w:rsid w:val="00B96F2E"/>
    <w:rsid w:val="00B97718"/>
    <w:rsid w:val="00BA0F09"/>
    <w:rsid w:val="00BA1129"/>
    <w:rsid w:val="00BA1386"/>
    <w:rsid w:val="00BA2151"/>
    <w:rsid w:val="00BA33BF"/>
    <w:rsid w:val="00BA3611"/>
    <w:rsid w:val="00BA3D0B"/>
    <w:rsid w:val="00BA4420"/>
    <w:rsid w:val="00BA62CB"/>
    <w:rsid w:val="00BA745B"/>
    <w:rsid w:val="00BA7736"/>
    <w:rsid w:val="00BB0633"/>
    <w:rsid w:val="00BB1001"/>
    <w:rsid w:val="00BB147E"/>
    <w:rsid w:val="00BB19AA"/>
    <w:rsid w:val="00BB1D05"/>
    <w:rsid w:val="00BB22CC"/>
    <w:rsid w:val="00BB2C05"/>
    <w:rsid w:val="00BB2F23"/>
    <w:rsid w:val="00BB3BA8"/>
    <w:rsid w:val="00BB4928"/>
    <w:rsid w:val="00BB4A25"/>
    <w:rsid w:val="00BB4CA6"/>
    <w:rsid w:val="00BB5D2A"/>
    <w:rsid w:val="00BB643C"/>
    <w:rsid w:val="00BB6F09"/>
    <w:rsid w:val="00BB73BA"/>
    <w:rsid w:val="00BB7996"/>
    <w:rsid w:val="00BB7F87"/>
    <w:rsid w:val="00BC070C"/>
    <w:rsid w:val="00BC0E02"/>
    <w:rsid w:val="00BC0E08"/>
    <w:rsid w:val="00BC4227"/>
    <w:rsid w:val="00BC4A3B"/>
    <w:rsid w:val="00BC4E2B"/>
    <w:rsid w:val="00BC4E6B"/>
    <w:rsid w:val="00BC616E"/>
    <w:rsid w:val="00BC6D53"/>
    <w:rsid w:val="00BC753A"/>
    <w:rsid w:val="00BC7CE1"/>
    <w:rsid w:val="00BC7E26"/>
    <w:rsid w:val="00BD05D8"/>
    <w:rsid w:val="00BD064C"/>
    <w:rsid w:val="00BD0EF8"/>
    <w:rsid w:val="00BD1A3C"/>
    <w:rsid w:val="00BD1FE7"/>
    <w:rsid w:val="00BD2536"/>
    <w:rsid w:val="00BD2634"/>
    <w:rsid w:val="00BD297D"/>
    <w:rsid w:val="00BD3490"/>
    <w:rsid w:val="00BD372D"/>
    <w:rsid w:val="00BD3777"/>
    <w:rsid w:val="00BD3AA4"/>
    <w:rsid w:val="00BD4080"/>
    <w:rsid w:val="00BD4834"/>
    <w:rsid w:val="00BD57B7"/>
    <w:rsid w:val="00BD5A15"/>
    <w:rsid w:val="00BD662D"/>
    <w:rsid w:val="00BD668A"/>
    <w:rsid w:val="00BD6CAC"/>
    <w:rsid w:val="00BD6FEA"/>
    <w:rsid w:val="00BD7064"/>
    <w:rsid w:val="00BD7952"/>
    <w:rsid w:val="00BD7DE4"/>
    <w:rsid w:val="00BD7F6B"/>
    <w:rsid w:val="00BE01B7"/>
    <w:rsid w:val="00BE01E8"/>
    <w:rsid w:val="00BE13C8"/>
    <w:rsid w:val="00BE15ED"/>
    <w:rsid w:val="00BE17B0"/>
    <w:rsid w:val="00BE1F26"/>
    <w:rsid w:val="00BE2303"/>
    <w:rsid w:val="00BE2895"/>
    <w:rsid w:val="00BE3424"/>
    <w:rsid w:val="00BE4CBA"/>
    <w:rsid w:val="00BE4E4E"/>
    <w:rsid w:val="00BE5506"/>
    <w:rsid w:val="00BE6551"/>
    <w:rsid w:val="00BE69CF"/>
    <w:rsid w:val="00BE7FC3"/>
    <w:rsid w:val="00BF081B"/>
    <w:rsid w:val="00BF0A5B"/>
    <w:rsid w:val="00BF100D"/>
    <w:rsid w:val="00BF1204"/>
    <w:rsid w:val="00BF13EE"/>
    <w:rsid w:val="00BF3237"/>
    <w:rsid w:val="00BF32FB"/>
    <w:rsid w:val="00BF3467"/>
    <w:rsid w:val="00BF41E0"/>
    <w:rsid w:val="00BF44A8"/>
    <w:rsid w:val="00BF44B7"/>
    <w:rsid w:val="00BF5123"/>
    <w:rsid w:val="00BF515B"/>
    <w:rsid w:val="00BF5A79"/>
    <w:rsid w:val="00BF5CC2"/>
    <w:rsid w:val="00BF600C"/>
    <w:rsid w:val="00BF607D"/>
    <w:rsid w:val="00BF6142"/>
    <w:rsid w:val="00BF6A27"/>
    <w:rsid w:val="00C00044"/>
    <w:rsid w:val="00C00653"/>
    <w:rsid w:val="00C00721"/>
    <w:rsid w:val="00C0273D"/>
    <w:rsid w:val="00C037CA"/>
    <w:rsid w:val="00C06E47"/>
    <w:rsid w:val="00C07DB2"/>
    <w:rsid w:val="00C07DF8"/>
    <w:rsid w:val="00C10731"/>
    <w:rsid w:val="00C1087F"/>
    <w:rsid w:val="00C10A63"/>
    <w:rsid w:val="00C10D50"/>
    <w:rsid w:val="00C1126A"/>
    <w:rsid w:val="00C1164D"/>
    <w:rsid w:val="00C13059"/>
    <w:rsid w:val="00C13B09"/>
    <w:rsid w:val="00C1558D"/>
    <w:rsid w:val="00C17357"/>
    <w:rsid w:val="00C177F4"/>
    <w:rsid w:val="00C17F14"/>
    <w:rsid w:val="00C20026"/>
    <w:rsid w:val="00C205D7"/>
    <w:rsid w:val="00C21297"/>
    <w:rsid w:val="00C2150F"/>
    <w:rsid w:val="00C22BFF"/>
    <w:rsid w:val="00C2367B"/>
    <w:rsid w:val="00C239A3"/>
    <w:rsid w:val="00C23AD7"/>
    <w:rsid w:val="00C2442A"/>
    <w:rsid w:val="00C2530E"/>
    <w:rsid w:val="00C253D4"/>
    <w:rsid w:val="00C256DF"/>
    <w:rsid w:val="00C257A8"/>
    <w:rsid w:val="00C2596C"/>
    <w:rsid w:val="00C25F47"/>
    <w:rsid w:val="00C25FFD"/>
    <w:rsid w:val="00C2644A"/>
    <w:rsid w:val="00C267BD"/>
    <w:rsid w:val="00C26B8A"/>
    <w:rsid w:val="00C278CC"/>
    <w:rsid w:val="00C27C5D"/>
    <w:rsid w:val="00C30946"/>
    <w:rsid w:val="00C30C72"/>
    <w:rsid w:val="00C32936"/>
    <w:rsid w:val="00C32EBA"/>
    <w:rsid w:val="00C33094"/>
    <w:rsid w:val="00C33B88"/>
    <w:rsid w:val="00C346BE"/>
    <w:rsid w:val="00C34ABD"/>
    <w:rsid w:val="00C34ACB"/>
    <w:rsid w:val="00C35157"/>
    <w:rsid w:val="00C351D3"/>
    <w:rsid w:val="00C40357"/>
    <w:rsid w:val="00C418D9"/>
    <w:rsid w:val="00C41BA7"/>
    <w:rsid w:val="00C42BCB"/>
    <w:rsid w:val="00C430A1"/>
    <w:rsid w:val="00C43A9C"/>
    <w:rsid w:val="00C43D08"/>
    <w:rsid w:val="00C45796"/>
    <w:rsid w:val="00C46183"/>
    <w:rsid w:val="00C47C47"/>
    <w:rsid w:val="00C47C53"/>
    <w:rsid w:val="00C47D1B"/>
    <w:rsid w:val="00C50036"/>
    <w:rsid w:val="00C50265"/>
    <w:rsid w:val="00C510BB"/>
    <w:rsid w:val="00C512ED"/>
    <w:rsid w:val="00C514AB"/>
    <w:rsid w:val="00C51EF4"/>
    <w:rsid w:val="00C52A1B"/>
    <w:rsid w:val="00C54F44"/>
    <w:rsid w:val="00C55487"/>
    <w:rsid w:val="00C560D5"/>
    <w:rsid w:val="00C56423"/>
    <w:rsid w:val="00C56A60"/>
    <w:rsid w:val="00C56CA1"/>
    <w:rsid w:val="00C574CB"/>
    <w:rsid w:val="00C57D03"/>
    <w:rsid w:val="00C57E69"/>
    <w:rsid w:val="00C60AD2"/>
    <w:rsid w:val="00C60BAA"/>
    <w:rsid w:val="00C619C3"/>
    <w:rsid w:val="00C61BC1"/>
    <w:rsid w:val="00C62C35"/>
    <w:rsid w:val="00C632F9"/>
    <w:rsid w:val="00C6391A"/>
    <w:rsid w:val="00C64F21"/>
    <w:rsid w:val="00C66B9A"/>
    <w:rsid w:val="00C7042A"/>
    <w:rsid w:val="00C71E93"/>
    <w:rsid w:val="00C72F0E"/>
    <w:rsid w:val="00C73776"/>
    <w:rsid w:val="00C737C9"/>
    <w:rsid w:val="00C74824"/>
    <w:rsid w:val="00C750E8"/>
    <w:rsid w:val="00C758D6"/>
    <w:rsid w:val="00C76D2F"/>
    <w:rsid w:val="00C77213"/>
    <w:rsid w:val="00C777BB"/>
    <w:rsid w:val="00C80901"/>
    <w:rsid w:val="00C80993"/>
    <w:rsid w:val="00C82977"/>
    <w:rsid w:val="00C84136"/>
    <w:rsid w:val="00C844CD"/>
    <w:rsid w:val="00C84F5B"/>
    <w:rsid w:val="00C84F63"/>
    <w:rsid w:val="00C864F4"/>
    <w:rsid w:val="00C87147"/>
    <w:rsid w:val="00C87823"/>
    <w:rsid w:val="00C90435"/>
    <w:rsid w:val="00C90924"/>
    <w:rsid w:val="00C90B1F"/>
    <w:rsid w:val="00C90DE8"/>
    <w:rsid w:val="00C930AC"/>
    <w:rsid w:val="00C947A1"/>
    <w:rsid w:val="00C9659B"/>
    <w:rsid w:val="00C969B7"/>
    <w:rsid w:val="00C97207"/>
    <w:rsid w:val="00C97521"/>
    <w:rsid w:val="00C97CF6"/>
    <w:rsid w:val="00CA0D2E"/>
    <w:rsid w:val="00CA138A"/>
    <w:rsid w:val="00CA16FF"/>
    <w:rsid w:val="00CA20F6"/>
    <w:rsid w:val="00CA3C45"/>
    <w:rsid w:val="00CA434E"/>
    <w:rsid w:val="00CA4B97"/>
    <w:rsid w:val="00CA4DD7"/>
    <w:rsid w:val="00CA555C"/>
    <w:rsid w:val="00CA58B6"/>
    <w:rsid w:val="00CB1564"/>
    <w:rsid w:val="00CB31E9"/>
    <w:rsid w:val="00CB3672"/>
    <w:rsid w:val="00CB3855"/>
    <w:rsid w:val="00CB389C"/>
    <w:rsid w:val="00CB468C"/>
    <w:rsid w:val="00CB46DC"/>
    <w:rsid w:val="00CB48C9"/>
    <w:rsid w:val="00CB4E79"/>
    <w:rsid w:val="00CB5529"/>
    <w:rsid w:val="00CB6025"/>
    <w:rsid w:val="00CB687D"/>
    <w:rsid w:val="00CB6E81"/>
    <w:rsid w:val="00CB736F"/>
    <w:rsid w:val="00CB7CEC"/>
    <w:rsid w:val="00CC0B2D"/>
    <w:rsid w:val="00CC10A7"/>
    <w:rsid w:val="00CC1EB7"/>
    <w:rsid w:val="00CC21F8"/>
    <w:rsid w:val="00CC2D86"/>
    <w:rsid w:val="00CC4371"/>
    <w:rsid w:val="00CC5738"/>
    <w:rsid w:val="00CC6469"/>
    <w:rsid w:val="00CC79C4"/>
    <w:rsid w:val="00CC7BBB"/>
    <w:rsid w:val="00CD0123"/>
    <w:rsid w:val="00CD2DA1"/>
    <w:rsid w:val="00CD3022"/>
    <w:rsid w:val="00CD486D"/>
    <w:rsid w:val="00CD4C72"/>
    <w:rsid w:val="00CD532E"/>
    <w:rsid w:val="00CD669C"/>
    <w:rsid w:val="00CD6923"/>
    <w:rsid w:val="00CD6F6B"/>
    <w:rsid w:val="00CE1B22"/>
    <w:rsid w:val="00CE291B"/>
    <w:rsid w:val="00CE2F3E"/>
    <w:rsid w:val="00CE3F35"/>
    <w:rsid w:val="00CE4132"/>
    <w:rsid w:val="00CE48A5"/>
    <w:rsid w:val="00CE779C"/>
    <w:rsid w:val="00CF08DA"/>
    <w:rsid w:val="00CF2141"/>
    <w:rsid w:val="00CF24D9"/>
    <w:rsid w:val="00CF3400"/>
    <w:rsid w:val="00CF4452"/>
    <w:rsid w:val="00CF5657"/>
    <w:rsid w:val="00CF5B2D"/>
    <w:rsid w:val="00CF67FD"/>
    <w:rsid w:val="00CF7109"/>
    <w:rsid w:val="00CF7309"/>
    <w:rsid w:val="00CF75F4"/>
    <w:rsid w:val="00CF7ED4"/>
    <w:rsid w:val="00D002D2"/>
    <w:rsid w:val="00D00D9D"/>
    <w:rsid w:val="00D01055"/>
    <w:rsid w:val="00D02FCA"/>
    <w:rsid w:val="00D034A8"/>
    <w:rsid w:val="00D04486"/>
    <w:rsid w:val="00D04793"/>
    <w:rsid w:val="00D058BF"/>
    <w:rsid w:val="00D05B9C"/>
    <w:rsid w:val="00D05D62"/>
    <w:rsid w:val="00D05D99"/>
    <w:rsid w:val="00D061AC"/>
    <w:rsid w:val="00D068D6"/>
    <w:rsid w:val="00D074C0"/>
    <w:rsid w:val="00D107A6"/>
    <w:rsid w:val="00D10869"/>
    <w:rsid w:val="00D10AEE"/>
    <w:rsid w:val="00D13058"/>
    <w:rsid w:val="00D1346D"/>
    <w:rsid w:val="00D13668"/>
    <w:rsid w:val="00D138D3"/>
    <w:rsid w:val="00D13AA4"/>
    <w:rsid w:val="00D16454"/>
    <w:rsid w:val="00D1658D"/>
    <w:rsid w:val="00D16ABB"/>
    <w:rsid w:val="00D1717B"/>
    <w:rsid w:val="00D1779B"/>
    <w:rsid w:val="00D202D9"/>
    <w:rsid w:val="00D20A78"/>
    <w:rsid w:val="00D22C98"/>
    <w:rsid w:val="00D255DA"/>
    <w:rsid w:val="00D26036"/>
    <w:rsid w:val="00D26F4E"/>
    <w:rsid w:val="00D2757D"/>
    <w:rsid w:val="00D27FDA"/>
    <w:rsid w:val="00D301D4"/>
    <w:rsid w:val="00D305EE"/>
    <w:rsid w:val="00D309A1"/>
    <w:rsid w:val="00D31363"/>
    <w:rsid w:val="00D316E4"/>
    <w:rsid w:val="00D32270"/>
    <w:rsid w:val="00D322E9"/>
    <w:rsid w:val="00D3245A"/>
    <w:rsid w:val="00D335B3"/>
    <w:rsid w:val="00D353AF"/>
    <w:rsid w:val="00D35742"/>
    <w:rsid w:val="00D35DDC"/>
    <w:rsid w:val="00D36401"/>
    <w:rsid w:val="00D3687B"/>
    <w:rsid w:val="00D373B5"/>
    <w:rsid w:val="00D377A8"/>
    <w:rsid w:val="00D37921"/>
    <w:rsid w:val="00D40765"/>
    <w:rsid w:val="00D4117F"/>
    <w:rsid w:val="00D414D9"/>
    <w:rsid w:val="00D41CF6"/>
    <w:rsid w:val="00D42D5E"/>
    <w:rsid w:val="00D45002"/>
    <w:rsid w:val="00D45BFE"/>
    <w:rsid w:val="00D45DE7"/>
    <w:rsid w:val="00D4634B"/>
    <w:rsid w:val="00D4758F"/>
    <w:rsid w:val="00D4774E"/>
    <w:rsid w:val="00D47A59"/>
    <w:rsid w:val="00D501BE"/>
    <w:rsid w:val="00D50D7C"/>
    <w:rsid w:val="00D50E72"/>
    <w:rsid w:val="00D50EEA"/>
    <w:rsid w:val="00D510F3"/>
    <w:rsid w:val="00D5156C"/>
    <w:rsid w:val="00D515DC"/>
    <w:rsid w:val="00D51754"/>
    <w:rsid w:val="00D52D21"/>
    <w:rsid w:val="00D533EA"/>
    <w:rsid w:val="00D539CC"/>
    <w:rsid w:val="00D566F7"/>
    <w:rsid w:val="00D56A85"/>
    <w:rsid w:val="00D576DC"/>
    <w:rsid w:val="00D60C33"/>
    <w:rsid w:val="00D61B84"/>
    <w:rsid w:val="00D63372"/>
    <w:rsid w:val="00D63776"/>
    <w:rsid w:val="00D63813"/>
    <w:rsid w:val="00D641B0"/>
    <w:rsid w:val="00D643A2"/>
    <w:rsid w:val="00D658C3"/>
    <w:rsid w:val="00D668AD"/>
    <w:rsid w:val="00D67454"/>
    <w:rsid w:val="00D67C80"/>
    <w:rsid w:val="00D67E5E"/>
    <w:rsid w:val="00D71596"/>
    <w:rsid w:val="00D718EE"/>
    <w:rsid w:val="00D71FF4"/>
    <w:rsid w:val="00D72644"/>
    <w:rsid w:val="00D72C6B"/>
    <w:rsid w:val="00D72DA9"/>
    <w:rsid w:val="00D7339B"/>
    <w:rsid w:val="00D74167"/>
    <w:rsid w:val="00D749AF"/>
    <w:rsid w:val="00D7634A"/>
    <w:rsid w:val="00D76641"/>
    <w:rsid w:val="00D7666F"/>
    <w:rsid w:val="00D76EF4"/>
    <w:rsid w:val="00D7714C"/>
    <w:rsid w:val="00D800FF"/>
    <w:rsid w:val="00D806CA"/>
    <w:rsid w:val="00D8088A"/>
    <w:rsid w:val="00D80AC8"/>
    <w:rsid w:val="00D80D4D"/>
    <w:rsid w:val="00D81443"/>
    <w:rsid w:val="00D81F45"/>
    <w:rsid w:val="00D81F57"/>
    <w:rsid w:val="00D82435"/>
    <w:rsid w:val="00D82C7C"/>
    <w:rsid w:val="00D83ACB"/>
    <w:rsid w:val="00D8456F"/>
    <w:rsid w:val="00D85C59"/>
    <w:rsid w:val="00D8629A"/>
    <w:rsid w:val="00D86DCC"/>
    <w:rsid w:val="00D8751F"/>
    <w:rsid w:val="00D87654"/>
    <w:rsid w:val="00D87CB8"/>
    <w:rsid w:val="00D87D01"/>
    <w:rsid w:val="00D90EC1"/>
    <w:rsid w:val="00D9182C"/>
    <w:rsid w:val="00D92DCE"/>
    <w:rsid w:val="00D93314"/>
    <w:rsid w:val="00D934BC"/>
    <w:rsid w:val="00D93E1D"/>
    <w:rsid w:val="00D9484D"/>
    <w:rsid w:val="00D95002"/>
    <w:rsid w:val="00D95439"/>
    <w:rsid w:val="00D95FFF"/>
    <w:rsid w:val="00D97E5D"/>
    <w:rsid w:val="00DA0BAE"/>
    <w:rsid w:val="00DA0BB6"/>
    <w:rsid w:val="00DA10A4"/>
    <w:rsid w:val="00DA2B69"/>
    <w:rsid w:val="00DA3AD8"/>
    <w:rsid w:val="00DA3EFD"/>
    <w:rsid w:val="00DA41D1"/>
    <w:rsid w:val="00DA4623"/>
    <w:rsid w:val="00DA52B4"/>
    <w:rsid w:val="00DA533A"/>
    <w:rsid w:val="00DA5B49"/>
    <w:rsid w:val="00DA5B9D"/>
    <w:rsid w:val="00DA5D92"/>
    <w:rsid w:val="00DA5E20"/>
    <w:rsid w:val="00DA6A41"/>
    <w:rsid w:val="00DA738B"/>
    <w:rsid w:val="00DA7720"/>
    <w:rsid w:val="00DA7CFF"/>
    <w:rsid w:val="00DB11CA"/>
    <w:rsid w:val="00DB1773"/>
    <w:rsid w:val="00DB186D"/>
    <w:rsid w:val="00DB25C5"/>
    <w:rsid w:val="00DB2E5C"/>
    <w:rsid w:val="00DB4F99"/>
    <w:rsid w:val="00DB5CD5"/>
    <w:rsid w:val="00DB6FF0"/>
    <w:rsid w:val="00DB77EB"/>
    <w:rsid w:val="00DC0111"/>
    <w:rsid w:val="00DC0A95"/>
    <w:rsid w:val="00DC1AD2"/>
    <w:rsid w:val="00DC2472"/>
    <w:rsid w:val="00DC39EB"/>
    <w:rsid w:val="00DC4DC6"/>
    <w:rsid w:val="00DC52CC"/>
    <w:rsid w:val="00DC556E"/>
    <w:rsid w:val="00DC66CE"/>
    <w:rsid w:val="00DC6BD9"/>
    <w:rsid w:val="00DC7038"/>
    <w:rsid w:val="00DC70BB"/>
    <w:rsid w:val="00DD0BD2"/>
    <w:rsid w:val="00DD0D69"/>
    <w:rsid w:val="00DD1937"/>
    <w:rsid w:val="00DD1DFA"/>
    <w:rsid w:val="00DD22CD"/>
    <w:rsid w:val="00DD2472"/>
    <w:rsid w:val="00DD2F1F"/>
    <w:rsid w:val="00DD3128"/>
    <w:rsid w:val="00DD3D2B"/>
    <w:rsid w:val="00DD54BE"/>
    <w:rsid w:val="00DD56BC"/>
    <w:rsid w:val="00DD7284"/>
    <w:rsid w:val="00DD7BD9"/>
    <w:rsid w:val="00DE0FC0"/>
    <w:rsid w:val="00DE1C16"/>
    <w:rsid w:val="00DE1DF2"/>
    <w:rsid w:val="00DE2057"/>
    <w:rsid w:val="00DE2DBF"/>
    <w:rsid w:val="00DE2FCC"/>
    <w:rsid w:val="00DE3011"/>
    <w:rsid w:val="00DE31E8"/>
    <w:rsid w:val="00DE4947"/>
    <w:rsid w:val="00DE6310"/>
    <w:rsid w:val="00DE6319"/>
    <w:rsid w:val="00DE6361"/>
    <w:rsid w:val="00DE637F"/>
    <w:rsid w:val="00DE6E9B"/>
    <w:rsid w:val="00DE7684"/>
    <w:rsid w:val="00DF1A34"/>
    <w:rsid w:val="00DF1B88"/>
    <w:rsid w:val="00DF1E41"/>
    <w:rsid w:val="00DF2C3E"/>
    <w:rsid w:val="00DF3C3A"/>
    <w:rsid w:val="00DF4119"/>
    <w:rsid w:val="00DF4680"/>
    <w:rsid w:val="00DF5116"/>
    <w:rsid w:val="00DF57BF"/>
    <w:rsid w:val="00DF741E"/>
    <w:rsid w:val="00DF7C5F"/>
    <w:rsid w:val="00DF7D8E"/>
    <w:rsid w:val="00E00F2C"/>
    <w:rsid w:val="00E01EBA"/>
    <w:rsid w:val="00E0261A"/>
    <w:rsid w:val="00E02E70"/>
    <w:rsid w:val="00E038C5"/>
    <w:rsid w:val="00E040A1"/>
    <w:rsid w:val="00E05224"/>
    <w:rsid w:val="00E05732"/>
    <w:rsid w:val="00E0603C"/>
    <w:rsid w:val="00E06381"/>
    <w:rsid w:val="00E0713F"/>
    <w:rsid w:val="00E072F8"/>
    <w:rsid w:val="00E07477"/>
    <w:rsid w:val="00E0757B"/>
    <w:rsid w:val="00E077FD"/>
    <w:rsid w:val="00E105E3"/>
    <w:rsid w:val="00E1061D"/>
    <w:rsid w:val="00E108C0"/>
    <w:rsid w:val="00E10FFF"/>
    <w:rsid w:val="00E110AC"/>
    <w:rsid w:val="00E110B0"/>
    <w:rsid w:val="00E11E9C"/>
    <w:rsid w:val="00E1264A"/>
    <w:rsid w:val="00E126AA"/>
    <w:rsid w:val="00E13C31"/>
    <w:rsid w:val="00E14051"/>
    <w:rsid w:val="00E150BC"/>
    <w:rsid w:val="00E15BF6"/>
    <w:rsid w:val="00E162E1"/>
    <w:rsid w:val="00E1631C"/>
    <w:rsid w:val="00E16943"/>
    <w:rsid w:val="00E1753E"/>
    <w:rsid w:val="00E17D52"/>
    <w:rsid w:val="00E206D9"/>
    <w:rsid w:val="00E21A85"/>
    <w:rsid w:val="00E22EFB"/>
    <w:rsid w:val="00E232FF"/>
    <w:rsid w:val="00E249A9"/>
    <w:rsid w:val="00E25CB7"/>
    <w:rsid w:val="00E26266"/>
    <w:rsid w:val="00E26DBC"/>
    <w:rsid w:val="00E278AE"/>
    <w:rsid w:val="00E31651"/>
    <w:rsid w:val="00E3166B"/>
    <w:rsid w:val="00E32300"/>
    <w:rsid w:val="00E325BC"/>
    <w:rsid w:val="00E3364B"/>
    <w:rsid w:val="00E33D21"/>
    <w:rsid w:val="00E33EC1"/>
    <w:rsid w:val="00E34BF0"/>
    <w:rsid w:val="00E34E50"/>
    <w:rsid w:val="00E36F10"/>
    <w:rsid w:val="00E37201"/>
    <w:rsid w:val="00E37573"/>
    <w:rsid w:val="00E37B9E"/>
    <w:rsid w:val="00E400DF"/>
    <w:rsid w:val="00E40245"/>
    <w:rsid w:val="00E415A1"/>
    <w:rsid w:val="00E44916"/>
    <w:rsid w:val="00E44A15"/>
    <w:rsid w:val="00E44B2F"/>
    <w:rsid w:val="00E44B5D"/>
    <w:rsid w:val="00E45324"/>
    <w:rsid w:val="00E473A6"/>
    <w:rsid w:val="00E4780F"/>
    <w:rsid w:val="00E50CAB"/>
    <w:rsid w:val="00E5145E"/>
    <w:rsid w:val="00E52792"/>
    <w:rsid w:val="00E5320C"/>
    <w:rsid w:val="00E55922"/>
    <w:rsid w:val="00E55C7E"/>
    <w:rsid w:val="00E5761B"/>
    <w:rsid w:val="00E602CD"/>
    <w:rsid w:val="00E603FD"/>
    <w:rsid w:val="00E61671"/>
    <w:rsid w:val="00E61D24"/>
    <w:rsid w:val="00E6334E"/>
    <w:rsid w:val="00E633C1"/>
    <w:rsid w:val="00E64AD8"/>
    <w:rsid w:val="00E66032"/>
    <w:rsid w:val="00E6726F"/>
    <w:rsid w:val="00E679D1"/>
    <w:rsid w:val="00E71823"/>
    <w:rsid w:val="00E72E95"/>
    <w:rsid w:val="00E737B7"/>
    <w:rsid w:val="00E737F6"/>
    <w:rsid w:val="00E73F19"/>
    <w:rsid w:val="00E74814"/>
    <w:rsid w:val="00E74C65"/>
    <w:rsid w:val="00E76062"/>
    <w:rsid w:val="00E760B4"/>
    <w:rsid w:val="00E76136"/>
    <w:rsid w:val="00E76C3C"/>
    <w:rsid w:val="00E77680"/>
    <w:rsid w:val="00E77AA5"/>
    <w:rsid w:val="00E800F7"/>
    <w:rsid w:val="00E80E72"/>
    <w:rsid w:val="00E83411"/>
    <w:rsid w:val="00E8346C"/>
    <w:rsid w:val="00E84C89"/>
    <w:rsid w:val="00E855F5"/>
    <w:rsid w:val="00E87808"/>
    <w:rsid w:val="00E9004C"/>
    <w:rsid w:val="00E910BA"/>
    <w:rsid w:val="00E9240C"/>
    <w:rsid w:val="00E92C03"/>
    <w:rsid w:val="00E930BA"/>
    <w:rsid w:val="00E93A3C"/>
    <w:rsid w:val="00E9515D"/>
    <w:rsid w:val="00E95EA1"/>
    <w:rsid w:val="00E963DA"/>
    <w:rsid w:val="00E9734A"/>
    <w:rsid w:val="00E973CF"/>
    <w:rsid w:val="00EA02CF"/>
    <w:rsid w:val="00EA1B86"/>
    <w:rsid w:val="00EA1F68"/>
    <w:rsid w:val="00EA2E6F"/>
    <w:rsid w:val="00EA409D"/>
    <w:rsid w:val="00EA458F"/>
    <w:rsid w:val="00EA6355"/>
    <w:rsid w:val="00EA67EE"/>
    <w:rsid w:val="00EB1035"/>
    <w:rsid w:val="00EB2282"/>
    <w:rsid w:val="00EB2402"/>
    <w:rsid w:val="00EB2976"/>
    <w:rsid w:val="00EB2E38"/>
    <w:rsid w:val="00EB3D32"/>
    <w:rsid w:val="00EB503C"/>
    <w:rsid w:val="00EB6245"/>
    <w:rsid w:val="00EB626A"/>
    <w:rsid w:val="00EC1C18"/>
    <w:rsid w:val="00EC1DA2"/>
    <w:rsid w:val="00EC2343"/>
    <w:rsid w:val="00EC28A3"/>
    <w:rsid w:val="00EC2948"/>
    <w:rsid w:val="00EC3426"/>
    <w:rsid w:val="00EC3BA6"/>
    <w:rsid w:val="00EC468B"/>
    <w:rsid w:val="00EC4D85"/>
    <w:rsid w:val="00EC4E23"/>
    <w:rsid w:val="00EC708A"/>
    <w:rsid w:val="00EC7833"/>
    <w:rsid w:val="00EC7851"/>
    <w:rsid w:val="00ED04D4"/>
    <w:rsid w:val="00ED27C8"/>
    <w:rsid w:val="00ED28AA"/>
    <w:rsid w:val="00ED2EE3"/>
    <w:rsid w:val="00ED374F"/>
    <w:rsid w:val="00ED46E1"/>
    <w:rsid w:val="00ED4B4D"/>
    <w:rsid w:val="00ED50E8"/>
    <w:rsid w:val="00ED660B"/>
    <w:rsid w:val="00ED6FFF"/>
    <w:rsid w:val="00ED738B"/>
    <w:rsid w:val="00EE094B"/>
    <w:rsid w:val="00EE0C19"/>
    <w:rsid w:val="00EE0D82"/>
    <w:rsid w:val="00EE18A0"/>
    <w:rsid w:val="00EE1D2B"/>
    <w:rsid w:val="00EE2423"/>
    <w:rsid w:val="00EE28C4"/>
    <w:rsid w:val="00EE2C46"/>
    <w:rsid w:val="00EE3D3E"/>
    <w:rsid w:val="00EE48D8"/>
    <w:rsid w:val="00EE5591"/>
    <w:rsid w:val="00EE5599"/>
    <w:rsid w:val="00EE5873"/>
    <w:rsid w:val="00EE5890"/>
    <w:rsid w:val="00EE5EFE"/>
    <w:rsid w:val="00EE69B6"/>
    <w:rsid w:val="00EE7C7C"/>
    <w:rsid w:val="00EF1ADC"/>
    <w:rsid w:val="00EF1B73"/>
    <w:rsid w:val="00EF2DCE"/>
    <w:rsid w:val="00EF2F92"/>
    <w:rsid w:val="00EF3245"/>
    <w:rsid w:val="00EF340E"/>
    <w:rsid w:val="00EF3E0D"/>
    <w:rsid w:val="00EF4442"/>
    <w:rsid w:val="00EF4A34"/>
    <w:rsid w:val="00EF5C54"/>
    <w:rsid w:val="00EF625F"/>
    <w:rsid w:val="00EF64FB"/>
    <w:rsid w:val="00EF6938"/>
    <w:rsid w:val="00EF69D8"/>
    <w:rsid w:val="00EF7ADC"/>
    <w:rsid w:val="00F01DAD"/>
    <w:rsid w:val="00F01EB4"/>
    <w:rsid w:val="00F03320"/>
    <w:rsid w:val="00F033E1"/>
    <w:rsid w:val="00F0361B"/>
    <w:rsid w:val="00F03A68"/>
    <w:rsid w:val="00F03EDA"/>
    <w:rsid w:val="00F03F1D"/>
    <w:rsid w:val="00F04AB2"/>
    <w:rsid w:val="00F04C12"/>
    <w:rsid w:val="00F050A9"/>
    <w:rsid w:val="00F0563E"/>
    <w:rsid w:val="00F07059"/>
    <w:rsid w:val="00F07A63"/>
    <w:rsid w:val="00F1019F"/>
    <w:rsid w:val="00F109CE"/>
    <w:rsid w:val="00F122AD"/>
    <w:rsid w:val="00F127F8"/>
    <w:rsid w:val="00F12F00"/>
    <w:rsid w:val="00F13097"/>
    <w:rsid w:val="00F134F9"/>
    <w:rsid w:val="00F1475C"/>
    <w:rsid w:val="00F15482"/>
    <w:rsid w:val="00F15BF0"/>
    <w:rsid w:val="00F16CFF"/>
    <w:rsid w:val="00F17569"/>
    <w:rsid w:val="00F201D7"/>
    <w:rsid w:val="00F2250E"/>
    <w:rsid w:val="00F2256B"/>
    <w:rsid w:val="00F23845"/>
    <w:rsid w:val="00F2395C"/>
    <w:rsid w:val="00F2424D"/>
    <w:rsid w:val="00F245D8"/>
    <w:rsid w:val="00F24BF3"/>
    <w:rsid w:val="00F24CB4"/>
    <w:rsid w:val="00F26013"/>
    <w:rsid w:val="00F26D71"/>
    <w:rsid w:val="00F30914"/>
    <w:rsid w:val="00F310EA"/>
    <w:rsid w:val="00F31433"/>
    <w:rsid w:val="00F31723"/>
    <w:rsid w:val="00F31983"/>
    <w:rsid w:val="00F31E32"/>
    <w:rsid w:val="00F3230D"/>
    <w:rsid w:val="00F345C4"/>
    <w:rsid w:val="00F41212"/>
    <w:rsid w:val="00F42918"/>
    <w:rsid w:val="00F42DDA"/>
    <w:rsid w:val="00F4405C"/>
    <w:rsid w:val="00F445AE"/>
    <w:rsid w:val="00F446A6"/>
    <w:rsid w:val="00F446F9"/>
    <w:rsid w:val="00F461A4"/>
    <w:rsid w:val="00F46AE7"/>
    <w:rsid w:val="00F47731"/>
    <w:rsid w:val="00F47CEA"/>
    <w:rsid w:val="00F5101B"/>
    <w:rsid w:val="00F51802"/>
    <w:rsid w:val="00F52199"/>
    <w:rsid w:val="00F53653"/>
    <w:rsid w:val="00F53ED2"/>
    <w:rsid w:val="00F5439D"/>
    <w:rsid w:val="00F54596"/>
    <w:rsid w:val="00F54728"/>
    <w:rsid w:val="00F549C8"/>
    <w:rsid w:val="00F55440"/>
    <w:rsid w:val="00F55CAD"/>
    <w:rsid w:val="00F56001"/>
    <w:rsid w:val="00F56742"/>
    <w:rsid w:val="00F57037"/>
    <w:rsid w:val="00F57216"/>
    <w:rsid w:val="00F57575"/>
    <w:rsid w:val="00F57AD6"/>
    <w:rsid w:val="00F57F32"/>
    <w:rsid w:val="00F604CB"/>
    <w:rsid w:val="00F608E4"/>
    <w:rsid w:val="00F61DB3"/>
    <w:rsid w:val="00F61FFD"/>
    <w:rsid w:val="00F62426"/>
    <w:rsid w:val="00F62F2C"/>
    <w:rsid w:val="00F63990"/>
    <w:rsid w:val="00F63C92"/>
    <w:rsid w:val="00F63CF7"/>
    <w:rsid w:val="00F64C18"/>
    <w:rsid w:val="00F655E8"/>
    <w:rsid w:val="00F65EA9"/>
    <w:rsid w:val="00F663A8"/>
    <w:rsid w:val="00F66931"/>
    <w:rsid w:val="00F66AD6"/>
    <w:rsid w:val="00F66CB3"/>
    <w:rsid w:val="00F67B53"/>
    <w:rsid w:val="00F709F0"/>
    <w:rsid w:val="00F70CE1"/>
    <w:rsid w:val="00F70D5E"/>
    <w:rsid w:val="00F73920"/>
    <w:rsid w:val="00F742F4"/>
    <w:rsid w:val="00F76082"/>
    <w:rsid w:val="00F76AA8"/>
    <w:rsid w:val="00F76E5D"/>
    <w:rsid w:val="00F77232"/>
    <w:rsid w:val="00F77245"/>
    <w:rsid w:val="00F8208E"/>
    <w:rsid w:val="00F82440"/>
    <w:rsid w:val="00F8248E"/>
    <w:rsid w:val="00F82949"/>
    <w:rsid w:val="00F83987"/>
    <w:rsid w:val="00F83A1D"/>
    <w:rsid w:val="00F84117"/>
    <w:rsid w:val="00F84524"/>
    <w:rsid w:val="00F8454A"/>
    <w:rsid w:val="00F84581"/>
    <w:rsid w:val="00F85756"/>
    <w:rsid w:val="00F857AE"/>
    <w:rsid w:val="00F866C8"/>
    <w:rsid w:val="00F86984"/>
    <w:rsid w:val="00F870B5"/>
    <w:rsid w:val="00F902CB"/>
    <w:rsid w:val="00F903E6"/>
    <w:rsid w:val="00F90542"/>
    <w:rsid w:val="00F90EE6"/>
    <w:rsid w:val="00F92565"/>
    <w:rsid w:val="00F92FC4"/>
    <w:rsid w:val="00F94B45"/>
    <w:rsid w:val="00F9563C"/>
    <w:rsid w:val="00F95958"/>
    <w:rsid w:val="00F963AE"/>
    <w:rsid w:val="00F97C51"/>
    <w:rsid w:val="00FA0C17"/>
    <w:rsid w:val="00FA0CC8"/>
    <w:rsid w:val="00FA0CCA"/>
    <w:rsid w:val="00FA157A"/>
    <w:rsid w:val="00FA1CEF"/>
    <w:rsid w:val="00FA2497"/>
    <w:rsid w:val="00FA3F8B"/>
    <w:rsid w:val="00FA4511"/>
    <w:rsid w:val="00FA459C"/>
    <w:rsid w:val="00FA4758"/>
    <w:rsid w:val="00FA4B89"/>
    <w:rsid w:val="00FA5123"/>
    <w:rsid w:val="00FA539E"/>
    <w:rsid w:val="00FA55A2"/>
    <w:rsid w:val="00FA55DE"/>
    <w:rsid w:val="00FA6C5B"/>
    <w:rsid w:val="00FA752B"/>
    <w:rsid w:val="00FB0A8D"/>
    <w:rsid w:val="00FB0A9D"/>
    <w:rsid w:val="00FB0E85"/>
    <w:rsid w:val="00FB14F1"/>
    <w:rsid w:val="00FB151C"/>
    <w:rsid w:val="00FB1FB8"/>
    <w:rsid w:val="00FB29E8"/>
    <w:rsid w:val="00FB2CC9"/>
    <w:rsid w:val="00FB312F"/>
    <w:rsid w:val="00FB3588"/>
    <w:rsid w:val="00FB3643"/>
    <w:rsid w:val="00FB3980"/>
    <w:rsid w:val="00FB411B"/>
    <w:rsid w:val="00FB4560"/>
    <w:rsid w:val="00FB482B"/>
    <w:rsid w:val="00FB4F38"/>
    <w:rsid w:val="00FB5AB6"/>
    <w:rsid w:val="00FB6F88"/>
    <w:rsid w:val="00FB724D"/>
    <w:rsid w:val="00FB7F20"/>
    <w:rsid w:val="00FC1147"/>
    <w:rsid w:val="00FC1269"/>
    <w:rsid w:val="00FC1FA2"/>
    <w:rsid w:val="00FC37CF"/>
    <w:rsid w:val="00FC4618"/>
    <w:rsid w:val="00FC4E1F"/>
    <w:rsid w:val="00FC6472"/>
    <w:rsid w:val="00FC6AE8"/>
    <w:rsid w:val="00FC71AE"/>
    <w:rsid w:val="00FC7224"/>
    <w:rsid w:val="00FC73BC"/>
    <w:rsid w:val="00FC79B0"/>
    <w:rsid w:val="00FD036C"/>
    <w:rsid w:val="00FD03B3"/>
    <w:rsid w:val="00FD1003"/>
    <w:rsid w:val="00FD106A"/>
    <w:rsid w:val="00FD2A51"/>
    <w:rsid w:val="00FD2DBF"/>
    <w:rsid w:val="00FD32E7"/>
    <w:rsid w:val="00FD33B4"/>
    <w:rsid w:val="00FD4247"/>
    <w:rsid w:val="00FD4778"/>
    <w:rsid w:val="00FD4C49"/>
    <w:rsid w:val="00FD4C6C"/>
    <w:rsid w:val="00FD5021"/>
    <w:rsid w:val="00FD64A7"/>
    <w:rsid w:val="00FD6605"/>
    <w:rsid w:val="00FD6D85"/>
    <w:rsid w:val="00FD79EE"/>
    <w:rsid w:val="00FE1276"/>
    <w:rsid w:val="00FE25F3"/>
    <w:rsid w:val="00FE3E1B"/>
    <w:rsid w:val="00FE4FAA"/>
    <w:rsid w:val="00FE55CB"/>
    <w:rsid w:val="00FE57BD"/>
    <w:rsid w:val="00FE57F2"/>
    <w:rsid w:val="00FE7029"/>
    <w:rsid w:val="00FE7E96"/>
    <w:rsid w:val="00FF1824"/>
    <w:rsid w:val="00FF1F96"/>
    <w:rsid w:val="00FF23C3"/>
    <w:rsid w:val="00FF2C08"/>
    <w:rsid w:val="00FF3789"/>
    <w:rsid w:val="00FF4650"/>
    <w:rsid w:val="00FF4D21"/>
    <w:rsid w:val="00FF4F21"/>
    <w:rsid w:val="00FF5016"/>
    <w:rsid w:val="00FF5242"/>
    <w:rsid w:val="00FF5D1E"/>
    <w:rsid w:val="00FF6912"/>
    <w:rsid w:val="00FF744F"/>
    <w:rsid w:val="00FF790F"/>
    <w:rsid w:val="00FF799A"/>
    <w:rsid w:val="00FF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80929" style="mso-width-relative:margin;mso-height-relative:margin;v-text-anchor:middle" fillcolor="#f2f2f2" strokecolor="none [2412]">
      <v:fill color="#f2f2f2"/>
      <v:stroke color="none [2412]"/>
      <v:textbox inset="0,0,0,0"/>
      <o:colormenu v:ext="edit" fillcolor="none [661]" strokecolor="none [1612]" shadowcolor="none"/>
    </o:shapedefaults>
    <o:shapelayout v:ext="edit">
      <o:idmap v:ext="edit" data="1"/>
      <o:regrouptable v:ext="edit">
        <o:entry new="1" old="0"/>
        <o:entry new="2" old="1"/>
        <o:entry new="3" old="0"/>
        <o:entry new="4" old="0"/>
        <o:entry new="5" old="4"/>
        <o:entry new="6" old="0"/>
      </o:regrouptable>
    </o:shapelayout>
  </w:shapeDefaults>
  <w:decimalSymbol w:val="."/>
  <w:listSeparator w:val=","/>
  <w14:docId w14:val="1AD7B8B5"/>
  <w15:docId w15:val="{04F40413-DC71-48DB-A29A-68E2C3C51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6F08E3"/>
    <w:rPr>
      <w:noProof/>
      <w:sz w:val="22"/>
      <w:lang w:eastAsia="fr-FR"/>
    </w:rPr>
  </w:style>
  <w:style w:type="paragraph" w:styleId="1">
    <w:name w:val="heading 1"/>
    <w:basedOn w:val="a1"/>
    <w:next w:val="a1"/>
    <w:autoRedefine/>
    <w:qFormat/>
    <w:rsid w:val="00934830"/>
    <w:pPr>
      <w:keepNext/>
      <w:numPr>
        <w:numId w:val="6"/>
      </w:numPr>
      <w:shd w:val="clear" w:color="C0504D" w:fill="BFBFBF"/>
      <w:spacing w:before="480"/>
      <w:outlineLvl w:val="0"/>
    </w:pPr>
    <w:rPr>
      <w:rFonts w:ascii="KB금융 제목체 Bold" w:eastAsia="KB금융 제목체 Bold" w:hAnsi="KB금융 제목체 Bold" w:cs="맑은 고딕"/>
      <w:sz w:val="32"/>
      <w:szCs w:val="28"/>
      <w:lang w:eastAsia="ko-KR"/>
    </w:rPr>
  </w:style>
  <w:style w:type="paragraph" w:styleId="20">
    <w:name w:val="heading 2"/>
    <w:aliases w:val="제목 2 Char1,제목 2 Char Char,제목 2 Char1 Char Char1,제목 2 Char Char Char Char Char Char Char Char Char1 Char Char,제목 2 Char Char Char Char1,제목 2 Char Char Char Char Char Char Char Char Char Char Char Char,제목 2 Char Char1 Char,제목 1.1"/>
    <w:basedOn w:val="a1"/>
    <w:next w:val="a1"/>
    <w:link w:val="2Char"/>
    <w:autoRedefine/>
    <w:qFormat/>
    <w:rsid w:val="00B82CDD"/>
    <w:pPr>
      <w:keepNext/>
      <w:numPr>
        <w:ilvl w:val="2"/>
        <w:numId w:val="18"/>
      </w:numPr>
      <w:pBdr>
        <w:bottom w:val="single" w:sz="8" w:space="1" w:color="auto"/>
      </w:pBdr>
      <w:spacing w:before="240" w:after="120"/>
      <w:ind w:rightChars="100" w:right="220"/>
      <w:outlineLvl w:val="1"/>
    </w:pPr>
    <w:rPr>
      <w:rFonts w:ascii="KB금융 본문체 Medium" w:eastAsia="KB금융 본문체 Medium" w:hAnsi="KB금융 본문체 Medium"/>
      <w:b/>
      <w:sz w:val="28"/>
      <w:shd w:val="clear" w:color="auto" w:fill="FFFFFF"/>
      <w:lang w:eastAsia="ko-KR"/>
    </w:rPr>
  </w:style>
  <w:style w:type="paragraph" w:styleId="31">
    <w:name w:val="heading 3"/>
    <w:aliases w:val="수준3"/>
    <w:basedOn w:val="a1"/>
    <w:next w:val="a1"/>
    <w:link w:val="3Char"/>
    <w:autoRedefine/>
    <w:qFormat/>
    <w:rsid w:val="00D27FDA"/>
    <w:pPr>
      <w:keepNext/>
      <w:tabs>
        <w:tab w:val="left" w:pos="631"/>
        <w:tab w:val="left" w:pos="851"/>
        <w:tab w:val="left" w:pos="1134"/>
        <w:tab w:val="left" w:pos="1418"/>
      </w:tabs>
      <w:spacing w:before="360"/>
      <w:ind w:leftChars="100" w:left="220" w:rightChars="100" w:right="220" w:firstLine="360"/>
      <w:outlineLvl w:val="2"/>
    </w:pPr>
    <w:rPr>
      <w:rFonts w:ascii="KB금융 본문체 Light" w:eastAsia="KB금융 본문체 Light" w:hAnsi="KB금융 본문체 Light"/>
      <w:b/>
      <w:bCs/>
      <w:color w:val="000000"/>
      <w:sz w:val="26"/>
      <w:szCs w:val="26"/>
      <w:lang w:eastAsia="ko-KR"/>
    </w:rPr>
  </w:style>
  <w:style w:type="paragraph" w:styleId="40">
    <w:name w:val="heading 4"/>
    <w:aliases w:val="제목 4 Char1,제목 4 Char Char,제목 4 Char1 Char2 Char,제목 4 Char Char Char Char,제목 4 Char1 Char Char1 Char1 Char,제목 4 Char Char Char Char Char Char Char Char Char1 Char Char Char1 Char,제목 4 Char Char Char Char1 Char1 Char,제목 4 Char,제목 4 Char1 Char2"/>
    <w:basedOn w:val="a1"/>
    <w:next w:val="a1"/>
    <w:qFormat/>
    <w:pPr>
      <w:keepNext/>
      <w:numPr>
        <w:ilvl w:val="3"/>
        <w:numId w:val="6"/>
      </w:numPr>
      <w:spacing w:before="240"/>
      <w:outlineLvl w:val="3"/>
    </w:pPr>
    <w:rPr>
      <w:i/>
    </w:rPr>
  </w:style>
  <w:style w:type="paragraph" w:styleId="5">
    <w:name w:val="heading 5"/>
    <w:aliases w:val="제목 5 Char2,제목 5 Char1 Char1,제목 5 Char Char Char1,제목 5 Char2 Char1 Char Char1,제목 5 Char Char Char Char Char Char Char Char Char Char Char Char1,제목 5 Char Char Char Char Char Char1,제목 5 Char1 Char Char Char Char1,제목 5 Char,제목 5 Char2 Char1"/>
    <w:basedOn w:val="a1"/>
    <w:next w:val="a1"/>
    <w:qFormat/>
    <w:pPr>
      <w:keepNext/>
      <w:numPr>
        <w:ilvl w:val="4"/>
        <w:numId w:val="6"/>
      </w:numPr>
      <w:spacing w:before="240"/>
      <w:outlineLvl w:val="4"/>
    </w:pPr>
    <w:rPr>
      <w:i/>
      <w:sz w:val="20"/>
    </w:rPr>
  </w:style>
  <w:style w:type="paragraph" w:styleId="6">
    <w:name w:val="heading 6"/>
    <w:basedOn w:val="a1"/>
    <w:next w:val="a1"/>
    <w:qFormat/>
    <w:pPr>
      <w:keepNext/>
      <w:numPr>
        <w:ilvl w:val="5"/>
        <w:numId w:val="7"/>
      </w:numPr>
      <w:tabs>
        <w:tab w:val="clear" w:pos="1152"/>
        <w:tab w:val="num" w:pos="1134"/>
      </w:tabs>
      <w:spacing w:before="240"/>
      <w:ind w:left="1134" w:hanging="1134"/>
      <w:outlineLvl w:val="5"/>
    </w:pPr>
    <w:rPr>
      <w:i/>
      <w:sz w:val="18"/>
    </w:rPr>
  </w:style>
  <w:style w:type="paragraph" w:styleId="7">
    <w:name w:val="heading 7"/>
    <w:basedOn w:val="a1"/>
    <w:next w:val="a1"/>
    <w:qFormat/>
    <w:pPr>
      <w:keepNext/>
      <w:numPr>
        <w:ilvl w:val="6"/>
        <w:numId w:val="8"/>
      </w:numPr>
      <w:tabs>
        <w:tab w:val="clear" w:pos="1296"/>
        <w:tab w:val="num" w:pos="1418"/>
      </w:tabs>
      <w:spacing w:before="120"/>
      <w:ind w:left="1418" w:hanging="1418"/>
      <w:outlineLvl w:val="6"/>
    </w:pPr>
    <w:rPr>
      <w:i/>
      <w:sz w:val="16"/>
    </w:rPr>
  </w:style>
  <w:style w:type="paragraph" w:styleId="8">
    <w:name w:val="heading 8"/>
    <w:basedOn w:val="a1"/>
    <w:next w:val="a1"/>
    <w:qFormat/>
    <w:pPr>
      <w:keepNext/>
      <w:numPr>
        <w:ilvl w:val="7"/>
        <w:numId w:val="9"/>
      </w:numPr>
      <w:tabs>
        <w:tab w:val="clear" w:pos="1440"/>
        <w:tab w:val="num" w:pos="1418"/>
      </w:tabs>
      <w:spacing w:before="120"/>
      <w:ind w:left="1418" w:hanging="1418"/>
      <w:outlineLvl w:val="7"/>
    </w:pPr>
    <w:rPr>
      <w:i/>
      <w:sz w:val="16"/>
    </w:rPr>
  </w:style>
  <w:style w:type="paragraph" w:styleId="9">
    <w:name w:val="heading 9"/>
    <w:basedOn w:val="a1"/>
    <w:next w:val="a1"/>
    <w:qFormat/>
    <w:pPr>
      <w:keepNext/>
      <w:numPr>
        <w:ilvl w:val="8"/>
        <w:numId w:val="10"/>
      </w:numPr>
      <w:tabs>
        <w:tab w:val="clear" w:pos="1584"/>
        <w:tab w:val="num" w:pos="1418"/>
      </w:tabs>
      <w:spacing w:before="120"/>
      <w:ind w:left="1418" w:hanging="1418"/>
      <w:outlineLvl w:val="8"/>
    </w:pPr>
    <w:rPr>
      <w:i/>
      <w:sz w:val="1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er"/>
    <w:basedOn w:val="a1"/>
    <w:pPr>
      <w:tabs>
        <w:tab w:val="center" w:pos="4678"/>
        <w:tab w:val="right" w:pos="9214"/>
      </w:tabs>
      <w:ind w:left="-425"/>
    </w:pPr>
    <w:rPr>
      <w:sz w:val="14"/>
    </w:rPr>
  </w:style>
  <w:style w:type="character" w:styleId="a6">
    <w:name w:val="page number"/>
    <w:basedOn w:val="a2"/>
  </w:style>
  <w:style w:type="paragraph" w:customStyle="1" w:styleId="TableText">
    <w:name w:val="Table Text"/>
    <w:basedOn w:val="a1"/>
  </w:style>
  <w:style w:type="paragraph" w:styleId="a7">
    <w:name w:val="header"/>
    <w:aliases w:val="hd,he, Char Char,머리글 Char Char Char, Char Char Char,Char Char,Char Char Char,he + 굴림체,12 pt,굵게,왼쪽:...,Char Char Char + 굴림체,왼쪽:  0 cm,내어쓰...,...,Char Char C...,Char Char Char + 굴림,파랑,Heade,Even Header,Header Char Char Char Char Char,울릉도M 14"/>
    <w:basedOn w:val="a1"/>
    <w:link w:val="Char"/>
    <w:pPr>
      <w:tabs>
        <w:tab w:val="center" w:pos="4678"/>
        <w:tab w:val="right" w:pos="9923"/>
      </w:tabs>
    </w:pPr>
    <w:rPr>
      <w:rFonts w:ascii="Arial Gras" w:hAnsi="Arial Gras"/>
      <w:b/>
      <w:i/>
      <w:sz w:val="28"/>
    </w:rPr>
  </w:style>
  <w:style w:type="paragraph" w:customStyle="1" w:styleId="TitleBlock">
    <w:name w:val="Title Block"/>
    <w:basedOn w:val="a1"/>
    <w:next w:val="a1"/>
    <w:pPr>
      <w:spacing w:before="120" w:after="120"/>
    </w:pPr>
    <w:rPr>
      <w:b/>
    </w:rPr>
  </w:style>
  <w:style w:type="paragraph" w:styleId="10">
    <w:name w:val="toc 1"/>
    <w:basedOn w:val="a1"/>
    <w:next w:val="a1"/>
    <w:uiPriority w:val="39"/>
    <w:qFormat/>
    <w:pPr>
      <w:spacing w:before="120"/>
    </w:pPr>
    <w:rPr>
      <w:rFonts w:ascii="맑은 고딕" w:eastAsia="맑은 고딕"/>
      <w:b/>
      <w:bCs/>
      <w:i/>
      <w:iCs/>
      <w:sz w:val="24"/>
      <w:szCs w:val="24"/>
    </w:rPr>
  </w:style>
  <w:style w:type="paragraph" w:customStyle="1" w:styleId="TitleTable">
    <w:name w:val="Title Table"/>
    <w:basedOn w:val="a1"/>
    <w:pPr>
      <w:jc w:val="center"/>
    </w:pPr>
    <w:rPr>
      <w:b/>
    </w:rPr>
  </w:style>
  <w:style w:type="paragraph" w:styleId="22">
    <w:name w:val="toc 2"/>
    <w:basedOn w:val="a1"/>
    <w:next w:val="a1"/>
    <w:uiPriority w:val="39"/>
    <w:qFormat/>
    <w:pPr>
      <w:spacing w:before="120"/>
      <w:ind w:left="220"/>
    </w:pPr>
    <w:rPr>
      <w:rFonts w:ascii="맑은 고딕" w:eastAsia="맑은 고딕"/>
      <w:b/>
      <w:bCs/>
      <w:szCs w:val="22"/>
    </w:rPr>
  </w:style>
  <w:style w:type="paragraph" w:styleId="32">
    <w:name w:val="toc 3"/>
    <w:basedOn w:val="a1"/>
    <w:next w:val="a1"/>
    <w:uiPriority w:val="39"/>
    <w:qFormat/>
    <w:pPr>
      <w:ind w:left="440"/>
    </w:pPr>
    <w:rPr>
      <w:rFonts w:ascii="맑은 고딕" w:eastAsia="맑은 고딕"/>
      <w:sz w:val="20"/>
    </w:rPr>
  </w:style>
  <w:style w:type="paragraph" w:styleId="41">
    <w:name w:val="toc 4"/>
    <w:basedOn w:val="a1"/>
    <w:next w:val="a1"/>
    <w:uiPriority w:val="39"/>
    <w:pPr>
      <w:ind w:left="660"/>
    </w:pPr>
    <w:rPr>
      <w:rFonts w:ascii="맑은 고딕" w:eastAsia="맑은 고딕"/>
      <w:sz w:val="20"/>
    </w:rPr>
  </w:style>
  <w:style w:type="paragraph" w:styleId="50">
    <w:name w:val="toc 5"/>
    <w:basedOn w:val="a1"/>
    <w:next w:val="a1"/>
    <w:semiHidden/>
    <w:pPr>
      <w:ind w:left="880"/>
    </w:pPr>
    <w:rPr>
      <w:rFonts w:ascii="맑은 고딕" w:eastAsia="맑은 고딕"/>
      <w:sz w:val="20"/>
    </w:rPr>
  </w:style>
  <w:style w:type="paragraph" w:styleId="60">
    <w:name w:val="toc 6"/>
    <w:basedOn w:val="a1"/>
    <w:next w:val="a1"/>
    <w:semiHidden/>
    <w:pPr>
      <w:ind w:left="1100"/>
    </w:pPr>
    <w:rPr>
      <w:rFonts w:ascii="맑은 고딕" w:eastAsia="맑은 고딕"/>
      <w:sz w:val="20"/>
    </w:rPr>
  </w:style>
  <w:style w:type="paragraph" w:styleId="70">
    <w:name w:val="toc 7"/>
    <w:basedOn w:val="a1"/>
    <w:next w:val="a1"/>
    <w:semiHidden/>
    <w:pPr>
      <w:ind w:left="1320"/>
    </w:pPr>
    <w:rPr>
      <w:rFonts w:ascii="맑은 고딕" w:eastAsia="맑은 고딕"/>
      <w:sz w:val="20"/>
    </w:rPr>
  </w:style>
  <w:style w:type="paragraph" w:styleId="80">
    <w:name w:val="toc 8"/>
    <w:basedOn w:val="a1"/>
    <w:next w:val="a1"/>
    <w:semiHidden/>
    <w:pPr>
      <w:ind w:left="1540"/>
    </w:pPr>
    <w:rPr>
      <w:rFonts w:ascii="맑은 고딕" w:eastAsia="맑은 고딕"/>
      <w:sz w:val="20"/>
    </w:rPr>
  </w:style>
  <w:style w:type="paragraph" w:styleId="90">
    <w:name w:val="toc 9"/>
    <w:basedOn w:val="a1"/>
    <w:next w:val="a1"/>
    <w:semiHidden/>
    <w:pPr>
      <w:ind w:left="1760"/>
    </w:pPr>
    <w:rPr>
      <w:rFonts w:ascii="맑은 고딕" w:eastAsia="맑은 고딕"/>
      <w:sz w:val="20"/>
    </w:rPr>
  </w:style>
  <w:style w:type="character" w:styleId="a8">
    <w:name w:val="Hyperlink"/>
    <w:uiPriority w:val="99"/>
    <w:rsid w:val="001E0B61"/>
    <w:rPr>
      <w:rFonts w:ascii="맑은 고딕" w:eastAsia="맑은 고딕" w:hAnsi="맑은 고딕"/>
      <w:color w:val="0000FF"/>
      <w:sz w:val="24"/>
      <w:u w:val="single"/>
    </w:rPr>
  </w:style>
  <w:style w:type="character" w:styleId="a9">
    <w:name w:val="FollowedHyperlink"/>
    <w:rPr>
      <w:color w:val="800080"/>
      <w:u w:val="single"/>
    </w:rPr>
  </w:style>
  <w:style w:type="paragraph" w:styleId="aa">
    <w:name w:val="index heading"/>
    <w:basedOn w:val="a1"/>
    <w:next w:val="a1"/>
    <w:semiHidden/>
  </w:style>
  <w:style w:type="character" w:styleId="ab">
    <w:name w:val="footnote reference"/>
    <w:semiHidden/>
    <w:rPr>
      <w:position w:val="6"/>
      <w:sz w:val="16"/>
    </w:rPr>
  </w:style>
  <w:style w:type="paragraph" w:styleId="ac">
    <w:name w:val="footnote text"/>
    <w:basedOn w:val="a1"/>
    <w:semiHidden/>
    <w:pPr>
      <w:overflowPunct w:val="0"/>
      <w:adjustRightInd w:val="0"/>
      <w:textAlignment w:val="baseline"/>
    </w:pPr>
  </w:style>
  <w:style w:type="paragraph" w:styleId="ad">
    <w:name w:val="Block Text"/>
    <w:basedOn w:val="a1"/>
    <w:pPr>
      <w:ind w:left="284" w:right="-142"/>
    </w:pPr>
    <w:rPr>
      <w:rFonts w:ascii="Comic Sans MS" w:hAnsi="Comic Sans MS"/>
      <w:i/>
      <w:sz w:val="28"/>
    </w:rPr>
  </w:style>
  <w:style w:type="paragraph" w:customStyle="1" w:styleId="Tableheader">
    <w:name w:val="Table header"/>
    <w:basedOn w:val="a1"/>
    <w:pPr>
      <w:spacing w:before="120" w:after="120"/>
    </w:pPr>
    <w:rPr>
      <w:rFonts w:ascii="Arial Gras" w:hAnsi="Arial Gras"/>
      <w:b/>
      <w:sz w:val="18"/>
    </w:rPr>
  </w:style>
  <w:style w:type="paragraph" w:styleId="a">
    <w:name w:val="List Number"/>
    <w:basedOn w:val="a1"/>
    <w:pPr>
      <w:numPr>
        <w:numId w:val="2"/>
      </w:numPr>
      <w:tabs>
        <w:tab w:val="left" w:pos="284"/>
      </w:tabs>
    </w:pPr>
  </w:style>
  <w:style w:type="paragraph" w:styleId="a0">
    <w:name w:val="List Bullet"/>
    <w:basedOn w:val="a1"/>
    <w:autoRedefine/>
    <w:rsid w:val="006D68AD"/>
    <w:pPr>
      <w:numPr>
        <w:numId w:val="3"/>
      </w:numPr>
      <w:tabs>
        <w:tab w:val="left" w:pos="284"/>
      </w:tabs>
    </w:pPr>
    <w:rPr>
      <w:rFonts w:ascii="맑은 고딕" w:eastAsia="맑은 고딕" w:hAnsi="맑은 고딕"/>
    </w:rPr>
  </w:style>
  <w:style w:type="paragraph" w:styleId="21">
    <w:name w:val="List Bullet 2"/>
    <w:basedOn w:val="a1"/>
    <w:pPr>
      <w:numPr>
        <w:numId w:val="4"/>
      </w:numPr>
      <w:tabs>
        <w:tab w:val="left" w:pos="567"/>
      </w:tabs>
    </w:pPr>
  </w:style>
  <w:style w:type="paragraph" w:styleId="30">
    <w:name w:val="List Bullet 3"/>
    <w:basedOn w:val="a1"/>
    <w:autoRedefine/>
    <w:rsid w:val="00AA661A"/>
    <w:pPr>
      <w:numPr>
        <w:numId w:val="5"/>
      </w:numPr>
      <w:ind w:leftChars="300" w:left="657" w:hanging="357"/>
    </w:pPr>
    <w:rPr>
      <w:rFonts w:ascii="맑은 고딕" w:eastAsia="맑은 고딕" w:hAnsi="맑은 고딕"/>
    </w:rPr>
  </w:style>
  <w:style w:type="paragraph" w:customStyle="1" w:styleId="Title1bis">
    <w:name w:val="Title 1 bis"/>
    <w:basedOn w:val="1"/>
    <w:next w:val="a1"/>
    <w:pPr>
      <w:numPr>
        <w:numId w:val="0"/>
      </w:numPr>
    </w:pPr>
  </w:style>
  <w:style w:type="paragraph" w:customStyle="1" w:styleId="Title2bis">
    <w:name w:val="Title 2 bis"/>
    <w:basedOn w:val="20"/>
    <w:next w:val="a1"/>
    <w:pPr>
      <w:numPr>
        <w:ilvl w:val="0"/>
        <w:numId w:val="0"/>
      </w:numPr>
    </w:pPr>
  </w:style>
  <w:style w:type="paragraph" w:customStyle="1" w:styleId="Title3bis">
    <w:name w:val="Title 3 bis"/>
    <w:basedOn w:val="31"/>
    <w:next w:val="a1"/>
    <w:pPr>
      <w:ind w:leftChars="0" w:left="0" w:firstLine="0"/>
    </w:pPr>
  </w:style>
  <w:style w:type="paragraph" w:customStyle="1" w:styleId="Title4bis">
    <w:name w:val="Title 4 bis"/>
    <w:basedOn w:val="40"/>
    <w:next w:val="a1"/>
    <w:pPr>
      <w:numPr>
        <w:ilvl w:val="0"/>
        <w:numId w:val="0"/>
      </w:numPr>
    </w:pPr>
  </w:style>
  <w:style w:type="paragraph" w:customStyle="1" w:styleId="Title5bis">
    <w:name w:val="Title 5 bis"/>
    <w:basedOn w:val="5"/>
    <w:next w:val="a1"/>
    <w:pPr>
      <w:numPr>
        <w:ilvl w:val="0"/>
        <w:numId w:val="0"/>
      </w:numPr>
    </w:pPr>
  </w:style>
  <w:style w:type="paragraph" w:styleId="ae">
    <w:name w:val="Title"/>
    <w:basedOn w:val="a1"/>
    <w:next w:val="a1"/>
    <w:qFormat/>
    <w:pPr>
      <w:suppressAutoHyphens/>
      <w:jc w:val="right"/>
    </w:pPr>
    <w:rPr>
      <w:rFonts w:ascii="Arial Gras" w:hAnsi="Arial Gras"/>
      <w:b/>
      <w:i/>
      <w:color w:val="808080"/>
      <w:sz w:val="48"/>
    </w:rPr>
  </w:style>
  <w:style w:type="paragraph" w:customStyle="1" w:styleId="Style1">
    <w:name w:val="Style1"/>
    <w:basedOn w:val="Title1bis"/>
    <w:pPr>
      <w:ind w:left="142"/>
    </w:pPr>
  </w:style>
  <w:style w:type="character" w:styleId="af">
    <w:name w:val="Strong"/>
    <w:uiPriority w:val="22"/>
    <w:qFormat/>
    <w:rPr>
      <w:b/>
    </w:rPr>
  </w:style>
  <w:style w:type="character" w:customStyle="1" w:styleId="Fort">
    <w:name w:val="Fort"/>
    <w:rPr>
      <w:b/>
    </w:rPr>
  </w:style>
  <w:style w:type="paragraph" w:styleId="af0">
    <w:name w:val="Body Text"/>
    <w:basedOn w:val="a1"/>
    <w:pPr>
      <w:jc w:val="right"/>
    </w:pPr>
    <w:rPr>
      <w:b/>
      <w:i/>
      <w:iCs/>
      <w:sz w:val="52"/>
    </w:rPr>
  </w:style>
  <w:style w:type="paragraph" w:styleId="23">
    <w:name w:val="Body Text 2"/>
    <w:basedOn w:val="a1"/>
    <w:pPr>
      <w:jc w:val="right"/>
    </w:pPr>
    <w:rPr>
      <w:b/>
      <w:bCs/>
      <w:i/>
      <w:iCs/>
      <w:sz w:val="80"/>
    </w:rPr>
  </w:style>
  <w:style w:type="paragraph" w:customStyle="1" w:styleId="Tabletext0">
    <w:name w:val="Tabletext"/>
    <w:basedOn w:val="a1"/>
    <w:pPr>
      <w:keepLines/>
      <w:widowControl w:val="0"/>
      <w:spacing w:after="120" w:line="240" w:lineRule="atLeast"/>
    </w:pPr>
    <w:rPr>
      <w:sz w:val="20"/>
      <w:lang w:eastAsia="en-US"/>
    </w:rPr>
  </w:style>
  <w:style w:type="paragraph" w:customStyle="1" w:styleId="Bullet1">
    <w:name w:val="Bullet1"/>
    <w:basedOn w:val="a0"/>
    <w:pPr>
      <w:numPr>
        <w:numId w:val="1"/>
      </w:numPr>
      <w:tabs>
        <w:tab w:val="clear" w:pos="284"/>
      </w:tabs>
    </w:pPr>
    <w:rPr>
      <w:rFonts w:ascii="Times New Roman" w:hAnsi="Times New Roman"/>
      <w:sz w:val="24"/>
      <w:szCs w:val="24"/>
      <w:lang w:eastAsia="en-US"/>
    </w:rPr>
  </w:style>
  <w:style w:type="paragraph" w:styleId="af1">
    <w:name w:val="caption"/>
    <w:basedOn w:val="a1"/>
    <w:next w:val="a1"/>
    <w:qFormat/>
    <w:pPr>
      <w:spacing w:before="120" w:after="120"/>
      <w:jc w:val="center"/>
    </w:pPr>
    <w:rPr>
      <w:b/>
      <w:bCs/>
      <w:sz w:val="20"/>
    </w:rPr>
  </w:style>
  <w:style w:type="paragraph" w:customStyle="1" w:styleId="code">
    <w:name w:val="code"/>
    <w:basedOn w:val="a1"/>
    <w:pPr>
      <w:ind w:left="567"/>
    </w:pPr>
    <w:rPr>
      <w:rFonts w:ascii="Courier" w:hAnsi="Courier"/>
      <w:sz w:val="20"/>
    </w:rPr>
  </w:style>
  <w:style w:type="paragraph" w:customStyle="1" w:styleId="Bullet3Heading3">
    <w:name w:val="Bullet3Heading3"/>
    <w:basedOn w:val="a1"/>
    <w:pPr>
      <w:numPr>
        <w:numId w:val="11"/>
      </w:numPr>
      <w:tabs>
        <w:tab w:val="clear" w:pos="2160"/>
      </w:tabs>
      <w:spacing w:after="120"/>
      <w:ind w:hanging="270"/>
    </w:pPr>
    <w:rPr>
      <w:rFonts w:ascii="Book Antiqua" w:eastAsia="Times New Roman" w:hAnsi="Book Antiqua"/>
      <w:noProof w:val="0"/>
      <w:lang w:val="en-GB" w:eastAsia="en-US"/>
    </w:rPr>
  </w:style>
  <w:style w:type="paragraph" w:styleId="af2">
    <w:name w:val="Body Text Indent"/>
    <w:basedOn w:val="a1"/>
    <w:pPr>
      <w:ind w:left="5940"/>
    </w:pPr>
    <w:rPr>
      <w:lang w:eastAsia="ko-KR"/>
    </w:rPr>
  </w:style>
  <w:style w:type="paragraph" w:styleId="24">
    <w:name w:val="Body Text Indent 2"/>
    <w:basedOn w:val="a1"/>
    <w:pPr>
      <w:ind w:left="720"/>
    </w:pPr>
    <w:rPr>
      <w:lang w:eastAsia="ko-KR"/>
    </w:rPr>
  </w:style>
  <w:style w:type="paragraph" w:customStyle="1" w:styleId="Normal3">
    <w:name w:val="Normal3"/>
    <w:basedOn w:val="a1"/>
    <w:pPr>
      <w:spacing w:after="240"/>
      <w:ind w:left="1350"/>
    </w:pPr>
    <w:rPr>
      <w:rFonts w:ascii="Book Antiqua" w:eastAsia="Times New Roman" w:hAnsi="Book Antiqua"/>
      <w:noProof w:val="0"/>
      <w:lang w:val="en-GB" w:eastAsia="en-US"/>
    </w:rPr>
  </w:style>
  <w:style w:type="paragraph" w:customStyle="1" w:styleId="Bullet1Heading3">
    <w:name w:val="Bullet1Heading3"/>
    <w:basedOn w:val="a1"/>
    <w:pPr>
      <w:numPr>
        <w:numId w:val="12"/>
      </w:numPr>
      <w:tabs>
        <w:tab w:val="clear" w:pos="360"/>
      </w:tabs>
      <w:spacing w:after="120"/>
      <w:ind w:left="1620" w:hanging="270"/>
    </w:pPr>
    <w:rPr>
      <w:rFonts w:ascii="Book Antiqua" w:eastAsia="Times New Roman" w:hAnsi="Book Antiqua"/>
      <w:noProof w:val="0"/>
      <w:lang w:val="en-GB" w:eastAsia="en-US"/>
    </w:rPr>
  </w:style>
  <w:style w:type="paragraph" w:customStyle="1" w:styleId="font5">
    <w:name w:val="font5"/>
    <w:basedOn w:val="a1"/>
    <w:pPr>
      <w:spacing w:before="100" w:beforeAutospacing="1" w:after="100" w:afterAutospacing="1"/>
    </w:pPr>
    <w:rPr>
      <w:rFonts w:ascii="Arial" w:eastAsia="Arial Unicode MS" w:hAnsi="Arial" w:cs="Arial"/>
      <w:noProof w:val="0"/>
      <w:sz w:val="16"/>
      <w:szCs w:val="16"/>
      <w:lang w:eastAsia="en-US"/>
    </w:rPr>
  </w:style>
  <w:style w:type="paragraph" w:customStyle="1" w:styleId="xl24">
    <w:name w:val="xl24"/>
    <w:basedOn w:val="a1"/>
    <w:pPr>
      <w:pBdr>
        <w:left w:val="single" w:sz="8" w:space="0" w:color="auto"/>
      </w:pBdr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b/>
      <w:bCs/>
      <w:noProof w:val="0"/>
      <w:sz w:val="24"/>
      <w:szCs w:val="24"/>
      <w:lang w:eastAsia="en-US"/>
    </w:rPr>
  </w:style>
  <w:style w:type="paragraph" w:customStyle="1" w:styleId="xl25">
    <w:name w:val="xl25"/>
    <w:basedOn w:val="a1"/>
    <w:pPr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noProof w:val="0"/>
      <w:sz w:val="24"/>
      <w:szCs w:val="24"/>
      <w:lang w:eastAsia="en-US"/>
    </w:rPr>
  </w:style>
  <w:style w:type="paragraph" w:customStyle="1" w:styleId="xl26">
    <w:name w:val="xl26"/>
    <w:basedOn w:val="a1"/>
    <w:pPr>
      <w:pBdr>
        <w:left w:val="single" w:sz="8" w:space="0" w:color="auto"/>
      </w:pBdr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noProof w:val="0"/>
      <w:sz w:val="24"/>
      <w:szCs w:val="24"/>
      <w:lang w:eastAsia="en-US"/>
    </w:rPr>
  </w:style>
  <w:style w:type="paragraph" w:customStyle="1" w:styleId="xl27">
    <w:name w:val="xl27"/>
    <w:basedOn w:val="a1"/>
    <w:pPr>
      <w:pBdr>
        <w:left w:val="single" w:sz="8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  <w:noProof w:val="0"/>
      <w:sz w:val="24"/>
      <w:szCs w:val="24"/>
      <w:lang w:eastAsia="en-US"/>
    </w:rPr>
  </w:style>
  <w:style w:type="paragraph" w:customStyle="1" w:styleId="xl28">
    <w:name w:val="xl28"/>
    <w:basedOn w:val="a1"/>
    <w:pPr>
      <w:pBdr>
        <w:left w:val="single" w:sz="8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/>
      <w:bCs/>
      <w:noProof w:val="0"/>
      <w:sz w:val="24"/>
      <w:szCs w:val="24"/>
      <w:lang w:eastAsia="en-US"/>
    </w:rPr>
  </w:style>
  <w:style w:type="paragraph" w:customStyle="1" w:styleId="xl29">
    <w:name w:val="xl29"/>
    <w:basedOn w:val="a1"/>
    <w:pPr>
      <w:pBdr>
        <w:left w:val="single" w:sz="8" w:space="0" w:color="auto"/>
      </w:pBdr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noProof w:val="0"/>
      <w:color w:val="FF0000"/>
      <w:sz w:val="24"/>
      <w:szCs w:val="24"/>
      <w:lang w:eastAsia="en-US"/>
    </w:rPr>
  </w:style>
  <w:style w:type="paragraph" w:customStyle="1" w:styleId="xl30">
    <w:name w:val="xl30"/>
    <w:basedOn w:val="a1"/>
    <w:pPr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noProof w:val="0"/>
      <w:sz w:val="16"/>
      <w:szCs w:val="16"/>
      <w:lang w:eastAsia="en-US"/>
    </w:rPr>
  </w:style>
  <w:style w:type="paragraph" w:customStyle="1" w:styleId="xl31">
    <w:name w:val="xl31"/>
    <w:basedOn w:val="a1"/>
    <w:pPr>
      <w:spacing w:before="100" w:beforeAutospacing="1" w:after="100" w:afterAutospacing="1"/>
    </w:pPr>
    <w:rPr>
      <w:rFonts w:ascii="Arial Unicode MS" w:eastAsia="Arial Unicode MS" w:hAnsi="Arial Unicode MS" w:cs="Arial Unicode MS"/>
      <w:noProof w:val="0"/>
      <w:sz w:val="16"/>
      <w:szCs w:val="16"/>
      <w:lang w:eastAsia="en-US"/>
    </w:rPr>
  </w:style>
  <w:style w:type="paragraph" w:customStyle="1" w:styleId="xl32">
    <w:name w:val="xl32"/>
    <w:basedOn w:val="a1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auto" w:fill="C0C0C0"/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b/>
      <w:bCs/>
      <w:noProof w:val="0"/>
      <w:sz w:val="24"/>
      <w:szCs w:val="24"/>
      <w:lang w:eastAsia="en-US"/>
    </w:rPr>
  </w:style>
  <w:style w:type="paragraph" w:customStyle="1" w:styleId="xl33">
    <w:name w:val="xl33"/>
    <w:basedOn w:val="a1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C0C0C0"/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b/>
      <w:bCs/>
      <w:noProof w:val="0"/>
      <w:sz w:val="24"/>
      <w:szCs w:val="24"/>
      <w:lang w:eastAsia="en-US"/>
    </w:rPr>
  </w:style>
  <w:style w:type="paragraph" w:customStyle="1" w:styleId="xl34">
    <w:name w:val="xl34"/>
    <w:basedOn w:val="a1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noProof w:val="0"/>
      <w:sz w:val="24"/>
      <w:szCs w:val="24"/>
      <w:lang w:eastAsia="en-US"/>
    </w:rPr>
  </w:style>
  <w:style w:type="paragraph" w:customStyle="1" w:styleId="xl35">
    <w:name w:val="xl35"/>
    <w:basedOn w:val="a1"/>
    <w:pPr>
      <w:pBdr>
        <w:bottom w:val="single" w:sz="8" w:space="0" w:color="auto"/>
      </w:pBdr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noProof w:val="0"/>
      <w:sz w:val="16"/>
      <w:szCs w:val="16"/>
      <w:lang w:eastAsia="en-US"/>
    </w:rPr>
  </w:style>
  <w:style w:type="paragraph" w:customStyle="1" w:styleId="xl36">
    <w:name w:val="xl36"/>
    <w:basedOn w:val="a1"/>
    <w:pPr>
      <w:pBdr>
        <w:top w:val="single" w:sz="8" w:space="0" w:color="auto"/>
        <w:left w:val="single" w:sz="8" w:space="0" w:color="auto"/>
      </w:pBdr>
      <w:shd w:val="clear" w:color="auto" w:fill="C0C0C0"/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b/>
      <w:bCs/>
      <w:noProof w:val="0"/>
      <w:sz w:val="24"/>
      <w:szCs w:val="24"/>
      <w:lang w:eastAsia="en-US"/>
    </w:rPr>
  </w:style>
  <w:style w:type="paragraph" w:customStyle="1" w:styleId="xl37">
    <w:name w:val="xl37"/>
    <w:basedOn w:val="a1"/>
    <w:pPr>
      <w:pBdr>
        <w:left w:val="single" w:sz="8" w:space="0" w:color="auto"/>
        <w:bottom w:val="single" w:sz="8" w:space="0" w:color="auto"/>
      </w:pBdr>
      <w:shd w:val="clear" w:color="auto" w:fill="C0C0C0"/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b/>
      <w:bCs/>
      <w:noProof w:val="0"/>
      <w:sz w:val="24"/>
      <w:szCs w:val="24"/>
      <w:lang w:eastAsia="en-US"/>
    </w:rPr>
  </w:style>
  <w:style w:type="paragraph" w:customStyle="1" w:styleId="11">
    <w:name w:val="풍선 도움말 텍스트1"/>
    <w:basedOn w:val="a1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rPr>
      <w:rFonts w:eastAsia="바탕"/>
      <w:i/>
      <w:noProof/>
      <w:sz w:val="22"/>
      <w:lang w:val="en-US" w:eastAsia="fr-FR" w:bidi="ar-SA"/>
    </w:rPr>
  </w:style>
  <w:style w:type="paragraph" w:customStyle="1" w:styleId="Activity">
    <w:name w:val="Activity"/>
    <w:basedOn w:val="a1"/>
    <w:pPr>
      <w:numPr>
        <w:numId w:val="13"/>
      </w:numPr>
    </w:pPr>
  </w:style>
  <w:style w:type="paragraph" w:styleId="33">
    <w:name w:val="Body Text 3"/>
    <w:basedOn w:val="a1"/>
    <w:pPr>
      <w:widowControl w:val="0"/>
      <w:autoSpaceDE w:val="0"/>
      <w:autoSpaceDN w:val="0"/>
      <w:adjustRightInd w:val="0"/>
      <w:jc w:val="center"/>
    </w:pPr>
    <w:rPr>
      <w:rFonts w:ascii="Arial" w:eastAsia="Gulim" w:hAnsi="Arial" w:cs="Arial"/>
      <w:color w:val="000000"/>
      <w:sz w:val="18"/>
      <w:szCs w:val="18"/>
    </w:rPr>
  </w:style>
  <w:style w:type="table" w:styleId="af3">
    <w:name w:val="Table Professional"/>
    <w:basedOn w:val="a3"/>
    <w:rsid w:val="00E11E9C"/>
    <w:pPr>
      <w:spacing w:before="60" w:after="6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12">
    <w:name w:val="스타일1"/>
    <w:basedOn w:val="20"/>
    <w:autoRedefine/>
    <w:rsid w:val="00A74F02"/>
    <w:rPr>
      <w:szCs w:val="24"/>
    </w:rPr>
  </w:style>
  <w:style w:type="paragraph" w:styleId="25">
    <w:name w:val="index 2"/>
    <w:basedOn w:val="a1"/>
    <w:next w:val="a1"/>
    <w:autoRedefine/>
    <w:semiHidden/>
    <w:rsid w:val="00D16ABB"/>
    <w:pPr>
      <w:ind w:left="850" w:hanging="425"/>
    </w:pPr>
  </w:style>
  <w:style w:type="character" w:customStyle="1" w:styleId="2Char">
    <w:name w:val="제목 2 Char"/>
    <w:aliases w:val="제목 2 Char1 Char,제목 2 Char Char Char,제목 2 Char1 Char Char1 Char,제목 2 Char Char Char Char Char Char Char Char Char1 Char Char Char,제목 2 Char Char Char Char1 Char,제목 2 Char Char Char Char Char Char Char Char Char Char Char Char Char,제목 1.1 Char"/>
    <w:link w:val="20"/>
    <w:rsid w:val="00B82CDD"/>
    <w:rPr>
      <w:rFonts w:ascii="KB금융 본문체 Medium" w:eastAsia="KB금융 본문체 Medium" w:hAnsi="KB금융 본문체 Medium"/>
      <w:b/>
      <w:noProof/>
      <w:sz w:val="28"/>
    </w:rPr>
  </w:style>
  <w:style w:type="table" w:styleId="af4">
    <w:name w:val="Table Grid"/>
    <w:aliases w:val="table general,_0Table Grid,표1,Table Grid,Smart Text Table,JWRT1,표편집 1,网格型,?网Ì«úþ,Smart Text Tabl,Kisi Tabel,강상호11,신한은행,Table - Heading 3,?I?u网Ì«úþ,?网Ì«ú©­,°­»ó,요건정의서_표,rlqhs,Table Grid_0,Table Grid_1"/>
    <w:basedOn w:val="a3"/>
    <w:qFormat/>
    <w:rsid w:val="006D68AD"/>
    <w:pPr>
      <w:spacing w:before="60" w:after="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1bis0">
    <w:name w:val="스타일 Title 1 bis + 맑은 고딕"/>
    <w:basedOn w:val="Title1bis"/>
    <w:autoRedefine/>
    <w:rsid w:val="006D68AD"/>
    <w:rPr>
      <w:bCs/>
    </w:rPr>
  </w:style>
  <w:style w:type="paragraph" w:styleId="4">
    <w:name w:val="List Bullet 4"/>
    <w:basedOn w:val="a1"/>
    <w:rsid w:val="001E0B61"/>
    <w:pPr>
      <w:numPr>
        <w:numId w:val="14"/>
      </w:numPr>
    </w:pPr>
  </w:style>
  <w:style w:type="paragraph" w:customStyle="1" w:styleId="26">
    <w:name w:val="글머리기호 2"/>
    <w:basedOn w:val="21"/>
    <w:autoRedefine/>
    <w:rsid w:val="00D002D2"/>
    <w:pPr>
      <w:widowControl w:val="0"/>
      <w:numPr>
        <w:numId w:val="0"/>
      </w:numPr>
      <w:tabs>
        <w:tab w:val="clear" w:pos="567"/>
      </w:tabs>
      <w:spacing w:line="240" w:lineRule="atLeast"/>
      <w:ind w:hanging="330"/>
    </w:pPr>
    <w:rPr>
      <w:rFonts w:ascii="맑은 고딕" w:eastAsia="맑은 고딕" w:hAnsi="맑은 고딕"/>
      <w:noProof w:val="0"/>
      <w:lang w:eastAsia="ko-KR"/>
    </w:rPr>
  </w:style>
  <w:style w:type="paragraph" w:styleId="2">
    <w:name w:val="List Number 2"/>
    <w:basedOn w:val="a1"/>
    <w:rsid w:val="001E0B61"/>
    <w:pPr>
      <w:numPr>
        <w:numId w:val="15"/>
      </w:numPr>
    </w:pPr>
  </w:style>
  <w:style w:type="paragraph" w:customStyle="1" w:styleId="3">
    <w:name w:val="스타일3"/>
    <w:basedOn w:val="a0"/>
    <w:rsid w:val="001E0B61"/>
    <w:pPr>
      <w:numPr>
        <w:numId w:val="16"/>
      </w:numPr>
    </w:pPr>
    <w:rPr>
      <w:rFonts w:ascii="Times New Roman" w:hAnsi="Times New Roman"/>
      <w:noProof w:val="0"/>
    </w:rPr>
  </w:style>
  <w:style w:type="paragraph" w:customStyle="1" w:styleId="Figure">
    <w:name w:val="Figure"/>
    <w:basedOn w:val="a1"/>
    <w:next w:val="af1"/>
    <w:rsid w:val="00246C4C"/>
    <w:pPr>
      <w:keepLines/>
      <w:overflowPunct w:val="0"/>
      <w:autoSpaceDE w:val="0"/>
      <w:autoSpaceDN w:val="0"/>
      <w:adjustRightInd w:val="0"/>
      <w:jc w:val="center"/>
      <w:textAlignment w:val="baseline"/>
    </w:pPr>
    <w:rPr>
      <w:rFonts w:eastAsia="BatangChe"/>
      <w:noProof w:val="0"/>
      <w:sz w:val="20"/>
      <w:lang w:eastAsia="ko-KR"/>
    </w:rPr>
  </w:style>
  <w:style w:type="paragraph" w:styleId="af5">
    <w:name w:val="Date"/>
    <w:basedOn w:val="a1"/>
    <w:next w:val="a1"/>
    <w:rsid w:val="00856555"/>
  </w:style>
  <w:style w:type="paragraph" w:customStyle="1" w:styleId="Default">
    <w:name w:val="Default"/>
    <w:rsid w:val="00414050"/>
    <w:pPr>
      <w:widowControl w:val="0"/>
      <w:autoSpaceDE w:val="0"/>
      <w:autoSpaceDN w:val="0"/>
      <w:adjustRightInd w:val="0"/>
    </w:pPr>
    <w:rPr>
      <w:rFonts w:ascii="굴림체..늲뤅." w:eastAsia="굴림체..늲뤅." w:cs="굴림체..늲뤅."/>
      <w:color w:val="000000"/>
      <w:sz w:val="24"/>
      <w:szCs w:val="24"/>
    </w:rPr>
  </w:style>
  <w:style w:type="paragraph" w:styleId="af6">
    <w:name w:val="List Paragraph"/>
    <w:aliases w:val="표준방법_스타일"/>
    <w:basedOn w:val="a1"/>
    <w:link w:val="Char0"/>
    <w:uiPriority w:val="34"/>
    <w:qFormat/>
    <w:rsid w:val="00AC126D"/>
    <w:pPr>
      <w:ind w:leftChars="400" w:left="800"/>
    </w:pPr>
    <w:rPr>
      <w:rFonts w:ascii="Gulim" w:eastAsia="Gulim" w:hAnsi="Gulim" w:cs="Gulim"/>
      <w:noProof w:val="0"/>
      <w:sz w:val="24"/>
      <w:szCs w:val="24"/>
      <w:lang w:eastAsia="ko-KR"/>
    </w:rPr>
  </w:style>
  <w:style w:type="paragraph" w:styleId="af7">
    <w:name w:val="Normal (Web)"/>
    <w:basedOn w:val="a1"/>
    <w:uiPriority w:val="99"/>
    <w:unhideWhenUsed/>
    <w:rsid w:val="00AC126D"/>
    <w:pPr>
      <w:spacing w:before="100" w:beforeAutospacing="1" w:after="100" w:afterAutospacing="1"/>
    </w:pPr>
    <w:rPr>
      <w:rFonts w:ascii="Gulim" w:eastAsia="Gulim" w:hAnsi="Gulim" w:cs="Gulim"/>
      <w:noProof w:val="0"/>
      <w:sz w:val="24"/>
      <w:szCs w:val="24"/>
      <w:lang w:eastAsia="ko-KR"/>
    </w:rPr>
  </w:style>
  <w:style w:type="paragraph" w:styleId="af8">
    <w:name w:val="Balloon Text"/>
    <w:basedOn w:val="a1"/>
    <w:link w:val="Char1"/>
    <w:rsid w:val="00940835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f8"/>
    <w:rsid w:val="00940835"/>
    <w:rPr>
      <w:rFonts w:ascii="맑은 고딕" w:eastAsia="맑은 고딕" w:hAnsi="맑은 고딕" w:cs="Times New Roman"/>
      <w:noProof/>
      <w:sz w:val="18"/>
      <w:szCs w:val="18"/>
      <w:lang w:eastAsia="fr-FR"/>
    </w:rPr>
  </w:style>
  <w:style w:type="character" w:customStyle="1" w:styleId="Char">
    <w:name w:val="머리글 Char"/>
    <w:aliases w:val="hd Char,he Char, Char Char Char1,머리글 Char Char Char Char, Char Char Char Char,Char Char Char1,Char Char Char Char,he + 굴림체 Char,12 pt Char,굵게 Char,왼쪽:... Char,Char Char Char + 굴림체 Char,왼쪽:  0 cm Char,내어쓰... Char,... Char,Char Char C... Char"/>
    <w:link w:val="a7"/>
    <w:rsid w:val="003C1CA1"/>
    <w:rPr>
      <w:rFonts w:ascii="Arial Gras" w:hAnsi="Arial Gras"/>
      <w:b/>
      <w:i/>
      <w:noProof/>
      <w:sz w:val="28"/>
      <w:lang w:eastAsia="fr-FR"/>
    </w:rPr>
  </w:style>
  <w:style w:type="character" w:styleId="af9">
    <w:name w:val="annotation reference"/>
    <w:rsid w:val="003D7A4D"/>
    <w:rPr>
      <w:sz w:val="18"/>
      <w:szCs w:val="18"/>
    </w:rPr>
  </w:style>
  <w:style w:type="paragraph" w:styleId="afa">
    <w:name w:val="annotation text"/>
    <w:basedOn w:val="a1"/>
    <w:link w:val="Char2"/>
    <w:rsid w:val="003D7A4D"/>
  </w:style>
  <w:style w:type="character" w:customStyle="1" w:styleId="Char2">
    <w:name w:val="메모 텍스트 Char"/>
    <w:link w:val="afa"/>
    <w:rsid w:val="003D7A4D"/>
    <w:rPr>
      <w:noProof/>
      <w:sz w:val="22"/>
      <w:lang w:eastAsia="fr-FR"/>
    </w:rPr>
  </w:style>
  <w:style w:type="paragraph" w:styleId="afb">
    <w:name w:val="annotation subject"/>
    <w:basedOn w:val="afa"/>
    <w:next w:val="afa"/>
    <w:link w:val="Char3"/>
    <w:rsid w:val="003D7A4D"/>
    <w:rPr>
      <w:b/>
      <w:bCs/>
    </w:rPr>
  </w:style>
  <w:style w:type="character" w:customStyle="1" w:styleId="Char3">
    <w:name w:val="메모 주제 Char"/>
    <w:link w:val="afb"/>
    <w:rsid w:val="003D7A4D"/>
    <w:rPr>
      <w:b/>
      <w:bCs/>
      <w:noProof/>
      <w:sz w:val="22"/>
      <w:lang w:eastAsia="fr-FR"/>
    </w:rPr>
  </w:style>
  <w:style w:type="paragraph" w:customStyle="1" w:styleId="afc">
    <w:name w:val="표준 단락"/>
    <w:rsid w:val="008F62A8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character" w:customStyle="1" w:styleId="3Char">
    <w:name w:val="제목 3 Char"/>
    <w:aliases w:val="수준3 Char"/>
    <w:link w:val="31"/>
    <w:rsid w:val="00D27FDA"/>
    <w:rPr>
      <w:rFonts w:ascii="KB금융 본문체 Light" w:eastAsia="KB금융 본문체 Light" w:hAnsi="KB금융 본문체 Light"/>
      <w:b/>
      <w:bCs/>
      <w:noProof/>
      <w:color w:val="000000"/>
      <w:sz w:val="26"/>
      <w:szCs w:val="26"/>
    </w:rPr>
  </w:style>
  <w:style w:type="paragraph" w:styleId="TOC">
    <w:name w:val="TOC Heading"/>
    <w:basedOn w:val="1"/>
    <w:next w:val="a1"/>
    <w:uiPriority w:val="39"/>
    <w:semiHidden/>
    <w:unhideWhenUsed/>
    <w:qFormat/>
    <w:rsid w:val="00B53BDE"/>
    <w:pPr>
      <w:keepLines/>
      <w:numPr>
        <w:numId w:val="0"/>
      </w:numPr>
      <w:spacing w:line="276" w:lineRule="auto"/>
      <w:outlineLvl w:val="9"/>
    </w:pPr>
    <w:rPr>
      <w:rFonts w:ascii="맑은 고딕" w:eastAsia="맑은 고딕" w:hAnsi="맑은 고딕" w:cs="Times New Roman"/>
      <w:bCs/>
      <w:noProof w:val="0"/>
      <w:color w:val="365F91"/>
    </w:rPr>
  </w:style>
  <w:style w:type="paragraph" w:customStyle="1" w:styleId="RevisionHistory">
    <w:name w:val="Revision History"/>
    <w:basedOn w:val="a1"/>
    <w:next w:val="a1"/>
    <w:autoRedefine/>
    <w:rsid w:val="000E58B8"/>
    <w:pPr>
      <w:widowControl w:val="0"/>
      <w:wordWrap w:val="0"/>
      <w:autoSpaceDE w:val="0"/>
      <w:autoSpaceDN w:val="0"/>
      <w:spacing w:before="20" w:after="240"/>
      <w:jc w:val="center"/>
    </w:pPr>
    <w:rPr>
      <w:rFonts w:ascii="KB금융 제목체 Medium" w:eastAsia="KB금융 제목체 Medium" w:hAnsi="KB금융 제목체 Medium"/>
      <w:b/>
      <w:bCs/>
      <w:noProof w:val="0"/>
      <w:kern w:val="2"/>
      <w:sz w:val="40"/>
      <w:szCs w:val="40"/>
      <w:lang w:eastAsia="ko-KR"/>
    </w:rPr>
  </w:style>
  <w:style w:type="character" w:customStyle="1" w:styleId="Char0">
    <w:name w:val="목록 단락 Char"/>
    <w:aliases w:val="표준방법_스타일 Char"/>
    <w:basedOn w:val="a2"/>
    <w:link w:val="af6"/>
    <w:uiPriority w:val="34"/>
    <w:rsid w:val="00733C26"/>
    <w:rPr>
      <w:rFonts w:ascii="Gulim" w:eastAsia="Gulim" w:hAnsi="Gulim" w:cs="Gulim"/>
      <w:sz w:val="24"/>
      <w:szCs w:val="24"/>
    </w:rPr>
  </w:style>
  <w:style w:type="paragraph" w:styleId="afd">
    <w:name w:val="Subtitle"/>
    <w:basedOn w:val="a1"/>
    <w:next w:val="a1"/>
    <w:link w:val="Char4"/>
    <w:qFormat/>
    <w:rsid w:val="00934830"/>
    <w:pPr>
      <w:jc w:val="center"/>
      <w:outlineLvl w:val="1"/>
    </w:pPr>
    <w:rPr>
      <w:rFonts w:asciiTheme="minorHAnsi" w:eastAsiaTheme="minorEastAsia" w:hAnsiTheme="minorHAnsi" w:cstheme="minorBidi"/>
      <w:sz w:val="24"/>
      <w:szCs w:val="24"/>
    </w:rPr>
  </w:style>
  <w:style w:type="character" w:customStyle="1" w:styleId="Char4">
    <w:name w:val="부제 Char"/>
    <w:basedOn w:val="a2"/>
    <w:link w:val="afd"/>
    <w:rsid w:val="00934830"/>
    <w:rPr>
      <w:rFonts w:asciiTheme="minorHAnsi" w:eastAsiaTheme="minorEastAsia" w:hAnsiTheme="minorHAnsi" w:cstheme="minorBidi"/>
      <w:noProof/>
      <w:sz w:val="24"/>
      <w:szCs w:val="24"/>
      <w:lang w:eastAsia="fr-FR"/>
    </w:rPr>
  </w:style>
  <w:style w:type="paragraph" w:customStyle="1" w:styleId="p1">
    <w:name w:val="p1"/>
    <w:basedOn w:val="a1"/>
    <w:rsid w:val="00B306D7"/>
    <w:rPr>
      <w:rFonts w:ascii=".AppleSystemUIFont" w:eastAsia="Gulim" w:hAnsi=".AppleSystemUIFont" w:cs="Gulim"/>
      <w:noProof w:val="0"/>
      <w:color w:val="0E0E0E"/>
      <w:sz w:val="21"/>
      <w:szCs w:val="21"/>
      <w:lang w:eastAsia="ko-KR"/>
    </w:rPr>
  </w:style>
  <w:style w:type="character" w:styleId="afe">
    <w:name w:val="Placeholder Text"/>
    <w:basedOn w:val="a2"/>
    <w:uiPriority w:val="99"/>
    <w:semiHidden/>
    <w:rsid w:val="003F4CD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3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2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7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4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64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9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3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5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24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06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90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36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2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4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2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2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4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7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5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8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8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2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3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6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8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168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5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1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8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7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4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3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8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7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5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2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8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0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7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2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1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5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8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5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4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9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0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6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3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0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2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1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3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6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2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7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9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3997">
          <w:marLeft w:val="288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9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6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4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2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8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7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7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1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0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9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96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0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0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1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9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3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5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3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63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3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7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0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6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6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6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4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5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6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2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4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30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2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4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1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4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0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21481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77534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7690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21602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60163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0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52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8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6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83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5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7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2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8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5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4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6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9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15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5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5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1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2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7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1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5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6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0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2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7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3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8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33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65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0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0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5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9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3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7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2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6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3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7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7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9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8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2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7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8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5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MARCUS~1\LOCALS~1\Temp\KB%20Enter%20Arch%20Template%20V2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5EEFE3-7557-4DDD-A033-3EB4C7438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C:\DOCUME~1\MARCUS~1\LOCALS~1\Temp\KB Enter Arch Template V2.dot</Template>
  <TotalTime>684</TotalTime>
  <Pages>28</Pages>
  <Words>5019</Words>
  <Characters>15030</Characters>
  <Application>Microsoft Office Word</Application>
  <DocSecurity>0</DocSecurity>
  <Lines>125</Lines>
  <Paragraphs>40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&lt;&lt;Title&gt;&gt;</vt:lpstr>
    </vt:vector>
  </TitlesOfParts>
  <Company>Accenture</Company>
  <LinksUpToDate>false</LinksUpToDate>
  <CharactersWithSpaces>20009</CharactersWithSpaces>
  <SharedDoc>false</SharedDoc>
  <HLinks>
    <vt:vector size="126" baseType="variant">
      <vt:variant>
        <vt:i4>1507386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_Toc449374036</vt:lpwstr>
      </vt:variant>
      <vt:variant>
        <vt:i4>1507386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_Toc449374035</vt:lpwstr>
      </vt:variant>
      <vt:variant>
        <vt:i4>1507386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_Toc449374034</vt:lpwstr>
      </vt:variant>
      <vt:variant>
        <vt:i4>1507386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_Toc449374033</vt:lpwstr>
      </vt:variant>
      <vt:variant>
        <vt:i4>1507386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_Toc449374032</vt:lpwstr>
      </vt:variant>
      <vt:variant>
        <vt:i4>1507386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_Toc449374031</vt:lpwstr>
      </vt:variant>
      <vt:variant>
        <vt:i4>1507386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_Toc449374030</vt:lpwstr>
      </vt:variant>
      <vt:variant>
        <vt:i4>1441850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_Toc449374029</vt:lpwstr>
      </vt:variant>
      <vt:variant>
        <vt:i4>1441850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_Toc449374028</vt:lpwstr>
      </vt:variant>
      <vt:variant>
        <vt:i4>1441850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_Toc449374027</vt:lpwstr>
      </vt:variant>
      <vt:variant>
        <vt:i4>1441850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_Toc449374026</vt:lpwstr>
      </vt:variant>
      <vt:variant>
        <vt:i4>1441850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_Toc449374025</vt:lpwstr>
      </vt:variant>
      <vt:variant>
        <vt:i4>1441850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_Toc449374024</vt:lpwstr>
      </vt:variant>
      <vt:variant>
        <vt:i4>1441850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_Toc449374023</vt:lpwstr>
      </vt:variant>
      <vt:variant>
        <vt:i4>1441850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_Toc449374022</vt:lpwstr>
      </vt:variant>
      <vt:variant>
        <vt:i4>1441850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_Toc449374021</vt:lpwstr>
      </vt:variant>
      <vt:variant>
        <vt:i4>1441850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_Toc449374020</vt:lpwstr>
      </vt:variant>
      <vt:variant>
        <vt:i4>1376314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_Toc449374019</vt:lpwstr>
      </vt:variant>
      <vt:variant>
        <vt:i4>1376314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_Toc449374018</vt:lpwstr>
      </vt:variant>
      <vt:variant>
        <vt:i4>1376314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_Toc449374017</vt:lpwstr>
      </vt:variant>
      <vt:variant>
        <vt:i4>1376314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_Toc449374016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&lt;&lt;Title&gt;&gt;</dc:title>
  <dc:subject>&lt;&lt;Subtitle&gt;&gt;</dc:subject>
  <dc:creator>Marcus von Engel</dc:creator>
  <cp:keywords/>
  <dc:description/>
  <cp:lastModifiedBy>Microsoft Office User</cp:lastModifiedBy>
  <cp:revision>36</cp:revision>
  <cp:lastPrinted>2026-02-02T11:11:00Z</cp:lastPrinted>
  <dcterms:created xsi:type="dcterms:W3CDTF">2026-01-28T01:04:00Z</dcterms:created>
  <dcterms:modified xsi:type="dcterms:W3CDTF">2026-05-10T08:52:00Z</dcterms:modified>
  <cp:category/>
</cp:coreProperties>
</file>