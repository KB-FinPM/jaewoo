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A28A0" w14:textId="691955D0" w:rsidR="003B0748" w:rsidRDefault="00521350" w:rsidP="003B0748">
      <w:pPr>
        <w:rPr>
          <w:rStyle w:val="af"/>
          <w:lang w:eastAsia="ko-KR"/>
        </w:rPr>
      </w:pPr>
      <w:bookmarkStart w:id="0" w:name="_Toc170802000"/>
      <w:r>
        <w:rPr>
          <w:rStyle w:val="af"/>
          <w:rFonts w:hint="eastAsia"/>
          <w:lang w:eastAsia="ko-KR"/>
        </w:rPr>
        <w:t>엡</w:t>
      </w:r>
    </w:p>
    <w:p w14:paraId="45F12315" w14:textId="77777777" w:rsidR="00F47731" w:rsidRPr="00D501BE" w:rsidRDefault="00F47731" w:rsidP="003B0748">
      <w:pPr>
        <w:rPr>
          <w:rStyle w:val="af"/>
          <w:lang w:eastAsia="ko-KR"/>
        </w:rPr>
      </w:pPr>
    </w:p>
    <w:p w14:paraId="6A357DFB" w14:textId="77777777" w:rsidR="003B0748" w:rsidRPr="00890F12" w:rsidRDefault="003B0748" w:rsidP="003B0748">
      <w:pPr>
        <w:rPr>
          <w:rFonts w:ascii="맑은 고딕" w:eastAsia="맑은 고딕" w:hAnsi="맑은 고딕"/>
        </w:rPr>
      </w:pPr>
    </w:p>
    <w:p w14:paraId="212EE9C4" w14:textId="77777777" w:rsidR="003B0748" w:rsidRPr="00890F12" w:rsidRDefault="003B0748" w:rsidP="003B0748">
      <w:pPr>
        <w:rPr>
          <w:rFonts w:ascii="맑은 고딕" w:eastAsia="맑은 고딕" w:hAnsi="맑은 고딕"/>
        </w:rPr>
      </w:pPr>
    </w:p>
    <w:p w14:paraId="1FCAC70B" w14:textId="77777777" w:rsidR="003B0748" w:rsidRPr="00890F12" w:rsidRDefault="003B0748" w:rsidP="003B0748">
      <w:pPr>
        <w:pStyle w:val="TableText"/>
        <w:rPr>
          <w:rFonts w:ascii="맑은 고딕" w:eastAsia="맑은 고딕" w:hAnsi="맑은 고딕"/>
        </w:rPr>
      </w:pPr>
    </w:p>
    <w:p w14:paraId="4142A55F" w14:textId="77777777" w:rsidR="003B0748" w:rsidRPr="00890F12" w:rsidRDefault="003B0748" w:rsidP="003B0748">
      <w:pPr>
        <w:rPr>
          <w:rFonts w:ascii="맑은 고딕" w:eastAsia="맑은 고딕" w:hAnsi="맑은 고딕"/>
        </w:rPr>
      </w:pPr>
    </w:p>
    <w:tbl>
      <w:tblPr>
        <w:tblpPr w:leftFromText="142" w:rightFromText="142" w:vertAnchor="text" w:horzAnchor="margin" w:tblpXSpec="center" w:tblpY="927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9"/>
      </w:tblGrid>
      <w:tr w:rsidR="00FA539E" w:rsidRPr="00890F12" w14:paraId="0528FB92" w14:textId="77777777" w:rsidTr="00FA539E">
        <w:trPr>
          <w:cantSplit/>
          <w:trHeight w:val="619"/>
        </w:trPr>
        <w:tc>
          <w:tcPr>
            <w:tcW w:w="8789" w:type="dxa"/>
            <w:tcBorders>
              <w:bottom w:val="single" w:sz="4" w:space="0" w:color="auto"/>
            </w:tcBorders>
            <w:vAlign w:val="bottom"/>
          </w:tcPr>
          <w:p w14:paraId="34CF0614" w14:textId="77777777" w:rsidR="00FA539E" w:rsidRPr="00890F12" w:rsidRDefault="00FA539E" w:rsidP="00FA539E">
            <w:pPr>
              <w:jc w:val="right"/>
              <w:rPr>
                <w:rFonts w:ascii="맑은 고딕" w:eastAsia="맑은 고딕" w:hAnsi="맑은 고딕"/>
                <w:i/>
                <w:color w:val="808080"/>
                <w:sz w:val="44"/>
              </w:rPr>
            </w:pPr>
          </w:p>
        </w:tc>
      </w:tr>
      <w:tr w:rsidR="00FA539E" w:rsidRPr="00691814" w14:paraId="20E037E7" w14:textId="77777777" w:rsidTr="00FA539E">
        <w:trPr>
          <w:cantSplit/>
          <w:trHeight w:val="1155"/>
        </w:trPr>
        <w:tc>
          <w:tcPr>
            <w:tcW w:w="8789" w:type="dxa"/>
            <w:tcBorders>
              <w:top w:val="single" w:sz="4" w:space="0" w:color="auto"/>
              <w:bottom w:val="single" w:sz="4" w:space="0" w:color="auto"/>
            </w:tcBorders>
          </w:tcPr>
          <w:p w14:paraId="1047BC66" w14:textId="77777777" w:rsidR="00FA539E" w:rsidRPr="00691814" w:rsidRDefault="00D83ACB" w:rsidP="00FA539E">
            <w:pPr>
              <w:pStyle w:val="af0"/>
              <w:spacing w:before="24" w:after="24"/>
              <w:ind w:left="500"/>
              <w:rPr>
                <w:rFonts w:ascii="KB금융 본문체 Light" w:eastAsia="KB금융 본문체 Light" w:hAnsi="KB금융 본문체 Light"/>
                <w:b w:val="0"/>
                <w:i w:val="0"/>
                <w:iCs w:val="0"/>
                <w:sz w:val="36"/>
                <w:szCs w:val="36"/>
                <w:lang w:eastAsia="ko-KR"/>
              </w:rPr>
            </w:pPr>
            <w:bookmarkStart w:id="1" w:name="Titre"/>
            <w:bookmarkEnd w:id="1"/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6"/>
                <w:szCs w:val="36"/>
                <w:lang w:eastAsia="ko-KR"/>
              </w:rPr>
              <w:t>「</w:t>
            </w:r>
            <w:r w:rsidR="00B46E8E"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6"/>
                <w:szCs w:val="36"/>
                <w:lang w:eastAsia="ko-KR"/>
              </w:rPr>
              <w:t>KB스타뱅킹 전용 프레임워크 구축</w:t>
            </w:r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6"/>
                <w:szCs w:val="36"/>
                <w:lang w:eastAsia="ko-KR"/>
              </w:rPr>
              <w:t>」</w:t>
            </w:r>
            <w:r w:rsidR="00A0209D"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6"/>
                <w:szCs w:val="36"/>
                <w:lang w:eastAsia="ko-KR"/>
              </w:rPr>
              <w:t xml:space="preserve"> 프로젝트</w:t>
            </w:r>
          </w:p>
          <w:p w14:paraId="2B135CEA" w14:textId="4AA746A8" w:rsidR="00FA539E" w:rsidRPr="00691814" w:rsidRDefault="00FA539E" w:rsidP="00FA539E">
            <w:pPr>
              <w:pStyle w:val="af0"/>
              <w:ind w:right="159"/>
              <w:rPr>
                <w:rFonts w:ascii="KB금융 본문체 Light" w:eastAsia="KB금융 본문체 Light" w:hAnsi="KB금융 본문체 Light"/>
                <w:b w:val="0"/>
                <w:bCs/>
                <w:sz w:val="3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>구축</w:t>
            </w:r>
            <w:r w:rsidR="00CC6469"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>요건</w:t>
            </w:r>
            <w:r w:rsidR="00CC6469"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>정의서</w:t>
            </w:r>
          </w:p>
        </w:tc>
      </w:tr>
      <w:tr w:rsidR="00FA539E" w:rsidRPr="00691814" w14:paraId="67651D68" w14:textId="77777777" w:rsidTr="00FA539E">
        <w:trPr>
          <w:cantSplit/>
          <w:trHeight w:val="543"/>
        </w:trPr>
        <w:tc>
          <w:tcPr>
            <w:tcW w:w="8789" w:type="dxa"/>
            <w:tcBorders>
              <w:top w:val="single" w:sz="4" w:space="0" w:color="auto"/>
            </w:tcBorders>
          </w:tcPr>
          <w:p w14:paraId="54CD69EA" w14:textId="77777777" w:rsidR="00FA539E" w:rsidRPr="00691814" w:rsidRDefault="00FA539E" w:rsidP="00FA539E">
            <w:pPr>
              <w:jc w:val="right"/>
              <w:rPr>
                <w:rFonts w:ascii="맑은 고딕" w:eastAsia="맑은 고딕" w:hAnsi="맑은 고딕"/>
                <w:lang w:eastAsia="ko-KR"/>
              </w:rPr>
            </w:pPr>
            <w:bookmarkStart w:id="2" w:name="Version"/>
            <w:bookmarkEnd w:id="2"/>
          </w:p>
        </w:tc>
      </w:tr>
    </w:tbl>
    <w:p w14:paraId="2D261219" w14:textId="77777777" w:rsidR="003B0748" w:rsidRPr="00691814" w:rsidRDefault="003B0748" w:rsidP="003B0748">
      <w:pPr>
        <w:rPr>
          <w:rFonts w:ascii="맑은 고딕" w:eastAsia="맑은 고딕" w:hAnsi="맑은 고딕"/>
        </w:rPr>
      </w:pPr>
    </w:p>
    <w:p w14:paraId="28911177" w14:textId="77777777" w:rsidR="003B0748" w:rsidRPr="00691814" w:rsidRDefault="003B0748" w:rsidP="003B0748">
      <w:pPr>
        <w:rPr>
          <w:rFonts w:ascii="맑은 고딕" w:eastAsia="맑은 고딕" w:hAnsi="맑은 고딕"/>
        </w:rPr>
      </w:pPr>
    </w:p>
    <w:p w14:paraId="6057C78A" w14:textId="77777777" w:rsidR="003B0748" w:rsidRPr="00691814" w:rsidRDefault="003B0748" w:rsidP="003B0748">
      <w:pPr>
        <w:rPr>
          <w:rFonts w:ascii="맑은 고딕" w:eastAsia="맑은 고딕" w:hAnsi="맑은 고딕"/>
        </w:rPr>
      </w:pPr>
    </w:p>
    <w:p w14:paraId="228ED3A6" w14:textId="77777777" w:rsidR="003B0748" w:rsidRPr="00691814" w:rsidRDefault="003B0748" w:rsidP="003B0748">
      <w:pPr>
        <w:rPr>
          <w:rFonts w:ascii="맑은 고딕" w:eastAsia="맑은 고딕" w:hAnsi="맑은 고딕"/>
        </w:rPr>
      </w:pPr>
    </w:p>
    <w:p w14:paraId="5C5A4AF7" w14:textId="77777777" w:rsidR="003B0748" w:rsidRPr="00691814" w:rsidRDefault="003B0748" w:rsidP="003B0748">
      <w:pPr>
        <w:pStyle w:val="TableText"/>
        <w:rPr>
          <w:rFonts w:ascii="맑은 고딕" w:eastAsia="맑은 고딕" w:hAnsi="맑은 고딕"/>
          <w:lang w:eastAsia="ko-KR"/>
        </w:rPr>
      </w:pPr>
      <w:bookmarkStart w:id="3" w:name="Contexte"/>
      <w:bookmarkEnd w:id="3"/>
    </w:p>
    <w:p w14:paraId="0EFAC066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p w14:paraId="44B3B44A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p w14:paraId="3D184D4E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p w14:paraId="685A7BAE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tbl>
      <w:tblPr>
        <w:tblpPr w:leftFromText="142" w:rightFromText="142" w:vertAnchor="text" w:horzAnchor="margin" w:tblpXSpec="center" w:tblpY="503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94"/>
        <w:gridCol w:w="4508"/>
      </w:tblGrid>
      <w:tr w:rsidR="00FA539E" w:rsidRPr="00691814" w14:paraId="06B49F48" w14:textId="77777777" w:rsidTr="00FA539E">
        <w:trPr>
          <w:cantSplit/>
          <w:trHeight w:val="235"/>
        </w:trPr>
        <w:tc>
          <w:tcPr>
            <w:tcW w:w="2694" w:type="dxa"/>
          </w:tcPr>
          <w:p w14:paraId="7247B3F3" w14:textId="77777777" w:rsidR="00FA539E" w:rsidRPr="00691814" w:rsidRDefault="00FA539E" w:rsidP="00FA539E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/>
                <w:szCs w:val="22"/>
                <w:lang w:eastAsia="ko-KR"/>
              </w:rPr>
              <w:t>부서명</w:t>
            </w:r>
          </w:p>
        </w:tc>
        <w:tc>
          <w:tcPr>
            <w:tcW w:w="4508" w:type="dxa"/>
          </w:tcPr>
          <w:p w14:paraId="43CF6724" w14:textId="7ABDD311" w:rsidR="00FA539E" w:rsidRPr="00691814" w:rsidRDefault="00E02E70" w:rsidP="00EC4D85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</w:pPr>
            <w:bookmarkStart w:id="4" w:name="Auteur"/>
            <w:bookmarkEnd w:id="4"/>
            <w:r w:rsidRPr="00691814">
              <w:rPr>
                <w:rFonts w:ascii="KB금융 본문체 Light" w:eastAsia="KB금융 본문체 Light" w:hAnsi="KB금융 본문체 Light" w:hint="eastAsia"/>
                <w:b/>
                <w:szCs w:val="22"/>
                <w:lang w:eastAsia="ko-KR"/>
              </w:rPr>
              <w:t>뱅킹인프라부(P)</w:t>
            </w:r>
          </w:p>
        </w:tc>
        <w:bookmarkStart w:id="5" w:name="Date"/>
        <w:bookmarkEnd w:id="5"/>
      </w:tr>
      <w:tr w:rsidR="00FA539E" w:rsidRPr="00691814" w14:paraId="58D0A865" w14:textId="77777777" w:rsidTr="00FA539E">
        <w:trPr>
          <w:cantSplit/>
          <w:trHeight w:val="234"/>
        </w:trPr>
        <w:tc>
          <w:tcPr>
            <w:tcW w:w="2694" w:type="dxa"/>
          </w:tcPr>
          <w:p w14:paraId="5A4F4068" w14:textId="77777777" w:rsidR="00FA539E" w:rsidRPr="00691814" w:rsidRDefault="00FA539E" w:rsidP="00FA539E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/>
                <w:szCs w:val="22"/>
                <w:lang w:eastAsia="ko-KR"/>
              </w:rPr>
              <w:t>작성자</w:t>
            </w:r>
          </w:p>
        </w:tc>
        <w:tc>
          <w:tcPr>
            <w:tcW w:w="4508" w:type="dxa"/>
          </w:tcPr>
          <w:p w14:paraId="2D66B8EA" w14:textId="25B42046" w:rsidR="00FA539E" w:rsidRPr="00691814" w:rsidRDefault="00FA539E" w:rsidP="00FA539E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</w:p>
        </w:tc>
      </w:tr>
      <w:tr w:rsidR="00FA539E" w:rsidRPr="00691814" w14:paraId="631AFA43" w14:textId="77777777" w:rsidTr="00FA539E">
        <w:trPr>
          <w:cantSplit/>
        </w:trPr>
        <w:tc>
          <w:tcPr>
            <w:tcW w:w="2694" w:type="dxa"/>
          </w:tcPr>
          <w:p w14:paraId="57D91E28" w14:textId="77777777" w:rsidR="00FA539E" w:rsidRPr="00691814" w:rsidRDefault="00FA539E" w:rsidP="00FA539E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/>
                <w:szCs w:val="22"/>
                <w:lang w:eastAsia="ko-KR"/>
              </w:rPr>
              <w:t>작성일자</w:t>
            </w:r>
          </w:p>
        </w:tc>
        <w:tc>
          <w:tcPr>
            <w:tcW w:w="4508" w:type="dxa"/>
          </w:tcPr>
          <w:p w14:paraId="3F66BAD9" w14:textId="558CF19A" w:rsidR="00FA539E" w:rsidRPr="00691814" w:rsidRDefault="00EC4D85" w:rsidP="00FD2A51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202</w:t>
            </w:r>
            <w:r w:rsidR="00E02E70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5</w:t>
            </w:r>
            <w:r w:rsidR="005D3368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.</w:t>
            </w:r>
            <w:r w:rsidR="00E02E70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0</w:t>
            </w:r>
            <w:r w:rsidR="00FD2A51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2</w:t>
            </w:r>
            <w:r w:rsidR="001D478B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.</w:t>
            </w:r>
            <w:r w:rsidR="00FD2A51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06</w:t>
            </w:r>
          </w:p>
        </w:tc>
      </w:tr>
    </w:tbl>
    <w:p w14:paraId="1CFFB79B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p w14:paraId="193371EE" w14:textId="77777777" w:rsidR="003B0748" w:rsidRPr="00691814" w:rsidRDefault="003B0748" w:rsidP="003B0748">
      <w:pPr>
        <w:rPr>
          <w:rFonts w:ascii="맑은 고딕" w:eastAsia="맑은 고딕" w:hAnsi="맑은 고딕"/>
          <w:sz w:val="32"/>
          <w:szCs w:val="32"/>
          <w:lang w:eastAsia="ko-KR"/>
        </w:rPr>
      </w:pPr>
    </w:p>
    <w:p w14:paraId="65A668E9" w14:textId="77777777" w:rsidR="00FA539E" w:rsidRPr="00691814" w:rsidRDefault="00FA539E" w:rsidP="003B0748">
      <w:pPr>
        <w:rPr>
          <w:rFonts w:ascii="맑은 고딕" w:eastAsia="맑은 고딕" w:hAnsi="맑은 고딕"/>
          <w:sz w:val="32"/>
          <w:szCs w:val="32"/>
          <w:lang w:eastAsia="ko-KR"/>
        </w:rPr>
      </w:pPr>
    </w:p>
    <w:p w14:paraId="3C13AE5A" w14:textId="77777777" w:rsidR="00FA539E" w:rsidRPr="00691814" w:rsidRDefault="00FA539E" w:rsidP="003B0748">
      <w:pPr>
        <w:rPr>
          <w:rFonts w:ascii="맑은 고딕" w:eastAsia="맑은 고딕" w:hAnsi="맑은 고딕"/>
          <w:sz w:val="32"/>
          <w:szCs w:val="32"/>
          <w:lang w:eastAsia="ko-KR"/>
        </w:rPr>
      </w:pPr>
    </w:p>
    <w:p w14:paraId="5A148843" w14:textId="77777777" w:rsidR="00FA539E" w:rsidRPr="00691814" w:rsidRDefault="00FA539E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※ </w:t>
      </w:r>
      <w:r w:rsidRPr="00691814">
        <w:rPr>
          <w:rFonts w:ascii="KB금융 본문체 Light" w:eastAsia="KB금융 본문체 Light" w:hAnsi="KB금융 본문체 Light" w:hint="eastAsia"/>
          <w:szCs w:val="22"/>
        </w:rPr>
        <w:t>본 구축 요건정의서에 표기된 프로젝트 기간, 개발공수 투입인력 계획 등 계약내용에</w:t>
      </w:r>
    </w:p>
    <w:p w14:paraId="60BC5CD0" w14:textId="77777777" w:rsidR="00FA539E" w:rsidRPr="00691814" w:rsidRDefault="00FA539E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   </w:t>
      </w:r>
      <w:r w:rsidRPr="00691814">
        <w:rPr>
          <w:rFonts w:ascii="KB금융 본문체 Light" w:eastAsia="KB금융 본문체 Light" w:hAnsi="KB금융 본문체 Light" w:hint="eastAsia"/>
          <w:szCs w:val="22"/>
        </w:rPr>
        <w:t>종속된 모든 부분은 선정된 업체의 제안 내용에 따라 최종 계약 시 변경 될 수 있으며,</w:t>
      </w:r>
    </w:p>
    <w:p w14:paraId="354175AC" w14:textId="77777777" w:rsidR="00B63E55" w:rsidRPr="00691814" w:rsidRDefault="00FA539E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  </w:t>
      </w:r>
      <w:r w:rsidRPr="00691814">
        <w:rPr>
          <w:rFonts w:ascii="KB금융 본문체 Light" w:eastAsia="KB금융 본문체 Light" w:hAnsi="KB금융 본문체 Light" w:hint="eastAsia"/>
          <w:szCs w:val="22"/>
        </w:rPr>
        <w:t xml:space="preserve"> 이 경우 공식 계약서의 내용이 구축요건정의서 보다 우선함</w:t>
      </w:r>
    </w:p>
    <w:p w14:paraId="2B4C26B8" w14:textId="27478C60" w:rsidR="00FE7029" w:rsidRPr="00691814" w:rsidRDefault="00FE7029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</w:p>
    <w:p w14:paraId="7EE11317" w14:textId="3567E653" w:rsidR="00960EED" w:rsidRPr="00691814" w:rsidRDefault="00960EED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</w:p>
    <w:p w14:paraId="6DFBC9AD" w14:textId="5F02492B" w:rsidR="00960EED" w:rsidRPr="00691814" w:rsidRDefault="00960EED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</w:p>
    <w:p w14:paraId="75BDD960" w14:textId="77777777" w:rsidR="00960EED" w:rsidRPr="00691814" w:rsidRDefault="00960EED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</w:p>
    <w:p w14:paraId="23763584" w14:textId="77777777" w:rsidR="00FE7029" w:rsidRPr="00691814" w:rsidRDefault="00FE7029" w:rsidP="00FA539E">
      <w:pPr>
        <w:widowControl w:val="0"/>
        <w:wordWrap w:val="0"/>
        <w:autoSpaceDE w:val="0"/>
        <w:autoSpaceDN w:val="0"/>
        <w:ind w:left="709"/>
        <w:rPr>
          <w:rFonts w:ascii="KB금융 제목체 Bold" w:eastAsia="KB금융 제목체 Bold" w:hAnsi="KB금융 제목체 Bold"/>
          <w:shd w:val="clear" w:color="auto" w:fill="FFFFFF"/>
          <w:lang w:eastAsia="ko-KR"/>
        </w:rPr>
      </w:pPr>
    </w:p>
    <w:p w14:paraId="08EFC62C" w14:textId="77777777" w:rsidR="000E41F4" w:rsidRPr="00691814" w:rsidRDefault="000E41F4" w:rsidP="000E58B8">
      <w:pPr>
        <w:pStyle w:val="RevisionHistory"/>
      </w:pPr>
      <w:bookmarkStart w:id="6" w:name="_Toc206487789"/>
      <w:bookmarkStart w:id="7" w:name="_Toc385921048"/>
      <w:bookmarkStart w:id="8" w:name="_Toc503797251"/>
      <w:bookmarkStart w:id="9" w:name="_Toc503880982"/>
      <w:bookmarkStart w:id="10" w:name="_Toc503881285"/>
      <w:bookmarkStart w:id="11" w:name="_Toc503881492"/>
      <w:r w:rsidRPr="00691814">
        <w:rPr>
          <w:rFonts w:hint="eastAsia"/>
        </w:rPr>
        <w:lastRenderedPageBreak/>
        <w:t>개정 이력</w:t>
      </w:r>
      <w:bookmarkEnd w:id="6"/>
      <w:bookmarkEnd w:id="7"/>
      <w:bookmarkEnd w:id="8"/>
      <w:bookmarkEnd w:id="9"/>
      <w:bookmarkEnd w:id="10"/>
      <w:bookmarkEnd w:id="11"/>
    </w:p>
    <w:tbl>
      <w:tblPr>
        <w:tblW w:w="967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8"/>
        <w:gridCol w:w="894"/>
        <w:gridCol w:w="4578"/>
        <w:gridCol w:w="1674"/>
        <w:gridCol w:w="923"/>
      </w:tblGrid>
      <w:tr w:rsidR="000E41F4" w:rsidRPr="00691814" w14:paraId="65577302" w14:textId="77777777" w:rsidTr="002D30B2">
        <w:trPr>
          <w:trHeight w:val="408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719248D1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일자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14007B08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버전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717C942E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주요 내용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534DA457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작성자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64A692B7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승인자</w:t>
            </w:r>
          </w:p>
        </w:tc>
      </w:tr>
      <w:tr w:rsidR="00DA3EFD" w:rsidRPr="00691814" w14:paraId="2FBE07C5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40F95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2023-11-14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6AAA2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</w:rPr>
              <w:t>0.1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3CEB16" w14:textId="77777777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최초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 xml:space="preserve"> 작성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13637D" w14:textId="6590320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DC8A9A" w14:textId="20F81AD0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김성학</w:t>
            </w:r>
          </w:p>
        </w:tc>
      </w:tr>
      <w:tr w:rsidR="00DA3EFD" w:rsidRPr="00691814" w14:paraId="2FF6925A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3CD188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2023-12-15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3F1464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</w:rPr>
              <w:t>0.98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E0CD4" w14:textId="77777777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초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>안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 xml:space="preserve"> 작성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3F0C51" w14:textId="4FF42DDC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83719" w14:textId="69297035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김성학</w:t>
            </w:r>
          </w:p>
        </w:tc>
      </w:tr>
      <w:tr w:rsidR="00DA3EFD" w:rsidRPr="00691814" w14:paraId="332E8742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595021" w14:textId="178BB86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2024-1-25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3B5C3" w14:textId="267CAE62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</w:rPr>
              <w:t>1.0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40E762" w14:textId="459D7F6B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업무영역 구체화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98A04" w14:textId="20F2A780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30BF7A" w14:textId="75C28881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김성학</w:t>
            </w:r>
          </w:p>
        </w:tc>
      </w:tr>
      <w:tr w:rsidR="00DA3EFD" w:rsidRPr="00691814" w14:paraId="48215DB9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7C3F3" w14:textId="1E0E7BA3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2024-8-14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F4F402" w14:textId="5BCB4F9B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</w:rPr>
              <w:t>1.3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1A314" w14:textId="462654B2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프로젝트 변경 내용(인프라,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구축 내용) 반영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1A1280" w14:textId="0DE0B829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안다영,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44A958" w14:textId="42FBA23E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김성학</w:t>
            </w:r>
          </w:p>
        </w:tc>
      </w:tr>
      <w:tr w:rsidR="00DA3EFD" w:rsidRPr="00691814" w14:paraId="4831C71D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156A5C" w14:textId="16F56846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2024-12-3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9E1155" w14:textId="12F78CE6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</w:rPr>
              <w:t>1.54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0BAF69" w14:textId="575277FB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프로젝트 시스템구성도, 개발상세 내용 수정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53E90" w14:textId="064D1346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DF80D" w14:textId="7155E7E5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김성학</w:t>
            </w:r>
          </w:p>
        </w:tc>
      </w:tr>
      <w:tr w:rsidR="00DA3EFD" w:rsidRPr="00691814" w14:paraId="4E5C5D9B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B08CCF" w14:textId="1F275BAB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2025-1-20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6C2E7" w14:textId="12894CEB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</w:rPr>
              <w:t>1.6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012BA" w14:textId="63CD5486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내용</w:t>
            </w:r>
            <w:r w:rsidR="00BD1A3C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(구축 내용,</w:t>
            </w:r>
            <w:r w:rsidR="00BD1A3C">
              <w:rPr>
                <w:rFonts w:ascii="KB금융 본문체 Light" w:eastAsia="KB금융 본문체 Light" w:hAnsi="KB금융 본문체 Light"/>
                <w:lang w:eastAsia="ko-KR"/>
              </w:rPr>
              <w:t xml:space="preserve"> </w:t>
            </w:r>
            <w:r w:rsidR="00BD1A3C">
              <w:rPr>
                <w:rFonts w:ascii="KB금융 본문체 Light" w:eastAsia="KB금융 본문체 Light" w:hAnsi="KB금융 본문체 Light" w:hint="eastAsia"/>
                <w:lang w:eastAsia="ko-KR"/>
              </w:rPr>
              <w:t>부서명 등</w:t>
            </w:r>
            <w:r w:rsidR="00BD1A3C">
              <w:rPr>
                <w:rFonts w:ascii="KB금융 본문체 Light" w:eastAsia="KB금융 본문체 Light" w:hAnsi="KB금융 본문체 Ligh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수정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1B383F" w14:textId="206A9D8D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99817" w14:textId="273193D3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정승균</w:t>
            </w:r>
          </w:p>
        </w:tc>
      </w:tr>
      <w:tr w:rsidR="00DA3EFD" w:rsidRPr="00691814" w14:paraId="25F11733" w14:textId="77777777" w:rsidTr="00C36E6E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F54A2D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2</w:t>
            </w:r>
            <w:r>
              <w:rPr>
                <w:rFonts w:ascii="KB금융 본문체 Light" w:eastAsia="KB금융 본문체 Light" w:hAnsi="KB금융 본문체 Light"/>
                <w:lang w:eastAsia="ko-KR"/>
              </w:rPr>
              <w:t>026-2-28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B7B75" w14:textId="5A6D4F11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lang w:eastAsia="ko-KR"/>
              </w:rPr>
              <w:t>2.</w:t>
            </w:r>
            <w:r w:rsidR="0012427B">
              <w:rPr>
                <w:rFonts w:ascii="KB금융 본문체 Light" w:eastAsia="KB금융 본문체 Light" w:hAnsi="KB금융 본문체 Light"/>
                <w:lang w:eastAsia="ko-KR"/>
              </w:rPr>
              <w:t>3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C32E9" w14:textId="2C0EF563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운영 </w:t>
            </w:r>
            <w:r>
              <w:rPr>
                <w:rFonts w:ascii="KB금융 본문체 Light" w:eastAsia="KB금융 본문체 Light" w:hAnsi="KB금융 본문체 Light"/>
                <w:lang w:eastAsia="ko-KR"/>
              </w:rPr>
              <w:t>2</w:t>
            </w: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그룹</w:t>
            </w:r>
            <w:r w:rsidR="00F26013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내용</w:t>
            </w: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추가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9F4C6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051DB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  <w:lang w:eastAsia="ko-KR"/>
              </w:rPr>
              <w:t>정승균</w:t>
            </w:r>
          </w:p>
        </w:tc>
      </w:tr>
      <w:tr w:rsidR="00DA3EFD" w:rsidRPr="00691814" w14:paraId="57C66B79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FE670" w14:textId="54399F19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83C70" w14:textId="47A9B2B5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38827" w14:textId="69785033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BB168F" w14:textId="4432BC8D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5D5659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78F4D52E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15E44F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4A55B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87B3B" w14:textId="77777777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8C8B35" w14:textId="77777777" w:rsidR="00DA3EFD" w:rsidRPr="00691814" w:rsidRDefault="00DA3EFD" w:rsidP="00DA3EFD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54500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647671D7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35127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D205C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7F1F11" w14:textId="77777777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D7D17A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C0A5D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04AFD7B2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A4010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8826C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30568F" w14:textId="77777777" w:rsidR="00DA3EFD" w:rsidRPr="00691814" w:rsidRDefault="00DA3EFD" w:rsidP="00DA3EFD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55FF3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EC95E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7ECF08A2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F27225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11F545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FB2D43" w14:textId="77777777" w:rsidR="00DA3EFD" w:rsidRPr="00691814" w:rsidRDefault="00DA3EFD" w:rsidP="00DA3EFD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042AF8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15ED0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797A5C5F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8B1C18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C1BEA0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AEE45" w14:textId="77777777" w:rsidR="00DA3EFD" w:rsidRPr="00691814" w:rsidRDefault="00DA3EFD" w:rsidP="00DA3EFD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3A75B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8232D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78918DDA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369F59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BF677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B2AF8" w14:textId="77777777" w:rsidR="00DA3EFD" w:rsidRPr="00691814" w:rsidRDefault="00DA3EFD" w:rsidP="00DA3EFD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C299C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452461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26482EDD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BE4B4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816E4A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70B665" w14:textId="77777777" w:rsidR="00DA3EFD" w:rsidRPr="00691814" w:rsidRDefault="00DA3EFD" w:rsidP="00DA3EFD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2234C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0F5F2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14D3A432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AA7FB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B1DE6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6F8F8" w14:textId="77777777" w:rsidR="00DA3EFD" w:rsidRPr="00691814" w:rsidRDefault="00DA3EFD" w:rsidP="00DA3EFD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49F1AC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93A6F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0E0AFAAB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ECCFC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AA993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857EC" w14:textId="77777777" w:rsidR="00DA3EFD" w:rsidRPr="00691814" w:rsidRDefault="00DA3EFD" w:rsidP="00DA3EFD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81EBAD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B17BF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DA3EFD" w:rsidRPr="00691814" w14:paraId="7607F125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F2466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643253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B68C0" w14:textId="77777777" w:rsidR="00DA3EFD" w:rsidRPr="00691814" w:rsidRDefault="00DA3EFD" w:rsidP="00DA3EFD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E7C58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9519B4" w14:textId="77777777" w:rsidR="00DA3EFD" w:rsidRPr="00691814" w:rsidRDefault="00DA3EFD" w:rsidP="00DA3EFD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</w:tbl>
    <w:p w14:paraId="29BB01B8" w14:textId="77777777" w:rsidR="00B63E55" w:rsidRPr="00691814" w:rsidRDefault="00B63E55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063DAB44" w14:textId="77777777" w:rsidR="000E58B8" w:rsidRPr="00691814" w:rsidRDefault="000E58B8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06E004C2" w14:textId="77777777" w:rsidR="000E58B8" w:rsidRPr="00691814" w:rsidRDefault="000E58B8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5B232AAA" w14:textId="77777777" w:rsidR="000E58B8" w:rsidRPr="00691814" w:rsidRDefault="000E58B8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6F28B1B1" w14:textId="660386AE" w:rsidR="000E58B8" w:rsidRPr="00691814" w:rsidRDefault="000E58B8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3052A6BD" w14:textId="35A03D8D" w:rsidR="00960EED" w:rsidRPr="00691814" w:rsidRDefault="00960EED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5F660FE8" w14:textId="17A788DC" w:rsidR="00960EED" w:rsidRPr="00691814" w:rsidRDefault="00960EED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5833E762" w14:textId="77777777" w:rsidR="00960EED" w:rsidRPr="00691814" w:rsidRDefault="00960EED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0735CFC3" w14:textId="77777777" w:rsidR="00C74824" w:rsidRPr="00691814" w:rsidRDefault="00C74824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36701414" w14:textId="77777777" w:rsidR="000E58B8" w:rsidRPr="00691814" w:rsidRDefault="000E58B8" w:rsidP="00B63E55">
      <w:pPr>
        <w:rPr>
          <w:lang w:eastAsia="ko-KR"/>
        </w:rPr>
      </w:pPr>
    </w:p>
    <w:p w14:paraId="04BF0B80" w14:textId="77777777" w:rsidR="00E34E50" w:rsidRPr="00691814" w:rsidRDefault="00B63E55" w:rsidP="00E34E50">
      <w:pPr>
        <w:pStyle w:val="10"/>
        <w:tabs>
          <w:tab w:val="left" w:pos="385"/>
          <w:tab w:val="right" w:leader="dot" w:pos="9767"/>
        </w:tabs>
        <w:spacing w:before="0"/>
        <w:jc w:val="center"/>
        <w:rPr>
          <w:rFonts w:ascii="KB금융 제목체 Bold" w:eastAsia="KB금융 제목체 Bold" w:hAnsi="KB금융 제목체 Bold"/>
          <w:i w:val="0"/>
          <w:sz w:val="40"/>
          <w:szCs w:val="40"/>
          <w:u w:val="single"/>
          <w:shd w:val="clear" w:color="auto" w:fill="FFFFFF"/>
          <w:lang w:eastAsia="ko-KR"/>
        </w:rPr>
      </w:pPr>
      <w:r w:rsidRPr="00691814">
        <w:rPr>
          <w:rFonts w:ascii="KB금융 제목체 Bold" w:eastAsia="KB금융 제목체 Bold" w:hAnsi="KB금융 제목체 Bold" w:hint="eastAsia"/>
          <w:i w:val="0"/>
          <w:sz w:val="40"/>
          <w:szCs w:val="40"/>
          <w:u w:val="single"/>
          <w:shd w:val="clear" w:color="auto" w:fill="FFFFFF"/>
          <w:lang w:eastAsia="ko-KR"/>
        </w:rPr>
        <w:lastRenderedPageBreak/>
        <w:t>목   차</w:t>
      </w:r>
    </w:p>
    <w:p w14:paraId="4C55E208" w14:textId="70A0165D" w:rsidR="000F28F0" w:rsidRDefault="00D67C80">
      <w:pPr>
        <w:pStyle w:val="10"/>
        <w:tabs>
          <w:tab w:val="left" w:pos="440"/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szCs w:val="22"/>
          <w:lang w:eastAsia="ko-KR"/>
        </w:rPr>
      </w:pPr>
      <w:r w:rsidRPr="00691814">
        <w:rPr>
          <w:rFonts w:ascii="KB금융 본문체 Medium" w:eastAsia="KB금융 본문체 Medium" w:hAnsi="KB금융 본문체 Medium"/>
          <w:i w:val="0"/>
          <w:lang w:eastAsia="ko-KR"/>
        </w:rPr>
        <w:fldChar w:fldCharType="begin"/>
      </w:r>
      <w:r w:rsidRPr="00691814">
        <w:rPr>
          <w:rFonts w:ascii="KB금융 본문체 Medium" w:eastAsia="KB금융 본문체 Medium" w:hAnsi="KB금융 본문체 Medium"/>
          <w:i w:val="0"/>
          <w:lang w:eastAsia="ko-KR"/>
        </w:rPr>
        <w:instrText xml:space="preserve"> TOC \o "1-5" \h \z \u </w:instrText>
      </w:r>
      <w:r w:rsidRPr="00691814">
        <w:rPr>
          <w:rFonts w:ascii="KB금융 본문체 Medium" w:eastAsia="KB금융 본문체 Medium" w:hAnsi="KB금융 본문체 Medium"/>
          <w:i w:val="0"/>
          <w:lang w:eastAsia="ko-KR"/>
        </w:rPr>
        <w:fldChar w:fldCharType="separate"/>
      </w:r>
      <w:hyperlink w:anchor="_Toc221277740" w:history="1">
        <w:r w:rsidR="000F28F0" w:rsidRPr="00DA4231">
          <w:rPr>
            <w:rStyle w:val="a8"/>
          </w:rPr>
          <w:t>1</w:t>
        </w:r>
        <w:r w:rsidR="000F28F0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 w:val="20"/>
            <w:szCs w:val="22"/>
            <w:lang w:eastAsia="ko-KR"/>
          </w:rPr>
          <w:tab/>
        </w:r>
        <w:r w:rsidR="000F28F0" w:rsidRPr="00DA4231">
          <w:rPr>
            <w:rStyle w:val="a8"/>
          </w:rPr>
          <w:t>배경 및 목표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_Toc221277740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4</w:t>
        </w:r>
        <w:r w:rsidR="000F28F0">
          <w:rPr>
            <w:webHidden/>
          </w:rPr>
          <w:fldChar w:fldCharType="end"/>
        </w:r>
      </w:hyperlink>
    </w:p>
    <w:p w14:paraId="15CD3536" w14:textId="6421D8D8" w:rsidR="000F28F0" w:rsidRDefault="00521350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221277741" w:history="1">
        <w:r w:rsidR="000F28F0" w:rsidRPr="00DA4231">
          <w:rPr>
            <w:rStyle w:val="a8"/>
          </w:rPr>
          <w:t>1.1추진 배경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_Toc221277741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4</w:t>
        </w:r>
        <w:r w:rsidR="000F28F0">
          <w:rPr>
            <w:webHidden/>
          </w:rPr>
          <w:fldChar w:fldCharType="end"/>
        </w:r>
      </w:hyperlink>
    </w:p>
    <w:p w14:paraId="7C7F0618" w14:textId="75CF1400" w:rsidR="000F28F0" w:rsidRDefault="00521350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221277742" w:history="1">
        <w:r w:rsidR="000F28F0" w:rsidRPr="00DA4231">
          <w:rPr>
            <w:rStyle w:val="a8"/>
          </w:rPr>
          <w:t>1.2 추진 목표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_Toc221277742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4</w:t>
        </w:r>
        <w:r w:rsidR="000F28F0">
          <w:rPr>
            <w:webHidden/>
          </w:rPr>
          <w:fldChar w:fldCharType="end"/>
        </w:r>
      </w:hyperlink>
    </w:p>
    <w:p w14:paraId="3019D0BD" w14:textId="08E3F88C" w:rsidR="000F28F0" w:rsidRDefault="00521350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221277743" w:history="1">
        <w:r w:rsidR="000F28F0" w:rsidRPr="00DA4231">
          <w:rPr>
            <w:rStyle w:val="a8"/>
          </w:rPr>
          <w:t>1.3 기대 효과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_Toc221277743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4</w:t>
        </w:r>
        <w:r w:rsidR="000F28F0">
          <w:rPr>
            <w:webHidden/>
          </w:rPr>
          <w:fldChar w:fldCharType="end"/>
        </w:r>
      </w:hyperlink>
    </w:p>
    <w:p w14:paraId="6969AC9D" w14:textId="7BBFF095" w:rsidR="000F28F0" w:rsidRDefault="00521350">
      <w:pPr>
        <w:pStyle w:val="10"/>
        <w:tabs>
          <w:tab w:val="left" w:pos="440"/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szCs w:val="22"/>
          <w:lang w:eastAsia="ko-KR"/>
        </w:rPr>
      </w:pPr>
      <w:hyperlink w:anchor="_Toc221277744" w:history="1">
        <w:r w:rsidR="000F28F0" w:rsidRPr="00DA4231">
          <w:rPr>
            <w:rStyle w:val="a8"/>
          </w:rPr>
          <w:t>2</w:t>
        </w:r>
        <w:r w:rsidR="000F28F0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 w:val="20"/>
            <w:szCs w:val="22"/>
            <w:lang w:eastAsia="ko-KR"/>
          </w:rPr>
          <w:tab/>
        </w:r>
        <w:r w:rsidR="000F28F0" w:rsidRPr="00DA4231">
          <w:rPr>
            <w:rStyle w:val="a8"/>
          </w:rPr>
          <w:t>프로젝트 개요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_Toc221277744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5</w:t>
        </w:r>
        <w:r w:rsidR="000F28F0">
          <w:rPr>
            <w:webHidden/>
          </w:rPr>
          <w:fldChar w:fldCharType="end"/>
        </w:r>
      </w:hyperlink>
    </w:p>
    <w:p w14:paraId="160FE798" w14:textId="2052B727" w:rsidR="000F28F0" w:rsidRDefault="00521350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221277745" w:history="1">
        <w:r w:rsidR="000F28F0" w:rsidRPr="00DA4231">
          <w:rPr>
            <w:rStyle w:val="a8"/>
          </w:rPr>
          <w:t>2.1 프로젝트명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_Toc221277745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5</w:t>
        </w:r>
        <w:r w:rsidR="000F28F0">
          <w:rPr>
            <w:webHidden/>
          </w:rPr>
          <w:fldChar w:fldCharType="end"/>
        </w:r>
      </w:hyperlink>
    </w:p>
    <w:p w14:paraId="7B345C8D" w14:textId="42F048AC" w:rsidR="000F28F0" w:rsidRDefault="00521350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221277746" w:history="1">
        <w:r w:rsidR="000F28F0" w:rsidRPr="00DA4231">
          <w:rPr>
            <w:rStyle w:val="a8"/>
          </w:rPr>
          <w:t>2.2 프로젝트 기간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_Toc221277746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5</w:t>
        </w:r>
        <w:r w:rsidR="000F28F0">
          <w:rPr>
            <w:webHidden/>
          </w:rPr>
          <w:fldChar w:fldCharType="end"/>
        </w:r>
      </w:hyperlink>
    </w:p>
    <w:p w14:paraId="22CF7F1E" w14:textId="4BE242B5" w:rsidR="000F28F0" w:rsidRDefault="00521350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221277747" w:history="1">
        <w:r w:rsidR="000F28F0" w:rsidRPr="00DA4231">
          <w:rPr>
            <w:rStyle w:val="a8"/>
          </w:rPr>
          <w:t>2.3 프로젝트 구축 내용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_Toc221277747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5</w:t>
        </w:r>
        <w:r w:rsidR="000F28F0">
          <w:rPr>
            <w:webHidden/>
          </w:rPr>
          <w:fldChar w:fldCharType="end"/>
        </w:r>
      </w:hyperlink>
    </w:p>
    <w:p w14:paraId="0D4C58F9" w14:textId="224C4A52" w:rsidR="000F28F0" w:rsidRDefault="00521350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221277748" w:history="1">
        <w:r w:rsidR="000F28F0" w:rsidRPr="00DA4231">
          <w:rPr>
            <w:rStyle w:val="a8"/>
          </w:rPr>
          <w:t>2.3.1 단계별 추진 내용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_Toc221277748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5</w:t>
        </w:r>
        <w:r w:rsidR="000F28F0">
          <w:rPr>
            <w:webHidden/>
          </w:rPr>
          <w:fldChar w:fldCharType="end"/>
        </w:r>
      </w:hyperlink>
    </w:p>
    <w:p w14:paraId="44FE0F57" w14:textId="26EFB0E6" w:rsidR="000F28F0" w:rsidRDefault="00521350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221277749" w:history="1">
        <w:r w:rsidR="000F28F0" w:rsidRPr="00DA4231">
          <w:rPr>
            <w:rStyle w:val="a8"/>
          </w:rPr>
          <w:t>2.3.2 주요 개발내용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_Toc221277749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6</w:t>
        </w:r>
        <w:r w:rsidR="000F28F0">
          <w:rPr>
            <w:webHidden/>
          </w:rPr>
          <w:fldChar w:fldCharType="end"/>
        </w:r>
      </w:hyperlink>
    </w:p>
    <w:p w14:paraId="619F5000" w14:textId="12FAE581" w:rsidR="000F28F0" w:rsidRDefault="00521350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221277750" w:history="1">
        <w:r w:rsidR="000F28F0" w:rsidRPr="00DA4231">
          <w:rPr>
            <w:rStyle w:val="a8"/>
          </w:rPr>
          <w:t>2.3.3 개발 상세 내용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_Toc221277750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6</w:t>
        </w:r>
        <w:r w:rsidR="000F28F0">
          <w:rPr>
            <w:webHidden/>
          </w:rPr>
          <w:fldChar w:fldCharType="end"/>
        </w:r>
      </w:hyperlink>
    </w:p>
    <w:p w14:paraId="37CCF035" w14:textId="3E21BDD8" w:rsidR="000F28F0" w:rsidRDefault="00521350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221277751" w:history="1">
        <w:r w:rsidR="000F28F0" w:rsidRPr="00DA4231">
          <w:rPr>
            <w:rStyle w:val="a8"/>
          </w:rPr>
          <w:t>2.4 프로젝트 추진 조직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_Toc221277751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8</w:t>
        </w:r>
        <w:r w:rsidR="000F28F0">
          <w:rPr>
            <w:webHidden/>
          </w:rPr>
          <w:fldChar w:fldCharType="end"/>
        </w:r>
      </w:hyperlink>
    </w:p>
    <w:p w14:paraId="4C2803C9" w14:textId="77619B44" w:rsidR="000F28F0" w:rsidRDefault="00521350">
      <w:pPr>
        <w:pStyle w:val="10"/>
        <w:tabs>
          <w:tab w:val="left" w:pos="440"/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szCs w:val="22"/>
          <w:lang w:eastAsia="ko-KR"/>
        </w:rPr>
      </w:pPr>
      <w:hyperlink w:anchor="_Toc221277752" w:history="1">
        <w:r w:rsidR="000F28F0" w:rsidRPr="00DA4231">
          <w:rPr>
            <w:rStyle w:val="a8"/>
          </w:rPr>
          <w:t>3</w:t>
        </w:r>
        <w:r w:rsidR="000F28F0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 w:val="20"/>
            <w:szCs w:val="22"/>
            <w:lang w:eastAsia="ko-KR"/>
          </w:rPr>
          <w:tab/>
        </w:r>
        <w:r w:rsidR="000F28F0" w:rsidRPr="00DA4231">
          <w:rPr>
            <w:rStyle w:val="a8"/>
          </w:rPr>
          <w:t>요구사항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_Toc221277752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9</w:t>
        </w:r>
        <w:r w:rsidR="000F28F0">
          <w:rPr>
            <w:webHidden/>
          </w:rPr>
          <w:fldChar w:fldCharType="end"/>
        </w:r>
      </w:hyperlink>
    </w:p>
    <w:p w14:paraId="36260A64" w14:textId="226D8878" w:rsidR="000F28F0" w:rsidRDefault="00521350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221277753" w:history="1">
        <w:r w:rsidR="000F28F0" w:rsidRPr="00DA4231">
          <w:rPr>
            <w:rStyle w:val="a8"/>
          </w:rPr>
          <w:t>3.1시스템 구성 내역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_Toc221277753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9</w:t>
        </w:r>
        <w:r w:rsidR="000F28F0">
          <w:rPr>
            <w:webHidden/>
          </w:rPr>
          <w:fldChar w:fldCharType="end"/>
        </w:r>
      </w:hyperlink>
    </w:p>
    <w:p w14:paraId="6C696608" w14:textId="722DE23F" w:rsidR="000F28F0" w:rsidRDefault="00521350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221277754" w:history="1">
        <w:r w:rsidR="000F28F0" w:rsidRPr="00DA4231">
          <w:rPr>
            <w:rStyle w:val="a8"/>
          </w:rPr>
          <w:t>3.1.1 시스템 구성도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_Toc221277754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9</w:t>
        </w:r>
        <w:r w:rsidR="000F28F0">
          <w:rPr>
            <w:webHidden/>
          </w:rPr>
          <w:fldChar w:fldCharType="end"/>
        </w:r>
      </w:hyperlink>
    </w:p>
    <w:p w14:paraId="227C3A98" w14:textId="542E459D" w:rsidR="000F28F0" w:rsidRDefault="00521350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221277755" w:history="1">
        <w:r w:rsidR="000F28F0" w:rsidRPr="00DA4231">
          <w:rPr>
            <w:rStyle w:val="a8"/>
          </w:rPr>
          <w:t>3.1.2 H/W 목록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_Toc221277755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10</w:t>
        </w:r>
        <w:r w:rsidR="000F28F0">
          <w:rPr>
            <w:webHidden/>
          </w:rPr>
          <w:fldChar w:fldCharType="end"/>
        </w:r>
      </w:hyperlink>
    </w:p>
    <w:p w14:paraId="12E08C19" w14:textId="4FC37687" w:rsidR="000F28F0" w:rsidRDefault="00521350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221277756" w:history="1">
        <w:r w:rsidR="000F28F0" w:rsidRPr="00DA4231">
          <w:rPr>
            <w:rStyle w:val="a8"/>
          </w:rPr>
          <w:t>3.1.3 S/W 목록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_Toc221277756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10</w:t>
        </w:r>
        <w:r w:rsidR="000F28F0">
          <w:rPr>
            <w:webHidden/>
          </w:rPr>
          <w:fldChar w:fldCharType="end"/>
        </w:r>
      </w:hyperlink>
    </w:p>
    <w:p w14:paraId="4B6B5B5F" w14:textId="7F3F3AEB" w:rsidR="000F28F0" w:rsidRDefault="00521350">
      <w:pPr>
        <w:pStyle w:val="10"/>
        <w:tabs>
          <w:tab w:val="left" w:pos="440"/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szCs w:val="22"/>
          <w:lang w:eastAsia="ko-KR"/>
        </w:rPr>
      </w:pPr>
      <w:hyperlink w:anchor="_Toc221277757" w:history="1">
        <w:r w:rsidR="000F28F0" w:rsidRPr="00DA4231">
          <w:rPr>
            <w:rStyle w:val="a8"/>
          </w:rPr>
          <w:t>4</w:t>
        </w:r>
        <w:r w:rsidR="000F28F0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 w:val="20"/>
            <w:szCs w:val="22"/>
            <w:lang w:eastAsia="ko-KR"/>
          </w:rPr>
          <w:tab/>
        </w:r>
        <w:r w:rsidR="000F28F0" w:rsidRPr="00DA4231">
          <w:rPr>
            <w:rStyle w:val="a8"/>
          </w:rPr>
          <w:t>추진계획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_Toc221277757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11</w:t>
        </w:r>
        <w:r w:rsidR="000F28F0">
          <w:rPr>
            <w:webHidden/>
          </w:rPr>
          <w:fldChar w:fldCharType="end"/>
        </w:r>
      </w:hyperlink>
    </w:p>
    <w:p w14:paraId="709D1F81" w14:textId="31202107" w:rsidR="000F28F0" w:rsidRDefault="00521350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221277758" w:history="1">
        <w:r w:rsidR="000F28F0" w:rsidRPr="00DA4231">
          <w:rPr>
            <w:rStyle w:val="a8"/>
          </w:rPr>
          <w:t>4.1추진 일정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_Toc221277758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11</w:t>
        </w:r>
        <w:r w:rsidR="000F28F0">
          <w:rPr>
            <w:webHidden/>
          </w:rPr>
          <w:fldChar w:fldCharType="end"/>
        </w:r>
      </w:hyperlink>
    </w:p>
    <w:p w14:paraId="56CE8974" w14:textId="2A1DAC90" w:rsidR="000F28F0" w:rsidRDefault="00521350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221277759" w:history="1">
        <w:r w:rsidR="000F28F0" w:rsidRPr="00DA4231">
          <w:rPr>
            <w:rStyle w:val="a8"/>
          </w:rPr>
          <w:t>4.2인력 투입 계획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_Toc221277759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11</w:t>
        </w:r>
        <w:r w:rsidR="000F28F0">
          <w:rPr>
            <w:webHidden/>
          </w:rPr>
          <w:fldChar w:fldCharType="end"/>
        </w:r>
      </w:hyperlink>
    </w:p>
    <w:p w14:paraId="4C7C0F11" w14:textId="6E5995FB" w:rsidR="000F28F0" w:rsidRDefault="00521350">
      <w:pPr>
        <w:pStyle w:val="10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szCs w:val="22"/>
          <w:lang w:eastAsia="ko-KR"/>
        </w:rPr>
      </w:pPr>
      <w:hyperlink w:anchor="_Toc221277760" w:history="1">
        <w:r w:rsidR="000F28F0" w:rsidRPr="00DA4231">
          <w:rPr>
            <w:rStyle w:val="a8"/>
          </w:rPr>
          <w:t>[붙임] 기 구축 내용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_Toc221277760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12</w:t>
        </w:r>
        <w:r w:rsidR="000F28F0">
          <w:rPr>
            <w:webHidden/>
          </w:rPr>
          <w:fldChar w:fldCharType="end"/>
        </w:r>
      </w:hyperlink>
    </w:p>
    <w:p w14:paraId="4E5AD68B" w14:textId="0A64F1DB" w:rsidR="000F28F0" w:rsidRDefault="00521350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221277761" w:history="1">
        <w:r w:rsidR="000F28F0" w:rsidRPr="00DA4231">
          <w:rPr>
            <w:rStyle w:val="a8"/>
          </w:rPr>
          <w:t>1. 프로젝트 구축 내용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_Toc221277761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12</w:t>
        </w:r>
        <w:r w:rsidR="000F28F0">
          <w:rPr>
            <w:webHidden/>
          </w:rPr>
          <w:fldChar w:fldCharType="end"/>
        </w:r>
      </w:hyperlink>
    </w:p>
    <w:p w14:paraId="0DE56465" w14:textId="5A4B1D71" w:rsidR="000F28F0" w:rsidRDefault="00521350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221277762" w:history="1">
        <w:r w:rsidR="000F28F0" w:rsidRPr="00DA4231">
          <w:rPr>
            <w:rStyle w:val="a8"/>
          </w:rPr>
          <w:t>1.1 주요 개발내용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_Toc221277762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12</w:t>
        </w:r>
        <w:r w:rsidR="000F28F0">
          <w:rPr>
            <w:webHidden/>
          </w:rPr>
          <w:fldChar w:fldCharType="end"/>
        </w:r>
      </w:hyperlink>
    </w:p>
    <w:p w14:paraId="34493EA0" w14:textId="098DE695" w:rsidR="000F28F0" w:rsidRDefault="00521350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221277763" w:history="1">
        <w:r w:rsidR="000F28F0" w:rsidRPr="00DA4231">
          <w:rPr>
            <w:rStyle w:val="a8"/>
          </w:rPr>
          <w:t>1.2 개발 상세 내용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_Toc221277763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14</w:t>
        </w:r>
        <w:r w:rsidR="000F28F0">
          <w:rPr>
            <w:webHidden/>
          </w:rPr>
          <w:fldChar w:fldCharType="end"/>
        </w:r>
      </w:hyperlink>
    </w:p>
    <w:p w14:paraId="78F441FC" w14:textId="3258A6DC" w:rsidR="000F28F0" w:rsidRDefault="00521350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221277764" w:history="1">
        <w:r w:rsidR="000F28F0" w:rsidRPr="00DA4231">
          <w:rPr>
            <w:rStyle w:val="a8"/>
          </w:rPr>
          <w:t>2 시스템 구성 내역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_Toc221277764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18</w:t>
        </w:r>
        <w:r w:rsidR="000F28F0">
          <w:rPr>
            <w:webHidden/>
          </w:rPr>
          <w:fldChar w:fldCharType="end"/>
        </w:r>
      </w:hyperlink>
    </w:p>
    <w:p w14:paraId="4D9453C9" w14:textId="691E87DC" w:rsidR="000F28F0" w:rsidRDefault="00521350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221277765" w:history="1">
        <w:r w:rsidR="000F28F0" w:rsidRPr="00DA4231">
          <w:rPr>
            <w:rStyle w:val="a8"/>
          </w:rPr>
          <w:t>2.1 시스템 구성도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_Toc221277765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18</w:t>
        </w:r>
        <w:r w:rsidR="000F28F0">
          <w:rPr>
            <w:webHidden/>
          </w:rPr>
          <w:fldChar w:fldCharType="end"/>
        </w:r>
      </w:hyperlink>
    </w:p>
    <w:p w14:paraId="4E5F2DF2" w14:textId="3E4EC2A5" w:rsidR="000F28F0" w:rsidRDefault="00521350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221277766" w:history="1">
        <w:r w:rsidR="000F28F0" w:rsidRPr="00DA4231">
          <w:rPr>
            <w:rStyle w:val="a8"/>
          </w:rPr>
          <w:t>2.2 H/W 목록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_Toc221277766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21</w:t>
        </w:r>
        <w:r w:rsidR="000F28F0">
          <w:rPr>
            <w:webHidden/>
          </w:rPr>
          <w:fldChar w:fldCharType="end"/>
        </w:r>
      </w:hyperlink>
    </w:p>
    <w:p w14:paraId="34727448" w14:textId="24859448" w:rsidR="000F28F0" w:rsidRDefault="00521350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221277767" w:history="1">
        <w:r w:rsidR="000F28F0" w:rsidRPr="00DA4231">
          <w:rPr>
            <w:rStyle w:val="a8"/>
          </w:rPr>
          <w:t>2.3 S/W 목록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_Toc221277767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22</w:t>
        </w:r>
        <w:r w:rsidR="000F28F0">
          <w:rPr>
            <w:webHidden/>
          </w:rPr>
          <w:fldChar w:fldCharType="end"/>
        </w:r>
      </w:hyperlink>
    </w:p>
    <w:p w14:paraId="25E3C00E" w14:textId="2851430F" w:rsidR="000F28F0" w:rsidRDefault="00521350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221277768" w:history="1">
        <w:r w:rsidR="000F28F0" w:rsidRPr="00DA4231">
          <w:rPr>
            <w:rStyle w:val="a8"/>
          </w:rPr>
          <w:t>3. 추진 계획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_Toc221277768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25</w:t>
        </w:r>
        <w:r w:rsidR="000F28F0">
          <w:rPr>
            <w:webHidden/>
          </w:rPr>
          <w:fldChar w:fldCharType="end"/>
        </w:r>
      </w:hyperlink>
    </w:p>
    <w:p w14:paraId="2D4BA105" w14:textId="629D0E23" w:rsidR="000F28F0" w:rsidRDefault="00521350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221277769" w:history="1">
        <w:r w:rsidR="000F28F0" w:rsidRPr="00DA4231">
          <w:rPr>
            <w:rStyle w:val="a8"/>
          </w:rPr>
          <w:t>3.1 인력투입 내역</w:t>
        </w:r>
        <w:r w:rsidR="000F28F0">
          <w:rPr>
            <w:webHidden/>
          </w:rPr>
          <w:tab/>
        </w:r>
        <w:r w:rsidR="000F28F0">
          <w:rPr>
            <w:webHidden/>
          </w:rPr>
          <w:fldChar w:fldCharType="begin"/>
        </w:r>
        <w:r w:rsidR="000F28F0">
          <w:rPr>
            <w:webHidden/>
          </w:rPr>
          <w:instrText xml:space="preserve"> PAGEREF _Toc221277769 \h </w:instrText>
        </w:r>
        <w:r w:rsidR="000F28F0">
          <w:rPr>
            <w:webHidden/>
          </w:rPr>
        </w:r>
        <w:r w:rsidR="000F28F0">
          <w:rPr>
            <w:webHidden/>
          </w:rPr>
          <w:fldChar w:fldCharType="separate"/>
        </w:r>
        <w:r w:rsidR="000F28F0">
          <w:rPr>
            <w:webHidden/>
          </w:rPr>
          <w:t>25</w:t>
        </w:r>
        <w:r w:rsidR="000F28F0">
          <w:rPr>
            <w:webHidden/>
          </w:rPr>
          <w:fldChar w:fldCharType="end"/>
        </w:r>
      </w:hyperlink>
    </w:p>
    <w:p w14:paraId="5C2D76D1" w14:textId="74E7985D" w:rsidR="00D83ACB" w:rsidRPr="00691814" w:rsidRDefault="00D67C80" w:rsidP="00C97CF6">
      <w:pPr>
        <w:rPr>
          <w:lang w:eastAsia="ko-KR"/>
        </w:rPr>
      </w:pPr>
      <w:r w:rsidRPr="00691814">
        <w:rPr>
          <w:rFonts w:ascii="KB금융 본문체 Medium" w:eastAsia="KB금융 본문체 Medium" w:hAnsi="KB금융 본문체 Medium"/>
          <w:lang w:eastAsia="ko-KR"/>
        </w:rPr>
        <w:fldChar w:fldCharType="end"/>
      </w:r>
    </w:p>
    <w:p w14:paraId="57340EA2" w14:textId="2549F797" w:rsidR="00992B4B" w:rsidRPr="00691814" w:rsidRDefault="00CC6469" w:rsidP="00466E4F">
      <w:pPr>
        <w:pStyle w:val="1"/>
      </w:pPr>
      <w:bookmarkStart w:id="12" w:name="_Toc221277740"/>
      <w:r w:rsidRPr="00691814">
        <w:lastRenderedPageBreak/>
        <w:t>배경</w:t>
      </w:r>
      <w:r w:rsidRPr="00691814">
        <w:rPr>
          <w:rFonts w:hint="eastAsia"/>
        </w:rPr>
        <w:t xml:space="preserve"> 및 목표</w:t>
      </w:r>
      <w:bookmarkEnd w:id="12"/>
    </w:p>
    <w:p w14:paraId="03224D79" w14:textId="77777777" w:rsidR="006E47FE" w:rsidRPr="00691814" w:rsidRDefault="006E47FE" w:rsidP="006E47FE">
      <w:pPr>
        <w:pStyle w:val="20"/>
        <w:numPr>
          <w:ilvl w:val="0"/>
          <w:numId w:val="0"/>
        </w:numPr>
        <w:ind w:left="400"/>
      </w:pPr>
      <w:bookmarkStart w:id="13" w:name="_Toc503797253"/>
      <w:bookmarkStart w:id="14" w:name="_Toc503880984"/>
      <w:bookmarkStart w:id="15" w:name="_Toc503881287"/>
      <w:bookmarkStart w:id="16" w:name="_Toc221277741"/>
      <w:bookmarkEnd w:id="0"/>
      <w:r w:rsidRPr="00691814">
        <w:rPr>
          <w:rFonts w:hint="eastAsia"/>
        </w:rPr>
        <w:t>1.1추진 배경</w:t>
      </w:r>
      <w:bookmarkEnd w:id="13"/>
      <w:bookmarkEnd w:id="14"/>
      <w:bookmarkEnd w:id="15"/>
      <w:bookmarkEnd w:id="16"/>
    </w:p>
    <w:p w14:paraId="5602CEA8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sz w:val="23"/>
          <w:szCs w:val="23"/>
        </w:rPr>
      </w:pPr>
      <w:bookmarkStart w:id="17" w:name="_Toc503797254"/>
      <w:bookmarkStart w:id="18" w:name="_Toc503880985"/>
      <w:bookmarkStart w:id="19" w:name="_Toc503881288"/>
      <w:r w:rsidRPr="00691814">
        <w:rPr>
          <w:rFonts w:ascii="KB금융 본문체 Light" w:eastAsia="KB금융 본문체 Light" w:hAnsi="KB금융 본문체 Light" w:hint="eastAsia"/>
          <w:sz w:val="23"/>
          <w:szCs w:val="23"/>
        </w:rPr>
        <w:t xml:space="preserve">디지털 패러다임의 급격한 변화 및 다양한 고객 니즈에 신속하고 유연하게 대응할 수 있는 새로운 </w:t>
      </w:r>
      <w:proofErr w:type="spellStart"/>
      <w:r w:rsidRPr="00691814">
        <w:rPr>
          <w:rFonts w:ascii="KB금융 본문체 Light" w:eastAsia="KB금융 본문체 Light" w:hAnsi="KB금융 본문체 Light" w:hint="eastAsia"/>
          <w:sz w:val="23"/>
          <w:szCs w:val="23"/>
        </w:rPr>
        <w:t>비대면</w:t>
      </w:r>
      <w:proofErr w:type="spellEnd"/>
      <w:r w:rsidRPr="00691814">
        <w:rPr>
          <w:rFonts w:ascii="KB금융 본문체 Light" w:eastAsia="KB금융 본문체 Light" w:hAnsi="KB금융 본문체 Light" w:hint="eastAsia"/>
          <w:sz w:val="23"/>
          <w:szCs w:val="23"/>
        </w:rPr>
        <w:t xml:space="preserve"> 아키텍처 재설계 및 이에 대응하는 인프라 재구축 필요</w:t>
      </w:r>
    </w:p>
    <w:p w14:paraId="0A741D66" w14:textId="69E64FB2" w:rsidR="003D163F" w:rsidRPr="00691814" w:rsidRDefault="003D163F" w:rsidP="003D163F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sz w:val="23"/>
          <w:szCs w:val="23"/>
        </w:rPr>
      </w:pPr>
      <w:r w:rsidRPr="00691814">
        <w:rPr>
          <w:rFonts w:ascii="KB금융 본문체 Light" w:eastAsia="KB금융 본문체 Light" w:hAnsi="KB금융 본문체 Light" w:cs="Tahoma" w:hint="eastAsia"/>
        </w:rPr>
        <w:t xml:space="preserve">현행 </w:t>
      </w: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비대면</w:t>
      </w:r>
      <w:proofErr w:type="spellEnd"/>
      <w:r w:rsidR="009215B2"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>프레임워크에서는 부하나 장애</w:t>
      </w:r>
      <w:r w:rsidR="00655B78"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 xml:space="preserve">시 </w:t>
      </w:r>
      <w:r w:rsidRPr="00691814">
        <w:rPr>
          <w:rFonts w:ascii="KB금융 본문체 Light" w:eastAsia="KB금융 본문체 Light" w:hAnsi="KB금융 본문체 Light" w:hint="eastAsia"/>
          <w:bCs/>
          <w:szCs w:val="20"/>
        </w:rPr>
        <w:t>상호 영향을 미치며 서비스 단위로 최신 기술</w:t>
      </w:r>
      <w:r w:rsidR="00FC1147" w:rsidRPr="00691814">
        <w:rPr>
          <w:rFonts w:ascii="KB금융 본문체 Light" w:eastAsia="KB금융 본문체 Light" w:hAnsi="KB금융 본문체 Light" w:hint="eastAsia"/>
          <w:bCs/>
          <w:szCs w:val="20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bCs/>
          <w:szCs w:val="20"/>
        </w:rPr>
        <w:t>적용이 어려</w:t>
      </w:r>
      <w:r w:rsidR="00992592" w:rsidRPr="00691814">
        <w:rPr>
          <w:rFonts w:ascii="KB금융 본문체 Light" w:eastAsia="KB금융 본문체 Light" w:hAnsi="KB금융 본문체 Light" w:hint="eastAsia"/>
          <w:bCs/>
          <w:szCs w:val="20"/>
        </w:rPr>
        <w:t>워 민</w:t>
      </w:r>
      <w:r w:rsidR="00B306D7" w:rsidRPr="00691814">
        <w:rPr>
          <w:rFonts w:ascii="KB금융 본문체 Light" w:eastAsia="KB금융 본문체 Light" w:hAnsi="KB금융 본문체 Light" w:hint="eastAsia"/>
          <w:bCs/>
          <w:szCs w:val="20"/>
        </w:rPr>
        <w:t>첩</w:t>
      </w:r>
      <w:r w:rsidR="00992592" w:rsidRPr="00691814">
        <w:rPr>
          <w:rFonts w:ascii="KB금융 본문체 Light" w:eastAsia="KB금융 본문체 Light" w:hAnsi="KB금융 본문체 Light" w:hint="eastAsia"/>
          <w:bCs/>
          <w:szCs w:val="20"/>
        </w:rPr>
        <w:t>성이 낮음</w:t>
      </w:r>
    </w:p>
    <w:p w14:paraId="5CD63DE7" w14:textId="77777777" w:rsidR="00655C54" w:rsidRPr="00691814" w:rsidRDefault="003D163F" w:rsidP="00655C54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sz w:val="23"/>
          <w:szCs w:val="23"/>
        </w:rPr>
      </w:pP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빅이벤트로</w:t>
      </w:r>
      <w:proofErr w:type="spellEnd"/>
      <w:r w:rsidRPr="00691814">
        <w:rPr>
          <w:rFonts w:ascii="KB금융 본문체 Light" w:eastAsia="KB금융 본문체 Light" w:hAnsi="KB금융 본문체 Light" w:cs="Tahoma" w:hint="eastAsia"/>
        </w:rPr>
        <w:t xml:space="preserve"> 거래량 증가에 따른 근본적인</w:t>
      </w:r>
      <w:r w:rsidR="006B162F"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>대응방안 모색 필요</w:t>
      </w:r>
    </w:p>
    <w:p w14:paraId="4E2BBB9C" w14:textId="77777777" w:rsidR="006E47FE" w:rsidRPr="00691814" w:rsidRDefault="006E47FE" w:rsidP="006E47FE">
      <w:pPr>
        <w:pStyle w:val="20"/>
        <w:numPr>
          <w:ilvl w:val="0"/>
          <w:numId w:val="0"/>
        </w:numPr>
        <w:ind w:left="400"/>
      </w:pPr>
      <w:bookmarkStart w:id="20" w:name="_Toc221277742"/>
      <w:r w:rsidRPr="00691814">
        <w:rPr>
          <w:rFonts w:hint="eastAsia"/>
        </w:rPr>
        <w:t>1.</w:t>
      </w:r>
      <w:r w:rsidRPr="00691814">
        <w:t xml:space="preserve">2 </w:t>
      </w:r>
      <w:r w:rsidRPr="00691814">
        <w:rPr>
          <w:rFonts w:hint="eastAsia"/>
        </w:rPr>
        <w:t>추진 목표</w:t>
      </w:r>
      <w:bookmarkEnd w:id="17"/>
      <w:bookmarkEnd w:id="18"/>
      <w:bookmarkEnd w:id="19"/>
      <w:bookmarkEnd w:id="20"/>
    </w:p>
    <w:p w14:paraId="7EC940F6" w14:textId="307B244B" w:rsidR="006E47FE" w:rsidRPr="00691814" w:rsidRDefault="00127FE2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bookmarkStart w:id="21" w:name="_Toc503797255"/>
      <w:bookmarkStart w:id="22" w:name="_Toc503880986"/>
      <w:bookmarkStart w:id="23" w:name="_Toc503881289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클라우드 </w:t>
      </w:r>
      <w:r w:rsidR="006E47FE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기반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의 확장 가능한 </w:t>
      </w:r>
      <w:r w:rsidR="006E47FE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아키텍처 구축을 통한 </w:t>
      </w:r>
      <w:r w:rsidR="003D163F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서비스 </w:t>
      </w:r>
      <w:r w:rsidR="006E47FE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독립성 확보</w:t>
      </w:r>
    </w:p>
    <w:p w14:paraId="09CE0FC9" w14:textId="72FFA4BE" w:rsidR="006E47FE" w:rsidRPr="00691814" w:rsidRDefault="006E47FE" w:rsidP="006E47FE">
      <w:pPr>
        <w:pStyle w:val="af6"/>
        <w:spacing w:before="100" w:line="360" w:lineRule="exact"/>
        <w:ind w:leftChars="300" w:left="871" w:hangingChars="100" w:hanging="211"/>
        <w:rPr>
          <w:rFonts w:ascii="KB금융 본문체 Light" w:eastAsia="KB금융 본문체 Light" w:hAnsi="KB금융 본문체 Light" w:cs="Tahoma"/>
        </w:rPr>
      </w:pP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ㅇ</w:t>
      </w:r>
      <w:proofErr w:type="spellEnd"/>
      <w:r w:rsidRPr="00691814">
        <w:rPr>
          <w:rFonts w:ascii="KB금융 본문체 Light" w:eastAsia="KB금융 본문체 Light" w:hAnsi="KB금융 본문체 Light" w:cs="Tahoma" w:hint="eastAsia"/>
        </w:rPr>
        <w:t xml:space="preserve"> 서비스가 독립적으로 개발/배포/관리되어 빠른 서비스 제공</w:t>
      </w:r>
    </w:p>
    <w:p w14:paraId="41405395" w14:textId="5C4FF1AF" w:rsidR="006E47FE" w:rsidRPr="00691814" w:rsidRDefault="006E47FE" w:rsidP="006E47FE">
      <w:pPr>
        <w:pStyle w:val="af6"/>
        <w:spacing w:before="100" w:line="360" w:lineRule="exact"/>
        <w:ind w:leftChars="300" w:left="871" w:hangingChars="100" w:hanging="211"/>
        <w:rPr>
          <w:rFonts w:ascii="KB금융 본문체 Light" w:eastAsia="KB금융 본문체 Light" w:hAnsi="KB금융 본문체 Light" w:cs="Tahoma"/>
        </w:rPr>
      </w:pP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ㅇ</w:t>
      </w:r>
      <w:proofErr w:type="spellEnd"/>
      <w:r w:rsidRPr="00691814">
        <w:rPr>
          <w:rFonts w:ascii="KB금융 본문체 Light" w:eastAsia="KB금융 본문체 Light" w:hAnsi="KB금융 본문체 Light" w:cs="Tahoma" w:hint="eastAsia"/>
        </w:rPr>
        <w:t xml:space="preserve"> 부하 및 장애발생 시 상호 서비스별 전이</w:t>
      </w:r>
      <w:r w:rsidR="006B162F"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>가능성 축소</w:t>
      </w:r>
    </w:p>
    <w:p w14:paraId="561A8FDA" w14:textId="77777777" w:rsidR="00992592" w:rsidRPr="00691814" w:rsidRDefault="00992592" w:rsidP="00992592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sz w:val="23"/>
          <w:szCs w:val="23"/>
        </w:rPr>
      </w:pPr>
      <w:r w:rsidRPr="00691814">
        <w:rPr>
          <w:rFonts w:ascii="KB금융 본문체 Light" w:eastAsia="KB금융 본문체 Light" w:hAnsi="KB금융 본문체 Light" w:cs="Tahoma" w:hint="eastAsia"/>
        </w:rPr>
        <w:t>인프라 및 프레임워크 공통기능을 선구축하여,</w:t>
      </w:r>
      <w:r w:rsidRPr="00691814">
        <w:rPr>
          <w:rFonts w:ascii="KB금융 본문체 Light" w:eastAsia="KB금융 본문체 Light" w:hAnsi="KB금융 본문체 Light" w:cs="Tahom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>업무가 단계적 전환될 수 있는 기반 마련</w:t>
      </w:r>
    </w:p>
    <w:p w14:paraId="5BD3527E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proofErr w:type="spellStart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비대면</w:t>
      </w:r>
      <w:proofErr w:type="spellEnd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조직의 플랫폼化 및 </w:t>
      </w:r>
      <w:proofErr w:type="spellStart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에자일</w:t>
      </w:r>
      <w:proofErr w:type="spellEnd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개발문화에 대응할 수 있는 체계 구축</w:t>
      </w:r>
    </w:p>
    <w:p w14:paraId="7A71B533" w14:textId="2B81ECD1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향후 </w:t>
      </w:r>
      <w:proofErr w:type="spellStart"/>
      <w:r w:rsidR="00B306D7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프론트엔드</w:t>
      </w:r>
      <w:proofErr w:type="spellEnd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신기술 도입</w:t>
      </w:r>
      <w:r w:rsidR="006B162F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시 유연하게 활용</w:t>
      </w:r>
      <w:r w:rsidR="00CD2DA1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가능한 아키텍처 구성</w:t>
      </w:r>
    </w:p>
    <w:p w14:paraId="572E467F" w14:textId="3531D9DD" w:rsidR="00B306D7" w:rsidRPr="00691814" w:rsidRDefault="00B306D7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오픈소스를 활용한 비용 절감 및 내부 개발 역량 강화</w:t>
      </w:r>
    </w:p>
    <w:p w14:paraId="2D948162" w14:textId="5DB73A6E" w:rsidR="00B306D7" w:rsidRPr="00691814" w:rsidRDefault="00B306D7" w:rsidP="00B306D7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>내부 직원의 효율적인 관리와 원활한 운영을 지원하는 KB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스타뱅킹 </w:t>
      </w:r>
      <w:proofErr w:type="spellStart"/>
      <w:r w:rsidRPr="00691814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>어드민</w:t>
      </w:r>
      <w:proofErr w:type="spellEnd"/>
      <w:r w:rsidRPr="00691814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 xml:space="preserve"> 시스템 구축</w:t>
      </w:r>
    </w:p>
    <w:p w14:paraId="120C1D89" w14:textId="77777777" w:rsidR="006E47FE" w:rsidRPr="00691814" w:rsidRDefault="006E47FE" w:rsidP="006E47FE">
      <w:pPr>
        <w:pStyle w:val="20"/>
        <w:numPr>
          <w:ilvl w:val="0"/>
          <w:numId w:val="0"/>
        </w:numPr>
        <w:ind w:left="400"/>
      </w:pPr>
      <w:bookmarkStart w:id="24" w:name="_Toc221277743"/>
      <w:r w:rsidRPr="00691814">
        <w:rPr>
          <w:rFonts w:hint="eastAsia"/>
        </w:rPr>
        <w:t>1</w:t>
      </w:r>
      <w:r w:rsidRPr="00691814">
        <w:t xml:space="preserve">.3 </w:t>
      </w:r>
      <w:r w:rsidRPr="00691814">
        <w:rPr>
          <w:rFonts w:hint="eastAsia"/>
        </w:rPr>
        <w:t>기대 효과</w:t>
      </w:r>
      <w:bookmarkEnd w:id="21"/>
      <w:bookmarkEnd w:id="22"/>
      <w:bookmarkEnd w:id="23"/>
      <w:bookmarkEnd w:id="24"/>
    </w:p>
    <w:p w14:paraId="75D5BC60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전체 시스템에 영향을 미치지 않고 단위 서비스로 배포하여 개발 속도 향상</w:t>
      </w:r>
    </w:p>
    <w:p w14:paraId="23A8A424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단위 서비스마다 다양한 기술 스택과 도구를 사용하여 혁신적인 솔루션 개발 가능</w:t>
      </w:r>
    </w:p>
    <w:p w14:paraId="17ADB6E6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단위 서비스 간 영향을 미치지 않는 격리된 구조로 설계하여 장애로부터 격리됨</w:t>
      </w:r>
    </w:p>
    <w:p w14:paraId="7E4E4368" w14:textId="77777777" w:rsidR="006E47FE" w:rsidRPr="00691814" w:rsidRDefault="006E47FE" w:rsidP="008427CC">
      <w:pPr>
        <w:pStyle w:val="af6"/>
        <w:numPr>
          <w:ilvl w:val="0"/>
          <w:numId w:val="17"/>
        </w:numPr>
        <w:spacing w:before="100" w:line="360" w:lineRule="exact"/>
        <w:ind w:leftChars="0" w:left="800" w:hanging="397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단위 서비스를 팀 단위로 관리하여 협업이 용이해지고 필요한 서비스 간 연결하여 사용하므로 자원의 확장성을 높임</w:t>
      </w:r>
    </w:p>
    <w:p w14:paraId="1102496C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계열사 및 타 연계시스템간 서비스 확장성 확보</w:t>
      </w:r>
    </w:p>
    <w:p w14:paraId="4F42FB3C" w14:textId="430E1D83" w:rsidR="00450345" w:rsidRPr="00691814" w:rsidRDefault="006E47FE" w:rsidP="00B306D7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채널 독립사용업무의 전진구성으로 호출</w:t>
      </w:r>
      <w:r w:rsidR="00655B78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구간 감소로 인한 서비스 속도</w:t>
      </w:r>
      <w:r w:rsidR="00655B78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향상</w:t>
      </w:r>
    </w:p>
    <w:p w14:paraId="3946A066" w14:textId="18D78EEA" w:rsidR="00371657" w:rsidRPr="00691814" w:rsidRDefault="00371657" w:rsidP="00371657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설계 및 개발의 주도적 참여를 통한 기술 내재화 및 직원 역량 강화</w:t>
      </w:r>
    </w:p>
    <w:p w14:paraId="658335CF" w14:textId="2172C316" w:rsidR="00992B4B" w:rsidRPr="00691814" w:rsidRDefault="00BB73BA" w:rsidP="00466E4F">
      <w:pPr>
        <w:pStyle w:val="1"/>
      </w:pPr>
      <w:bookmarkStart w:id="25" w:name="_Toc503797256"/>
      <w:bookmarkStart w:id="26" w:name="_Toc503880987"/>
      <w:bookmarkStart w:id="27" w:name="_Toc503881290"/>
      <w:bookmarkStart w:id="28" w:name="_Toc221277744"/>
      <w:r w:rsidRPr="00691814">
        <w:rPr>
          <w:rFonts w:hint="eastAsia"/>
        </w:rPr>
        <w:lastRenderedPageBreak/>
        <w:t>프로젝트 개요</w:t>
      </w:r>
      <w:bookmarkEnd w:id="25"/>
      <w:bookmarkEnd w:id="26"/>
      <w:bookmarkEnd w:id="27"/>
      <w:bookmarkEnd w:id="28"/>
    </w:p>
    <w:p w14:paraId="75B43CBC" w14:textId="0D33E7E3" w:rsidR="00C42BCB" w:rsidRPr="00691814" w:rsidRDefault="00C07DB2" w:rsidP="00C07DB2">
      <w:pPr>
        <w:pStyle w:val="20"/>
        <w:numPr>
          <w:ilvl w:val="0"/>
          <w:numId w:val="0"/>
        </w:numPr>
        <w:ind w:left="400"/>
      </w:pPr>
      <w:bookmarkStart w:id="29" w:name="_Toc503797257"/>
      <w:bookmarkStart w:id="30" w:name="_Toc503880988"/>
      <w:bookmarkStart w:id="31" w:name="_Toc503881291"/>
      <w:bookmarkStart w:id="32" w:name="_Toc221277745"/>
      <w:r w:rsidRPr="00691814">
        <w:rPr>
          <w:rFonts w:hint="eastAsia"/>
        </w:rPr>
        <w:t>2.1</w:t>
      </w:r>
      <w:r w:rsidR="00BF607D" w:rsidRPr="00691814">
        <w:t xml:space="preserve"> </w:t>
      </w:r>
      <w:r w:rsidR="00D45DE7" w:rsidRPr="00691814">
        <w:rPr>
          <w:rFonts w:hint="eastAsia"/>
        </w:rPr>
        <w:t>프로젝트명</w:t>
      </w:r>
      <w:bookmarkEnd w:id="29"/>
      <w:bookmarkEnd w:id="30"/>
      <w:bookmarkEnd w:id="31"/>
      <w:bookmarkEnd w:id="32"/>
    </w:p>
    <w:p w14:paraId="50B782EC" w14:textId="6638F2A7" w:rsidR="00483F7B" w:rsidRPr="00691814" w:rsidRDefault="00A910B6" w:rsidP="00A31170">
      <w:pPr>
        <w:numPr>
          <w:ilvl w:val="0"/>
          <w:numId w:val="17"/>
        </w:numPr>
        <w:rPr>
          <w:rFonts w:ascii="KB금융 본문체 Light" w:eastAsia="KB금융 본문체 Light" w:hAnsi="KB금융 본문체 Light" w:cs="바탕"/>
          <w:sz w:val="24"/>
          <w:szCs w:val="24"/>
          <w:shd w:val="clear" w:color="auto" w:fill="FFFFFF"/>
          <w:lang w:eastAsia="ko-KR"/>
        </w:rPr>
      </w:pPr>
      <w:r w:rsidRPr="00691814">
        <w:rPr>
          <w:rFonts w:ascii="KB금융 본문체 Light" w:eastAsia="KB금융 본문체 Light" w:hAnsi="KB금융 본문체 Light" w:cs="바탕" w:hint="eastAsia"/>
          <w:sz w:val="24"/>
          <w:szCs w:val="24"/>
          <w:shd w:val="clear" w:color="auto" w:fill="FFFFFF"/>
          <w:lang w:eastAsia="ko-KR"/>
        </w:rPr>
        <w:t>「</w:t>
      </w:r>
      <w:r w:rsidR="00F033E1" w:rsidRPr="00691814">
        <w:rPr>
          <w:rFonts w:ascii="KB금융 본문체 Light" w:eastAsia="KB금융 본문체 Light" w:hAnsi="KB금융 본문체 Light" w:cs="바탕" w:hint="eastAsia"/>
          <w:sz w:val="24"/>
          <w:szCs w:val="24"/>
          <w:shd w:val="clear" w:color="auto" w:fill="FFFFFF"/>
          <w:lang w:eastAsia="ko-KR"/>
        </w:rPr>
        <w:t>KB스타뱅킹 전용 프레임워크 구축</w:t>
      </w:r>
      <w:r w:rsidRPr="00691814">
        <w:rPr>
          <w:rFonts w:ascii="KB금융 본문체 Light" w:eastAsia="KB금융 본문체 Light" w:hAnsi="KB금융 본문체 Light" w:cs="바탕" w:hint="eastAsia"/>
          <w:sz w:val="24"/>
          <w:szCs w:val="24"/>
          <w:shd w:val="clear" w:color="auto" w:fill="FFFFFF"/>
          <w:lang w:eastAsia="ko-KR"/>
        </w:rPr>
        <w:t>」</w:t>
      </w:r>
    </w:p>
    <w:p w14:paraId="2B268954" w14:textId="3BD66963" w:rsidR="006E2FF9" w:rsidRPr="00691814" w:rsidRDefault="00C07DB2" w:rsidP="00C07DB2">
      <w:pPr>
        <w:pStyle w:val="20"/>
        <w:numPr>
          <w:ilvl w:val="0"/>
          <w:numId w:val="0"/>
        </w:numPr>
        <w:ind w:left="400"/>
      </w:pPr>
      <w:bookmarkStart w:id="33" w:name="_Toc503797258"/>
      <w:bookmarkStart w:id="34" w:name="_Toc503880989"/>
      <w:bookmarkStart w:id="35" w:name="_Toc503881292"/>
      <w:bookmarkStart w:id="36" w:name="_Toc221277746"/>
      <w:r w:rsidRPr="00691814">
        <w:rPr>
          <w:rFonts w:hint="eastAsia"/>
        </w:rPr>
        <w:t>2.</w:t>
      </w:r>
      <w:r w:rsidRPr="00691814">
        <w:t>2</w:t>
      </w:r>
      <w:r w:rsidR="00BF607D" w:rsidRPr="00691814">
        <w:t xml:space="preserve"> </w:t>
      </w:r>
      <w:r w:rsidR="006E2FF9" w:rsidRPr="00691814">
        <w:rPr>
          <w:rFonts w:hint="eastAsia"/>
        </w:rPr>
        <w:t>프로젝트 기간</w:t>
      </w:r>
      <w:bookmarkEnd w:id="33"/>
      <w:bookmarkEnd w:id="34"/>
      <w:bookmarkEnd w:id="35"/>
      <w:bookmarkEnd w:id="36"/>
    </w:p>
    <w:p w14:paraId="41BB5FA2" w14:textId="34238E2C" w:rsidR="000D24A7" w:rsidRDefault="00FD33B4" w:rsidP="00A31170">
      <w:pPr>
        <w:numPr>
          <w:ilvl w:val="0"/>
          <w:numId w:val="17"/>
        </w:numPr>
        <w:rPr>
          <w:rFonts w:ascii="KB금융 본문체 Light" w:eastAsia="KB금융 본문체 Light" w:hAnsi="KB금융 본문체 Light" w:cs="바탕"/>
          <w:color w:val="000000" w:themeColor="text1"/>
          <w:sz w:val="24"/>
          <w:szCs w:val="24"/>
          <w:shd w:val="clear" w:color="auto" w:fill="FFFFFF"/>
          <w:lang w:eastAsia="ko-KR"/>
        </w:rPr>
      </w:pPr>
      <w:r w:rsidRPr="00691814"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>개발착수</w:t>
      </w:r>
      <w:r w:rsidR="004879F5" w:rsidRPr="00691814"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>일로부터</w:t>
      </w:r>
      <w:r w:rsidR="00126842" w:rsidRPr="00691814"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 xml:space="preserve"> </w:t>
      </w:r>
      <w:r w:rsidR="00DA3EFD">
        <w:rPr>
          <w:rFonts w:ascii="KB금융 본문체 Light" w:eastAsia="KB금융 본문체 Light" w:hAnsi="KB금융 본문체 Light" w:cs="바탕"/>
          <w:color w:val="000000" w:themeColor="text1"/>
          <w:sz w:val="24"/>
          <w:szCs w:val="24"/>
          <w:shd w:val="clear" w:color="auto" w:fill="FFFFFF"/>
          <w:lang w:eastAsia="ko-KR"/>
        </w:rPr>
        <w:t>10</w:t>
      </w:r>
      <w:r w:rsidR="004879F5" w:rsidRPr="00691814"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>개월</w:t>
      </w:r>
    </w:p>
    <w:p w14:paraId="1F34A5D6" w14:textId="699ABB19" w:rsidR="00DA3EFD" w:rsidRPr="00691814" w:rsidRDefault="00DA3EFD" w:rsidP="00DA3EFD">
      <w:pPr>
        <w:ind w:left="760"/>
        <w:rPr>
          <w:rFonts w:ascii="KB금융 본문체 Light" w:eastAsia="KB금융 본문체 Light" w:hAnsi="KB금융 본문체 Light" w:cs="바탕"/>
          <w:color w:val="000000" w:themeColor="text1"/>
          <w:sz w:val="24"/>
          <w:szCs w:val="24"/>
          <w:shd w:val="clear" w:color="auto" w:fill="FFFFFF"/>
          <w:lang w:eastAsia="ko-KR"/>
        </w:rPr>
      </w:pPr>
      <w:r>
        <w:rPr>
          <w:rFonts w:ascii="맑은 고딕" w:eastAsia="맑은 고딕" w:hAnsi="맑은 고딕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>※</w:t>
      </w:r>
      <w:r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 xml:space="preserve"> 기존 </w:t>
      </w:r>
      <w:r>
        <w:rPr>
          <w:rFonts w:ascii="KB금융 본문체 Light" w:eastAsia="KB금융 본문체 Light" w:hAnsi="KB금융 본문체 Light" w:cs="바탕"/>
          <w:color w:val="000000" w:themeColor="text1"/>
          <w:sz w:val="24"/>
          <w:szCs w:val="24"/>
          <w:shd w:val="clear" w:color="auto" w:fill="FFFFFF"/>
          <w:lang w:eastAsia="ko-KR"/>
        </w:rPr>
        <w:t>8</w:t>
      </w:r>
      <w:r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 xml:space="preserve">개월에서 </w:t>
      </w:r>
      <w:r w:rsidRPr="00DA3EFD">
        <w:rPr>
          <w:rFonts w:ascii="KB금융 본문체 Light" w:eastAsia="KB금융 본문체 Light" w:hAnsi="KB금융 본문체 Light" w:cs="바탕"/>
          <w:color w:val="000000" w:themeColor="text1"/>
          <w:sz w:val="24"/>
          <w:szCs w:val="24"/>
          <w:shd w:val="clear" w:color="auto" w:fill="FFFFFF"/>
          <w:lang w:eastAsia="ko-KR"/>
        </w:rPr>
        <w:sym w:font="Wingdings" w:char="F0E8"/>
      </w:r>
      <w:r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 xml:space="preserve"> 2그룹 추가 증설을 위해 </w:t>
      </w:r>
      <w:r>
        <w:rPr>
          <w:rFonts w:ascii="KB금융 본문체 Light" w:eastAsia="KB금융 본문체 Light" w:hAnsi="KB금융 본문체 Light" w:cs="바탕"/>
          <w:color w:val="000000" w:themeColor="text1"/>
          <w:sz w:val="24"/>
          <w:szCs w:val="24"/>
          <w:shd w:val="clear" w:color="auto" w:fill="FFFFFF"/>
          <w:lang w:eastAsia="ko-KR"/>
        </w:rPr>
        <w:t>2</w:t>
      </w:r>
      <w:r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>개월 추가</w:t>
      </w:r>
    </w:p>
    <w:p w14:paraId="153F7866" w14:textId="5694F13A" w:rsidR="00E37B9E" w:rsidRPr="00691814" w:rsidRDefault="00D27FDA" w:rsidP="00D27FDA">
      <w:pPr>
        <w:pStyle w:val="20"/>
        <w:numPr>
          <w:ilvl w:val="0"/>
          <w:numId w:val="0"/>
        </w:numPr>
        <w:ind w:left="400"/>
      </w:pPr>
      <w:bookmarkStart w:id="37" w:name="_Toc221277747"/>
      <w:bookmarkStart w:id="38" w:name="_Toc503797264"/>
      <w:bookmarkStart w:id="39" w:name="_Toc503880996"/>
      <w:bookmarkStart w:id="40" w:name="_Toc503881299"/>
      <w:r w:rsidRPr="00691814">
        <w:t>2.3</w:t>
      </w:r>
      <w:r w:rsidR="00E37B9E" w:rsidRPr="00691814">
        <w:rPr>
          <w:rFonts w:hint="eastAsia"/>
        </w:rPr>
        <w:t xml:space="preserve"> 프로젝트 구축 내용</w:t>
      </w:r>
      <w:bookmarkEnd w:id="37"/>
    </w:p>
    <w:p w14:paraId="6E15B0A9" w14:textId="1E60A4C5" w:rsidR="00AD27E2" w:rsidRPr="00691814" w:rsidRDefault="00D32270" w:rsidP="00AD27E2">
      <w:pPr>
        <w:pStyle w:val="31"/>
      </w:pPr>
      <w:bookmarkStart w:id="41" w:name="_Toc221277748"/>
      <w:bookmarkStart w:id="42" w:name="_Toc514249513"/>
      <w:r w:rsidRPr="00691814">
        <w:drawing>
          <wp:anchor distT="0" distB="0" distL="114300" distR="114300" simplePos="0" relativeHeight="251716608" behindDoc="0" locked="0" layoutInCell="1" allowOverlap="1" wp14:anchorId="3FBDB673" wp14:editId="7C9DD907">
            <wp:simplePos x="0" y="0"/>
            <wp:positionH relativeFrom="margin">
              <wp:posOffset>-150826</wp:posOffset>
            </wp:positionH>
            <wp:positionV relativeFrom="paragraph">
              <wp:posOffset>783811</wp:posOffset>
            </wp:positionV>
            <wp:extent cx="3004983" cy="1885950"/>
            <wp:effectExtent l="0" t="0" r="508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983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B09" w:rsidRPr="00691814">
        <w:rPr>
          <w:rFonts w:hint="eastAsia"/>
        </w:rPr>
        <w:t xml:space="preserve">2.3.1 </w:t>
      </w:r>
      <w:r w:rsidR="007F25EF" w:rsidRPr="00691814">
        <w:rPr>
          <w:rFonts w:hint="eastAsia"/>
        </w:rPr>
        <w:t>단계별 추진 내용</w:t>
      </w:r>
      <w:bookmarkEnd w:id="41"/>
    </w:p>
    <w:tbl>
      <w:tblPr>
        <w:tblW w:w="5680" w:type="dxa"/>
        <w:tblInd w:w="3969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404"/>
      </w:tblGrid>
      <w:tr w:rsidR="00705FCC" w:rsidRPr="00691814" w14:paraId="54D85819" w14:textId="77777777" w:rsidTr="00C51EF4">
        <w:trPr>
          <w:trHeight w:val="277"/>
        </w:trPr>
        <w:tc>
          <w:tcPr>
            <w:tcW w:w="1276" w:type="dxa"/>
            <w:shd w:val="clear" w:color="auto" w:fill="D9D9D9" w:themeFill="background1" w:themeFillShade="D9"/>
          </w:tcPr>
          <w:p w14:paraId="57C268B0" w14:textId="66B7B814" w:rsidR="00705FCC" w:rsidRPr="00691814" w:rsidRDefault="00705FCC" w:rsidP="00705FCC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단계</w:t>
            </w:r>
          </w:p>
        </w:tc>
        <w:tc>
          <w:tcPr>
            <w:tcW w:w="4404" w:type="dxa"/>
            <w:shd w:val="clear" w:color="auto" w:fill="D9D9D9" w:themeFill="background1" w:themeFillShade="D9"/>
          </w:tcPr>
          <w:p w14:paraId="58371974" w14:textId="4E13D78A" w:rsidR="00705FCC" w:rsidRPr="00691814" w:rsidRDefault="00705FCC" w:rsidP="00ED738B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구축 내용</w:t>
            </w:r>
          </w:p>
        </w:tc>
      </w:tr>
      <w:tr w:rsidR="00705FCC" w:rsidRPr="00691814" w14:paraId="081354AD" w14:textId="77777777" w:rsidTr="00D533EA">
        <w:trPr>
          <w:trHeight w:val="1011"/>
        </w:trPr>
        <w:tc>
          <w:tcPr>
            <w:tcW w:w="1276" w:type="dxa"/>
            <w:tcBorders>
              <w:bottom w:val="single" w:sz="18" w:space="0" w:color="FF0000"/>
            </w:tcBorders>
            <w:shd w:val="clear" w:color="auto" w:fill="auto"/>
            <w:vAlign w:val="center"/>
          </w:tcPr>
          <w:p w14:paraId="17FBCAE5" w14:textId="1EF24584" w:rsidR="00D533EA" w:rsidRPr="00691814" w:rsidRDefault="005D7843" w:rsidP="00D533EA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w:drawing>
                <wp:anchor distT="0" distB="0" distL="114300" distR="114300" simplePos="0" relativeHeight="251715584" behindDoc="0" locked="0" layoutInCell="1" allowOverlap="1" wp14:anchorId="7DD3426D" wp14:editId="4F61A59B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57785</wp:posOffset>
                  </wp:positionV>
                  <wp:extent cx="550545" cy="350520"/>
                  <wp:effectExtent l="0" t="0" r="1905" b="0"/>
                  <wp:wrapNone/>
                  <wp:docPr id="7434" name="그림 7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45" cy="350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5604C4" w14:textId="77777777" w:rsidR="00D533EA" w:rsidRPr="00691814" w:rsidRDefault="00D533EA" w:rsidP="00705FCC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"/>
                <w:lang w:eastAsia="ko-KR"/>
              </w:rPr>
            </w:pPr>
          </w:p>
          <w:p w14:paraId="0AB89293" w14:textId="2F9DA1E4" w:rsidR="005D7843" w:rsidRPr="00691814" w:rsidRDefault="005D7843" w:rsidP="00705FCC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25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년 이후)</w:t>
            </w:r>
          </w:p>
        </w:tc>
        <w:tc>
          <w:tcPr>
            <w:tcW w:w="4404" w:type="dxa"/>
            <w:tcBorders>
              <w:bottom w:val="single" w:sz="18" w:space="0" w:color="FF0000"/>
            </w:tcBorders>
            <w:vAlign w:val="center"/>
          </w:tcPr>
          <w:p w14:paraId="39DDABC4" w14:textId="262E553D" w:rsidR="00AD27E2" w:rsidRPr="00691814" w:rsidRDefault="00705FCC" w:rsidP="00FD2A51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702934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기존 </w:t>
            </w:r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업무 중 적합한 업무 전환 개발 및</w:t>
            </w:r>
            <w:r w:rsidR="00AD27E2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451D20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신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규</w:t>
            </w:r>
            <w:r w:rsidR="00AD27E2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업무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개발</w:t>
            </w:r>
          </w:p>
        </w:tc>
      </w:tr>
      <w:tr w:rsidR="00705FCC" w:rsidRPr="00691814" w14:paraId="302D3F78" w14:textId="77777777" w:rsidTr="00D533EA">
        <w:trPr>
          <w:trHeight w:val="1802"/>
        </w:trPr>
        <w:tc>
          <w:tcPr>
            <w:tcW w:w="1276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</w:tcBorders>
            <w:shd w:val="clear" w:color="auto" w:fill="auto"/>
            <w:vAlign w:val="center"/>
          </w:tcPr>
          <w:p w14:paraId="7BE4FA2C" w14:textId="08DF1249" w:rsidR="00705FCC" w:rsidRPr="00691814" w:rsidRDefault="005D7843" w:rsidP="005D7843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w:drawing>
                <wp:anchor distT="0" distB="0" distL="114300" distR="114300" simplePos="0" relativeHeight="251714560" behindDoc="0" locked="0" layoutInCell="1" allowOverlap="1" wp14:anchorId="1694A1E2" wp14:editId="43FEE277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-71120</wp:posOffset>
                  </wp:positionV>
                  <wp:extent cx="551815" cy="351790"/>
                  <wp:effectExtent l="0" t="0" r="635" b="0"/>
                  <wp:wrapNone/>
                  <wp:docPr id="7430" name="그림 7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815" cy="351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1D0DD3" w14:textId="372C7F48" w:rsidR="005D7843" w:rsidRPr="00691814" w:rsidRDefault="005D7843" w:rsidP="00705FCC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25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년도</w:t>
            </w:r>
            <w:r w:rsidR="00B1259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~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)</w:t>
            </w:r>
          </w:p>
          <w:p w14:paraId="7D577293" w14:textId="2F527AE6" w:rsidR="00705FCC" w:rsidRPr="00691814" w:rsidRDefault="005D7843" w:rsidP="00705FCC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705FCC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[현단계]</w:t>
            </w:r>
          </w:p>
        </w:tc>
        <w:tc>
          <w:tcPr>
            <w:tcW w:w="4404" w:type="dxa"/>
            <w:tcBorders>
              <w:top w:val="single" w:sz="18" w:space="0" w:color="FF0000"/>
              <w:bottom w:val="single" w:sz="18" w:space="0" w:color="FF0000"/>
              <w:right w:val="single" w:sz="18" w:space="0" w:color="FF0000"/>
            </w:tcBorders>
            <w:vAlign w:val="center"/>
          </w:tcPr>
          <w:p w14:paraId="6307DA8C" w14:textId="34969FB7" w:rsidR="00442501" w:rsidRPr="00691814" w:rsidRDefault="00705FCC" w:rsidP="00C51EF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FD47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기존 </w:t>
            </w:r>
            <w:r w:rsidR="00442501"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KB</w:t>
            </w:r>
            <w:r w:rsidR="0044250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스타뱅킹과</w:t>
            </w:r>
            <w:r w:rsidR="00FD47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44250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분리된 환경에서 신규 시스템 구축</w:t>
            </w:r>
          </w:p>
          <w:p w14:paraId="06F70FE1" w14:textId="1686B71D" w:rsidR="00705FCC" w:rsidRPr="00691814" w:rsidRDefault="00442501" w:rsidP="00C51EF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OCP</w:t>
            </w:r>
            <w:r w:rsidR="00C1087F" w:rsidRPr="00C1087F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C1087F" w:rsidRPr="00C1087F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기반 인프라 구축, 공통 기능 개발, API 호출을 위한 스타루트 엔진 및 </w:t>
            </w:r>
            <w:proofErr w:type="spellStart"/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어드민</w:t>
            </w:r>
            <w:proofErr w:type="spellEnd"/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추가 개발</w:t>
            </w:r>
          </w:p>
          <w:p w14:paraId="6F39730F" w14:textId="37CB4116" w:rsidR="00E800F7" w:rsidRPr="00691814" w:rsidRDefault="00705FCC" w:rsidP="00C51EF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D533EA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PaaS</w:t>
            </w:r>
            <w:r w:rsidR="00C1087F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프레임워크</w:t>
            </w:r>
            <w:r w:rsidR="00C1087F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C1087F" w:rsidRPr="00C1087F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주2</w:t>
            </w:r>
            <w:r w:rsidR="00C1087F" w:rsidRPr="00C1087F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="00D533EA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및 공통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기능 선도 개발</w:t>
            </w:r>
          </w:p>
          <w:p w14:paraId="1ED36DEF" w14:textId="4DFD3029" w:rsidR="00C51EF4" w:rsidRPr="00691814" w:rsidRDefault="00B8482E" w:rsidP="0070293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컨테이너 기반의</w:t>
            </w:r>
            <w:r w:rsidR="00702934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PaaS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D533EA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개발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경험 확보</w:t>
            </w:r>
          </w:p>
        </w:tc>
      </w:tr>
    </w:tbl>
    <w:p w14:paraId="084ECEC3" w14:textId="70F365DC" w:rsidR="003D373C" w:rsidRPr="003D373C" w:rsidRDefault="003D373C" w:rsidP="003D373C">
      <w:pPr>
        <w:pStyle w:val="31"/>
      </w:pPr>
      <w:bookmarkStart w:id="43" w:name="_Toc221277749"/>
      <w:r>
        <w:rPr>
          <w:rFonts w:cs="Tahoma"/>
          <w:sz w:val="24"/>
        </w:rPr>
        <w:lastRenderedPageBreak/>
        <w:drawing>
          <wp:anchor distT="0" distB="0" distL="114300" distR="114300" simplePos="0" relativeHeight="251738112" behindDoc="0" locked="0" layoutInCell="1" allowOverlap="1" wp14:anchorId="63576CC7" wp14:editId="4018F80A">
            <wp:simplePos x="0" y="0"/>
            <wp:positionH relativeFrom="column">
              <wp:posOffset>306070</wp:posOffset>
            </wp:positionH>
            <wp:positionV relativeFrom="paragraph">
              <wp:posOffset>275590</wp:posOffset>
            </wp:positionV>
            <wp:extent cx="5803200" cy="3570055"/>
            <wp:effectExtent l="0" t="0" r="7620" b="0"/>
            <wp:wrapTopAndBottom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57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37B9E" w:rsidRPr="00691814">
        <w:rPr>
          <w:rFonts w:hint="eastAsia"/>
        </w:rPr>
        <w:t>2.</w:t>
      </w:r>
      <w:r w:rsidR="00DB5CD5" w:rsidRPr="00691814">
        <w:t>3</w:t>
      </w:r>
      <w:r w:rsidR="000B7B09" w:rsidRPr="00691814">
        <w:rPr>
          <w:rFonts w:hint="eastAsia"/>
        </w:rPr>
        <w:t>.2</w:t>
      </w:r>
      <w:r w:rsidR="00E37B9E" w:rsidRPr="00691814">
        <w:t xml:space="preserve"> </w:t>
      </w:r>
      <w:r w:rsidR="00130A27" w:rsidRPr="00691814">
        <w:rPr>
          <w:rFonts w:hint="eastAsia"/>
        </w:rPr>
        <w:t>주요</w:t>
      </w:r>
      <w:r w:rsidR="009A3E27" w:rsidRPr="00691814">
        <w:rPr>
          <w:rFonts w:hint="eastAsia"/>
        </w:rPr>
        <w:t xml:space="preserve"> </w:t>
      </w:r>
      <w:r w:rsidR="00130A27" w:rsidRPr="00691814">
        <w:rPr>
          <w:rFonts w:hint="eastAsia"/>
        </w:rPr>
        <w:t>개발내용</w:t>
      </w:r>
      <w:bookmarkEnd w:id="42"/>
      <w:bookmarkEnd w:id="43"/>
    </w:p>
    <w:p w14:paraId="70B9626F" w14:textId="06C85934" w:rsidR="009837AB" w:rsidRDefault="009837AB" w:rsidP="009837AB">
      <w:pPr>
        <w:spacing w:line="360" w:lineRule="exact"/>
        <w:ind w:leftChars="300" w:left="66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12427B">
        <w:rPr>
          <w:rFonts w:ascii="KB금융 본문체 Light" w:eastAsia="KB금융 본문체 Light" w:hAnsi="KB금융 본문체 Light" w:cs="Tahoma" w:hint="eastAsia"/>
          <w:sz w:val="24"/>
          <w:lang w:eastAsia="ko-KR"/>
        </w:rPr>
        <w:t>- OCP 클러스터 2그룹 구축 (1그룹과 동일한 구성)</w:t>
      </w:r>
    </w:p>
    <w:p w14:paraId="269BE63E" w14:textId="1F894A38" w:rsidR="009837AB" w:rsidRPr="001F6C45" w:rsidRDefault="009837AB" w:rsidP="001F6C45">
      <w:pPr>
        <w:spacing w:line="360" w:lineRule="exact"/>
        <w:ind w:leftChars="300" w:left="66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12427B">
        <w:rPr>
          <w:rFonts w:ascii="KB금융 본문체 Light" w:eastAsia="KB금융 본문체 Light" w:hAnsi="KB금융 본문체 Light" w:cs="Tahoma" w:hint="eastAsia"/>
          <w:sz w:val="24"/>
          <w:lang w:eastAsia="ko-KR"/>
        </w:rPr>
        <w:t>-</w:t>
      </w:r>
      <w:r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="00665F5B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타 시스템 간 </w:t>
      </w:r>
      <w:r>
        <w:rPr>
          <w:rFonts w:ascii="KB금융 본문체 Light" w:eastAsia="KB금융 본문체 Light" w:hAnsi="KB금융 본문체 Light" w:cs="Tahoma" w:hint="eastAsia"/>
          <w:sz w:val="24"/>
          <w:lang w:eastAsia="ko-KR"/>
        </w:rPr>
        <w:t>인터페이스,</w:t>
      </w:r>
      <w:r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="003D373C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로깅 시스템,</w:t>
      </w:r>
      <w:r w:rsidR="003D373C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="00665F5B">
        <w:rPr>
          <w:rFonts w:ascii="KB금융 본문체 Light" w:eastAsia="KB금융 본문체 Light" w:hAnsi="KB금융 본문체 Light" w:cs="Tahoma"/>
          <w:sz w:val="24"/>
          <w:lang w:eastAsia="ko-KR"/>
        </w:rPr>
        <w:t>Redis,</w:t>
      </w:r>
      <w:r w:rsidR="003D373C" w:rsidRPr="003D373C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="003D373C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DB, </w:t>
      </w:r>
      <w:r w:rsidR="003D373C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배치서버는</w:t>
      </w:r>
      <w:r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기존 </w:t>
      </w:r>
      <w:r w:rsidR="003D373C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구조 </w:t>
      </w:r>
      <w:r>
        <w:rPr>
          <w:rFonts w:ascii="KB금융 본문체 Light" w:eastAsia="KB금융 본문체 Light" w:hAnsi="KB금융 본문체 Light" w:cs="Tahoma" w:hint="eastAsia"/>
          <w:sz w:val="24"/>
          <w:lang w:eastAsia="ko-KR"/>
        </w:rPr>
        <w:t>동일하게 유지</w:t>
      </w:r>
    </w:p>
    <w:p w14:paraId="7C8644CF" w14:textId="120C75D6" w:rsidR="00361B65" w:rsidRPr="00B639A2" w:rsidRDefault="00E37B9E" w:rsidP="00847645">
      <w:pPr>
        <w:pStyle w:val="31"/>
      </w:pPr>
      <w:bookmarkStart w:id="44" w:name="_Toc221277750"/>
      <w:r w:rsidRPr="00691814">
        <w:rPr>
          <w:rFonts w:hint="eastAsia"/>
        </w:rPr>
        <w:t>2</w:t>
      </w:r>
      <w:r w:rsidR="00DB5CD5" w:rsidRPr="00691814">
        <w:t>.3.</w:t>
      </w:r>
      <w:r w:rsidR="000B7B09" w:rsidRPr="00691814">
        <w:t>3</w:t>
      </w:r>
      <w:r w:rsidRPr="00691814">
        <w:t xml:space="preserve"> </w:t>
      </w:r>
      <w:r w:rsidR="00361B65" w:rsidRPr="00691814">
        <w:rPr>
          <w:rFonts w:hint="eastAsia"/>
        </w:rPr>
        <w:t>개발 상세 내용</w:t>
      </w:r>
      <w:bookmarkEnd w:id="44"/>
      <w:r w:rsidR="00B639A2">
        <w:rPr>
          <w:rFonts w:hint="eastAsia"/>
        </w:rPr>
        <w:t xml:space="preserve"> </w:t>
      </w:r>
    </w:p>
    <w:p w14:paraId="7950421B" w14:textId="638C46FA" w:rsidR="00B12599" w:rsidRDefault="00B12599" w:rsidP="0024753E">
      <w:pPr>
        <w:autoSpaceDE w:val="0"/>
        <w:autoSpaceDN w:val="0"/>
        <w:adjustRightInd w:val="0"/>
        <w:ind w:leftChars="293" w:left="1005" w:hanging="360"/>
        <w:rPr>
          <w:rFonts w:ascii="KB금융 본문체 Light" w:eastAsia="KB금융 본문체 Light" w:hAnsi="KB금융 본문체 Light" w:cs="KB금융 본문체 Medium"/>
          <w:noProof w:val="0"/>
          <w:sz w:val="24"/>
          <w:szCs w:val="24"/>
          <w:lang w:eastAsia="ko-KR"/>
        </w:rPr>
      </w:pPr>
      <w:r>
        <w:rPr>
          <w:rFonts w:ascii="KB금융 본문체 Light" w:eastAsia="KB금융 본문체 Light" w:hAnsi="KB금융 본문체 Light" w:cs="KB금융 본문체 Medium" w:hint="eastAsia"/>
          <w:noProof w:val="0"/>
          <w:sz w:val="24"/>
          <w:szCs w:val="24"/>
          <w:lang w:eastAsia="ko-KR"/>
        </w:rPr>
        <w:t>-</w:t>
      </w:r>
      <w:r>
        <w:rPr>
          <w:rFonts w:ascii="KB금융 본문체 Light" w:eastAsia="KB금융 본문체 Light" w:hAnsi="KB금융 본문체 Light" w:cs="KB금융 본문체 Medium"/>
          <w:noProof w:val="0"/>
          <w:sz w:val="24"/>
          <w:szCs w:val="24"/>
          <w:lang w:eastAsia="ko-KR"/>
        </w:rPr>
        <w:t xml:space="preserve"> </w:t>
      </w:r>
      <w:r w:rsidR="00600067">
        <w:rPr>
          <w:rFonts w:ascii="KB금융 본문체 Light" w:eastAsia="KB금융 본문체 Light" w:hAnsi="KB금융 본문체 Light" w:cs="KB금융 본문체 Medium" w:hint="eastAsia"/>
          <w:noProof w:val="0"/>
          <w:sz w:val="24"/>
          <w:szCs w:val="24"/>
          <w:lang w:eastAsia="ko-KR"/>
        </w:rPr>
        <w:t xml:space="preserve">운영 </w:t>
      </w:r>
      <w:r>
        <w:rPr>
          <w:rFonts w:ascii="KB금융 본문체 Light" w:eastAsia="KB금융 본문체 Light" w:hAnsi="KB금융 본문체 Light" w:cs="KB금융 본문체 Medium"/>
          <w:noProof w:val="0"/>
          <w:sz w:val="24"/>
          <w:szCs w:val="24"/>
          <w:lang w:eastAsia="ko-KR"/>
        </w:rPr>
        <w:t>2</w:t>
      </w:r>
      <w:r>
        <w:rPr>
          <w:rFonts w:ascii="KB금융 본문체 Light" w:eastAsia="KB금융 본문체 Light" w:hAnsi="KB금융 본문체 Light" w:cs="KB금융 본문체 Medium" w:hint="eastAsia"/>
          <w:noProof w:val="0"/>
          <w:sz w:val="24"/>
          <w:szCs w:val="24"/>
          <w:lang w:eastAsia="ko-KR"/>
        </w:rPr>
        <w:t>그룹 인프라 구축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984"/>
        <w:gridCol w:w="5528"/>
      </w:tblGrid>
      <w:tr w:rsidR="00B12599" w:rsidRPr="00691814" w14:paraId="6E31CA60" w14:textId="77777777" w:rsidTr="001B5E3B">
        <w:trPr>
          <w:trHeight w:val="346"/>
        </w:trPr>
        <w:tc>
          <w:tcPr>
            <w:tcW w:w="1276" w:type="dxa"/>
            <w:shd w:val="clear" w:color="auto" w:fill="D9D9D9" w:themeFill="background1" w:themeFillShade="D9"/>
          </w:tcPr>
          <w:p w14:paraId="4A31CF64" w14:textId="77777777" w:rsidR="00B12599" w:rsidRPr="00691814" w:rsidRDefault="00B12599" w:rsidP="0004366D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기능구분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73EDFFCC" w14:textId="77777777" w:rsidR="00B12599" w:rsidRPr="00691814" w:rsidRDefault="00B12599" w:rsidP="0004366D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주요내용</w:t>
            </w:r>
          </w:p>
        </w:tc>
        <w:tc>
          <w:tcPr>
            <w:tcW w:w="5528" w:type="dxa"/>
            <w:shd w:val="clear" w:color="auto" w:fill="D9D9D9" w:themeFill="background1" w:themeFillShade="D9"/>
          </w:tcPr>
          <w:p w14:paraId="0C7B3876" w14:textId="77777777" w:rsidR="00B12599" w:rsidRPr="00691814" w:rsidRDefault="00B12599" w:rsidP="0004366D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상세</w:t>
            </w:r>
          </w:p>
        </w:tc>
      </w:tr>
      <w:tr w:rsidR="00B12599" w:rsidRPr="00691814" w14:paraId="05B32FAE" w14:textId="77777777" w:rsidTr="001B5E3B">
        <w:trPr>
          <w:trHeight w:val="1091"/>
        </w:trPr>
        <w:tc>
          <w:tcPr>
            <w:tcW w:w="1276" w:type="dxa"/>
            <w:vAlign w:val="center"/>
          </w:tcPr>
          <w:p w14:paraId="147B78B0" w14:textId="77777777" w:rsidR="001B5E3B" w:rsidRDefault="001B5E3B" w:rsidP="0004366D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2그룹</w:t>
            </w:r>
          </w:p>
          <w:p w14:paraId="072DB7F8" w14:textId="4FFC1341" w:rsidR="00B12599" w:rsidRPr="00691814" w:rsidRDefault="00B12599" w:rsidP="0004366D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설계</w:t>
            </w:r>
            <w:r w:rsidR="001B5E3B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및 구축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65D4276" w14:textId="77777777" w:rsidR="001B5E3B" w:rsidRDefault="00B12599" w:rsidP="0004366D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시스템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</w:p>
          <w:p w14:paraId="7FF75891" w14:textId="5C2158EC" w:rsidR="00B12599" w:rsidRPr="00691814" w:rsidRDefault="00B12599" w:rsidP="0004366D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설계</w:t>
            </w:r>
            <w:r w:rsidR="001B5E3B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및 구축</w:t>
            </w:r>
          </w:p>
        </w:tc>
        <w:tc>
          <w:tcPr>
            <w:tcW w:w="5528" w:type="dxa"/>
            <w:vAlign w:val="center"/>
          </w:tcPr>
          <w:p w14:paraId="768700F6" w14:textId="2AB9A40F" w:rsidR="00C23AD7" w:rsidRDefault="00B12599" w:rsidP="00C23AD7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C23AD7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OCP</w:t>
            </w:r>
            <w:r w:rsidR="00C23AD7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클러스터 인프라를 </w:t>
            </w:r>
            <w:r w:rsidR="001B5E3B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1</w:t>
            </w:r>
            <w:r w:rsidR="001B5E3B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센터 內 </w:t>
            </w:r>
            <w:r w:rsidR="00C23AD7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분리된 </w:t>
            </w:r>
            <w:r w:rsidR="00C23AD7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2</w:t>
            </w:r>
            <w:r w:rsidR="00C23AD7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개 그룹으로 배치</w:t>
            </w:r>
          </w:p>
          <w:p w14:paraId="3CBC460C" w14:textId="124CB356" w:rsidR="00C23AD7" w:rsidRDefault="00C23AD7" w:rsidP="00C23AD7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2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개 그룹 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Active -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A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ct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i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ve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로 구성하여 트래픽 부하 분산</w:t>
            </w:r>
          </w:p>
          <w:p w14:paraId="0DEF9406" w14:textId="42CB4B7C" w:rsidR="00C23AD7" w:rsidRDefault="00C23AD7" w:rsidP="00C23AD7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C23AD7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sym w:font="Wingdings" w:char="F0E8"/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인프라 작업(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OCP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업그레이드,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패치,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I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PL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등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)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무중단이 가능하게 하며,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장애 발생 시 전파 방지되도록 설계</w:t>
            </w:r>
          </w:p>
          <w:p w14:paraId="6B8FC631" w14:textId="28DF4AE4" w:rsidR="008D1C71" w:rsidRPr="00691814" w:rsidRDefault="00C23AD7" w:rsidP="00B12599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C23AD7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sym w:font="Wingdings" w:char="F0E8"/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KB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스타뱅킹의 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24/365 </w:t>
            </w:r>
            <w:proofErr w:type="spellStart"/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무중단</w:t>
            </w:r>
            <w:proofErr w:type="spellEnd"/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서비스 보장</w:t>
            </w:r>
          </w:p>
        </w:tc>
      </w:tr>
      <w:tr w:rsidR="00EC708A" w:rsidRPr="00691814" w14:paraId="19F1D541" w14:textId="77777777" w:rsidTr="001B5E3B">
        <w:trPr>
          <w:trHeight w:val="1091"/>
        </w:trPr>
        <w:tc>
          <w:tcPr>
            <w:tcW w:w="1276" w:type="dxa"/>
            <w:vMerge w:val="restart"/>
            <w:vAlign w:val="center"/>
          </w:tcPr>
          <w:p w14:paraId="5D17B1B2" w14:textId="77777777" w:rsidR="00285A12" w:rsidRDefault="00EC708A" w:rsidP="00285A12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hAnsi="KB금융 본문체 Light"/>
                <w:b/>
                <w:bCs/>
                <w:sz w:val="16"/>
                <w:szCs w:val="14"/>
                <w:lang w:eastAsia="ko-KR"/>
              </w:rPr>
            </w:pP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모니터링</w:t>
            </w:r>
          </w:p>
          <w:p w14:paraId="7BDB708B" w14:textId="20E7A4AA" w:rsidR="00285A12" w:rsidRDefault="00285A12" w:rsidP="00285A12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285A12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mc:AlternateContent>
                <mc:Choice Requires="wps">
                  <w:drawing>
                    <wp:inline distT="0" distB="0" distL="0" distR="0" wp14:anchorId="71A4DB4E" wp14:editId="75A32CA4">
                      <wp:extent cx="685800" cy="238125"/>
                      <wp:effectExtent l="0" t="0" r="19050" b="28575"/>
                      <wp:docPr id="8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3">
                                    <a:lumMod val="40000"/>
                                    <a:lumOff val="6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EC7F98" w14:textId="595C869B" w:rsidR="00285A12" w:rsidRPr="00285A12" w:rsidRDefault="00285A12" w:rsidP="00285A12">
                                  <w:pPr>
                                    <w:jc w:val="center"/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</w:rPr>
                                  </w:pPr>
                                  <w:r w:rsidRPr="00285A12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1</w:t>
                                  </w:r>
                                  <w:r w:rsidRPr="00285A12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그룹 동일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1A4DB4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텍스트 상자 2" o:spid="_x0000_s1026" type="#_x0000_t202" style="width:54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" fillcolor="#eaf1dd [662]" strokecolor="#d6e3bc [1302]">
                      <v:textbox>
                        <w:txbxContent>
                          <w:p w14:paraId="19EC7F98" w14:textId="595C869B" w:rsidR="00285A12" w:rsidRPr="00285A12" w:rsidRDefault="00285A12" w:rsidP="00285A12">
                            <w:pPr>
                              <w:jc w:val="center"/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</w:rPr>
                            </w:pPr>
                            <w:r w:rsidRPr="00285A12"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1</w:t>
                            </w:r>
                            <w:r w:rsidRPr="00285A12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그룹 동일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C799077" w14:textId="373CC5F6" w:rsidR="00EC708A" w:rsidRPr="00691814" w:rsidRDefault="00EC708A" w:rsidP="00EC708A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모니터링</w:t>
            </w:r>
          </w:p>
        </w:tc>
        <w:tc>
          <w:tcPr>
            <w:tcW w:w="5528" w:type="dxa"/>
            <w:vAlign w:val="center"/>
          </w:tcPr>
          <w:p w14:paraId="31833673" w14:textId="77777777" w:rsidR="00EC708A" w:rsidRPr="00691814" w:rsidRDefault="00EC708A" w:rsidP="00EC708A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OCP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클러스터 內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Prometheus </w:t>
            </w:r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주7</w:t>
            </w:r>
            <w:proofErr w:type="gramStart"/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gram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활용하여 클러스터 상태,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노드 리소스 등 모니터링</w:t>
            </w:r>
          </w:p>
          <w:p w14:paraId="11CCA994" w14:textId="77777777" w:rsidR="00EC708A" w:rsidRPr="00691814" w:rsidRDefault="00EC708A" w:rsidP="00EC708A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컨테이너,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어플리케이션 등 성능 모니터링</w:t>
            </w:r>
          </w:p>
          <w:p w14:paraId="4EA7E465" w14:textId="73925766" w:rsidR="00EC708A" w:rsidRPr="00691814" w:rsidRDefault="00EC708A" w:rsidP="00EC708A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추가 컴포넌트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(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thanos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, node-exporter, metric-server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등</w:t>
            </w:r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8</w:t>
            </w:r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)를 동일 노드에 설치하여 사용할 수 있음</w:t>
            </w:r>
          </w:p>
        </w:tc>
      </w:tr>
      <w:tr w:rsidR="00EC708A" w:rsidRPr="00691814" w14:paraId="723BEA38" w14:textId="77777777" w:rsidTr="001B5E3B">
        <w:trPr>
          <w:trHeight w:val="1091"/>
        </w:trPr>
        <w:tc>
          <w:tcPr>
            <w:tcW w:w="1276" w:type="dxa"/>
            <w:vMerge/>
            <w:vAlign w:val="center"/>
          </w:tcPr>
          <w:p w14:paraId="55D5FBD8" w14:textId="77777777" w:rsidR="00EC708A" w:rsidRDefault="00EC708A" w:rsidP="00EC708A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02FCC94" w14:textId="77777777" w:rsidR="00EC708A" w:rsidRPr="00691814" w:rsidRDefault="00EC708A" w:rsidP="00EC708A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실시간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MSA</w:t>
            </w:r>
          </w:p>
          <w:p w14:paraId="0D2B7998" w14:textId="54C83297" w:rsidR="00EC708A" w:rsidRPr="00691814" w:rsidRDefault="00EC708A" w:rsidP="00EC708A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거래 추적 기능 적용</w:t>
            </w:r>
          </w:p>
        </w:tc>
        <w:tc>
          <w:tcPr>
            <w:tcW w:w="5528" w:type="dxa"/>
            <w:vAlign w:val="center"/>
          </w:tcPr>
          <w:p w14:paraId="57E473D0" w14:textId="0F0C6B89" w:rsidR="00EC708A" w:rsidRPr="00691814" w:rsidRDefault="00EC708A" w:rsidP="00EC708A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Service Mesh(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istio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주9</w:t>
            </w:r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를 적용하여 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iali</w:t>
            </w:r>
            <w:proofErr w:type="spellEnd"/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 xml:space="preserve"> 주1</w:t>
            </w:r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0)</w:t>
            </w:r>
            <w:r w:rsidR="009C2F48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통한 시각화 모니터링 및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="009C2F48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o</w:t>
            </w:r>
            <w:r w:rsidR="009C2F48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pentelemetry</w:t>
            </w:r>
            <w:proofErr w:type="spellEnd"/>
            <w:r w:rsidR="009C2F48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 xml:space="preserve"> 주</w:t>
            </w:r>
            <w:r w:rsidR="009C2F48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20</w:t>
            </w:r>
            <w:r w:rsidR="009C2F48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="009C2F48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통한 트래픽 추적</w:t>
            </w:r>
          </w:p>
        </w:tc>
      </w:tr>
      <w:tr w:rsidR="00EC708A" w:rsidRPr="00691814" w14:paraId="1FB532C0" w14:textId="77777777" w:rsidTr="001B5E3B">
        <w:trPr>
          <w:trHeight w:val="1091"/>
        </w:trPr>
        <w:tc>
          <w:tcPr>
            <w:tcW w:w="1276" w:type="dxa"/>
            <w:vAlign w:val="center"/>
          </w:tcPr>
          <w:p w14:paraId="0D602E35" w14:textId="77777777" w:rsidR="00EC708A" w:rsidRDefault="00EC708A" w:rsidP="00EC708A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연계</w:t>
            </w:r>
          </w:p>
          <w:p w14:paraId="041C38D8" w14:textId="7C40DE9F" w:rsidR="00285A12" w:rsidRDefault="00285A12" w:rsidP="00EC708A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285A12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mc:AlternateContent>
                <mc:Choice Requires="wps">
                  <w:drawing>
                    <wp:inline distT="0" distB="0" distL="0" distR="0" wp14:anchorId="5FA9802E" wp14:editId="04A75FD2">
                      <wp:extent cx="685800" cy="238125"/>
                      <wp:effectExtent l="0" t="0" r="19050" b="28575"/>
                      <wp:docPr id="14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3">
                                    <a:lumMod val="40000"/>
                                    <a:lumOff val="6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07CC99" w14:textId="77777777" w:rsidR="00285A12" w:rsidRPr="00285A12" w:rsidRDefault="00285A12" w:rsidP="00285A12">
                                  <w:pPr>
                                    <w:jc w:val="center"/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</w:rPr>
                                  </w:pPr>
                                  <w:r w:rsidRPr="00285A12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1</w:t>
                                  </w:r>
                                  <w:r w:rsidRPr="00285A12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그룹 동일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FA9802E" id="_x0000_s1027" type="#_x0000_t202" style="width:54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" fillcolor="#eaf1dd [662]" strokecolor="#d6e3bc [1302]">
                      <v:textbox>
                        <w:txbxContent>
                          <w:p w14:paraId="2E07CC99" w14:textId="77777777" w:rsidR="00285A12" w:rsidRPr="00285A12" w:rsidRDefault="00285A12" w:rsidP="00285A12">
                            <w:pPr>
                              <w:jc w:val="center"/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</w:rPr>
                            </w:pPr>
                            <w:r w:rsidRPr="00285A12"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1</w:t>
                            </w:r>
                            <w:r w:rsidRPr="00285A12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그룹 동일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7691204" w14:textId="6807D7AF" w:rsidR="00EC708A" w:rsidRDefault="004F6114" w:rsidP="00EC708A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내부시스템간</w:t>
            </w:r>
            <w:r w:rsidR="00EC708A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연계</w:t>
            </w:r>
            <w:r w:rsidR="00EC708A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EC708A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시 </w:t>
            </w:r>
          </w:p>
          <w:p w14:paraId="3A699662" w14:textId="77777777" w:rsidR="00EC708A" w:rsidRDefault="00EC708A" w:rsidP="00EC708A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내부AP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I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G/W, EAI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</w:p>
          <w:p w14:paraId="49BD562A" w14:textId="64E4D91A" w:rsidR="00EC708A" w:rsidRPr="00691814" w:rsidRDefault="00EC708A" w:rsidP="00EC708A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활용</w:t>
            </w:r>
          </w:p>
        </w:tc>
        <w:tc>
          <w:tcPr>
            <w:tcW w:w="5528" w:type="dxa"/>
            <w:vAlign w:val="center"/>
          </w:tcPr>
          <w:p w14:paraId="7F9F5CB9" w14:textId="16D4068D" w:rsidR="00EC708A" w:rsidRPr="00691814" w:rsidRDefault="00EC708A" w:rsidP="00EC708A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코어뱅킹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(상품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처리계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등)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금융복합플랫폼 연계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 전행표준인 EAI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o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r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내부API G/W를 통해 연계</w:t>
            </w:r>
          </w:p>
        </w:tc>
      </w:tr>
      <w:tr w:rsidR="00EC708A" w:rsidRPr="00691814" w14:paraId="578091F9" w14:textId="77777777" w:rsidTr="001B5E3B">
        <w:trPr>
          <w:trHeight w:val="1091"/>
        </w:trPr>
        <w:tc>
          <w:tcPr>
            <w:tcW w:w="1276" w:type="dxa"/>
            <w:vAlign w:val="center"/>
          </w:tcPr>
          <w:p w14:paraId="09360B0A" w14:textId="77777777" w:rsidR="00EC708A" w:rsidRPr="00691814" w:rsidRDefault="00EC708A" w:rsidP="00EC708A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lastRenderedPageBreak/>
              <w:t>형상/변경</w:t>
            </w:r>
          </w:p>
          <w:p w14:paraId="061EA2A6" w14:textId="77777777" w:rsidR="00EC708A" w:rsidRDefault="00EC708A" w:rsidP="00EC708A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관리</w:t>
            </w:r>
          </w:p>
          <w:p w14:paraId="6B4F9DA3" w14:textId="50EC25B8" w:rsidR="00285A12" w:rsidRPr="00691814" w:rsidRDefault="00285A12" w:rsidP="00EC708A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285A12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mc:AlternateContent>
                <mc:Choice Requires="wps">
                  <w:drawing>
                    <wp:inline distT="0" distB="0" distL="0" distR="0" wp14:anchorId="0E6FF18B" wp14:editId="779211F9">
                      <wp:extent cx="685800" cy="238125"/>
                      <wp:effectExtent l="0" t="0" r="19050" b="28575"/>
                      <wp:docPr id="15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3">
                                    <a:lumMod val="40000"/>
                                    <a:lumOff val="6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527413" w14:textId="77777777" w:rsidR="00285A12" w:rsidRPr="00285A12" w:rsidRDefault="00285A12" w:rsidP="00285A12">
                                  <w:pPr>
                                    <w:jc w:val="center"/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</w:rPr>
                                  </w:pPr>
                                  <w:r w:rsidRPr="00285A12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1</w:t>
                                  </w:r>
                                  <w:r w:rsidRPr="00285A12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그룹 동일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E6FF18B" id="_x0000_s1028" type="#_x0000_t202" style="width:54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" fillcolor="#eaf1dd [662]" strokecolor="#d6e3bc [1302]">
                      <v:textbox>
                        <w:txbxContent>
                          <w:p w14:paraId="60527413" w14:textId="77777777" w:rsidR="00285A12" w:rsidRPr="00285A12" w:rsidRDefault="00285A12" w:rsidP="00285A12">
                            <w:pPr>
                              <w:jc w:val="center"/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</w:rPr>
                            </w:pPr>
                            <w:r w:rsidRPr="00285A12"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1</w:t>
                            </w:r>
                            <w:r w:rsidRPr="00285A12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그룹 동일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CB9D896" w14:textId="77777777" w:rsidR="00EC708A" w:rsidRPr="00691814" w:rsidRDefault="00EC708A" w:rsidP="00EC708A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업무소스 IQ+ CI/CD</w:t>
            </w:r>
          </w:p>
          <w:p w14:paraId="685F7644" w14:textId="30B6DA32" w:rsidR="00EC708A" w:rsidRPr="00691814" w:rsidRDefault="00EC708A" w:rsidP="00EC708A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배포 방식 변경</w:t>
            </w:r>
          </w:p>
        </w:tc>
        <w:tc>
          <w:tcPr>
            <w:tcW w:w="5528" w:type="dxa"/>
            <w:vAlign w:val="center"/>
          </w:tcPr>
          <w:p w14:paraId="3148F8E1" w14:textId="71DD729F" w:rsidR="00EC708A" w:rsidRPr="00691814" w:rsidRDefault="00EC708A" w:rsidP="00EC708A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신속한 업무 개발 및 지속적인 배포를 위해 CI/CD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파이프라인 구성</w:t>
            </w:r>
          </w:p>
        </w:tc>
      </w:tr>
      <w:tr w:rsidR="00EC708A" w:rsidRPr="00691814" w14:paraId="1BE4393A" w14:textId="77777777" w:rsidTr="001B5E3B">
        <w:trPr>
          <w:trHeight w:val="1091"/>
        </w:trPr>
        <w:tc>
          <w:tcPr>
            <w:tcW w:w="1276" w:type="dxa"/>
            <w:vMerge w:val="restart"/>
            <w:vAlign w:val="center"/>
          </w:tcPr>
          <w:p w14:paraId="21787189" w14:textId="77777777" w:rsidR="00EC708A" w:rsidRPr="00691814" w:rsidRDefault="00EC708A" w:rsidP="008D1C71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KafKa</w:t>
            </w:r>
            <w:proofErr w:type="spellEnd"/>
          </w:p>
          <w:p w14:paraId="4C12CA01" w14:textId="77777777" w:rsidR="00EC708A" w:rsidRDefault="00EC708A" w:rsidP="008D1C7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로깅 시스템 연계</w:t>
            </w:r>
          </w:p>
          <w:p w14:paraId="0FB1E8A6" w14:textId="713E3DB8" w:rsidR="00285A12" w:rsidRPr="00691814" w:rsidRDefault="00285A12" w:rsidP="008D1C7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285A12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mc:AlternateContent>
                <mc:Choice Requires="wps">
                  <w:drawing>
                    <wp:inline distT="0" distB="0" distL="0" distR="0" wp14:anchorId="7BD2A56A" wp14:editId="5B20D129">
                      <wp:extent cx="685800" cy="238125"/>
                      <wp:effectExtent l="0" t="0" r="19050" b="28575"/>
                      <wp:docPr id="16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3">
                                    <a:lumMod val="40000"/>
                                    <a:lumOff val="6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DC67AD" w14:textId="77777777" w:rsidR="00285A12" w:rsidRPr="00285A12" w:rsidRDefault="00285A12" w:rsidP="00285A12">
                                  <w:pPr>
                                    <w:jc w:val="center"/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</w:rPr>
                                  </w:pPr>
                                  <w:r w:rsidRPr="00285A12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1</w:t>
                                  </w:r>
                                  <w:r w:rsidRPr="00285A12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그룹 동일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BD2A56A" id="_x0000_s1029" type="#_x0000_t202" style="width:54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" fillcolor="#eaf1dd [662]" strokecolor="#d6e3bc [1302]">
                      <v:textbox>
                        <w:txbxContent>
                          <w:p w14:paraId="07DC67AD" w14:textId="77777777" w:rsidR="00285A12" w:rsidRPr="00285A12" w:rsidRDefault="00285A12" w:rsidP="00285A12">
                            <w:pPr>
                              <w:jc w:val="center"/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</w:rPr>
                            </w:pPr>
                            <w:r w:rsidRPr="00285A12"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1</w:t>
                            </w:r>
                            <w:r w:rsidRPr="00285A12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그룹 동일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C066896" w14:textId="77777777" w:rsidR="00EC708A" w:rsidRPr="00691814" w:rsidRDefault="00EC708A" w:rsidP="00EC708A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안정적인 로그 적재</w:t>
            </w:r>
          </w:p>
          <w:p w14:paraId="3736E945" w14:textId="3CE6FBE3" w:rsidR="00EC708A" w:rsidRPr="00691814" w:rsidRDefault="00EC708A" w:rsidP="00EC708A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</w:t>
            </w:r>
          </w:p>
        </w:tc>
        <w:tc>
          <w:tcPr>
            <w:tcW w:w="5528" w:type="dxa"/>
            <w:vAlign w:val="center"/>
          </w:tcPr>
          <w:p w14:paraId="04F12F4D" w14:textId="77777777" w:rsidR="00EC708A" w:rsidRDefault="00EC708A" w:rsidP="0004366D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V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ector,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Kafka를 이용하여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로그수집 및 전송하며,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EFK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서버에 적재하도록 구성</w:t>
            </w:r>
          </w:p>
          <w:p w14:paraId="509FC20C" w14:textId="4765887E" w:rsidR="00EC708A" w:rsidRPr="00691814" w:rsidRDefault="00EC708A" w:rsidP="00EC708A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데이터 유실을 방지하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도록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구성하며,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향후 업무 확장 시에 안정적으로 로그 적재할 수 있도록 구축</w:t>
            </w:r>
          </w:p>
        </w:tc>
      </w:tr>
      <w:tr w:rsidR="00EC708A" w:rsidRPr="00691814" w14:paraId="11723C6A" w14:textId="77777777" w:rsidTr="001B5E3B">
        <w:trPr>
          <w:trHeight w:val="1091"/>
        </w:trPr>
        <w:tc>
          <w:tcPr>
            <w:tcW w:w="1276" w:type="dxa"/>
            <w:vMerge/>
            <w:vAlign w:val="center"/>
          </w:tcPr>
          <w:p w14:paraId="014877B5" w14:textId="77777777" w:rsidR="00EC708A" w:rsidRPr="00691814" w:rsidRDefault="00EC708A" w:rsidP="00EC708A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6E34973" w14:textId="77777777" w:rsidR="00EC708A" w:rsidRPr="00691814" w:rsidRDefault="00EC708A" w:rsidP="00EC708A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실시간 어플리케이션 </w:t>
            </w:r>
          </w:p>
          <w:p w14:paraId="5425083C" w14:textId="48859525" w:rsidR="00EC708A" w:rsidRPr="00691814" w:rsidRDefault="00EC708A" w:rsidP="00EC708A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로그 조회</w:t>
            </w:r>
          </w:p>
        </w:tc>
        <w:tc>
          <w:tcPr>
            <w:tcW w:w="5528" w:type="dxa"/>
            <w:vAlign w:val="center"/>
          </w:tcPr>
          <w:p w14:paraId="2BB9C974" w14:textId="704EAA2B" w:rsidR="00EC708A" w:rsidRDefault="00EC708A" w:rsidP="00EC708A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proofErr w:type="spellStart"/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Kafkamon</w:t>
            </w:r>
            <w:proofErr w:type="spellEnd"/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(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로그조회시스템)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연계 구성하여,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통합 로그 조회로 개발 편의성 향상</w:t>
            </w:r>
          </w:p>
        </w:tc>
      </w:tr>
      <w:tr w:rsidR="00EC708A" w:rsidRPr="00691814" w14:paraId="7D5AB509" w14:textId="77777777" w:rsidTr="001B5E3B">
        <w:trPr>
          <w:trHeight w:val="1091"/>
        </w:trPr>
        <w:tc>
          <w:tcPr>
            <w:tcW w:w="1276" w:type="dxa"/>
            <w:vAlign w:val="center"/>
          </w:tcPr>
          <w:p w14:paraId="3EFF1604" w14:textId="77777777" w:rsidR="00EC708A" w:rsidRDefault="00EC708A" w:rsidP="00EC708A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백업</w:t>
            </w:r>
          </w:p>
          <w:p w14:paraId="030F561C" w14:textId="7C42CE4E" w:rsidR="00285A12" w:rsidRPr="00691814" w:rsidRDefault="00285A12" w:rsidP="00EC708A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285A12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mc:AlternateContent>
                <mc:Choice Requires="wps">
                  <w:drawing>
                    <wp:inline distT="0" distB="0" distL="0" distR="0" wp14:anchorId="29F1790E" wp14:editId="2FBDC529">
                      <wp:extent cx="685800" cy="238125"/>
                      <wp:effectExtent l="0" t="0" r="19050" b="28575"/>
                      <wp:docPr id="17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3">
                                    <a:lumMod val="40000"/>
                                    <a:lumOff val="6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FC70EB" w14:textId="77777777" w:rsidR="00285A12" w:rsidRPr="00285A12" w:rsidRDefault="00285A12" w:rsidP="00285A12">
                                  <w:pPr>
                                    <w:jc w:val="center"/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</w:rPr>
                                  </w:pPr>
                                  <w:r w:rsidRPr="00285A12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1</w:t>
                                  </w:r>
                                  <w:r w:rsidRPr="00285A12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bCs/>
                                      <w:spacing w:val="-20"/>
                                      <w:sz w:val="16"/>
                                      <w:szCs w:val="14"/>
                                      <w:lang w:eastAsia="ko-KR"/>
                                    </w:rPr>
                                    <w:t>그룹 동일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9F1790E" id="_x0000_s1030" type="#_x0000_t202" style="width:54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" fillcolor="#eaf1dd [662]" strokecolor="#d6e3bc [1302]">
                      <v:textbox>
                        <w:txbxContent>
                          <w:p w14:paraId="5AFC70EB" w14:textId="77777777" w:rsidR="00285A12" w:rsidRPr="00285A12" w:rsidRDefault="00285A12" w:rsidP="00285A12">
                            <w:pPr>
                              <w:jc w:val="center"/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</w:rPr>
                            </w:pPr>
                            <w:r w:rsidRPr="00285A12"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1</w:t>
                            </w:r>
                            <w:r w:rsidRPr="00285A12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bCs/>
                                <w:spacing w:val="-20"/>
                                <w:sz w:val="16"/>
                                <w:szCs w:val="14"/>
                                <w:lang w:eastAsia="ko-KR"/>
                              </w:rPr>
                              <w:t>그룹 동일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461DCEE" w14:textId="77777777" w:rsidR="00EC708A" w:rsidRPr="00691814" w:rsidRDefault="00EC708A" w:rsidP="00EC708A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리눅스 서버 및 </w:t>
            </w:r>
          </w:p>
          <w:p w14:paraId="7E672106" w14:textId="19657BEB" w:rsidR="00EC708A" w:rsidRPr="00691814" w:rsidRDefault="00EC708A" w:rsidP="00EC708A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클러스터 백업</w:t>
            </w:r>
          </w:p>
        </w:tc>
        <w:tc>
          <w:tcPr>
            <w:tcW w:w="5528" w:type="dxa"/>
            <w:vAlign w:val="center"/>
          </w:tcPr>
          <w:p w14:paraId="3B2F7B99" w14:textId="10A8E465" w:rsidR="00EC708A" w:rsidRPr="00691814" w:rsidRDefault="00EC708A" w:rsidP="00EC708A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Bastion</w:t>
            </w:r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8</w:t>
            </w:r>
            <w:r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서버 대상으로 백업 수행</w:t>
            </w:r>
          </w:p>
          <w:p w14:paraId="556ACD81" w14:textId="3A4EB170" w:rsidR="00EC708A" w:rsidRPr="00691814" w:rsidRDefault="00EC708A" w:rsidP="00EC708A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클러스터(master, worker, infra (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coreOS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, 표준OS가 아님)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에 대한 백업은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etcd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백업</w:t>
            </w:r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1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9</w:t>
            </w:r>
            <w:r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을 기본으로 하며 향후 구체적으로 설계 예정</w:t>
            </w:r>
          </w:p>
        </w:tc>
      </w:tr>
    </w:tbl>
    <w:p w14:paraId="66D244C6" w14:textId="1100902E" w:rsidR="009C2F48" w:rsidRPr="0053003E" w:rsidRDefault="009C2F48" w:rsidP="001E1B8C">
      <w:pPr>
        <w:ind w:leftChars="500" w:left="1540" w:hangingChars="250" w:hanging="440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20) </w:t>
      </w:r>
      <w:proofErr w:type="spellStart"/>
      <w:proofErr w:type="gramStart"/>
      <w:r w:rsidR="001E1B8C">
        <w:rPr>
          <w:rFonts w:ascii="KB금융 본문체 Light" w:eastAsia="KB금융 본문체 Light" w:cs="굴림체" w:hint="eastAsia"/>
          <w:noProof w:val="0"/>
          <w:color w:val="000000"/>
          <w:sz w:val="20"/>
          <w:lang w:eastAsia="ko-KR"/>
        </w:rPr>
        <w:t>o</w:t>
      </w:r>
      <w:r w:rsidR="001E1B8C">
        <w:rPr>
          <w:rFonts w:ascii="KB금융 본문체 Light" w:eastAsia="KB금융 본문체 Light" w:cs="굴림체"/>
          <w:noProof w:val="0"/>
          <w:color w:val="000000"/>
          <w:sz w:val="20"/>
          <w:lang w:eastAsia="ko-KR"/>
        </w:rPr>
        <w:t>pentelemetry</w:t>
      </w:r>
      <w:proofErr w:type="spellEnd"/>
      <w:r w:rsidR="001E1B8C">
        <w:rPr>
          <w:rFonts w:ascii="KB금융 본문체 Light" w:eastAsia="KB금융 본문체 Light" w:cs="굴림체"/>
          <w:noProof w:val="0"/>
          <w:color w:val="000000"/>
          <w:sz w:val="20"/>
          <w:lang w:eastAsia="ko-KR"/>
        </w:rPr>
        <w:t xml:space="preserve"> </w:t>
      </w:r>
      <w:r w:rsidR="001E1B8C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:</w:t>
      </w:r>
      <w:proofErr w:type="gramEnd"/>
      <w:r w:rsidR="001E1B8C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</w:t>
      </w:r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오픈소스 </w:t>
      </w:r>
      <w:proofErr w:type="spellStart"/>
      <w:r w:rsidR="001E1B8C">
        <w:rPr>
          <w:rFonts w:ascii="KB금융 본문체 Light" w:eastAsia="KB금융 본문체 Light" w:cs="굴림체" w:hint="eastAsia"/>
          <w:noProof w:val="0"/>
          <w:color w:val="000000"/>
          <w:sz w:val="20"/>
          <w:lang w:eastAsia="ko-KR"/>
        </w:rPr>
        <w:t>o</w:t>
      </w:r>
      <w:r w:rsidR="001E1B8C">
        <w:rPr>
          <w:rFonts w:ascii="KB금융 본문체 Light" w:eastAsia="KB금융 본문체 Light" w:cs="굴림체"/>
          <w:noProof w:val="0"/>
          <w:color w:val="000000"/>
          <w:sz w:val="20"/>
          <w:lang w:eastAsia="ko-KR"/>
        </w:rPr>
        <w:t>pentelemetry</w:t>
      </w:r>
      <w:proofErr w:type="spellEnd"/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를 기반으로 한 </w:t>
      </w:r>
      <w:proofErr w:type="spellStart"/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레드헷</w:t>
      </w:r>
      <w:proofErr w:type="spellEnd"/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솔루션으로,</w:t>
      </w:r>
      <w:r w:rsidR="001E1B8C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OCP</w:t>
      </w:r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환경에서 자동으로 </w:t>
      </w:r>
      <w:proofErr w:type="spellStart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텔레메트리</w:t>
      </w:r>
      <w:proofErr w:type="spellEnd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(시스템 정보</w:t>
      </w:r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/지표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,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로그,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추적 데이터 등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)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데이터를 수집</w:t>
      </w:r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/계측/추적하여 </w:t>
      </w:r>
      <w:proofErr w:type="spellStart"/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마이크로서비스</w:t>
      </w:r>
      <w:proofErr w:type="spellEnd"/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모니터링을 가능하게 해주는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</w:t>
      </w:r>
      <w:r w:rsidR="001E1B8C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솔루션</w:t>
      </w:r>
    </w:p>
    <w:p w14:paraId="1931B983" w14:textId="18B81AA8" w:rsidR="00B12599" w:rsidRPr="009C2F48" w:rsidRDefault="00B12599" w:rsidP="0024753E">
      <w:pPr>
        <w:autoSpaceDE w:val="0"/>
        <w:autoSpaceDN w:val="0"/>
        <w:adjustRightInd w:val="0"/>
        <w:ind w:leftChars="293" w:left="1005" w:hanging="360"/>
        <w:rPr>
          <w:rFonts w:ascii="KB금융 본문체 Light" w:eastAsia="KB금융 본문체 Light" w:hAnsi="KB금융 본문체 Light" w:cs="KB금융 본문체 Medium"/>
          <w:noProof w:val="0"/>
          <w:sz w:val="24"/>
          <w:szCs w:val="24"/>
          <w:lang w:eastAsia="ko-KR"/>
        </w:rPr>
      </w:pPr>
    </w:p>
    <w:p w14:paraId="2F32457C" w14:textId="77777777" w:rsidR="00C25FFD" w:rsidRDefault="00C25FFD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br w:type="page"/>
      </w:r>
    </w:p>
    <w:p w14:paraId="7181082D" w14:textId="1AFC4712" w:rsidR="00E37B9E" w:rsidRPr="00691814" w:rsidRDefault="004F575E" w:rsidP="00E37B9E">
      <w:pPr>
        <w:pStyle w:val="20"/>
        <w:numPr>
          <w:ilvl w:val="0"/>
          <w:numId w:val="0"/>
        </w:numPr>
        <w:ind w:left="400"/>
      </w:pPr>
      <w:bookmarkStart w:id="45" w:name="_Toc221277751"/>
      <w:r w:rsidRPr="00691814">
        <w:lastRenderedPageBreak/>
        <w:t>2</w:t>
      </w:r>
      <w:r w:rsidRPr="00691814">
        <w:rPr>
          <w:rFonts w:hint="eastAsia"/>
        </w:rPr>
        <w:t>.4</w:t>
      </w:r>
      <w:r w:rsidRPr="00691814">
        <w:t xml:space="preserve"> </w:t>
      </w:r>
      <w:r w:rsidRPr="00691814">
        <w:rPr>
          <w:rFonts w:hint="eastAsia"/>
        </w:rPr>
        <w:t>프로젝트 추진 조직</w:t>
      </w:r>
      <w:bookmarkEnd w:id="45"/>
    </w:p>
    <w:tbl>
      <w:tblPr>
        <w:tblW w:w="9218" w:type="dxa"/>
        <w:tblInd w:w="421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6"/>
        <w:gridCol w:w="1949"/>
        <w:gridCol w:w="5953"/>
      </w:tblGrid>
      <w:tr w:rsidR="00E37B9E" w:rsidRPr="00691814" w14:paraId="3AE4455F" w14:textId="77777777" w:rsidTr="00B84672">
        <w:trPr>
          <w:trHeight w:val="489"/>
        </w:trPr>
        <w:tc>
          <w:tcPr>
            <w:tcW w:w="1316" w:type="dxa"/>
            <w:shd w:val="clear" w:color="auto" w:fill="D9D9D9"/>
            <w:vAlign w:val="center"/>
          </w:tcPr>
          <w:p w14:paraId="7E23A593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4"/>
                <w:szCs w:val="24"/>
                <w:lang w:eastAsia="ko-KR"/>
              </w:rPr>
              <w:t>구  분</w:t>
            </w:r>
          </w:p>
        </w:tc>
        <w:tc>
          <w:tcPr>
            <w:tcW w:w="1949" w:type="dxa"/>
            <w:shd w:val="clear" w:color="auto" w:fill="D9D9D9"/>
            <w:vAlign w:val="center"/>
          </w:tcPr>
          <w:p w14:paraId="3893E2BA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4"/>
                <w:szCs w:val="24"/>
                <w:lang w:eastAsia="ko-KR"/>
              </w:rPr>
              <w:t>부  서</w:t>
            </w:r>
          </w:p>
        </w:tc>
        <w:tc>
          <w:tcPr>
            <w:tcW w:w="5953" w:type="dxa"/>
            <w:shd w:val="clear" w:color="auto" w:fill="D9D9D9"/>
            <w:vAlign w:val="center"/>
          </w:tcPr>
          <w:p w14:paraId="1C6DC9D2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4"/>
                <w:szCs w:val="24"/>
                <w:lang w:eastAsia="ko-KR"/>
              </w:rPr>
              <w:t>담당 업무</w:t>
            </w:r>
          </w:p>
        </w:tc>
      </w:tr>
      <w:tr w:rsidR="00E37B9E" w:rsidRPr="00691814" w14:paraId="44537B52" w14:textId="77777777" w:rsidTr="00B84672">
        <w:trPr>
          <w:trHeight w:val="490"/>
        </w:trPr>
        <w:tc>
          <w:tcPr>
            <w:tcW w:w="1316" w:type="dxa"/>
            <w:shd w:val="clear" w:color="auto" w:fill="auto"/>
            <w:vAlign w:val="center"/>
          </w:tcPr>
          <w:p w14:paraId="62461D4F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사업부서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2F417731" w14:textId="54C14483" w:rsidR="00E37B9E" w:rsidRPr="00691814" w:rsidRDefault="00DB5CD5" w:rsidP="00E37B9E">
            <w:pPr>
              <w:jc w:val="center"/>
              <w:rPr>
                <w:rFonts w:ascii="KB금융 본문체 Light" w:eastAsia="KB금융 본문체 Light" w:hAnsi="KB금융 본문체 Light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뱅킹</w:t>
            </w:r>
            <w:r w:rsidR="00BD1A3C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개발</w:t>
            </w: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부(</w:t>
            </w:r>
            <w:r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>P)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D86552F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프로젝트 총괄</w:t>
            </w:r>
          </w:p>
          <w:p w14:paraId="257EE9BB" w14:textId="362F2F13" w:rsidR="00E37B9E" w:rsidRPr="00691814" w:rsidRDefault="00E37B9E" w:rsidP="00E37B9E">
            <w:pPr>
              <w:ind w:left="194" w:hangingChars="100" w:hanging="194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「</w:t>
            </w:r>
            <w:r w:rsidR="00BD1A3C">
              <w:rPr>
                <w:rFonts w:ascii="KB금융 본문체 Light" w:eastAsia="KB금융 본문체 Light" w:hAnsi="KB금융 본문체 Light" w:hint="eastAsia"/>
                <w:lang w:eastAsia="ko-KR"/>
              </w:rPr>
              <w:t>K</w:t>
            </w:r>
            <w:r w:rsidR="00BD1A3C">
              <w:rPr>
                <w:rFonts w:ascii="KB금융 본문체 Light" w:eastAsia="KB금융 본문체 Light" w:hAnsi="KB금융 본문체 Light"/>
                <w:lang w:eastAsia="ko-KR"/>
              </w:rPr>
              <w:t>B</w:t>
            </w:r>
            <w:r w:rsidR="00BD1A3C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스타뱅킹 전용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프레임워크」 구축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관련 요건 도출, 합의 및 확정</w:t>
            </w:r>
          </w:p>
          <w:p w14:paraId="10D975F1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본부부서 요구사항 정립 및 수렴</w:t>
            </w:r>
          </w:p>
          <w:p w14:paraId="018E4B36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유관부서와의 협업 및 커뮤니케이션 주도</w:t>
            </w:r>
          </w:p>
          <w:p w14:paraId="4AE813FC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성능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테스트 실시</w:t>
            </w:r>
          </w:p>
        </w:tc>
      </w:tr>
      <w:tr w:rsidR="00DB5CD5" w:rsidRPr="00691814" w14:paraId="3A254A62" w14:textId="77777777" w:rsidTr="00B84672">
        <w:trPr>
          <w:trHeight w:val="490"/>
        </w:trPr>
        <w:tc>
          <w:tcPr>
            <w:tcW w:w="1316" w:type="dxa"/>
            <w:shd w:val="clear" w:color="auto" w:fill="auto"/>
            <w:vAlign w:val="center"/>
          </w:tcPr>
          <w:p w14:paraId="51AED6C0" w14:textId="77777777" w:rsidR="00DB5CD5" w:rsidRPr="00691814" w:rsidRDefault="00DB5CD5" w:rsidP="00DB5CD5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IT개발부서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05D88A46" w14:textId="2ED7AA5D" w:rsidR="00DB5CD5" w:rsidRPr="00691814" w:rsidRDefault="00BD1A3C" w:rsidP="00DB5CD5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뱅킹</w:t>
            </w:r>
            <w:r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개발</w:t>
            </w: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부</w:t>
            </w:r>
            <w:r w:rsidR="00DB5CD5"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(</w:t>
            </w:r>
            <w:r w:rsidR="00DB5CD5"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>P)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5F3D5BE5" w14:textId="77777777" w:rsidR="00DB5CD5" w:rsidRPr="00691814" w:rsidRDefault="00DB5CD5" w:rsidP="00DB5CD5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프로젝트 총괄 및 전체 PM관리</w:t>
            </w:r>
          </w:p>
          <w:p w14:paraId="4FFB506F" w14:textId="77777777" w:rsidR="00DB5CD5" w:rsidRPr="00691814" w:rsidRDefault="00DB5CD5" w:rsidP="00DB5CD5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요구사항 정의 및 관리</w:t>
            </w:r>
          </w:p>
          <w:p w14:paraId="77498FE8" w14:textId="77777777" w:rsidR="00DB5CD5" w:rsidRPr="00691814" w:rsidRDefault="00DB5CD5" w:rsidP="00DB5CD5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각 업무와의 연계서비스 개발 및 지원</w:t>
            </w:r>
          </w:p>
          <w:p w14:paraId="5C22B276" w14:textId="77777777" w:rsidR="00DB5CD5" w:rsidRPr="00691814" w:rsidRDefault="00DB5CD5" w:rsidP="00DB5CD5">
            <w:pPr>
              <w:rPr>
                <w:rFonts w:ascii="KB금융 본문체 Light" w:eastAsia="KB금융 본문체 Light" w:hAnsi="KB금융 본문체 Light"/>
                <w:sz w:val="21"/>
                <w:szCs w:val="21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sz w:val="21"/>
                <w:szCs w:val="21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sz w:val="21"/>
                <w:szCs w:val="21"/>
              </w:rPr>
              <w:t>프로젝트 각종 보고서 관리</w:t>
            </w:r>
          </w:p>
        </w:tc>
      </w:tr>
      <w:tr w:rsidR="00DB5CD5" w:rsidRPr="00691814" w14:paraId="144E3CBC" w14:textId="77777777" w:rsidTr="00B84672">
        <w:trPr>
          <w:trHeight w:val="489"/>
        </w:trPr>
        <w:tc>
          <w:tcPr>
            <w:tcW w:w="1316" w:type="dxa"/>
            <w:vMerge w:val="restart"/>
            <w:shd w:val="clear" w:color="auto" w:fill="auto"/>
            <w:vAlign w:val="center"/>
          </w:tcPr>
          <w:p w14:paraId="43A3728F" w14:textId="77777777" w:rsidR="00DB5CD5" w:rsidRPr="00691814" w:rsidRDefault="00DB5CD5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지원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706EB36F" w14:textId="26C98BC2" w:rsidR="00DB5CD5" w:rsidRPr="00691814" w:rsidRDefault="00DB5CD5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인프라시스템부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61E6A135" w14:textId="77777777" w:rsidR="00DB5CD5" w:rsidRPr="00691814" w:rsidRDefault="00DB5CD5" w:rsidP="00E37B9E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shd w:val="clear" w:color="auto" w:fill="FFFFFF"/>
                <w:lang w:eastAsia="ko-KR"/>
              </w:rPr>
              <w:t xml:space="preserve"> 서버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환경 구성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지원</w:t>
            </w:r>
          </w:p>
          <w:p w14:paraId="67C36011" w14:textId="77777777" w:rsidR="00DB5CD5" w:rsidRPr="00691814" w:rsidRDefault="00DB5CD5" w:rsidP="00E37B9E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shd w:val="clear" w:color="auto" w:fill="FFFFFF"/>
                <w:lang w:eastAsia="ko-KR"/>
              </w:rPr>
              <w:t xml:space="preserve"> 모니터링 화면 의견제시</w:t>
            </w:r>
          </w:p>
          <w:p w14:paraId="4D496901" w14:textId="77777777" w:rsidR="00DB5CD5" w:rsidRPr="00691814" w:rsidRDefault="00DB5CD5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성능테스트 지원</w:t>
            </w:r>
          </w:p>
        </w:tc>
      </w:tr>
      <w:tr w:rsidR="00E37B9E" w:rsidRPr="00691814" w14:paraId="42EA042D" w14:textId="77777777" w:rsidTr="00B84672">
        <w:trPr>
          <w:trHeight w:val="489"/>
        </w:trPr>
        <w:tc>
          <w:tcPr>
            <w:tcW w:w="1316" w:type="dxa"/>
            <w:vMerge/>
            <w:shd w:val="clear" w:color="auto" w:fill="auto"/>
            <w:vAlign w:val="center"/>
          </w:tcPr>
          <w:p w14:paraId="65B07D94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</w:p>
        </w:tc>
        <w:tc>
          <w:tcPr>
            <w:tcW w:w="1949" w:type="dxa"/>
            <w:shd w:val="clear" w:color="auto" w:fill="auto"/>
            <w:vAlign w:val="center"/>
          </w:tcPr>
          <w:p w14:paraId="3ECE7613" w14:textId="172F2081" w:rsidR="00E37B9E" w:rsidRPr="00691814" w:rsidRDefault="00E37B9E" w:rsidP="00DB5CD5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클라우드플랫폼부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1194928B" w14:textId="77777777" w:rsidR="00E37B9E" w:rsidRPr="00691814" w:rsidRDefault="00E37B9E" w:rsidP="00E37B9E">
            <w:pPr>
              <w:spacing w:line="340" w:lineRule="exact"/>
              <w:rPr>
                <w:rFonts w:ascii="KB금융 본문체 Light" w:eastAsia="KB금융 본문체 Light" w:hAnsi="KB금융 본문체 Light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- K리전 內 기능 고도화 관련 지원</w:t>
            </w:r>
          </w:p>
          <w:p w14:paraId="0BC69798" w14:textId="77777777" w:rsidR="00E37B9E" w:rsidRPr="00691814" w:rsidRDefault="00E37B9E" w:rsidP="00E37B9E">
            <w:pPr>
              <w:spacing w:line="340" w:lineRule="exact"/>
              <w:ind w:firstLineChars="100" w:firstLine="194"/>
              <w:rPr>
                <w:rFonts w:ascii="KB금융 본문체 Light" w:eastAsia="KB금융 본문체 Light" w:hAnsi="KB금융 본문체 Light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 xml:space="preserve">◦ </w:t>
            </w: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K리전 내 금융/콘텐츠 서비스 추가 관련 지원</w:t>
            </w:r>
          </w:p>
          <w:p w14:paraId="5CB2656E" w14:textId="77777777" w:rsidR="00E37B9E" w:rsidRPr="00691814" w:rsidRDefault="00E37B9E" w:rsidP="00E37B9E">
            <w:pPr>
              <w:ind w:firstLineChars="100" w:firstLine="19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 xml:space="preserve">◦ </w:t>
            </w: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K리전 사용비용</w:t>
            </w:r>
            <w:r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견적</w:t>
            </w:r>
            <w:r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검증</w:t>
            </w:r>
          </w:p>
        </w:tc>
      </w:tr>
      <w:tr w:rsidR="00E37B9E" w:rsidRPr="00691814" w14:paraId="735DA710" w14:textId="77777777" w:rsidTr="00B84672">
        <w:trPr>
          <w:trHeight w:val="489"/>
        </w:trPr>
        <w:tc>
          <w:tcPr>
            <w:tcW w:w="1316" w:type="dxa"/>
            <w:vMerge/>
            <w:shd w:val="clear" w:color="auto" w:fill="auto"/>
            <w:vAlign w:val="center"/>
          </w:tcPr>
          <w:p w14:paraId="26AF1CAC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</w:p>
        </w:tc>
        <w:tc>
          <w:tcPr>
            <w:tcW w:w="1949" w:type="dxa"/>
            <w:shd w:val="clear" w:color="auto" w:fill="auto"/>
            <w:vAlign w:val="center"/>
          </w:tcPr>
          <w:p w14:paraId="26EBC2A9" w14:textId="227B22EB" w:rsidR="00E37B9E" w:rsidRPr="00691814" w:rsidRDefault="00E37B9E" w:rsidP="00DB5CD5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아키텍처부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3D978E82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아키텍처 사전/상시 검토 지원</w:t>
            </w:r>
          </w:p>
          <w:p w14:paraId="7A42E525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품질(개발방법)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형상관리,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테스트 및 개발지원</w:t>
            </w:r>
          </w:p>
        </w:tc>
      </w:tr>
      <w:tr w:rsidR="00B97718" w:rsidRPr="00691814" w14:paraId="613D9FB4" w14:textId="77777777" w:rsidTr="00B84672">
        <w:trPr>
          <w:trHeight w:val="489"/>
        </w:trPr>
        <w:tc>
          <w:tcPr>
            <w:tcW w:w="1316" w:type="dxa"/>
            <w:vMerge/>
            <w:shd w:val="clear" w:color="auto" w:fill="auto"/>
            <w:vAlign w:val="center"/>
          </w:tcPr>
          <w:p w14:paraId="5B8075DA" w14:textId="77777777" w:rsidR="00B97718" w:rsidRPr="00691814" w:rsidRDefault="00B97718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</w:p>
        </w:tc>
        <w:tc>
          <w:tcPr>
            <w:tcW w:w="1949" w:type="dxa"/>
            <w:shd w:val="clear" w:color="auto" w:fill="auto"/>
            <w:vAlign w:val="center"/>
          </w:tcPr>
          <w:p w14:paraId="6A362667" w14:textId="7DFED5F9" w:rsidR="00B97718" w:rsidRPr="00691814" w:rsidRDefault="00B97718" w:rsidP="00DB5CD5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연계시스템개발부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CFE2517" w14:textId="4ED5A475" w:rsidR="00B97718" w:rsidRPr="00691814" w:rsidRDefault="00B97718" w:rsidP="00B97718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스타뱅킹 클러스터 內 API G/W 신규 구축</w:t>
            </w:r>
          </w:p>
          <w:p w14:paraId="3A6C2113" w14:textId="15D90B65" w:rsidR="00B97718" w:rsidRPr="00691814" w:rsidRDefault="00B97718" w:rsidP="00B97718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 </w:t>
            </w:r>
            <w:r w:rsidR="00BD7064"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KB 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One Framework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개발 지원</w:t>
            </w:r>
          </w:p>
        </w:tc>
      </w:tr>
      <w:tr w:rsidR="00E37B9E" w:rsidRPr="00691814" w14:paraId="23FB122B" w14:textId="77777777" w:rsidTr="00B84672">
        <w:trPr>
          <w:trHeight w:val="489"/>
        </w:trPr>
        <w:tc>
          <w:tcPr>
            <w:tcW w:w="1316" w:type="dxa"/>
            <w:vMerge/>
            <w:shd w:val="clear" w:color="auto" w:fill="auto"/>
            <w:vAlign w:val="center"/>
          </w:tcPr>
          <w:p w14:paraId="6ADEFCEF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</w:p>
        </w:tc>
        <w:tc>
          <w:tcPr>
            <w:tcW w:w="1949" w:type="dxa"/>
            <w:shd w:val="clear" w:color="auto" w:fill="auto"/>
            <w:vAlign w:val="center"/>
          </w:tcPr>
          <w:p w14:paraId="079A3ADD" w14:textId="5C73B0D9" w:rsidR="00E37B9E" w:rsidRPr="00691814" w:rsidRDefault="00DB5CD5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정보보</w:t>
            </w:r>
            <w:r w:rsidR="00145BBB"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호</w:t>
            </w:r>
            <w:r w:rsidR="00E37B9E"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부</w:t>
            </w:r>
            <w:r w:rsidR="00BD1A3C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(</w:t>
            </w:r>
            <w:r w:rsidR="00BD1A3C"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  <w:t>P)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42D0E243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보안업무 정책 및 기획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, 보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>안성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심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>의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등</w:t>
            </w:r>
          </w:p>
          <w:p w14:paraId="62850419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고객정보 정책수립 및 기획</w:t>
            </w:r>
          </w:p>
        </w:tc>
      </w:tr>
    </w:tbl>
    <w:p w14:paraId="1A30BE76" w14:textId="7E7DF9B8" w:rsidR="00FD64A7" w:rsidRPr="00691814" w:rsidRDefault="00FD64A7" w:rsidP="00791F18">
      <w:pPr>
        <w:rPr>
          <w:lang w:eastAsia="ko-KR"/>
        </w:rPr>
      </w:pPr>
    </w:p>
    <w:p w14:paraId="57D416DD" w14:textId="45EE2D48" w:rsidR="00791F18" w:rsidRPr="00691814" w:rsidRDefault="00FD64A7" w:rsidP="00791F18">
      <w:pPr>
        <w:rPr>
          <w:lang w:eastAsia="ko-KR"/>
        </w:rPr>
      </w:pPr>
      <w:r w:rsidRPr="00691814">
        <w:rPr>
          <w:lang w:eastAsia="ko-KR"/>
        </w:rPr>
        <w:br w:type="page"/>
      </w:r>
    </w:p>
    <w:p w14:paraId="27CAE7E3" w14:textId="36CE3314" w:rsidR="00BF13EE" w:rsidRPr="00691814" w:rsidRDefault="00BF13EE" w:rsidP="00BF13EE">
      <w:pPr>
        <w:pStyle w:val="1"/>
      </w:pPr>
      <w:bookmarkStart w:id="46" w:name="_Toc221277752"/>
      <w:r w:rsidRPr="00691814">
        <w:rPr>
          <w:rFonts w:hint="eastAsia"/>
        </w:rPr>
        <w:lastRenderedPageBreak/>
        <w:t>요구사항</w:t>
      </w:r>
      <w:bookmarkEnd w:id="46"/>
    </w:p>
    <w:p w14:paraId="2E2EC3B0" w14:textId="00BB7800" w:rsidR="00BF13EE" w:rsidRPr="00691814" w:rsidRDefault="00BF13EE" w:rsidP="00BF13EE">
      <w:pPr>
        <w:pStyle w:val="20"/>
        <w:numPr>
          <w:ilvl w:val="0"/>
          <w:numId w:val="0"/>
        </w:numPr>
        <w:ind w:left="400"/>
      </w:pPr>
      <w:bookmarkStart w:id="47" w:name="_Toc221277753"/>
      <w:r w:rsidRPr="00691814">
        <w:t>3</w:t>
      </w:r>
      <w:r w:rsidRPr="00691814">
        <w:rPr>
          <w:rFonts w:hint="eastAsia"/>
        </w:rPr>
        <w:t>.1시스템 구성 내역</w:t>
      </w:r>
      <w:bookmarkEnd w:id="47"/>
    </w:p>
    <w:p w14:paraId="5083FDBF" w14:textId="59510436" w:rsidR="00380D7E" w:rsidRPr="00691814" w:rsidRDefault="00BF13EE" w:rsidP="00D27FDA">
      <w:pPr>
        <w:pStyle w:val="31"/>
      </w:pPr>
      <w:bookmarkStart w:id="48" w:name="_Toc221277754"/>
      <w:r w:rsidRPr="00691814">
        <w:t xml:space="preserve">3.1.1 </w:t>
      </w:r>
      <w:r w:rsidRPr="00691814">
        <w:rPr>
          <w:rFonts w:hint="eastAsia"/>
        </w:rPr>
        <w:t>시스템 구성도</w:t>
      </w:r>
      <w:bookmarkEnd w:id="48"/>
    </w:p>
    <w:p w14:paraId="1B2666DD" w14:textId="6A36B2CF" w:rsidR="00B44814" w:rsidRDefault="00B44814" w:rsidP="00B44814">
      <w:pPr>
        <w:ind w:leftChars="300" w:left="854" w:hangingChars="100" w:hanging="194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>
        <w:rPr>
          <w:rFonts w:ascii="KB금융 본문체 Light" w:eastAsia="KB금융 본문체 Light" w:hAnsi="KB금융 본문체 Light" w:hint="eastAsia"/>
          <w:szCs w:val="22"/>
          <w:lang w:eastAsia="ko-KR"/>
        </w:rPr>
        <w:t>-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현재 구성도 </w:t>
      </w:r>
      <w:r>
        <w:rPr>
          <w:rFonts w:ascii="KB금융 본문체 Light" w:eastAsia="KB금융 본문체 Light" w:hAnsi="KB금융 본문체 Light"/>
          <w:szCs w:val="22"/>
          <w:lang w:eastAsia="ko-KR"/>
        </w:rPr>
        <w:t>(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단일 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OCP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클러스터 구성</w:t>
      </w:r>
      <w:r>
        <w:rPr>
          <w:rFonts w:ascii="KB금융 본문체 Light" w:eastAsia="KB금융 본문체 Light" w:hAnsi="KB금융 본문체 Light"/>
          <w:szCs w:val="22"/>
          <w:lang w:eastAsia="ko-KR"/>
        </w:rPr>
        <w:t>)</w:t>
      </w:r>
    </w:p>
    <w:p w14:paraId="2B44DBCB" w14:textId="77777777" w:rsidR="00B44814" w:rsidRDefault="00B44814" w:rsidP="00B44814">
      <w:pPr>
        <w:ind w:leftChars="300" w:left="854" w:hangingChars="100" w:hanging="194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>
        <w:rPr>
          <w:rFonts w:ascii="KB금융 본문체 Light" w:eastAsia="KB금융 본문체 Light" w:hAnsi="KB금융 본문체 Light"/>
          <w:szCs w:val="22"/>
          <w:lang w:eastAsia="ko-KR"/>
        </w:rPr>
        <w:drawing>
          <wp:inline distT="0" distB="0" distL="0" distR="0" wp14:anchorId="604257A9" wp14:editId="23DC768F">
            <wp:extent cx="5801549" cy="3275463"/>
            <wp:effectExtent l="0" t="0" r="8890" b="127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81" cy="3281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0B45F" w14:textId="2E0504B5" w:rsidR="00B44814" w:rsidRDefault="00B44814" w:rsidP="00B44814">
      <w:pPr>
        <w:ind w:leftChars="300" w:left="854" w:hangingChars="100" w:hanging="194"/>
        <w:contextualSpacing/>
        <w:rPr>
          <w:rFonts w:ascii="KB금융 본문체 Light" w:eastAsia="KB금융 본문체 Light" w:hAnsi="KB금융 본문체 Light"/>
          <w:lang w:eastAsia="ko-KR"/>
        </w:rPr>
      </w:pPr>
      <w:r>
        <w:rPr>
          <w:rFonts w:ascii="KB금융 본문체 Light" w:eastAsia="KB금융 본문체 Light" w:hAnsi="KB금융 본문체 Light" w:hint="eastAsia"/>
          <w:szCs w:val="22"/>
          <w:lang w:eastAsia="ko-KR"/>
        </w:rPr>
        <w:t>o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단일 클러스터 구성 시,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O</w:t>
      </w:r>
      <w:r>
        <w:rPr>
          <w:rFonts w:ascii="KB금융 본문체 Light" w:eastAsia="KB금융 본문체 Light" w:hAnsi="KB금융 본문체 Light"/>
          <w:szCs w:val="22"/>
          <w:lang w:eastAsia="ko-KR"/>
        </w:rPr>
        <w:t>CP</w:t>
      </w:r>
      <w:r w:rsidRPr="00C2150F">
        <w:rPr>
          <w:rFonts w:ascii="KB금융 본문체 Light" w:eastAsia="KB금융 본문체 Light" w:hAnsi="KB금융 본문체 Light" w:hint="eastAsia"/>
        </w:rPr>
        <w:t xml:space="preserve"> 업그레이드</w:t>
      </w:r>
      <w:r>
        <w:rPr>
          <w:rFonts w:ascii="KB금융 본문체 Light" w:eastAsia="KB금융 본문체 Light" w:hAnsi="KB금융 본문체 Light"/>
        </w:rPr>
        <w:t xml:space="preserve">, </w:t>
      </w:r>
      <w:r>
        <w:rPr>
          <w:rFonts w:ascii="KB금융 본문체 Light" w:eastAsia="KB금융 본문체 Light" w:hAnsi="KB금융 본문체 Light" w:hint="eastAsia"/>
          <w:lang w:eastAsia="ko-KR"/>
        </w:rPr>
        <w:t>I</w:t>
      </w:r>
      <w:r>
        <w:rPr>
          <w:rFonts w:ascii="KB금융 본문체 Light" w:eastAsia="KB금융 본문체 Light" w:hAnsi="KB금융 본문체 Light"/>
          <w:lang w:eastAsia="ko-KR"/>
        </w:rPr>
        <w:t xml:space="preserve">PL </w:t>
      </w:r>
      <w:r>
        <w:rPr>
          <w:rFonts w:ascii="KB금융 본문체 Light" w:eastAsia="KB금융 본문체 Light" w:hAnsi="KB금융 본문체 Light" w:hint="eastAsia"/>
          <w:lang w:eastAsia="ko-KR"/>
        </w:rPr>
        <w:t>등 시스템 작업 시 순단이 발생할 수 있음.</w:t>
      </w:r>
    </w:p>
    <w:p w14:paraId="32A9CEED" w14:textId="1C3AB8D9" w:rsidR="00B44814" w:rsidRPr="00B44814" w:rsidRDefault="00B44814" w:rsidP="00B44814">
      <w:pPr>
        <w:ind w:leftChars="300" w:left="854" w:hangingChars="100" w:hanging="194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>
        <w:rPr>
          <w:rFonts w:ascii="KB금융 본문체 Light" w:eastAsia="KB금융 본문체 Light" w:hAnsi="KB금융 본문체 Light"/>
          <w:szCs w:val="22"/>
          <w:lang w:eastAsia="ko-KR"/>
        </w:rPr>
        <w:drawing>
          <wp:anchor distT="0" distB="0" distL="114300" distR="114300" simplePos="0" relativeHeight="251743232" behindDoc="0" locked="0" layoutInCell="1" allowOverlap="1" wp14:anchorId="1CD0767E" wp14:editId="07708DD6">
            <wp:simplePos x="0" y="0"/>
            <wp:positionH relativeFrom="column">
              <wp:posOffset>423545</wp:posOffset>
            </wp:positionH>
            <wp:positionV relativeFrom="paragraph">
              <wp:posOffset>294640</wp:posOffset>
            </wp:positionV>
            <wp:extent cx="5801360" cy="3275330"/>
            <wp:effectExtent l="0" t="0" r="8890" b="1270"/>
            <wp:wrapTopAndBottom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360" cy="3275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B금융 본문체 Light" w:eastAsia="KB금융 본문체 Light" w:hAnsi="KB금융 본문체 Light"/>
          <w:szCs w:val="22"/>
          <w:lang w:eastAsia="ko-KR"/>
        </w:rPr>
        <w:t>- 2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그룹 구성도 </w:t>
      </w:r>
      <w:r>
        <w:rPr>
          <w:rFonts w:ascii="KB금융 본문체 Light" w:eastAsia="KB금융 본문체 Light" w:hAnsi="KB금융 본문체 Light"/>
          <w:szCs w:val="22"/>
          <w:lang w:eastAsia="ko-KR"/>
        </w:rPr>
        <w:t>(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2그룹 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OCP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클러스터 구성</w:t>
      </w:r>
      <w:r>
        <w:rPr>
          <w:rFonts w:ascii="KB금융 본문체 Light" w:eastAsia="KB금융 본문체 Light" w:hAnsi="KB금융 본문체 Light"/>
          <w:szCs w:val="22"/>
          <w:lang w:eastAsia="ko-KR"/>
        </w:rPr>
        <w:t>)</w:t>
      </w:r>
    </w:p>
    <w:p w14:paraId="150447C7" w14:textId="77777777" w:rsidR="00B44814" w:rsidRPr="00927117" w:rsidRDefault="00B44814" w:rsidP="00B44814">
      <w:pPr>
        <w:ind w:leftChars="300" w:left="854" w:hangingChars="100" w:hanging="194"/>
        <w:contextualSpacing/>
        <w:rPr>
          <w:rFonts w:ascii="KB금융 본문체 Light" w:eastAsia="KB금융 본문체 Light" w:hAnsi="KB금융 본문체 Light"/>
          <w:lang w:eastAsia="ko-KR"/>
        </w:rPr>
      </w:pPr>
      <w:r>
        <w:rPr>
          <w:rFonts w:ascii="KB금융 본문체 Light" w:eastAsia="KB금융 본문체 Light" w:hAnsi="KB금융 본문체 Light" w:hint="eastAsia"/>
          <w:szCs w:val="22"/>
          <w:lang w:eastAsia="ko-KR"/>
        </w:rPr>
        <w:t>o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>
        <w:rPr>
          <w:rFonts w:ascii="KB금융 본문체 Light" w:eastAsia="KB금융 본문체 Light" w:hAnsi="KB금융 본문체 Light"/>
          <w:lang w:eastAsia="ko-KR"/>
        </w:rPr>
        <w:t>2</w:t>
      </w:r>
      <w:r>
        <w:rPr>
          <w:rFonts w:ascii="KB금융 본문체 Light" w:eastAsia="KB금융 본문체 Light" w:hAnsi="KB금융 본문체 Light" w:hint="eastAsia"/>
          <w:lang w:eastAsia="ko-KR"/>
        </w:rPr>
        <w:t>그룹으로 구성 시,</w:t>
      </w:r>
      <w:r>
        <w:rPr>
          <w:rFonts w:ascii="KB금융 본문체 Light" w:eastAsia="KB금융 본문체 Light" w:hAnsi="KB금융 본문체 Light"/>
          <w:lang w:eastAsia="ko-KR"/>
        </w:rPr>
        <w:t xml:space="preserve">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O</w:t>
      </w:r>
      <w:r>
        <w:rPr>
          <w:rFonts w:ascii="KB금융 본문체 Light" w:eastAsia="KB금융 본문체 Light" w:hAnsi="KB금융 본문체 Light"/>
          <w:szCs w:val="22"/>
          <w:lang w:eastAsia="ko-KR"/>
        </w:rPr>
        <w:t>CP</w:t>
      </w:r>
      <w:r w:rsidRPr="00C2150F">
        <w:rPr>
          <w:rFonts w:ascii="KB금융 본문체 Light" w:eastAsia="KB금융 본문체 Light" w:hAnsi="KB금융 본문체 Light" w:hint="eastAsia"/>
        </w:rPr>
        <w:t xml:space="preserve"> 업그레이드</w:t>
      </w:r>
      <w:r>
        <w:rPr>
          <w:rFonts w:ascii="KB금융 본문체 Light" w:eastAsia="KB금융 본문체 Light" w:hAnsi="KB금융 본문체 Light"/>
        </w:rPr>
        <w:t xml:space="preserve">, </w:t>
      </w:r>
      <w:r>
        <w:rPr>
          <w:rFonts w:ascii="KB금융 본문체 Light" w:eastAsia="KB금융 본문체 Light" w:hAnsi="KB금융 본문체 Light" w:hint="eastAsia"/>
          <w:lang w:eastAsia="ko-KR"/>
        </w:rPr>
        <w:t>I</w:t>
      </w:r>
      <w:r>
        <w:rPr>
          <w:rFonts w:ascii="KB금융 본문체 Light" w:eastAsia="KB금융 본문체 Light" w:hAnsi="KB금융 본문체 Light"/>
          <w:lang w:eastAsia="ko-KR"/>
        </w:rPr>
        <w:t xml:space="preserve">PL </w:t>
      </w:r>
      <w:r>
        <w:rPr>
          <w:rFonts w:ascii="KB금융 본문체 Light" w:eastAsia="KB금융 본문체 Light" w:hAnsi="KB금융 본문체 Light" w:hint="eastAsia"/>
          <w:lang w:eastAsia="ko-KR"/>
        </w:rPr>
        <w:t xml:space="preserve">등 시스템 작업 </w:t>
      </w:r>
      <w:r w:rsidRPr="00C2150F">
        <w:rPr>
          <w:rFonts w:ascii="KB금융 본문체 Light" w:eastAsia="KB금융 본문체 Light" w:hAnsi="KB금융 본문체 Light" w:hint="eastAsia"/>
        </w:rPr>
        <w:t>및 운영 클러스터의 장애 시에도 무중단 서비스</w:t>
      </w:r>
      <w:r>
        <w:rPr>
          <w:rFonts w:ascii="KB금융 본문체 Light" w:eastAsia="KB금융 본문체 Light" w:hAnsi="KB금융 본문체 Light"/>
        </w:rPr>
        <w:t xml:space="preserve"> </w:t>
      </w:r>
      <w:r>
        <w:rPr>
          <w:rFonts w:ascii="KB금융 본문체 Light" w:eastAsia="KB금융 본문체 Light" w:hAnsi="KB금융 본문체 Light" w:hint="eastAsia"/>
          <w:lang w:eastAsia="ko-KR"/>
        </w:rPr>
        <w:t>제공할 수</w:t>
      </w:r>
      <w:r>
        <w:rPr>
          <w:rFonts w:ascii="KB금융 본문체 Light" w:eastAsia="KB금융 본문체 Light" w:hAnsi="KB금융 본문체 Light"/>
          <w:lang w:eastAsia="ko-KR"/>
        </w:rPr>
        <w:t xml:space="preserve"> </w:t>
      </w:r>
      <w:r>
        <w:rPr>
          <w:rFonts w:ascii="KB금융 본문체 Light" w:eastAsia="KB금융 본문체 Light" w:hAnsi="KB금융 본문체 Light" w:hint="eastAsia"/>
          <w:lang w:eastAsia="ko-KR"/>
        </w:rPr>
        <w:t xml:space="preserve">있음. </w:t>
      </w:r>
    </w:p>
    <w:p w14:paraId="762E03B1" w14:textId="77777777" w:rsidR="00BD7F6B" w:rsidRPr="00691814" w:rsidRDefault="00BD7F6B" w:rsidP="00BD7F6B">
      <w:pPr>
        <w:pStyle w:val="31"/>
        <w:rPr>
          <w:b w:val="0"/>
        </w:rPr>
      </w:pPr>
      <w:bookmarkStart w:id="49" w:name="_Toc221277755"/>
      <w:r w:rsidRPr="00691814">
        <w:lastRenderedPageBreak/>
        <w:t xml:space="preserve">3.1.2 </w:t>
      </w:r>
      <w:r w:rsidRPr="00691814">
        <w:rPr>
          <w:rFonts w:hint="eastAsia"/>
        </w:rPr>
        <w:t>H/W 목록</w:t>
      </w:r>
      <w:bookmarkEnd w:id="49"/>
    </w:p>
    <w:p w14:paraId="3CE2CA89" w14:textId="77777777" w:rsidR="00530DAC" w:rsidRPr="00530DAC" w:rsidRDefault="00530DAC" w:rsidP="00530DAC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530DAC">
        <w:rPr>
          <w:rFonts w:ascii="KB금융 본문체 Light" w:eastAsia="KB금융 본문체 Light" w:hAnsi="KB금융 본문체 Light" w:hint="eastAsia"/>
          <w:lang w:eastAsia="ko-KR"/>
        </w:rPr>
        <w:t xml:space="preserve">- </w:t>
      </w:r>
      <w:r w:rsidRPr="00530DAC">
        <w:rPr>
          <w:rFonts w:ascii="KB금융 본문체 Light" w:eastAsia="KB금융 본문체 Light" w:hAnsi="KB금융 본문체 Light"/>
          <w:lang w:eastAsia="ko-KR"/>
        </w:rPr>
        <w:t>2</w:t>
      </w:r>
      <w:r w:rsidRPr="00530DAC">
        <w:rPr>
          <w:rFonts w:ascii="KB금융 본문체 Light" w:eastAsia="KB금융 본문체 Light" w:hAnsi="KB금융 본문체 Light" w:hint="eastAsia"/>
          <w:lang w:eastAsia="ko-KR"/>
        </w:rPr>
        <w:t xml:space="preserve">그룹 증설을 위한 </w:t>
      </w:r>
      <w:r w:rsidRPr="00530DAC">
        <w:rPr>
          <w:rFonts w:ascii="KB금융 본문체 Light" w:eastAsia="KB금융 본문체 Light" w:hAnsi="KB금융 본문체 Light"/>
          <w:lang w:eastAsia="ko-KR"/>
        </w:rPr>
        <w:t xml:space="preserve">HW </w:t>
      </w:r>
      <w:r w:rsidRPr="00530DAC">
        <w:rPr>
          <w:rFonts w:ascii="KB금융 본문체 Light" w:eastAsia="KB금융 본문체 Light" w:hAnsi="KB금융 본문체 Light" w:hint="eastAsia"/>
          <w:lang w:eastAsia="ko-KR"/>
        </w:rPr>
        <w:t>추가 자원</w:t>
      </w:r>
    </w:p>
    <w:tbl>
      <w:tblPr>
        <w:tblW w:w="9923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1"/>
        <w:gridCol w:w="1559"/>
        <w:gridCol w:w="1134"/>
        <w:gridCol w:w="992"/>
        <w:gridCol w:w="709"/>
        <w:gridCol w:w="709"/>
        <w:gridCol w:w="850"/>
        <w:gridCol w:w="1276"/>
        <w:gridCol w:w="1843"/>
      </w:tblGrid>
      <w:tr w:rsidR="00530DAC" w:rsidRPr="00691814" w14:paraId="5DA9C929" w14:textId="77777777" w:rsidTr="002D03F3">
        <w:trPr>
          <w:trHeight w:val="330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80AD81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용도</w:t>
            </w: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8D0F7E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환경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98489C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2681D5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수량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4F9747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vCPU</w:t>
            </w:r>
          </w:p>
          <w:p w14:paraId="2D6B62E6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7A7E7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8"/>
                <w:lang w:eastAsia="ko-KR"/>
              </w:rPr>
              <w:t>(core)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BDDECF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메모리</w:t>
            </w:r>
          </w:p>
          <w:p w14:paraId="0E196918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7A7E7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8"/>
                <w:lang w:eastAsia="ko-KR"/>
              </w:rPr>
              <w:t>(GB)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E1728A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 xml:space="preserve">총 스토리지 </w:t>
            </w:r>
            <w:r w:rsidRPr="007A7E7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8"/>
                <w:lang w:eastAsia="ko-KR"/>
              </w:rPr>
              <w:t>(GB)</w:t>
            </w:r>
            <w:r w:rsidRPr="007A7E7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8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2"/>
                <w:lang w:eastAsia="ko-KR"/>
              </w:rPr>
              <w:t>*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2"/>
                <w:lang w:eastAsia="ko-KR"/>
              </w:rPr>
              <w:t>수량곱한값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</w:tcBorders>
            <w:shd w:val="clear" w:color="auto" w:fill="D9D9D9" w:themeFill="background1" w:themeFillShade="D9"/>
            <w:vAlign w:val="center"/>
          </w:tcPr>
          <w:p w14:paraId="06F41A83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비고</w:t>
            </w:r>
          </w:p>
        </w:tc>
      </w:tr>
      <w:tr w:rsidR="00530DAC" w:rsidRPr="00691814" w14:paraId="5E67B0B1" w14:textId="77777777" w:rsidTr="002D03F3">
        <w:trPr>
          <w:trHeight w:val="302"/>
          <w:jc w:val="center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597253A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VM</w:t>
            </w:r>
          </w:p>
          <w:p w14:paraId="227BFB2A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(PaaS)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F2C9D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Bastion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F38E9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70D1F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F4D3B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2AAA5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97075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BFD4A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1,3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F0CFFC" w14:textId="77777777" w:rsidR="00530DAC" w:rsidRPr="00691814" w:rsidRDefault="00530DAC" w:rsidP="002D03F3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530DAC" w:rsidRPr="00691814" w14:paraId="59F5AAD8" w14:textId="77777777" w:rsidTr="002D03F3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F24E57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449DA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BootStrap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21FC4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6771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2073C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C5095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C180E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3A635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DBFFEA" w14:textId="77777777" w:rsidR="00530DAC" w:rsidRPr="00691814" w:rsidRDefault="00530DAC" w:rsidP="002D03F3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530DAC" w:rsidRPr="00691814" w14:paraId="40C73A93" w14:textId="77777777" w:rsidTr="002D03F3">
        <w:trPr>
          <w:trHeight w:val="204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0A7FD9B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8F4AF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Master Node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F9B17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DA010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2766D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63407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6B0E9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D8F3F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600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DD2AFE" w14:textId="77777777" w:rsidR="00530DAC" w:rsidRPr="00691814" w:rsidRDefault="00530DAC" w:rsidP="002D03F3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530DAC" w:rsidRPr="00691814" w14:paraId="7DC5BB27" w14:textId="77777777" w:rsidTr="002D03F3">
        <w:trPr>
          <w:trHeight w:val="382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61EED3F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06D8A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Worker Node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7374C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15B96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388CD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3C4F7" w14:textId="77777777" w:rsidR="00530DAC" w:rsidRPr="00234E65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234E65">
              <w:rPr>
                <w:rFonts w:ascii="KB금융 본문체 Light" w:eastAsia="KB금융 본문체 Light" w:hAnsi="KB금융 본문체 Light" w:cs="굴림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7FCD0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AA388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1,50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908EDF" w14:textId="77777777" w:rsidR="00530DAC" w:rsidRPr="00691814" w:rsidRDefault="00530DAC" w:rsidP="002D03F3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530DAC" w:rsidRPr="00691814" w14:paraId="4E180BFA" w14:textId="77777777" w:rsidTr="002D03F3">
        <w:trPr>
          <w:trHeight w:val="486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5A9C593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D5C5C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Infra</w:t>
            </w:r>
          </w:p>
          <w:p w14:paraId="049D2BF6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lang w:eastAsia="ko-KR"/>
              </w:rPr>
              <w:t>(monitoring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lang w:eastAsia="ko-KR"/>
              </w:rPr>
              <w:t>servicemesh)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C3DA2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52B59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CB15A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C9020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211F0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6F6C2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1,500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A550C2" w14:textId="77777777" w:rsidR="00530DAC" w:rsidRPr="00691814" w:rsidRDefault="00530DAC" w:rsidP="002D03F3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3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node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구성</w:t>
            </w:r>
          </w:p>
        </w:tc>
      </w:tr>
      <w:tr w:rsidR="00530DAC" w:rsidRPr="00691814" w14:paraId="255E901B" w14:textId="77777777" w:rsidTr="002D03F3">
        <w:trPr>
          <w:trHeight w:val="386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B904612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CE89F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Infra</w:t>
            </w:r>
          </w:p>
          <w:p w14:paraId="0DD4EB90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(logging)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DB7F3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6A770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25C6F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10C22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B26DB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E635E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1,500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96F5BF" w14:textId="77777777" w:rsidR="00530DAC" w:rsidRPr="00691814" w:rsidRDefault="00530DAC" w:rsidP="002D03F3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3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node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구성</w:t>
            </w:r>
          </w:p>
        </w:tc>
      </w:tr>
      <w:tr w:rsidR="00530DAC" w:rsidRPr="00691814" w14:paraId="06A4AC1F" w14:textId="77777777" w:rsidTr="002D03F3">
        <w:trPr>
          <w:trHeight w:val="297"/>
          <w:jc w:val="center"/>
        </w:trPr>
        <w:tc>
          <w:tcPr>
            <w:tcW w:w="851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B2EFB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61E7D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Infra </w:t>
            </w:r>
          </w:p>
          <w:p w14:paraId="195C69F2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(route)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915CD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60562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94503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957B6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AFDD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5ADD1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6A0092" w14:textId="77777777" w:rsidR="00530DAC" w:rsidRPr="00691814" w:rsidRDefault="00530DAC" w:rsidP="002D03F3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2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node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구성</w:t>
            </w:r>
          </w:p>
        </w:tc>
      </w:tr>
    </w:tbl>
    <w:p w14:paraId="4881F6B8" w14:textId="4419CA44" w:rsidR="00530DAC" w:rsidRDefault="00530DAC" w:rsidP="00BD7F6B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</w:p>
    <w:p w14:paraId="50161D27" w14:textId="77777777" w:rsidR="00BD7F6B" w:rsidRPr="00691814" w:rsidRDefault="00BD7F6B" w:rsidP="00BD7F6B">
      <w:pPr>
        <w:pStyle w:val="31"/>
        <w:rPr>
          <w:b w:val="0"/>
        </w:rPr>
      </w:pPr>
      <w:bookmarkStart w:id="50" w:name="_Toc221277756"/>
      <w:r w:rsidRPr="00691814">
        <w:t xml:space="preserve">3.1.3 </w:t>
      </w:r>
      <w:r w:rsidRPr="00691814">
        <w:rPr>
          <w:rFonts w:hint="eastAsia"/>
        </w:rPr>
        <w:t>S/W 목록</w:t>
      </w:r>
      <w:bookmarkEnd w:id="50"/>
    </w:p>
    <w:p w14:paraId="634CD63F" w14:textId="7AB4A497" w:rsidR="00530DAC" w:rsidRPr="00940C96" w:rsidRDefault="00530DAC" w:rsidP="00530DAC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294186">
        <w:rPr>
          <w:rFonts w:ascii="KB금융 본문체 Light" w:eastAsia="KB금융 본문체 Light" w:hAnsi="KB금융 본문체 Light" w:hint="eastAsia"/>
          <w:lang w:eastAsia="ko-KR"/>
        </w:rPr>
        <w:t xml:space="preserve">- </w:t>
      </w:r>
      <w:r w:rsidR="00600067">
        <w:rPr>
          <w:rFonts w:ascii="KB금융 본문체 Light" w:eastAsia="KB금융 본문체 Light" w:hAnsi="KB금융 본문체 Light" w:hint="eastAsia"/>
          <w:lang w:eastAsia="ko-KR"/>
        </w:rPr>
        <w:t xml:space="preserve">운영 </w:t>
      </w:r>
      <w:r w:rsidRPr="00294186">
        <w:rPr>
          <w:rFonts w:ascii="KB금융 본문체 Light" w:eastAsia="KB금융 본문체 Light" w:hAnsi="KB금융 본문체 Light"/>
          <w:lang w:eastAsia="ko-KR"/>
        </w:rPr>
        <w:t>2</w:t>
      </w:r>
      <w:r w:rsidRPr="00294186">
        <w:rPr>
          <w:rFonts w:ascii="KB금융 본문체 Light" w:eastAsia="KB금융 본문체 Light" w:hAnsi="KB금융 본문체 Light" w:hint="eastAsia"/>
          <w:lang w:eastAsia="ko-KR"/>
        </w:rPr>
        <w:t>그룹 증설을 위한 S</w:t>
      </w:r>
      <w:r w:rsidRPr="00294186">
        <w:rPr>
          <w:rFonts w:ascii="KB금융 본문체 Light" w:eastAsia="KB금융 본문체 Light" w:hAnsi="KB금융 본문체 Light"/>
          <w:lang w:eastAsia="ko-KR"/>
        </w:rPr>
        <w:t xml:space="preserve">W </w:t>
      </w:r>
      <w:r w:rsidRPr="00294186">
        <w:rPr>
          <w:rFonts w:ascii="KB금융 본문체 Light" w:eastAsia="KB금융 본문체 Light" w:hAnsi="KB금융 본문체 Light" w:hint="eastAsia"/>
          <w:lang w:eastAsia="ko-KR"/>
        </w:rPr>
        <w:t>추가 자원</w:t>
      </w:r>
    </w:p>
    <w:tbl>
      <w:tblPr>
        <w:tblW w:w="5000" w:type="pct"/>
        <w:jc w:val="righ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59"/>
        <w:gridCol w:w="1654"/>
        <w:gridCol w:w="1983"/>
        <w:gridCol w:w="567"/>
        <w:gridCol w:w="3404"/>
        <w:gridCol w:w="1410"/>
      </w:tblGrid>
      <w:tr w:rsidR="00530DAC" w:rsidRPr="00691814" w14:paraId="6637655A" w14:textId="77777777" w:rsidTr="002D03F3">
        <w:trPr>
          <w:cantSplit/>
          <w:trHeight w:val="420"/>
          <w:jc w:val="right"/>
        </w:trPr>
        <w:tc>
          <w:tcPr>
            <w:tcW w:w="388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C425BA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구분</w:t>
            </w:r>
          </w:p>
        </w:tc>
        <w:tc>
          <w:tcPr>
            <w:tcW w:w="84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E80732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자원</w:t>
            </w:r>
          </w:p>
        </w:tc>
        <w:tc>
          <w:tcPr>
            <w:tcW w:w="1014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68CC9B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대상서버</w:t>
            </w:r>
          </w:p>
        </w:tc>
        <w:tc>
          <w:tcPr>
            <w:tcW w:w="29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7DF5B4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수량</w:t>
            </w:r>
          </w:p>
        </w:tc>
        <w:tc>
          <w:tcPr>
            <w:tcW w:w="174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47D85B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상세내역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543D462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구</w:t>
            </w:r>
            <w:r w:rsidRPr="00691814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  <w:t>매필요</w:t>
            </w: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 xml:space="preserve"> 여부</w:t>
            </w:r>
          </w:p>
        </w:tc>
      </w:tr>
      <w:tr w:rsidR="00530DAC" w:rsidRPr="00691814" w14:paraId="3E76E2B7" w14:textId="77777777" w:rsidTr="002D03F3">
        <w:trPr>
          <w:cantSplit/>
          <w:trHeight w:val="390"/>
          <w:jc w:val="right"/>
        </w:trPr>
        <w:tc>
          <w:tcPr>
            <w:tcW w:w="388" w:type="pct"/>
            <w:shd w:val="clear" w:color="auto" w:fill="auto"/>
            <w:vAlign w:val="center"/>
          </w:tcPr>
          <w:p w14:paraId="76381EE9" w14:textId="77777777" w:rsidR="00530DAC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bCs/>
                <w:sz w:val="20"/>
                <w:lang w:eastAsia="ko-KR"/>
              </w:rPr>
              <w:t>임차</w:t>
            </w:r>
          </w:p>
          <w:p w14:paraId="6206BC17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bCs/>
                <w:sz w:val="20"/>
                <w:lang w:eastAsia="ko-KR"/>
              </w:rPr>
              <w:t>S</w:t>
            </w:r>
            <w:r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  <w:t>/W</w:t>
            </w:r>
          </w:p>
        </w:tc>
        <w:tc>
          <w:tcPr>
            <w:tcW w:w="846" w:type="pct"/>
            <w:shd w:val="clear" w:color="auto" w:fill="auto"/>
            <w:vAlign w:val="center"/>
          </w:tcPr>
          <w:p w14:paraId="376AAA7A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6"/>
                <w:lang w:eastAsia="ko-KR"/>
              </w:rPr>
              <w:t>Cluster</w:t>
            </w:r>
          </w:p>
          <w:p w14:paraId="121AE849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>Orchestration tool</w:t>
            </w:r>
          </w:p>
        </w:tc>
        <w:tc>
          <w:tcPr>
            <w:tcW w:w="1014" w:type="pct"/>
            <w:vMerge w:val="restart"/>
            <w:shd w:val="clear" w:color="auto" w:fill="auto"/>
            <w:vAlign w:val="center"/>
          </w:tcPr>
          <w:p w14:paraId="2D4DE374" w14:textId="77777777" w:rsidR="00530DAC" w:rsidRPr="00691814" w:rsidRDefault="00530DAC" w:rsidP="002D03F3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 Worker 노드</w:t>
            </w:r>
          </w:p>
        </w:tc>
        <w:tc>
          <w:tcPr>
            <w:tcW w:w="290" w:type="pct"/>
            <w:vMerge w:val="restart"/>
            <w:shd w:val="clear" w:color="auto" w:fill="auto"/>
            <w:vAlign w:val="center"/>
          </w:tcPr>
          <w:p w14:paraId="201BB60E" w14:textId="77777777" w:rsidR="00530DAC" w:rsidRPr="00691814" w:rsidRDefault="00530DAC" w:rsidP="002D03F3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vMerge w:val="restart"/>
            <w:shd w:val="clear" w:color="auto" w:fill="auto"/>
            <w:vAlign w:val="center"/>
          </w:tcPr>
          <w:p w14:paraId="6223F38D" w14:textId="77777777" w:rsidR="00530DAC" w:rsidRPr="00691814" w:rsidRDefault="00530DAC" w:rsidP="002D03F3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Openshift EE </w:t>
            </w:r>
          </w:p>
          <w:p w14:paraId="18435878" w14:textId="77777777" w:rsidR="00530DAC" w:rsidRPr="00691814" w:rsidRDefault="00530DAC" w:rsidP="002D03F3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Worker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노드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vC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PU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기준 구매)</w:t>
            </w:r>
          </w:p>
          <w:p w14:paraId="6AA5AAD0" w14:textId="77777777" w:rsidR="00530DAC" w:rsidRPr="00691814" w:rsidRDefault="00530DAC" w:rsidP="002D03F3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스테이징 :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 vC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PU</w:t>
            </w:r>
          </w:p>
          <w:p w14:paraId="7096E8BE" w14:textId="77777777" w:rsidR="00530DAC" w:rsidRDefault="00530DAC" w:rsidP="002D03F3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 운영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1그룹 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추가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: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24 vC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PU</w:t>
            </w:r>
          </w:p>
          <w:p w14:paraId="686BB28A" w14:textId="77777777" w:rsidR="00530DAC" w:rsidRPr="00691814" w:rsidRDefault="00530DAC" w:rsidP="002D03F3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 운영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2그룹 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신규구축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: 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48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vC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PU</w:t>
            </w:r>
          </w:p>
        </w:tc>
        <w:tc>
          <w:tcPr>
            <w:tcW w:w="721" w:type="pct"/>
            <w:vAlign w:val="center"/>
          </w:tcPr>
          <w:p w14:paraId="06AD392B" w14:textId="77777777" w:rsidR="00530DAC" w:rsidRPr="00691814" w:rsidRDefault="00530DAC" w:rsidP="002D03F3">
            <w:pPr>
              <w:widowControl w:val="0"/>
              <w:spacing w:line="192" w:lineRule="auto"/>
              <w:ind w:left="176" w:hanging="176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530DAC" w:rsidRPr="00691814" w14:paraId="4A3B40E6" w14:textId="77777777" w:rsidTr="002D03F3">
        <w:trPr>
          <w:cantSplit/>
          <w:trHeight w:val="390"/>
          <w:jc w:val="right"/>
        </w:trPr>
        <w:tc>
          <w:tcPr>
            <w:tcW w:w="388" w:type="pct"/>
            <w:vMerge w:val="restart"/>
            <w:shd w:val="clear" w:color="auto" w:fill="auto"/>
            <w:vAlign w:val="center"/>
          </w:tcPr>
          <w:p w14:paraId="71E453E1" w14:textId="77777777" w:rsidR="00530DAC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bCs/>
                <w:sz w:val="20"/>
                <w:lang w:eastAsia="ko-KR"/>
              </w:rPr>
              <w:t>유지</w:t>
            </w:r>
          </w:p>
          <w:p w14:paraId="5F72D0ED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bCs/>
                <w:sz w:val="20"/>
                <w:lang w:eastAsia="ko-KR"/>
              </w:rPr>
              <w:t>보수</w:t>
            </w:r>
          </w:p>
        </w:tc>
        <w:tc>
          <w:tcPr>
            <w:tcW w:w="846" w:type="pct"/>
            <w:shd w:val="clear" w:color="auto" w:fill="auto"/>
            <w:vAlign w:val="center"/>
          </w:tcPr>
          <w:p w14:paraId="52C60D68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>OCP</w:t>
            </w:r>
            <w:r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6"/>
                <w:lang w:eastAsia="ko-KR"/>
              </w:rPr>
              <w:t>C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>arepack</w:t>
            </w:r>
          </w:p>
        </w:tc>
        <w:tc>
          <w:tcPr>
            <w:tcW w:w="1014" w:type="pct"/>
            <w:vMerge/>
            <w:shd w:val="clear" w:color="auto" w:fill="auto"/>
            <w:vAlign w:val="center"/>
          </w:tcPr>
          <w:p w14:paraId="12FD2B8C" w14:textId="77777777" w:rsidR="00530DAC" w:rsidRPr="00691814" w:rsidRDefault="00530DAC" w:rsidP="002D03F3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vMerge/>
            <w:shd w:val="clear" w:color="auto" w:fill="auto"/>
            <w:vAlign w:val="center"/>
          </w:tcPr>
          <w:p w14:paraId="157C4865" w14:textId="77777777" w:rsidR="00530DAC" w:rsidRPr="00691814" w:rsidRDefault="00530DAC" w:rsidP="002D03F3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741" w:type="pct"/>
            <w:vMerge/>
            <w:shd w:val="clear" w:color="auto" w:fill="auto"/>
            <w:vAlign w:val="center"/>
          </w:tcPr>
          <w:p w14:paraId="5BF1F673" w14:textId="77777777" w:rsidR="00530DAC" w:rsidRPr="00691814" w:rsidRDefault="00530DAC" w:rsidP="002D03F3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721" w:type="pct"/>
            <w:vAlign w:val="center"/>
          </w:tcPr>
          <w:p w14:paraId="6C88769C" w14:textId="77777777" w:rsidR="00530DAC" w:rsidRPr="00691814" w:rsidRDefault="00530DAC" w:rsidP="002D03F3">
            <w:pPr>
              <w:widowControl w:val="0"/>
              <w:spacing w:line="192" w:lineRule="auto"/>
              <w:ind w:left="176" w:hanging="176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530DAC" w:rsidRPr="00691814" w14:paraId="6A043303" w14:textId="77777777" w:rsidTr="002D03F3">
        <w:trPr>
          <w:cantSplit/>
          <w:trHeight w:val="390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E3585B4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4657358A" w14:textId="77777777" w:rsidR="00530DAC" w:rsidRPr="00691814" w:rsidRDefault="00530DAC" w:rsidP="002D03F3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 xml:space="preserve">Kafka </w:t>
            </w:r>
            <w:r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6"/>
                <w:lang w:eastAsia="ko-KR"/>
              </w:rPr>
              <w:t>C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>arepack</w:t>
            </w:r>
            <w:r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굴림" w:hint="eastAsia"/>
                <w:bCs/>
                <w:sz w:val="20"/>
                <w:lang w:eastAsia="ko-KR"/>
              </w:rPr>
              <w:t>로깅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1AADBF3C" w14:textId="77777777" w:rsidR="00530DAC" w:rsidRPr="00691814" w:rsidRDefault="00530DAC" w:rsidP="002D03F3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 Worker 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68E1AF2" w14:textId="77777777" w:rsidR="00530DAC" w:rsidRPr="00691814" w:rsidRDefault="00530DAC" w:rsidP="002D03F3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64AC6797" w14:textId="77777777" w:rsidR="00530DAC" w:rsidRPr="00691814" w:rsidRDefault="00530DAC" w:rsidP="002D03F3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 운영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2그룹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內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로깅수집 신규 구축</w:t>
            </w:r>
          </w:p>
        </w:tc>
        <w:tc>
          <w:tcPr>
            <w:tcW w:w="721" w:type="pct"/>
            <w:vAlign w:val="center"/>
          </w:tcPr>
          <w:p w14:paraId="450EF61B" w14:textId="77777777" w:rsidR="00530DAC" w:rsidRPr="00691814" w:rsidRDefault="00530DAC" w:rsidP="002D03F3">
            <w:pPr>
              <w:widowControl w:val="0"/>
              <w:spacing w:line="192" w:lineRule="auto"/>
              <w:ind w:left="176" w:hanging="176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</w:tbl>
    <w:p w14:paraId="50626F10" w14:textId="77777777" w:rsidR="00C34ACB" w:rsidRPr="00691814" w:rsidRDefault="00C34ACB">
      <w:pPr>
        <w:rPr>
          <w:rFonts w:ascii="KB금융 제목체 Bold" w:eastAsia="KB금융 제목체 Bold" w:hAnsi="KB금융 제목체 Bold" w:cs="맑은 고딕"/>
          <w:sz w:val="32"/>
          <w:szCs w:val="28"/>
          <w:lang w:eastAsia="ko-KR"/>
        </w:rPr>
      </w:pPr>
      <w:r w:rsidRPr="00691814">
        <w:br w:type="page"/>
      </w:r>
    </w:p>
    <w:p w14:paraId="3F2E7DEE" w14:textId="392366D4" w:rsidR="00990AD1" w:rsidRPr="00691814" w:rsidRDefault="00A96DB2" w:rsidP="00990AD1">
      <w:pPr>
        <w:pStyle w:val="1"/>
      </w:pPr>
      <w:bookmarkStart w:id="51" w:name="_Toc221277757"/>
      <w:r w:rsidRPr="00691814">
        <w:rPr>
          <w:rFonts w:hint="eastAsia"/>
        </w:rPr>
        <w:lastRenderedPageBreak/>
        <w:t>추진계획</w:t>
      </w:r>
      <w:bookmarkEnd w:id="51"/>
    </w:p>
    <w:p w14:paraId="31C30B36" w14:textId="63D26834" w:rsidR="00E5761B" w:rsidRPr="00691814" w:rsidRDefault="00A96DB2" w:rsidP="00E5761B">
      <w:pPr>
        <w:pStyle w:val="20"/>
        <w:numPr>
          <w:ilvl w:val="0"/>
          <w:numId w:val="0"/>
        </w:numPr>
        <w:ind w:left="400"/>
      </w:pPr>
      <w:bookmarkStart w:id="52" w:name="_Toc221277758"/>
      <w:r w:rsidRPr="00691814">
        <w:t>4</w:t>
      </w:r>
      <w:r w:rsidRPr="00691814">
        <w:rPr>
          <w:rFonts w:hint="eastAsia"/>
        </w:rPr>
        <w:t>.1추진 일정</w:t>
      </w:r>
      <w:bookmarkEnd w:id="52"/>
    </w:p>
    <w:tbl>
      <w:tblPr>
        <w:tblW w:w="916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6"/>
        <w:gridCol w:w="741"/>
        <w:gridCol w:w="742"/>
        <w:gridCol w:w="741"/>
        <w:gridCol w:w="372"/>
        <w:gridCol w:w="370"/>
        <w:gridCol w:w="742"/>
        <w:gridCol w:w="741"/>
        <w:gridCol w:w="744"/>
        <w:gridCol w:w="742"/>
        <w:gridCol w:w="742"/>
        <w:gridCol w:w="742"/>
      </w:tblGrid>
      <w:tr w:rsidR="002469AF" w:rsidRPr="00691814" w14:paraId="5C33E4F5" w14:textId="3934C310" w:rsidTr="002469AF">
        <w:trPr>
          <w:trHeight w:val="529"/>
        </w:trPr>
        <w:tc>
          <w:tcPr>
            <w:tcW w:w="1746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475D3723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구분</w:t>
            </w: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5E191A72" w14:textId="77777777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</w:t>
            </w:r>
          </w:p>
        </w:tc>
        <w:tc>
          <w:tcPr>
            <w:tcW w:w="742" w:type="dxa"/>
            <w:shd w:val="clear" w:color="auto" w:fill="BFBFBF" w:themeFill="background1" w:themeFillShade="BF"/>
            <w:vAlign w:val="center"/>
          </w:tcPr>
          <w:p w14:paraId="0418745D" w14:textId="54A6FFF3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M+1</w:t>
            </w: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3934CB4F" w14:textId="599AE3AD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M+2</w:t>
            </w:r>
          </w:p>
        </w:tc>
        <w:tc>
          <w:tcPr>
            <w:tcW w:w="742" w:type="dxa"/>
            <w:gridSpan w:val="2"/>
            <w:shd w:val="clear" w:color="auto" w:fill="BFBFBF" w:themeFill="background1" w:themeFillShade="BF"/>
            <w:vAlign w:val="center"/>
          </w:tcPr>
          <w:p w14:paraId="39686007" w14:textId="45A44702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M+3</w:t>
            </w:r>
          </w:p>
        </w:tc>
        <w:tc>
          <w:tcPr>
            <w:tcW w:w="742" w:type="dxa"/>
            <w:shd w:val="clear" w:color="auto" w:fill="BFBFBF" w:themeFill="background1" w:themeFillShade="BF"/>
            <w:vAlign w:val="center"/>
          </w:tcPr>
          <w:p w14:paraId="7438CD92" w14:textId="2646149B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M+4</w:t>
            </w: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423362DC" w14:textId="655C302B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M+5</w:t>
            </w:r>
          </w:p>
        </w:tc>
        <w:tc>
          <w:tcPr>
            <w:tcW w:w="744" w:type="dxa"/>
            <w:shd w:val="clear" w:color="auto" w:fill="BFBFBF" w:themeFill="background1" w:themeFillShade="BF"/>
            <w:vAlign w:val="center"/>
          </w:tcPr>
          <w:p w14:paraId="48645F79" w14:textId="21D29410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M+6</w:t>
            </w:r>
          </w:p>
        </w:tc>
        <w:tc>
          <w:tcPr>
            <w:tcW w:w="74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4DAF7EB8" w14:textId="35227295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M+7</w:t>
            </w:r>
          </w:p>
        </w:tc>
        <w:tc>
          <w:tcPr>
            <w:tcW w:w="74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1957A873" w14:textId="039ABF5D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</w:t>
            </w:r>
            <w:r>
              <w:rPr>
                <w:rFonts w:ascii="KB금융 본문체 Light" w:eastAsia="KB금융 본문체 Light" w:hAnsi="KB금융 본문체 Light"/>
                <w:bCs/>
                <w:szCs w:val="22"/>
              </w:rPr>
              <w:t>8</w:t>
            </w:r>
          </w:p>
        </w:tc>
        <w:tc>
          <w:tcPr>
            <w:tcW w:w="74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382BFDDA" w14:textId="71CE7CB2" w:rsidR="002469AF" w:rsidRPr="00601233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</w:t>
            </w:r>
            <w:r>
              <w:rPr>
                <w:rFonts w:ascii="KB금융 본문체 Light" w:eastAsia="KB금융 본문체 Light" w:hAnsi="KB금융 본문체 Light"/>
                <w:bCs/>
                <w:szCs w:val="22"/>
              </w:rPr>
              <w:t>9</w:t>
            </w:r>
          </w:p>
        </w:tc>
      </w:tr>
      <w:tr w:rsidR="002469AF" w:rsidRPr="00691814" w14:paraId="30531F8D" w14:textId="0AB66126" w:rsidTr="002469AF">
        <w:trPr>
          <w:trHeight w:val="529"/>
        </w:trPr>
        <w:tc>
          <w:tcPr>
            <w:tcW w:w="1746" w:type="dxa"/>
            <w:tcBorders>
              <w:left w:val="nil"/>
            </w:tcBorders>
            <w:shd w:val="clear" w:color="auto" w:fill="auto"/>
            <w:vAlign w:val="center"/>
          </w:tcPr>
          <w:p w14:paraId="5B303B4B" w14:textId="1CC66C5A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color w:val="FF0000"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분석/설계</w:t>
            </w: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645F82A3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BFBFBF" w:themeFill="background1" w:themeFillShade="BF"/>
            <w:vAlign w:val="center"/>
          </w:tcPr>
          <w:p w14:paraId="3F23919D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52960B2D" w14:textId="49744891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</w:pP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14:paraId="6137A0B3" w14:textId="596DC6DE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</w:pPr>
          </w:p>
        </w:tc>
        <w:tc>
          <w:tcPr>
            <w:tcW w:w="742" w:type="dxa"/>
            <w:shd w:val="clear" w:color="auto" w:fill="auto"/>
            <w:vAlign w:val="center"/>
          </w:tcPr>
          <w:p w14:paraId="2E1CEDB0" w14:textId="65638B31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auto"/>
            <w:vAlign w:val="center"/>
          </w:tcPr>
          <w:p w14:paraId="26D739AD" w14:textId="0B619ADE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29CC794A" w14:textId="7B8159D3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</w:pPr>
          </w:p>
        </w:tc>
        <w:tc>
          <w:tcPr>
            <w:tcW w:w="742" w:type="dxa"/>
            <w:tcBorders>
              <w:right w:val="nil"/>
            </w:tcBorders>
            <w:shd w:val="clear" w:color="auto" w:fill="auto"/>
            <w:vAlign w:val="center"/>
          </w:tcPr>
          <w:p w14:paraId="2455E4C0" w14:textId="3CB61FA6" w:rsidR="002469AF" w:rsidRPr="00691814" w:rsidRDefault="00234E65" w:rsidP="002469AF">
            <w:pPr>
              <w:jc w:val="center"/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</w:pPr>
            <w:r w:rsidRPr="000E7003">
              <w:rPr>
                <w:rFonts w:ascii="KB금융 본문체 Light" w:eastAsia="KB금융 본문체 Light" w:cs="KB금융 본문체 Light"/>
                <w:color w:val="000000"/>
                <w:sz w:val="24"/>
                <w:szCs w:val="24"/>
                <w:lang w:eastAsia="ko-KR"/>
              </w:rPr>
              <mc:AlternateContent>
                <mc:Choice Requires="wps">
                  <w:drawing>
                    <wp:anchor distT="45720" distB="45720" distL="114300" distR="114300" simplePos="0" relativeHeight="251729920" behindDoc="0" locked="0" layoutInCell="1" allowOverlap="1" wp14:anchorId="30470AD5" wp14:editId="1D2ECDAE">
                      <wp:simplePos x="0" y="0"/>
                      <wp:positionH relativeFrom="column">
                        <wp:posOffset>-521335</wp:posOffset>
                      </wp:positionH>
                      <wp:positionV relativeFrom="paragraph">
                        <wp:posOffset>16510</wp:posOffset>
                      </wp:positionV>
                      <wp:extent cx="771525" cy="276225"/>
                      <wp:effectExtent l="0" t="0" r="9525" b="9525"/>
                      <wp:wrapNone/>
                      <wp:docPr id="217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1525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2567BD" w14:textId="1A0BBCAB" w:rsidR="002469AF" w:rsidRPr="002469AF" w:rsidRDefault="002469AF">
                                  <w:pPr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spacing w:val="-20"/>
                                      <w:sz w:val="18"/>
                                      <w:szCs w:val="16"/>
                                    </w:rPr>
                                  </w:pPr>
                                  <w:r w:rsidRPr="002469AF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>운</w:t>
                                  </w:r>
                                  <w:r w:rsidRPr="002469AF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>영</w:t>
                                  </w:r>
                                  <w:r w:rsidRPr="002469AF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 xml:space="preserve"> 오</w:t>
                                  </w:r>
                                  <w:r w:rsidRPr="002469AF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>픈</w:t>
                                  </w:r>
                                  <w:r w:rsidRPr="002469AF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2469AF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>2</w:t>
                                  </w:r>
                                  <w:r w:rsidR="00451004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>/</w:t>
                                  </w:r>
                                  <w:r w:rsidRPr="002469AF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470AD5" id="_x0000_s1031" type="#_x0000_t202" style="position:absolute;left:0;text-align:left;margin-left:-41.05pt;margin-top:1.3pt;width:60.75pt;height:21.7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" fillcolor="#ffc000" stroked="f">
                      <v:textbox>
                        <w:txbxContent>
                          <w:p w14:paraId="3A2567BD" w14:textId="1A0BBCAB" w:rsidR="002469AF" w:rsidRPr="002469AF" w:rsidRDefault="002469AF">
                            <w:pPr>
                              <w:rPr>
                                <w:rFonts w:ascii="KB금융 본문체 Light" w:eastAsia="KB금융 본문체 Light" w:hAnsi="KB금융 본문체 Light"/>
                                <w:b/>
                                <w:spacing w:val="-20"/>
                                <w:sz w:val="18"/>
                                <w:szCs w:val="16"/>
                              </w:rPr>
                            </w:pPr>
                            <w:r w:rsidRPr="002469AF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>운</w:t>
                            </w:r>
                            <w:r w:rsidRPr="002469AF">
                              <w:rPr>
                                <w:rFonts w:ascii="KB금융 본문체 Light" w:eastAsia="KB금융 본문체 Light" w:hAnsi="KB금융 본문체 Light"/>
                                <w:b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>영</w:t>
                            </w:r>
                            <w:r w:rsidRPr="002469AF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 xml:space="preserve"> 오</w:t>
                            </w:r>
                            <w:r w:rsidRPr="002469AF">
                              <w:rPr>
                                <w:rFonts w:ascii="KB금융 본문체 Light" w:eastAsia="KB금융 본문체 Light" w:hAnsi="KB금융 본문체 Light"/>
                                <w:b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>픈</w:t>
                            </w:r>
                            <w:r w:rsidRPr="002469AF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2469AF">
                              <w:rPr>
                                <w:rFonts w:ascii="KB금융 본문체 Light" w:eastAsia="KB금융 본문체 Light" w:hAnsi="KB금융 본문체 Light"/>
                                <w:b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>2</w:t>
                            </w:r>
                            <w:r w:rsidR="00451004">
                              <w:rPr>
                                <w:rFonts w:ascii="KB금융 본문체 Light" w:eastAsia="KB금융 본문체 Light" w:hAnsi="KB금융 본문체 Light"/>
                                <w:b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>/</w:t>
                            </w:r>
                            <w:r w:rsidRPr="002469AF">
                              <w:rPr>
                                <w:rFonts w:ascii="KB금융 본문체 Light" w:eastAsia="KB금융 본문체 Light" w:hAnsi="KB금융 본문체 Light"/>
                                <w:b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42" w:type="dxa"/>
            <w:tcBorders>
              <w:right w:val="nil"/>
            </w:tcBorders>
          </w:tcPr>
          <w:p w14:paraId="5DE62C48" w14:textId="56DC2649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</w:pPr>
          </w:p>
        </w:tc>
        <w:tc>
          <w:tcPr>
            <w:tcW w:w="742" w:type="dxa"/>
            <w:tcBorders>
              <w:right w:val="nil"/>
            </w:tcBorders>
          </w:tcPr>
          <w:p w14:paraId="11B9B730" w14:textId="56B59A28" w:rsidR="002469AF" w:rsidRPr="00691814" w:rsidRDefault="008502D9" w:rsidP="002469AF">
            <w:pPr>
              <w:jc w:val="center"/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</w:pPr>
            <w:r w:rsidRPr="00451004"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  <mc:AlternateContent>
                <mc:Choice Requires="wps">
                  <w:drawing>
                    <wp:anchor distT="45720" distB="45720" distL="114300" distR="114300" simplePos="0" relativeHeight="251737088" behindDoc="0" locked="0" layoutInCell="1" allowOverlap="1" wp14:anchorId="66797AD9" wp14:editId="6FFFA719">
                      <wp:simplePos x="0" y="0"/>
                      <wp:positionH relativeFrom="column">
                        <wp:posOffset>-419293</wp:posOffset>
                      </wp:positionH>
                      <wp:positionV relativeFrom="paragraph">
                        <wp:posOffset>26090</wp:posOffset>
                      </wp:positionV>
                      <wp:extent cx="658687" cy="1404620"/>
                      <wp:effectExtent l="0" t="0" r="8255" b="0"/>
                      <wp:wrapNone/>
                      <wp:docPr id="7424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8687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2D387F" w14:textId="2D2539E0" w:rsidR="00451004" w:rsidRPr="00451004" w:rsidRDefault="00451004">
                                  <w:pPr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bCs/>
                                      <w:color w:val="FFFFFF" w:themeColor="background1"/>
                                      <w:spacing w:val="-20"/>
                                      <w:sz w:val="18"/>
                                      <w:szCs w:val="16"/>
                                    </w:rPr>
                                  </w:pPr>
                                  <w:r w:rsidRPr="00451004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bCs/>
                                      <w:color w:val="FFFFFF" w:themeColor="background1"/>
                                      <w:spacing w:val="-20"/>
                                      <w:sz w:val="18"/>
                                      <w:szCs w:val="16"/>
                                      <w:lang w:eastAsia="ko-KR"/>
                                    </w:rPr>
                                    <w:t>2그룹 오픈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797AD9" id="_x0000_s1032" type="#_x0000_t202" style="position:absolute;left:0;text-align:left;margin-left:-33pt;margin-top:2.05pt;width:51.85pt;height:110.6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" fillcolor="red" stroked="f">
                      <v:textbox style="mso-fit-shape-to-text:t">
                        <w:txbxContent>
                          <w:p w14:paraId="1A2D387F" w14:textId="2D2539E0" w:rsidR="00451004" w:rsidRPr="00451004" w:rsidRDefault="00451004">
                            <w:pPr>
                              <w:rPr>
                                <w:rFonts w:ascii="KB금융 본문체 Light" w:eastAsia="KB금융 본문체 Light" w:hAnsi="KB금융 본문체 Light"/>
                                <w:b/>
                                <w:bCs/>
                                <w:color w:val="FFFFFF" w:themeColor="background1"/>
                                <w:spacing w:val="-20"/>
                                <w:sz w:val="18"/>
                                <w:szCs w:val="16"/>
                              </w:rPr>
                            </w:pPr>
                            <w:r w:rsidRPr="00451004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bCs/>
                                <w:color w:val="FFFFFF" w:themeColor="background1"/>
                                <w:spacing w:val="-20"/>
                                <w:sz w:val="18"/>
                                <w:szCs w:val="16"/>
                                <w:lang w:eastAsia="ko-KR"/>
                              </w:rPr>
                              <w:t>2그룹 오픈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469AF" w:rsidRPr="00691814" w14:paraId="2E721965" w14:textId="1CB571C0" w:rsidTr="002469AF">
        <w:trPr>
          <w:trHeight w:val="529"/>
        </w:trPr>
        <w:tc>
          <w:tcPr>
            <w:tcW w:w="1746" w:type="dxa"/>
            <w:tcBorders>
              <w:left w:val="nil"/>
            </w:tcBorders>
            <w:shd w:val="clear" w:color="auto" w:fill="auto"/>
            <w:vAlign w:val="center"/>
          </w:tcPr>
          <w:p w14:paraId="4DE36A03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시스템 구축</w:t>
            </w:r>
          </w:p>
        </w:tc>
        <w:tc>
          <w:tcPr>
            <w:tcW w:w="2596" w:type="dxa"/>
            <w:gridSpan w:val="4"/>
            <w:shd w:val="clear" w:color="auto" w:fill="DDD9C3" w:themeFill="background2" w:themeFillShade="E6"/>
            <w:vAlign w:val="center"/>
          </w:tcPr>
          <w:p w14:paraId="4DB7BC3A" w14:textId="0986E2B1" w:rsidR="002469AF" w:rsidRPr="009103A4" w:rsidRDefault="002469AF" w:rsidP="002469AF">
            <w:pPr>
              <w:jc w:val="center"/>
              <w:rPr>
                <w:rFonts w:ascii="KB금융 본문체 Medium" w:eastAsia="KB금융 본문체 Medium" w:hAnsi="KB금융 본문체 Medium"/>
                <w:b/>
                <w:bCs/>
                <w:color w:val="000000" w:themeColor="text1"/>
                <w:sz w:val="18"/>
                <w:lang w:eastAsia="ko-KR"/>
              </w:rPr>
            </w:pPr>
            <w:r w:rsidRPr="009103A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개발/스</w:t>
            </w:r>
            <w:r w:rsidRPr="009103A4"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  <w:t>테이징</w:t>
            </w:r>
            <w:r w:rsidRPr="009103A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 xml:space="preserve"> 환</w:t>
            </w:r>
            <w:r w:rsidRPr="009103A4"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  <w:t>경</w:t>
            </w:r>
            <w:r w:rsidRPr="009103A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 xml:space="preserve"> 구</w:t>
            </w:r>
            <w:r w:rsidRPr="009103A4"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  <w:t>축</w:t>
            </w:r>
          </w:p>
        </w:tc>
        <w:tc>
          <w:tcPr>
            <w:tcW w:w="2597" w:type="dxa"/>
            <w:gridSpan w:val="4"/>
            <w:shd w:val="clear" w:color="auto" w:fill="C4BC96" w:themeFill="background2" w:themeFillShade="BF"/>
            <w:vAlign w:val="center"/>
          </w:tcPr>
          <w:p w14:paraId="38568E74" w14:textId="6B70DE61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lang w:eastAsia="ko-KR"/>
              </w:rPr>
              <w:t>운영/DR환경 구축</w:t>
            </w:r>
          </w:p>
        </w:tc>
        <w:tc>
          <w:tcPr>
            <w:tcW w:w="742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6BA3B9B3" w14:textId="09AFEA24" w:rsidR="002469AF" w:rsidRPr="002469AF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pacing w:val="-20"/>
              </w:rPr>
            </w:pPr>
            <w:r w:rsidRPr="002469AF">
              <w:rPr>
                <w:rFonts w:ascii="KB금융 본문체 Light" w:eastAsia="KB금융 본문체 Light" w:hAnsi="KB금융 본문체 Light" w:hint="eastAsia"/>
                <w:bCs/>
                <w:color w:val="FFFFFF" w:themeColor="background1"/>
                <w:spacing w:val="-20"/>
                <w:lang w:eastAsia="ko-KR"/>
              </w:rPr>
              <w:t>안정화</w:t>
            </w:r>
          </w:p>
        </w:tc>
        <w:tc>
          <w:tcPr>
            <w:tcW w:w="742" w:type="dxa"/>
            <w:tcBorders>
              <w:right w:val="nil"/>
            </w:tcBorders>
            <w:shd w:val="clear" w:color="auto" w:fill="4A442A" w:themeFill="background2" w:themeFillShade="40"/>
          </w:tcPr>
          <w:p w14:paraId="719186E9" w14:textId="123F5AA9" w:rsidR="002469AF" w:rsidRPr="009103A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color w:val="FFFFFF" w:themeColor="background1"/>
                <w:lang w:eastAsia="ko-KR"/>
              </w:rPr>
            </w:pPr>
          </w:p>
        </w:tc>
        <w:tc>
          <w:tcPr>
            <w:tcW w:w="742" w:type="dxa"/>
            <w:tcBorders>
              <w:right w:val="nil"/>
            </w:tcBorders>
            <w:shd w:val="clear" w:color="auto" w:fill="4A442A" w:themeFill="background2" w:themeFillShade="40"/>
          </w:tcPr>
          <w:p w14:paraId="77D986E6" w14:textId="77777777" w:rsidR="002469AF" w:rsidRPr="009103A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color w:val="FFFFFF" w:themeColor="background1"/>
                <w:lang w:eastAsia="ko-KR"/>
              </w:rPr>
            </w:pPr>
          </w:p>
        </w:tc>
      </w:tr>
      <w:tr w:rsidR="002469AF" w:rsidRPr="00691814" w14:paraId="7CA05260" w14:textId="6F190F93" w:rsidTr="002469AF">
        <w:trPr>
          <w:trHeight w:val="529"/>
        </w:trPr>
        <w:tc>
          <w:tcPr>
            <w:tcW w:w="1746" w:type="dxa"/>
            <w:tcBorders>
              <w:left w:val="nil"/>
            </w:tcBorders>
            <w:shd w:val="clear" w:color="auto" w:fill="auto"/>
            <w:vAlign w:val="center"/>
          </w:tcPr>
          <w:p w14:paraId="048B2E61" w14:textId="753841F9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구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  <w:lang w:eastAsia="ko-KR"/>
              </w:rPr>
              <w:t>현</w:t>
            </w: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6A7EF1E3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BFBFBF" w:themeFill="background1" w:themeFillShade="BF"/>
            <w:vAlign w:val="center"/>
          </w:tcPr>
          <w:p w14:paraId="23128994" w14:textId="46195D4F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1934ACC3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gridSpan w:val="2"/>
            <w:shd w:val="clear" w:color="auto" w:fill="BFBFBF" w:themeFill="background1" w:themeFillShade="BF"/>
            <w:vAlign w:val="center"/>
          </w:tcPr>
          <w:p w14:paraId="14D47EF2" w14:textId="58112A22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auto"/>
            <w:vAlign w:val="center"/>
          </w:tcPr>
          <w:p w14:paraId="3716D60B" w14:textId="6CBB7C6A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auto"/>
            <w:vAlign w:val="center"/>
          </w:tcPr>
          <w:p w14:paraId="021E2C75" w14:textId="70654204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5A9C2A6B" w14:textId="73122541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  <w:shd w:val="clear" w:color="auto" w:fill="auto"/>
            <w:vAlign w:val="center"/>
          </w:tcPr>
          <w:p w14:paraId="34142144" w14:textId="483AF6A7" w:rsidR="002469AF" w:rsidRPr="00691814" w:rsidRDefault="008502D9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  <w:r w:rsidRPr="00691814">
              <w:rPr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0A160112" wp14:editId="63BAFC10">
                      <wp:simplePos x="0" y="0"/>
                      <wp:positionH relativeFrom="column">
                        <wp:posOffset>403860</wp:posOffset>
                      </wp:positionH>
                      <wp:positionV relativeFrom="paragraph">
                        <wp:posOffset>-772795</wp:posOffset>
                      </wp:positionV>
                      <wp:extent cx="0" cy="2319655"/>
                      <wp:effectExtent l="19050" t="0" r="19050" b="23495"/>
                      <wp:wrapNone/>
                      <wp:docPr id="4" name="직선 연결선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1965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C000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FBCB99" id="직선 연결선 4" o:spid="_x0000_s1026" style="position:absolute;left:0;text-align:lef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8pt,-60.85pt" to="31.8pt,1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" strokecolor="#ffc000" strokeweight="3pt">
                      <v:stroke dashstyle="3 1"/>
                    </v:line>
                  </w:pict>
                </mc:Fallback>
              </mc:AlternateContent>
            </w:r>
          </w:p>
        </w:tc>
        <w:tc>
          <w:tcPr>
            <w:tcW w:w="742" w:type="dxa"/>
            <w:tcBorders>
              <w:right w:val="nil"/>
            </w:tcBorders>
          </w:tcPr>
          <w:p w14:paraId="29B03A8D" w14:textId="3878A10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</w:tcPr>
          <w:p w14:paraId="2F777B81" w14:textId="436A7DD0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</w:tr>
      <w:tr w:rsidR="002469AF" w:rsidRPr="00691814" w14:paraId="6F9826E3" w14:textId="15C9DC82" w:rsidTr="002469AF">
        <w:trPr>
          <w:trHeight w:val="529"/>
        </w:trPr>
        <w:tc>
          <w:tcPr>
            <w:tcW w:w="1746" w:type="dxa"/>
            <w:tcBorders>
              <w:left w:val="nil"/>
            </w:tcBorders>
            <w:shd w:val="clear" w:color="auto" w:fill="auto"/>
            <w:vAlign w:val="center"/>
          </w:tcPr>
          <w:p w14:paraId="08B692BD" w14:textId="4627BADD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단위테스트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5F2822F1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auto"/>
            <w:vAlign w:val="center"/>
          </w:tcPr>
          <w:p w14:paraId="21D15FEE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auto"/>
            <w:vAlign w:val="center"/>
          </w:tcPr>
          <w:p w14:paraId="7859E1E8" w14:textId="766B7EE1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gridSpan w:val="2"/>
            <w:shd w:val="clear" w:color="auto" w:fill="BFBFBF" w:themeFill="background1" w:themeFillShade="BF"/>
            <w:vAlign w:val="center"/>
          </w:tcPr>
          <w:p w14:paraId="4C1AB9F7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BFBFBF" w:themeFill="background1" w:themeFillShade="BF"/>
            <w:vAlign w:val="center"/>
          </w:tcPr>
          <w:p w14:paraId="385D12CC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4D5F292E" w14:textId="0120EDD2" w:rsidR="002469AF" w:rsidRPr="00691814" w:rsidRDefault="002469AF" w:rsidP="002469AF">
            <w:pPr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56BB990F" w14:textId="502C22AC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  <w:shd w:val="clear" w:color="auto" w:fill="auto"/>
            <w:vAlign w:val="center"/>
          </w:tcPr>
          <w:p w14:paraId="75EBBBFF" w14:textId="6B38E41E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</w:tcPr>
          <w:p w14:paraId="1C1884A9" w14:textId="47951DFC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</w:tcPr>
          <w:p w14:paraId="7C1D1621" w14:textId="4D27ACA4" w:rsidR="002469AF" w:rsidRPr="00691814" w:rsidRDefault="008502D9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020196A6" wp14:editId="5FEBB198">
                      <wp:simplePos x="0" y="0"/>
                      <wp:positionH relativeFrom="column">
                        <wp:posOffset>409493</wp:posOffset>
                      </wp:positionH>
                      <wp:positionV relativeFrom="paragraph">
                        <wp:posOffset>-1106805</wp:posOffset>
                      </wp:positionV>
                      <wp:extent cx="0" cy="2318385"/>
                      <wp:effectExtent l="19050" t="0" r="19050" b="24765"/>
                      <wp:wrapNone/>
                      <wp:docPr id="13" name="직선 연결선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1838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D3F095" id="직선 연결선 13" o:spid="_x0000_s1026" style="position:absolute;left:0;text-align:lef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25pt,-87.15pt" to="32.25pt,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" strokecolor="red" strokeweight="3pt">
                      <v:stroke dashstyle="3 1"/>
                    </v:line>
                  </w:pict>
                </mc:Fallback>
              </mc:AlternateContent>
            </w:r>
          </w:p>
        </w:tc>
      </w:tr>
      <w:tr w:rsidR="002469AF" w:rsidRPr="00691814" w14:paraId="38ED5D05" w14:textId="02E6E4F5" w:rsidTr="002469AF">
        <w:trPr>
          <w:trHeight w:val="529"/>
        </w:trPr>
        <w:tc>
          <w:tcPr>
            <w:tcW w:w="1746" w:type="dxa"/>
            <w:tcBorders>
              <w:left w:val="nil"/>
            </w:tcBorders>
            <w:shd w:val="clear" w:color="auto" w:fill="auto"/>
            <w:vAlign w:val="center"/>
          </w:tcPr>
          <w:p w14:paraId="6980E59D" w14:textId="17E5C582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통합테스트 및 보완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10F5A5BC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auto"/>
            <w:vAlign w:val="center"/>
          </w:tcPr>
          <w:p w14:paraId="3AE3CDC7" w14:textId="428057A9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auto"/>
            <w:vAlign w:val="center"/>
          </w:tcPr>
          <w:p w14:paraId="505A12C6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14:paraId="2A8F1AB6" w14:textId="72A7A85A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auto"/>
            <w:vAlign w:val="center"/>
          </w:tcPr>
          <w:p w14:paraId="4F00775B" w14:textId="35C55535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BFBFBF" w:themeFill="background1" w:themeFillShade="BF"/>
            <w:vAlign w:val="center"/>
          </w:tcPr>
          <w:p w14:paraId="5FEFC396" w14:textId="4C981795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4" w:type="dxa"/>
            <w:shd w:val="clear" w:color="auto" w:fill="BFBFBF" w:themeFill="background1" w:themeFillShade="BF"/>
            <w:vAlign w:val="center"/>
          </w:tcPr>
          <w:p w14:paraId="0C2F300E" w14:textId="2B55DE45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  <w:shd w:val="clear" w:color="auto" w:fill="auto"/>
            <w:vAlign w:val="center"/>
          </w:tcPr>
          <w:p w14:paraId="09534568" w14:textId="058333DB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</w:tcPr>
          <w:p w14:paraId="45E01D48" w14:textId="206B3D9E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</w:tcPr>
          <w:p w14:paraId="6EEA2CF2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</w:tr>
      <w:tr w:rsidR="002469AF" w:rsidRPr="00691814" w14:paraId="029B257B" w14:textId="28CB249F" w:rsidTr="002469AF">
        <w:trPr>
          <w:trHeight w:val="529"/>
        </w:trPr>
        <w:tc>
          <w:tcPr>
            <w:tcW w:w="1746" w:type="dxa"/>
            <w:tcBorders>
              <w:left w:val="nil"/>
            </w:tcBorders>
            <w:shd w:val="clear" w:color="auto" w:fill="auto"/>
            <w:vAlign w:val="center"/>
          </w:tcPr>
          <w:p w14:paraId="3B3FD898" w14:textId="233763E8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szCs w:val="22"/>
                <w:lang w:eastAsia="ko-KR"/>
              </w:rPr>
              <w:t>운영 안정화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1B65110B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auto"/>
            <w:vAlign w:val="center"/>
          </w:tcPr>
          <w:p w14:paraId="0F4B93F6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auto"/>
            <w:vAlign w:val="center"/>
          </w:tcPr>
          <w:p w14:paraId="61780A59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14:paraId="5531EB32" w14:textId="1A1BF5C3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shd w:val="clear" w:color="auto" w:fill="auto"/>
            <w:vAlign w:val="center"/>
          </w:tcPr>
          <w:p w14:paraId="7718C875" w14:textId="4E496041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1" w:type="dxa"/>
            <w:shd w:val="clear" w:color="auto" w:fill="auto"/>
            <w:vAlign w:val="center"/>
          </w:tcPr>
          <w:p w14:paraId="042D5A43" w14:textId="7DBDEDD3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3C6D8C62" w14:textId="5D0471D9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51AF5255" w14:textId="103AAEC8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  <w:shd w:val="clear" w:color="auto" w:fill="BFBFBF" w:themeFill="background1" w:themeFillShade="BF"/>
          </w:tcPr>
          <w:p w14:paraId="6A160769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742" w:type="dxa"/>
            <w:tcBorders>
              <w:right w:val="nil"/>
            </w:tcBorders>
            <w:shd w:val="clear" w:color="auto" w:fill="BFBFBF" w:themeFill="background1" w:themeFillShade="BF"/>
          </w:tcPr>
          <w:p w14:paraId="1448B71D" w14:textId="77777777" w:rsidR="002469AF" w:rsidRPr="00691814" w:rsidRDefault="002469AF" w:rsidP="002469AF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</w:tr>
    </w:tbl>
    <w:p w14:paraId="4F6B14B2" w14:textId="4F057B86" w:rsidR="00111807" w:rsidRDefault="00C17F14" w:rsidP="00DE3011">
      <w:pPr>
        <w:numPr>
          <w:ilvl w:val="0"/>
          <w:numId w:val="27"/>
        </w:numP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>2024</w:t>
      </w:r>
      <w:r w:rsidR="00626913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년도</w:t>
      </w:r>
      <w:r w:rsidR="00E473A6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</w:t>
      </w:r>
      <w:r w:rsidR="00626913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『KB스타뱅킹 전용 프레임워크 구축』</w:t>
      </w:r>
      <w:r w:rsidR="00E473A6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프로젝트에서</w:t>
      </w:r>
      <w:r w:rsidRPr="00691814"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 xml:space="preserve"> </w:t>
      </w:r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요구사항 정의, 개발 환경 구축 및 </w:t>
      </w:r>
      <w:proofErr w:type="spellStart"/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개발</w:t>
      </w:r>
      <w:r w:rsidR="000C2E9D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계</w:t>
      </w:r>
      <w:proofErr w:type="spellEnd"/>
      <w:r w:rsidR="00626913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</w:t>
      </w:r>
      <w:r w:rsidR="000C2E9D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중요거래 </w:t>
      </w:r>
      <w:r w:rsidR="002D491C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점검</w:t>
      </w:r>
      <w:r w:rsidR="00DE3011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</w:t>
      </w:r>
      <w:r w:rsidR="000C2E9D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(로그인 후 메인 </w:t>
      </w:r>
      <w:proofErr w:type="spellStart"/>
      <w:r w:rsidR="000C2E9D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홈화면</w:t>
      </w:r>
      <w:proofErr w:type="spellEnd"/>
      <w:r w:rsidR="000C2E9D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호출) </w:t>
      </w:r>
      <w:r w:rsidR="00DE3011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수행하였음</w:t>
      </w:r>
      <w:bookmarkEnd w:id="38"/>
      <w:bookmarkEnd w:id="39"/>
      <w:bookmarkEnd w:id="40"/>
    </w:p>
    <w:p w14:paraId="0DC58FD2" w14:textId="62F10E93" w:rsidR="00451004" w:rsidRDefault="00846F36" w:rsidP="00DE3011">
      <w:pPr>
        <w:numPr>
          <w:ilvl w:val="0"/>
          <w:numId w:val="27"/>
        </w:numP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『KB스타뱅킹 전용 프레임워크 구축』 </w:t>
      </w:r>
      <w:r w:rsidR="0045100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2</w:t>
      </w:r>
      <w:r w:rsidR="00451004"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>026.02.</w:t>
      </w:r>
      <w: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>05(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목)</w:t>
      </w:r>
      <w: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 xml:space="preserve"> </w:t>
      </w:r>
      <w:proofErr w:type="spellStart"/>
      <w:r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대고객</w:t>
      </w:r>
      <w:proofErr w:type="spellEnd"/>
      <w:r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오픈</w:t>
      </w:r>
    </w:p>
    <w:p w14:paraId="54C91BE1" w14:textId="24EBAFD9" w:rsidR="00294186" w:rsidRPr="00294186" w:rsidRDefault="00294186" w:rsidP="00294186">
      <w:pPr>
        <w:numPr>
          <w:ilvl w:val="0"/>
          <w:numId w:val="27"/>
        </w:numP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294186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(변경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</w:t>
      </w:r>
      <w:r w:rsidRPr="00294186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전) 2025.7.14 ~ 2026.3.13 </w:t>
      </w:r>
      <w:r w:rsidRPr="00294186"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sym w:font="Wingdings" w:char="F0E8"/>
      </w:r>
      <w: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 xml:space="preserve"> </w:t>
      </w:r>
      <w:r w:rsidRPr="00294186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(변경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</w:t>
      </w:r>
      <w:r w:rsidRPr="00294186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후) 2025.7.14 ~ 2026.5.13</w:t>
      </w:r>
    </w:p>
    <w:p w14:paraId="445B9AB2" w14:textId="566364F1" w:rsidR="00817F0C" w:rsidRDefault="00817F0C" w:rsidP="00817F0C">
      <w:pP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</w:p>
    <w:p w14:paraId="035FE1E4" w14:textId="150ED72C" w:rsidR="00817F0C" w:rsidRDefault="00817F0C" w:rsidP="00817F0C">
      <w:pPr>
        <w:pStyle w:val="20"/>
        <w:numPr>
          <w:ilvl w:val="0"/>
          <w:numId w:val="0"/>
        </w:numPr>
        <w:ind w:left="400"/>
      </w:pPr>
      <w:bookmarkStart w:id="53" w:name="_Toc221277759"/>
      <w:r w:rsidRPr="00691814">
        <w:t>4</w:t>
      </w:r>
      <w:r>
        <w:rPr>
          <w:rFonts w:hint="eastAsia"/>
        </w:rPr>
        <w:t>.2인력 투입 계획</w:t>
      </w:r>
      <w:bookmarkEnd w:id="53"/>
    </w:p>
    <w:p w14:paraId="04E7B0EF" w14:textId="787E3A49" w:rsidR="00530DAC" w:rsidRPr="00940C96" w:rsidRDefault="00530DAC" w:rsidP="00530DAC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294186">
        <w:rPr>
          <w:rFonts w:ascii="KB금융 본문체 Light" w:eastAsia="KB금융 본문체 Light" w:hAnsi="KB금융 본문체 Light" w:hint="eastAsia"/>
          <w:lang w:eastAsia="ko-KR"/>
        </w:rPr>
        <w:t xml:space="preserve">- </w:t>
      </w:r>
      <w:r w:rsidR="00600067">
        <w:rPr>
          <w:rFonts w:ascii="KB금융 본문체 Light" w:eastAsia="KB금융 본문체 Light" w:hAnsi="KB금융 본문체 Light" w:hint="eastAsia"/>
          <w:lang w:eastAsia="ko-KR"/>
        </w:rPr>
        <w:t xml:space="preserve">운영 </w:t>
      </w:r>
      <w:r w:rsidRPr="00294186">
        <w:rPr>
          <w:rFonts w:ascii="KB금융 본문체 Light" w:eastAsia="KB금융 본문체 Light" w:hAnsi="KB금융 본문체 Light"/>
          <w:lang w:eastAsia="ko-KR"/>
        </w:rPr>
        <w:t>2</w:t>
      </w:r>
      <w:r w:rsidRPr="00294186">
        <w:rPr>
          <w:rFonts w:ascii="KB금융 본문체 Light" w:eastAsia="KB금융 본문체 Light" w:hAnsi="KB금융 본문체 Light" w:hint="eastAsia"/>
          <w:lang w:eastAsia="ko-KR"/>
        </w:rPr>
        <w:t xml:space="preserve">그룹 증설을 위한 추가 </w:t>
      </w:r>
      <w:r w:rsidRPr="00294186">
        <w:rPr>
          <w:rFonts w:ascii="KB금융 본문체 Light" w:eastAsia="KB금융 본문체 Light" w:hAnsi="KB금융 본문체 Light"/>
          <w:lang w:eastAsia="ko-KR"/>
        </w:rPr>
        <w:t>M/M</w:t>
      </w:r>
    </w:p>
    <w:tbl>
      <w:tblPr>
        <w:tblW w:w="100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5"/>
        <w:gridCol w:w="3613"/>
        <w:gridCol w:w="1157"/>
        <w:gridCol w:w="1173"/>
        <w:gridCol w:w="1173"/>
        <w:gridCol w:w="1763"/>
      </w:tblGrid>
      <w:tr w:rsidR="00530DAC" w:rsidRPr="00052B47" w14:paraId="2A90E270" w14:textId="77777777" w:rsidTr="002D03F3">
        <w:trPr>
          <w:trHeight w:val="357"/>
        </w:trPr>
        <w:tc>
          <w:tcPr>
            <w:tcW w:w="1205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477B6504" w14:textId="77777777" w:rsidR="00530DAC" w:rsidRPr="00691814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구분</w:t>
            </w:r>
          </w:p>
        </w:tc>
        <w:tc>
          <w:tcPr>
            <w:tcW w:w="3613" w:type="dxa"/>
            <w:shd w:val="clear" w:color="auto" w:fill="BFBFBF" w:themeFill="background1" w:themeFillShade="BF"/>
            <w:vAlign w:val="center"/>
          </w:tcPr>
          <w:p w14:paraId="63DF1A06" w14:textId="77777777" w:rsidR="00530DAC" w:rsidRPr="00817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역할</w:t>
            </w:r>
          </w:p>
        </w:tc>
        <w:tc>
          <w:tcPr>
            <w:tcW w:w="1157" w:type="dxa"/>
            <w:shd w:val="clear" w:color="auto" w:fill="BFBFBF" w:themeFill="background1" w:themeFillShade="BF"/>
            <w:vAlign w:val="center"/>
          </w:tcPr>
          <w:p w14:paraId="00F654A4" w14:textId="77777777" w:rsidR="00530DAC" w:rsidRPr="00817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등급</w:t>
            </w:r>
          </w:p>
        </w:tc>
        <w:tc>
          <w:tcPr>
            <w:tcW w:w="1173" w:type="dxa"/>
            <w:shd w:val="clear" w:color="auto" w:fill="BFBFBF" w:themeFill="background1" w:themeFillShade="BF"/>
            <w:vAlign w:val="center"/>
          </w:tcPr>
          <w:p w14:paraId="0519BFBE" w14:textId="77777777" w:rsidR="00530DAC" w:rsidRPr="00817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</w:t>
            </w:r>
          </w:p>
        </w:tc>
        <w:tc>
          <w:tcPr>
            <w:tcW w:w="1173" w:type="dxa"/>
            <w:shd w:val="clear" w:color="auto" w:fill="BFBFBF" w:themeFill="background1" w:themeFillShade="BF"/>
            <w:vAlign w:val="center"/>
          </w:tcPr>
          <w:p w14:paraId="47DD9D49" w14:textId="77777777" w:rsidR="00530DAC" w:rsidRPr="00817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M+1</w:t>
            </w:r>
          </w:p>
        </w:tc>
        <w:tc>
          <w:tcPr>
            <w:tcW w:w="1763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1BE7E6E0" w14:textId="77777777" w:rsidR="00530DAC" w:rsidRPr="00817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합계</w:t>
            </w:r>
          </w:p>
        </w:tc>
      </w:tr>
      <w:tr w:rsidR="00530DAC" w:rsidRPr="00691814" w14:paraId="4AE5A92F" w14:textId="77777777" w:rsidTr="002D03F3">
        <w:trPr>
          <w:trHeight w:val="357"/>
        </w:trPr>
        <w:tc>
          <w:tcPr>
            <w:tcW w:w="1205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134BABF8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szCs w:val="22"/>
                <w:lang w:eastAsia="ko-KR"/>
              </w:rPr>
            </w:pPr>
            <w:r w:rsidRPr="00455CA0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szCs w:val="22"/>
                <w:lang w:eastAsia="ko-KR"/>
              </w:rPr>
              <w:t>KB</w:t>
            </w:r>
          </w:p>
        </w:tc>
        <w:tc>
          <w:tcPr>
            <w:tcW w:w="3613" w:type="dxa"/>
            <w:vAlign w:val="center"/>
          </w:tcPr>
          <w:p w14:paraId="5911154B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455CA0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PM</w:t>
            </w:r>
          </w:p>
        </w:tc>
        <w:tc>
          <w:tcPr>
            <w:tcW w:w="1157" w:type="dxa"/>
            <w:vAlign w:val="center"/>
          </w:tcPr>
          <w:p w14:paraId="7F6AD408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455CA0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055256D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1D899D71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1763" w:type="dxa"/>
            <w:tcBorders>
              <w:right w:val="nil"/>
            </w:tcBorders>
            <w:vAlign w:val="center"/>
          </w:tcPr>
          <w:p w14:paraId="4369BF88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1</w:t>
            </w:r>
          </w:p>
        </w:tc>
      </w:tr>
      <w:tr w:rsidR="00530DAC" w:rsidRPr="00691814" w14:paraId="4E52A23D" w14:textId="77777777" w:rsidTr="002D03F3">
        <w:trPr>
          <w:trHeight w:val="357"/>
        </w:trPr>
        <w:tc>
          <w:tcPr>
            <w:tcW w:w="1205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679855AD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szCs w:val="22"/>
                <w:lang w:eastAsia="ko-KR"/>
              </w:rPr>
            </w:pPr>
          </w:p>
        </w:tc>
        <w:tc>
          <w:tcPr>
            <w:tcW w:w="3613" w:type="dxa"/>
            <w:vAlign w:val="center"/>
          </w:tcPr>
          <w:p w14:paraId="5A1BB360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인프라 아키텍처 설계 및 구성</w:t>
            </w:r>
          </w:p>
        </w:tc>
        <w:tc>
          <w:tcPr>
            <w:tcW w:w="1157" w:type="dxa"/>
            <w:vAlign w:val="center"/>
          </w:tcPr>
          <w:p w14:paraId="73BD486F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</w:rPr>
              <w:t>-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F90AD01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C49E1BF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1763" w:type="dxa"/>
            <w:tcBorders>
              <w:right w:val="nil"/>
            </w:tcBorders>
            <w:vAlign w:val="center"/>
          </w:tcPr>
          <w:p w14:paraId="296622D2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3</w:t>
            </w:r>
          </w:p>
        </w:tc>
      </w:tr>
      <w:tr w:rsidR="00530DAC" w:rsidRPr="00691814" w14:paraId="6F415143" w14:textId="77777777" w:rsidTr="002D03F3">
        <w:trPr>
          <w:trHeight w:val="357"/>
        </w:trPr>
        <w:tc>
          <w:tcPr>
            <w:tcW w:w="1205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5326D0BB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</w:p>
        </w:tc>
        <w:tc>
          <w:tcPr>
            <w:tcW w:w="3613" w:type="dxa"/>
            <w:shd w:val="clear" w:color="auto" w:fill="DDD9C3" w:themeFill="background2" w:themeFillShade="E6"/>
            <w:vAlign w:val="center"/>
          </w:tcPr>
          <w:p w14:paraId="13227638" w14:textId="77777777" w:rsidR="00530DAC" w:rsidRPr="00E01EBA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E01EBA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소계</w:t>
            </w:r>
          </w:p>
        </w:tc>
        <w:tc>
          <w:tcPr>
            <w:tcW w:w="1157" w:type="dxa"/>
            <w:shd w:val="clear" w:color="auto" w:fill="DDD9C3" w:themeFill="background2" w:themeFillShade="E6"/>
            <w:vAlign w:val="center"/>
          </w:tcPr>
          <w:p w14:paraId="2C1E057B" w14:textId="77777777" w:rsidR="00530DAC" w:rsidRPr="00E01EBA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</w:rPr>
            </w:pPr>
          </w:p>
        </w:tc>
        <w:tc>
          <w:tcPr>
            <w:tcW w:w="1173" w:type="dxa"/>
            <w:shd w:val="clear" w:color="auto" w:fill="DDD9C3" w:themeFill="background2" w:themeFillShade="E6"/>
            <w:vAlign w:val="center"/>
          </w:tcPr>
          <w:p w14:paraId="16C50FEF" w14:textId="77777777" w:rsidR="00530DAC" w:rsidRPr="00B10D1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2</w:t>
            </w:r>
          </w:p>
        </w:tc>
        <w:tc>
          <w:tcPr>
            <w:tcW w:w="1173" w:type="dxa"/>
            <w:shd w:val="clear" w:color="auto" w:fill="DDD9C3" w:themeFill="background2" w:themeFillShade="E6"/>
            <w:vAlign w:val="center"/>
          </w:tcPr>
          <w:p w14:paraId="21010BE8" w14:textId="77777777" w:rsidR="00530DAC" w:rsidRPr="00B10D1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2</w:t>
            </w:r>
          </w:p>
        </w:tc>
        <w:tc>
          <w:tcPr>
            <w:tcW w:w="1763" w:type="dxa"/>
            <w:tcBorders>
              <w:right w:val="nil"/>
            </w:tcBorders>
            <w:shd w:val="clear" w:color="auto" w:fill="DDD9C3" w:themeFill="background2" w:themeFillShade="E6"/>
            <w:vAlign w:val="center"/>
          </w:tcPr>
          <w:p w14:paraId="40329315" w14:textId="77777777" w:rsidR="00530DAC" w:rsidRPr="00B10D1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4</w:t>
            </w:r>
          </w:p>
        </w:tc>
      </w:tr>
      <w:tr w:rsidR="00530DAC" w:rsidRPr="00691814" w14:paraId="6AFEB6FE" w14:textId="77777777" w:rsidTr="002D03F3">
        <w:trPr>
          <w:trHeight w:val="357"/>
        </w:trPr>
        <w:tc>
          <w:tcPr>
            <w:tcW w:w="1205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37D75FDE" w14:textId="77777777" w:rsidR="00530DAC" w:rsidRPr="00455CA0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szCs w:val="22"/>
                <w:lang w:eastAsia="ko-KR"/>
              </w:rPr>
              <w:t>외주</w:t>
            </w:r>
          </w:p>
        </w:tc>
        <w:tc>
          <w:tcPr>
            <w:tcW w:w="3613" w:type="dxa"/>
            <w:vAlign w:val="center"/>
          </w:tcPr>
          <w:p w14:paraId="5C858A1C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PM</w:t>
            </w:r>
          </w:p>
        </w:tc>
        <w:tc>
          <w:tcPr>
            <w:tcW w:w="1157" w:type="dxa"/>
            <w:vAlign w:val="center"/>
          </w:tcPr>
          <w:p w14:paraId="0A10326F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</w:t>
            </w: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급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A6B9322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0.5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BF84BC6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0.5</w:t>
            </w:r>
          </w:p>
        </w:tc>
        <w:tc>
          <w:tcPr>
            <w:tcW w:w="1763" w:type="dxa"/>
            <w:tcBorders>
              <w:right w:val="nil"/>
            </w:tcBorders>
            <w:vAlign w:val="center"/>
          </w:tcPr>
          <w:p w14:paraId="7F7FF59E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</w:tr>
      <w:tr w:rsidR="00530DAC" w:rsidRPr="00691814" w14:paraId="4A0CB090" w14:textId="77777777" w:rsidTr="002D03F3">
        <w:trPr>
          <w:trHeight w:val="357"/>
        </w:trPr>
        <w:tc>
          <w:tcPr>
            <w:tcW w:w="1205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48BF0D35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3613" w:type="dxa"/>
            <w:vAlign w:val="center"/>
          </w:tcPr>
          <w:p w14:paraId="646A897C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O</w:t>
            </w: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CP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표준 및 설계</w:t>
            </w:r>
          </w:p>
        </w:tc>
        <w:tc>
          <w:tcPr>
            <w:tcW w:w="1157" w:type="dxa"/>
            <w:vAlign w:val="center"/>
          </w:tcPr>
          <w:p w14:paraId="66295514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특급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AB1C3D8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0B31EAA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763" w:type="dxa"/>
            <w:tcBorders>
              <w:right w:val="nil"/>
            </w:tcBorders>
            <w:vAlign w:val="center"/>
          </w:tcPr>
          <w:p w14:paraId="22AC60DD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</w:tr>
      <w:tr w:rsidR="00530DAC" w:rsidRPr="00691814" w14:paraId="435B20A2" w14:textId="77777777" w:rsidTr="002D03F3">
        <w:trPr>
          <w:trHeight w:val="357"/>
        </w:trPr>
        <w:tc>
          <w:tcPr>
            <w:tcW w:w="1205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63DE5994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3613" w:type="dxa"/>
            <w:vAlign w:val="center"/>
          </w:tcPr>
          <w:p w14:paraId="641F77BA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OCP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클러스터 구축</w:t>
            </w:r>
          </w:p>
        </w:tc>
        <w:tc>
          <w:tcPr>
            <w:tcW w:w="1157" w:type="dxa"/>
            <w:vAlign w:val="center"/>
          </w:tcPr>
          <w:p w14:paraId="2641092B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특급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8096DFF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0CCD8C08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0.5</w:t>
            </w:r>
          </w:p>
        </w:tc>
        <w:tc>
          <w:tcPr>
            <w:tcW w:w="1763" w:type="dxa"/>
            <w:tcBorders>
              <w:right w:val="nil"/>
            </w:tcBorders>
            <w:vAlign w:val="center"/>
          </w:tcPr>
          <w:p w14:paraId="4481D1D1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.5</w:t>
            </w:r>
          </w:p>
        </w:tc>
      </w:tr>
      <w:tr w:rsidR="00530DAC" w:rsidRPr="00691814" w14:paraId="4AEC9AD8" w14:textId="77777777" w:rsidTr="002D03F3">
        <w:trPr>
          <w:trHeight w:val="357"/>
        </w:trPr>
        <w:tc>
          <w:tcPr>
            <w:tcW w:w="1205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19FFBB4C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3613" w:type="dxa"/>
            <w:vAlign w:val="center"/>
          </w:tcPr>
          <w:p w14:paraId="02C1214A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OCP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클러스터 구축</w:t>
            </w:r>
          </w:p>
        </w:tc>
        <w:tc>
          <w:tcPr>
            <w:tcW w:w="1157" w:type="dxa"/>
            <w:vAlign w:val="center"/>
          </w:tcPr>
          <w:p w14:paraId="4626BCB8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초급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722B876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A0B5AA3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0.5</w:t>
            </w:r>
          </w:p>
        </w:tc>
        <w:tc>
          <w:tcPr>
            <w:tcW w:w="1763" w:type="dxa"/>
            <w:tcBorders>
              <w:right w:val="nil"/>
            </w:tcBorders>
            <w:vAlign w:val="center"/>
          </w:tcPr>
          <w:p w14:paraId="50A0FBE7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</w:tr>
      <w:tr w:rsidR="00530DAC" w:rsidRPr="00691814" w14:paraId="68550148" w14:textId="77777777" w:rsidTr="002D03F3">
        <w:trPr>
          <w:trHeight w:val="357"/>
        </w:trPr>
        <w:tc>
          <w:tcPr>
            <w:tcW w:w="1205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71FD26B5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3613" w:type="dxa"/>
            <w:vAlign w:val="center"/>
          </w:tcPr>
          <w:p w14:paraId="17C2F095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Kafka 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구축</w:t>
            </w:r>
          </w:p>
        </w:tc>
        <w:tc>
          <w:tcPr>
            <w:tcW w:w="1157" w:type="dxa"/>
            <w:vAlign w:val="center"/>
          </w:tcPr>
          <w:p w14:paraId="2C943D4D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특급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4E007D27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.5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03CE1444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1763" w:type="dxa"/>
            <w:tcBorders>
              <w:right w:val="nil"/>
            </w:tcBorders>
            <w:vAlign w:val="center"/>
          </w:tcPr>
          <w:p w14:paraId="13EC390A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0.5</w:t>
            </w:r>
          </w:p>
        </w:tc>
      </w:tr>
      <w:tr w:rsidR="00530DAC" w:rsidRPr="00691814" w14:paraId="2B1AD1DE" w14:textId="77777777" w:rsidTr="002D03F3">
        <w:trPr>
          <w:trHeight w:val="357"/>
        </w:trPr>
        <w:tc>
          <w:tcPr>
            <w:tcW w:w="1205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201F2064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3613" w:type="dxa"/>
            <w:vAlign w:val="center"/>
          </w:tcPr>
          <w:p w14:paraId="652A721E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Kafka 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구축</w:t>
            </w:r>
          </w:p>
        </w:tc>
        <w:tc>
          <w:tcPr>
            <w:tcW w:w="1157" w:type="dxa"/>
            <w:vAlign w:val="center"/>
          </w:tcPr>
          <w:p w14:paraId="2868E847" w14:textId="77777777" w:rsidR="00530DAC" w:rsidRPr="00996F0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중급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5BA3BD8A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33AB377E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763" w:type="dxa"/>
            <w:tcBorders>
              <w:right w:val="nil"/>
            </w:tcBorders>
            <w:vAlign w:val="center"/>
          </w:tcPr>
          <w:p w14:paraId="4A7CA6E1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</w:tr>
      <w:tr w:rsidR="00530DAC" w:rsidRPr="00691814" w14:paraId="03EE9F16" w14:textId="77777777" w:rsidTr="002D03F3">
        <w:trPr>
          <w:trHeight w:val="357"/>
        </w:trPr>
        <w:tc>
          <w:tcPr>
            <w:tcW w:w="1205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3EF1FA1B" w14:textId="77777777" w:rsidR="00530DAC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3613" w:type="dxa"/>
            <w:shd w:val="clear" w:color="auto" w:fill="DDD9C3" w:themeFill="background2" w:themeFillShade="E6"/>
            <w:vAlign w:val="center"/>
          </w:tcPr>
          <w:p w14:paraId="6414AA15" w14:textId="77777777" w:rsidR="00530DAC" w:rsidRPr="00E01EBA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E01EBA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소계</w:t>
            </w:r>
          </w:p>
        </w:tc>
        <w:tc>
          <w:tcPr>
            <w:tcW w:w="1157" w:type="dxa"/>
            <w:shd w:val="clear" w:color="auto" w:fill="DDD9C3" w:themeFill="background2" w:themeFillShade="E6"/>
            <w:vAlign w:val="center"/>
          </w:tcPr>
          <w:p w14:paraId="07CDE463" w14:textId="77777777" w:rsidR="00530DAC" w:rsidRPr="00151A7E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</w:p>
        </w:tc>
        <w:tc>
          <w:tcPr>
            <w:tcW w:w="1173" w:type="dxa"/>
            <w:shd w:val="clear" w:color="auto" w:fill="DDD9C3" w:themeFill="background2" w:themeFillShade="E6"/>
            <w:vAlign w:val="center"/>
          </w:tcPr>
          <w:p w14:paraId="00BF6E01" w14:textId="77777777" w:rsidR="00530DAC" w:rsidRPr="00151A7E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5</w:t>
            </w:r>
          </w:p>
        </w:tc>
        <w:tc>
          <w:tcPr>
            <w:tcW w:w="1173" w:type="dxa"/>
            <w:shd w:val="clear" w:color="auto" w:fill="DDD9C3" w:themeFill="background2" w:themeFillShade="E6"/>
            <w:vAlign w:val="center"/>
          </w:tcPr>
          <w:p w14:paraId="4AEBCD24" w14:textId="77777777" w:rsidR="00530DAC" w:rsidRPr="00151A7E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3</w:t>
            </w: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.5</w:t>
            </w:r>
          </w:p>
        </w:tc>
        <w:tc>
          <w:tcPr>
            <w:tcW w:w="1763" w:type="dxa"/>
            <w:tcBorders>
              <w:right w:val="nil"/>
            </w:tcBorders>
            <w:shd w:val="clear" w:color="auto" w:fill="DDD9C3" w:themeFill="background2" w:themeFillShade="E6"/>
            <w:vAlign w:val="center"/>
          </w:tcPr>
          <w:p w14:paraId="5329C16F" w14:textId="77777777" w:rsidR="00530DAC" w:rsidRPr="00151A7E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8</w:t>
            </w: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.5</w:t>
            </w:r>
          </w:p>
        </w:tc>
      </w:tr>
      <w:tr w:rsidR="00530DAC" w:rsidRPr="00691814" w14:paraId="70CB698C" w14:textId="77777777" w:rsidTr="002D03F3">
        <w:trPr>
          <w:trHeight w:val="357"/>
        </w:trPr>
        <w:tc>
          <w:tcPr>
            <w:tcW w:w="4818" w:type="dxa"/>
            <w:gridSpan w:val="2"/>
            <w:tcBorders>
              <w:left w:val="nil"/>
            </w:tcBorders>
            <w:shd w:val="clear" w:color="auto" w:fill="DDD9C3" w:themeFill="background2" w:themeFillShade="E6"/>
            <w:vAlign w:val="center"/>
          </w:tcPr>
          <w:p w14:paraId="7459C7B6" w14:textId="77777777" w:rsidR="00530DAC" w:rsidRPr="00E01EBA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E01EBA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총계</w:t>
            </w:r>
          </w:p>
        </w:tc>
        <w:tc>
          <w:tcPr>
            <w:tcW w:w="1157" w:type="dxa"/>
            <w:shd w:val="clear" w:color="auto" w:fill="DDD9C3" w:themeFill="background2" w:themeFillShade="E6"/>
            <w:vAlign w:val="center"/>
          </w:tcPr>
          <w:p w14:paraId="334F7E37" w14:textId="77777777" w:rsidR="00530DAC" w:rsidRPr="00E01EBA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</w:rPr>
            </w:pPr>
          </w:p>
        </w:tc>
        <w:tc>
          <w:tcPr>
            <w:tcW w:w="1173" w:type="dxa"/>
            <w:shd w:val="clear" w:color="auto" w:fill="DDD9C3" w:themeFill="background2" w:themeFillShade="E6"/>
            <w:vAlign w:val="center"/>
          </w:tcPr>
          <w:p w14:paraId="0BA9C971" w14:textId="77777777" w:rsidR="00530DAC" w:rsidRPr="00E01EBA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7</w:t>
            </w:r>
          </w:p>
        </w:tc>
        <w:tc>
          <w:tcPr>
            <w:tcW w:w="1173" w:type="dxa"/>
            <w:shd w:val="clear" w:color="auto" w:fill="DDD9C3" w:themeFill="background2" w:themeFillShade="E6"/>
            <w:vAlign w:val="center"/>
          </w:tcPr>
          <w:p w14:paraId="0BA1B624" w14:textId="77777777" w:rsidR="00530DAC" w:rsidRPr="00E01EBA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5</w:t>
            </w: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.5</w:t>
            </w:r>
          </w:p>
        </w:tc>
        <w:tc>
          <w:tcPr>
            <w:tcW w:w="1763" w:type="dxa"/>
            <w:tcBorders>
              <w:right w:val="nil"/>
            </w:tcBorders>
            <w:shd w:val="clear" w:color="auto" w:fill="DDD9C3" w:themeFill="background2" w:themeFillShade="E6"/>
            <w:vAlign w:val="center"/>
          </w:tcPr>
          <w:p w14:paraId="55D53E7F" w14:textId="77777777" w:rsidR="00530DAC" w:rsidRPr="00E01EBA" w:rsidRDefault="00530DAC" w:rsidP="002D03F3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1</w:t>
            </w: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2.5</w:t>
            </w:r>
          </w:p>
        </w:tc>
      </w:tr>
    </w:tbl>
    <w:p w14:paraId="1962DB53" w14:textId="129971F2" w:rsidR="00530DAC" w:rsidRDefault="00530DAC"/>
    <w:p w14:paraId="3BACD09D" w14:textId="0CA49547" w:rsidR="00846F36" w:rsidRPr="00F82440" w:rsidRDefault="00846F36" w:rsidP="00F82440">
      <w:pPr>
        <w:rPr>
          <w:rFonts w:ascii="맑은 고딕" w:eastAsia="맑은 고딕" w:hAnsi="맑은 고딕"/>
          <w:lang w:eastAsia="ko-KR"/>
        </w:rPr>
      </w:pPr>
    </w:p>
    <w:p w14:paraId="2ACA90C0" w14:textId="77777777" w:rsidR="001F6C45" w:rsidRPr="001F6C45" w:rsidRDefault="001F6C45">
      <w:pPr>
        <w:rPr>
          <w:rFonts w:ascii="KB금융 본문체 Light" w:eastAsia="KB금융 본문체 Light" w:hAnsi="KB금융 본문체 Light"/>
          <w:lang w:eastAsia="ko-KR"/>
        </w:rPr>
      </w:pPr>
      <w:r w:rsidRPr="001F6C45">
        <w:rPr>
          <w:rFonts w:ascii="KB금융 본문체 Light" w:eastAsia="KB금융 본문체 Light" w:hAnsi="KB금융 본문체 Light"/>
          <w:lang w:eastAsia="ko-KR"/>
        </w:rPr>
        <w:br w:type="page"/>
      </w:r>
    </w:p>
    <w:p w14:paraId="2B75C068" w14:textId="7D118074" w:rsidR="001F6C45" w:rsidRPr="00691814" w:rsidRDefault="00F82440" w:rsidP="00F82440">
      <w:pPr>
        <w:pStyle w:val="1"/>
        <w:numPr>
          <w:ilvl w:val="0"/>
          <w:numId w:val="0"/>
        </w:numPr>
        <w:ind w:left="400"/>
      </w:pPr>
      <w:bookmarkStart w:id="54" w:name="_Toc221277760"/>
      <w:r>
        <w:rPr>
          <w:rFonts w:hint="eastAsia"/>
        </w:rPr>
        <w:lastRenderedPageBreak/>
        <w:t>[붙임</w:t>
      </w:r>
      <w:r>
        <w:t xml:space="preserve">] </w:t>
      </w:r>
      <w:r w:rsidR="001F6C45" w:rsidRPr="00F82440">
        <w:rPr>
          <w:rFonts w:hint="eastAsia"/>
        </w:rPr>
        <w:t>기 구축 내용</w:t>
      </w:r>
      <w:bookmarkEnd w:id="54"/>
    </w:p>
    <w:p w14:paraId="1806A39C" w14:textId="1D30B8BE" w:rsidR="00F82440" w:rsidRPr="00F82440" w:rsidRDefault="00F82440" w:rsidP="00F82440">
      <w:pPr>
        <w:spacing w:line="360" w:lineRule="exact"/>
        <w:ind w:leftChars="219" w:left="482"/>
        <w:rPr>
          <w:rFonts w:ascii="KB금융 본문체 Light" w:eastAsia="KB금융 본문체 Light" w:hAnsi="KB금융 본문체 Light" w:cs="Tahoma"/>
          <w:sz w:val="24"/>
          <w:lang w:eastAsia="ko-KR"/>
        </w:rPr>
      </w:pPr>
      <w:r>
        <w:rPr>
          <w:rFonts w:ascii="맑은 고딕" w:eastAsia="맑은 고딕" w:hAnsi="맑은 고딕" w:cs="Tahoma" w:hint="eastAsia"/>
          <w:sz w:val="24"/>
          <w:lang w:eastAsia="ko-KR"/>
        </w:rPr>
        <w:t>※</w:t>
      </w:r>
      <w:r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Pr="00F82440">
        <w:rPr>
          <w:rFonts w:ascii="KB금융 본문체 Light" w:eastAsia="KB금융 본문체 Light" w:hAnsi="KB금융 본문체 Light" w:cs="Tahoma" w:hint="eastAsia"/>
          <w:sz w:val="24"/>
          <w:lang w:eastAsia="ko-KR"/>
        </w:rPr>
        <w:t>「</w:t>
      </w:r>
      <w:r w:rsidRPr="00F82440">
        <w:rPr>
          <w:rFonts w:ascii="KB금융 본문체 Light" w:eastAsia="KB금융 본문체 Light" w:hAnsi="KB금융 본문체 Light" w:cs="Tahoma"/>
          <w:sz w:val="24"/>
          <w:lang w:eastAsia="ko-KR"/>
        </w:rPr>
        <w:t>KB</w:t>
      </w:r>
      <w:r w:rsidRPr="00F82440">
        <w:rPr>
          <w:rFonts w:ascii="KB금융 본문체 Light" w:eastAsia="KB금융 본문체 Light" w:hAnsi="KB금융 본문체 Light" w:cs="Tahoma" w:hint="eastAsia"/>
          <w:sz w:val="24"/>
          <w:lang w:eastAsia="ko-KR"/>
        </w:rPr>
        <w:t>스타뱅킹</w:t>
      </w:r>
      <w:r w:rsidRPr="00F82440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Pr="00F82440">
        <w:rPr>
          <w:rFonts w:ascii="KB금융 본문체 Light" w:eastAsia="KB금융 본문체 Light" w:hAnsi="KB금융 본문체 Light" w:cs="Tahoma" w:hint="eastAsia"/>
          <w:sz w:val="24"/>
          <w:lang w:eastAsia="ko-KR"/>
        </w:rPr>
        <w:t>전용</w:t>
      </w:r>
      <w:r w:rsidRPr="00F82440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Pr="00F82440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프레임워크</w:t>
      </w:r>
      <w:r w:rsidRPr="00F82440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Pr="00F82440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구축」</w:t>
      </w:r>
      <w:r w:rsidRPr="00F82440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 </w:t>
      </w:r>
      <w:r w:rsidRPr="00F82440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프로젝트로 </w:t>
      </w:r>
      <w:r w:rsidRPr="00F82440">
        <w:rPr>
          <w:rFonts w:ascii="KB금융 본문체 Light" w:eastAsia="KB금융 본문체 Light" w:hAnsi="KB금융 본문체 Light" w:cs="Tahoma"/>
          <w:sz w:val="24"/>
          <w:lang w:eastAsia="ko-KR"/>
        </w:rPr>
        <w:t>2026.02.05</w:t>
      </w:r>
      <w:r w:rsidRPr="00F82440">
        <w:rPr>
          <w:rFonts w:ascii="KB금융 본문체 Light" w:eastAsia="KB금융 본문체 Light" w:hAnsi="KB금융 본문체 Light" w:cs="Tahoma" w:hint="eastAsia"/>
          <w:sz w:val="24"/>
          <w:lang w:eastAsia="ko-KR"/>
        </w:rPr>
        <w:t>에 대고객 오픈 하였음.</w:t>
      </w:r>
    </w:p>
    <w:p w14:paraId="738B2FF0" w14:textId="377DC4D6" w:rsidR="001F6C45" w:rsidRPr="00691814" w:rsidRDefault="00F82440" w:rsidP="001F6C45">
      <w:pPr>
        <w:pStyle w:val="20"/>
        <w:numPr>
          <w:ilvl w:val="0"/>
          <w:numId w:val="0"/>
        </w:numPr>
        <w:ind w:left="400"/>
      </w:pPr>
      <w:bookmarkStart w:id="55" w:name="_Toc221277761"/>
      <w:r>
        <w:t>1.</w:t>
      </w:r>
      <w:r w:rsidR="001F6C45" w:rsidRPr="00691814">
        <w:rPr>
          <w:rFonts w:hint="eastAsia"/>
        </w:rPr>
        <w:t xml:space="preserve"> 프로젝트 구축 내용</w:t>
      </w:r>
      <w:bookmarkEnd w:id="55"/>
    </w:p>
    <w:p w14:paraId="5A8689CD" w14:textId="4A459644" w:rsidR="001F6C45" w:rsidRPr="003D373C" w:rsidRDefault="00F82440" w:rsidP="001F6C45">
      <w:pPr>
        <w:pStyle w:val="31"/>
      </w:pPr>
      <w:bookmarkStart w:id="56" w:name="_Toc221277762"/>
      <w:r>
        <w:t>1.1</w:t>
      </w:r>
      <w:r w:rsidR="001F6C45" w:rsidRPr="00691814">
        <w:t xml:space="preserve"> </w:t>
      </w:r>
      <w:r w:rsidR="001F6C45" w:rsidRPr="00691814">
        <w:rPr>
          <w:rFonts w:hint="eastAsia"/>
        </w:rPr>
        <w:t>주요 개발내용</w:t>
      </w:r>
      <w:bookmarkEnd w:id="56"/>
    </w:p>
    <w:p w14:paraId="01FAD8EA" w14:textId="77777777" w:rsidR="001F6C45" w:rsidRDefault="001F6C45" w:rsidP="001F6C45">
      <w:pPr>
        <w:ind w:leftChars="200" w:left="634" w:hanging="194"/>
        <w:rPr>
          <w:rFonts w:ascii="KB금융 본문체 Light" w:eastAsia="KB금융 본문체 Light" w:hAnsi="KB금융 본문체 Light"/>
          <w:lang w:eastAsia="ko-KR"/>
        </w:rPr>
      </w:pPr>
      <w:r>
        <w:rPr>
          <w:lang w:eastAsia="ko-KR"/>
        </w:rPr>
        <w:drawing>
          <wp:inline distT="0" distB="0" distL="0" distR="0" wp14:anchorId="1857AEE1" wp14:editId="76DCB8D0">
            <wp:extent cx="5803200" cy="3078000"/>
            <wp:effectExtent l="0" t="0" r="7620" b="8255"/>
            <wp:docPr id="9" name="그림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07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0427B" w14:textId="77777777" w:rsidR="001F6C45" w:rsidRPr="00691814" w:rsidRDefault="001F6C45" w:rsidP="001F6C45">
      <w:pPr>
        <w:spacing w:before="100" w:line="360" w:lineRule="exact"/>
        <w:ind w:leftChars="213" w:left="469" w:firstLineChars="100" w:firstLine="211"/>
        <w:rPr>
          <w:rFonts w:ascii="KB금융 본문체 Light" w:eastAsia="KB금융 본문체 Light" w:hAnsi="KB금융 본문체 Light" w:cs="Tahoma"/>
          <w:sz w:val="24"/>
          <w:lang w:val="fr-FR"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❶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비대면 아키텍쳐 재설계 및 인프라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구축</w:t>
      </w:r>
    </w:p>
    <w:p w14:paraId="7AE3285F" w14:textId="77777777" w:rsidR="001F6C45" w:rsidRPr="00691814" w:rsidRDefault="001F6C45" w:rsidP="001F6C45">
      <w:pPr>
        <w:spacing w:line="360" w:lineRule="exact"/>
        <w:ind w:leftChars="419" w:left="1133" w:hangingChars="100" w:hanging="211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OCP</w:t>
      </w:r>
      <w:r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주1</w:t>
      </w:r>
      <w:r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기반의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PaaS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플랫폼</w:t>
      </w:r>
      <w:r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주2</w:t>
      </w:r>
      <w:r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아키텍처 설계, 인프라 구축</w:t>
      </w:r>
    </w:p>
    <w:p w14:paraId="7790C47C" w14:textId="77777777" w:rsidR="001F6C45" w:rsidRPr="00691814" w:rsidRDefault="001F6C45" w:rsidP="001F6C45">
      <w:pPr>
        <w:spacing w:line="360" w:lineRule="exact"/>
        <w:ind w:leftChars="419" w:left="1133" w:hangingChars="100" w:hanging="211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>- RestAPI</w:t>
      </w:r>
      <w:r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주3</w:t>
      </w:r>
      <w:r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기반의 서비스 호출 구조 체계 구축</w:t>
      </w:r>
    </w:p>
    <w:p w14:paraId="07CED28B" w14:textId="77777777" w:rsidR="001F6C45" w:rsidRPr="00691814" w:rsidRDefault="001F6C45" w:rsidP="001F6C45">
      <w:pPr>
        <w:spacing w:line="360" w:lineRule="exact"/>
        <w:ind w:leftChars="419" w:left="1133" w:hangingChars="100" w:hanging="211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 xml:space="preserve">- </w:t>
      </w:r>
      <w:r w:rsidRPr="00691814">
        <w:rPr>
          <w:rFonts w:ascii="KB금융 본문체 Light" w:eastAsia="KB금융 본문체 Light" w:cs="굴림체" w:hint="eastAsia"/>
          <w:noProof w:val="0"/>
          <w:color w:val="000000"/>
          <w:sz w:val="24"/>
          <w:szCs w:val="18"/>
          <w:lang w:eastAsia="ko-KR"/>
        </w:rPr>
        <w:t>KB빌드배포 자동화시스템 (IQPLUS</w:t>
      </w:r>
      <w:r w:rsidRPr="00691814">
        <w:rPr>
          <w:rFonts w:ascii="KB금융 본문체 Light" w:eastAsia="KB금융 본문체 Light" w:cs="굴림체"/>
          <w:noProof w:val="0"/>
          <w:color w:val="000000"/>
          <w:sz w:val="24"/>
          <w:szCs w:val="18"/>
          <w:lang w:eastAsia="ko-KR"/>
        </w:rPr>
        <w:t>)</w:t>
      </w:r>
      <w:r w:rsidRPr="00691814">
        <w:rPr>
          <w:rFonts w:ascii="KB금융 본문체 Light" w:eastAsia="KB금융 본문체 Light" w:cs="굴림체" w:hint="eastAsia"/>
          <w:noProof w:val="0"/>
          <w:color w:val="000000"/>
          <w:sz w:val="24"/>
          <w:szCs w:val="18"/>
          <w:lang w:eastAsia="ko-KR"/>
        </w:rPr>
        <w:t xml:space="preserve">을 연계한 </w:t>
      </w:r>
      <w:r w:rsidRPr="00691814">
        <w:rPr>
          <w:rFonts w:ascii="KB금융 본문체 Light" w:eastAsia="KB금융 본문체 Light" w:hAnsi="KB금융 본문체 Light" w:cs="Tahoma"/>
          <w:sz w:val="24"/>
        </w:rPr>
        <w:t>CI/CD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파이프라인 구축</w:t>
      </w:r>
    </w:p>
    <w:p w14:paraId="246FDDF6" w14:textId="77777777" w:rsidR="001F6C45" w:rsidRDefault="001F6C45" w:rsidP="001F6C45">
      <w:pPr>
        <w:spacing w:line="360" w:lineRule="exact"/>
        <w:ind w:leftChars="419" w:left="1133" w:hangingChars="100" w:hanging="211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EFK</w:t>
      </w:r>
      <w:r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주4</w:t>
      </w:r>
      <w:r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및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Kafka</w:t>
      </w:r>
      <w:r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주5</w:t>
      </w:r>
      <w:r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를 활용한 로그적재 시스템 구축</w:t>
      </w:r>
    </w:p>
    <w:p w14:paraId="72A2FA6F" w14:textId="77777777" w:rsidR="001F6C45" w:rsidRPr="00691814" w:rsidRDefault="001F6C45" w:rsidP="001F6C45">
      <w:pPr>
        <w:spacing w:before="100" w:line="360" w:lineRule="exact"/>
        <w:ind w:leftChars="213" w:left="469" w:firstLineChars="100" w:firstLine="211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❷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KB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스타뱅킹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PaaS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프레임워크 기능 개발</w:t>
      </w:r>
    </w:p>
    <w:p w14:paraId="716E6CE2" w14:textId="77777777" w:rsidR="001F6C45" w:rsidRPr="00691814" w:rsidRDefault="001F6C45" w:rsidP="001F6C45">
      <w:pPr>
        <w:spacing w:before="100" w:line="360" w:lineRule="exact"/>
        <w:ind w:leftChars="213" w:left="469" w:firstLineChars="200" w:firstLine="422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KB One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프레임워크를 활용한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프레임워크 공통기능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개발</w:t>
      </w:r>
    </w:p>
    <w:p w14:paraId="3453FDFB" w14:textId="77777777" w:rsidR="001F6C45" w:rsidRPr="00691814" w:rsidRDefault="001F6C45" w:rsidP="001F6C45">
      <w:pPr>
        <w:spacing w:before="60" w:line="360" w:lineRule="exact"/>
        <w:ind w:leftChars="419" w:left="1133" w:hangingChars="100" w:hanging="211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신속한 어플리케이션 개발을 위한 표준화된 개발 환경 구축</w:t>
      </w:r>
    </w:p>
    <w:p w14:paraId="154364F9" w14:textId="77777777" w:rsidR="001F6C45" w:rsidRPr="00691814" w:rsidRDefault="001F6C45" w:rsidP="001F6C45">
      <w:pPr>
        <w:spacing w:before="100" w:line="360" w:lineRule="exact"/>
        <w:ind w:leftChars="213" w:left="469" w:firstLineChars="100" w:firstLine="211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>❸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스타루트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화면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프레임워크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엔진 및 어드민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기능 보완</w:t>
      </w:r>
    </w:p>
    <w:p w14:paraId="55854F51" w14:textId="77777777" w:rsidR="001F6C45" w:rsidRPr="00691814" w:rsidRDefault="001F6C45" w:rsidP="001F6C45">
      <w:pPr>
        <w:spacing w:line="360" w:lineRule="exact"/>
        <w:ind w:leftChars="400" w:left="1091" w:hangingChars="100" w:hanging="211"/>
        <w:rPr>
          <w:rFonts w:ascii="KB금융 본문체 Light" w:eastAsia="KB금융 본문체 Light" w:hAnsi="KB금융 본문체 Light" w:cs="Tahoma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기존 </w:t>
      </w:r>
      <w:r w:rsidRPr="00691814">
        <w:rPr>
          <w:rFonts w:ascii="KB금융 본문체 Light" w:eastAsia="KB금융 본문체 Light" w:hAnsi="KB금융 본문체 Light" w:cs="Tahoma"/>
          <w:sz w:val="24"/>
        </w:rPr>
        <w:t>MCI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호출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및</w:t>
      </w:r>
      <w:r w:rsidRPr="00691814">
        <w:rPr>
          <w:rFonts w:ascii="KB금융 본문체 Light" w:eastAsia="KB금융 본문체 Light" w:hAnsi="KB금융 본문체 Light" w:cs="Tahoma"/>
          <w:sz w:val="24"/>
        </w:rPr>
        <w:t>API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G/W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호출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을 모두 지원하는 기능 개발</w:t>
      </w:r>
    </w:p>
    <w:p w14:paraId="7640AC5E" w14:textId="77777777" w:rsidR="001F6C45" w:rsidRPr="00691814" w:rsidRDefault="001F6C45" w:rsidP="001F6C45">
      <w:pPr>
        <w:spacing w:line="360" w:lineRule="exact"/>
        <w:ind w:leftChars="400" w:left="1091" w:hangingChars="100" w:hanging="211"/>
        <w:rPr>
          <w:rFonts w:ascii="KB금융 본문체 Light" w:eastAsia="KB금융 본문체 Light" w:hAnsi="KB금융 본문체 Light" w:cs="Tahoma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>-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확장형 페이지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에서 호출하는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API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관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리, 클릭수 집계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등 기능 제공</w:t>
      </w:r>
    </w:p>
    <w:p w14:paraId="2A21791A" w14:textId="77777777" w:rsidR="001F6C45" w:rsidRPr="00691814" w:rsidRDefault="001F6C45" w:rsidP="001F6C45">
      <w:pPr>
        <w:spacing w:before="100" w:line="360" w:lineRule="exact"/>
        <w:ind w:leftChars="213" w:left="469" w:firstLineChars="100" w:firstLine="211"/>
        <w:rPr>
          <w:rFonts w:ascii="KB금융 본문체 Light" w:eastAsia="KB금융 본문체 Light" w:hAnsi="KB금융 본문체 Light" w:cs="Tahoma"/>
          <w:sz w:val="24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>❹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</w:t>
      </w:r>
      <w:r w:rsidRPr="00691814">
        <w:rPr>
          <w:rFonts w:ascii="KB금융 본문체 Light" w:eastAsia="KB금융 본문체 Light" w:hAnsi="KB금융 본문체 Light" w:cs="Tahoma"/>
          <w:sz w:val="24"/>
        </w:rPr>
        <w:t>KB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스타뱅킹 운영 어드민 구축</w:t>
      </w:r>
    </w:p>
    <w:p w14:paraId="612FA419" w14:textId="77777777" w:rsidR="001F6C45" w:rsidRPr="00691814" w:rsidRDefault="001F6C45" w:rsidP="001F6C45">
      <w:pPr>
        <w:spacing w:line="360" w:lineRule="exact"/>
        <w:ind w:leftChars="400" w:left="880"/>
        <w:rPr>
          <w:rFonts w:ascii="KB금융 본문체 Light" w:eastAsia="KB금융 본문체 Light" w:hAnsi="KB금융 본문체 Light" w:cs="Tahoma"/>
          <w:color w:val="000000" w:themeColor="text1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color w:val="000000" w:themeColor="text1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/>
          <w:color w:val="000000" w:themeColor="text1"/>
          <w:sz w:val="24"/>
          <w:lang w:eastAsia="ko-KR"/>
        </w:rPr>
        <w:t>KB</w:t>
      </w:r>
      <w:r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>스타뱅킹 운영을 최적화하기 위한 맞춤형 어드민 시스템 구축</w:t>
      </w:r>
    </w:p>
    <w:p w14:paraId="7BB7421F" w14:textId="77777777" w:rsidR="001F6C45" w:rsidRPr="00691814" w:rsidRDefault="001F6C45" w:rsidP="001F6C45">
      <w:pPr>
        <w:spacing w:line="360" w:lineRule="exact"/>
        <w:ind w:leftChars="400" w:left="880"/>
        <w:rPr>
          <w:rFonts w:ascii="KB금융 본문체 Light" w:eastAsia="KB금융 본문체 Light" w:hAnsi="KB금융 본문체 Light" w:cs="Tahoma"/>
          <w:color w:val="000000" w:themeColor="text1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>로컬 개발 환경 및 Vue.js</w:t>
      </w:r>
      <w:r w:rsidRPr="002A6E9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vertAlign w:val="superscript"/>
          <w:lang w:eastAsia="ko-KR"/>
        </w:rPr>
        <w:t>주6</w:t>
      </w:r>
      <w:r w:rsidRPr="002A6E94">
        <w:rPr>
          <w:rFonts w:ascii="KB금융 본문체 Light" w:eastAsia="KB금융 본문체 Light" w:hAnsi="KB금융 본문체 Light" w:cs="Tahoma"/>
          <w:color w:val="000000" w:themeColor="text1"/>
          <w:sz w:val="24"/>
          <w:vertAlign w:val="superscript"/>
          <w:lang w:eastAsia="ko-KR"/>
        </w:rPr>
        <w:t>)</w:t>
      </w:r>
      <w:r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>를 활용하여 신속하고 생산적인 개발 환경 구축</w:t>
      </w:r>
    </w:p>
    <w:p w14:paraId="4070A6CF" w14:textId="77777777" w:rsidR="001F6C45" w:rsidRPr="00781020" w:rsidRDefault="001F6C45" w:rsidP="001F6C45">
      <w:pPr>
        <w:spacing w:line="360" w:lineRule="exact"/>
        <w:ind w:leftChars="300" w:left="836" w:hangingChars="100" w:hanging="176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주1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>) Re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dHat</w:t>
      </w:r>
      <w:r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의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 xml:space="preserve"> OpenShift Container Platform으로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컨테이너 기반의 어플리케이션 관리</w:t>
      </w:r>
      <w:r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 xml:space="preserve"> 및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배포 플랫폼</w:t>
      </w:r>
    </w:p>
    <w:p w14:paraId="3CBC1D4E" w14:textId="77777777" w:rsidR="001F6C45" w:rsidRPr="00781020" w:rsidRDefault="001F6C45" w:rsidP="001F6C45">
      <w:pPr>
        <w:spacing w:line="360" w:lineRule="exact"/>
        <w:ind w:leftChars="300" w:left="836" w:hangingChars="100" w:hanging="176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주2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)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클라우드에서 어플리케이션 개발과 실행 환경을 제공하는 플랫폼</w:t>
      </w:r>
    </w:p>
    <w:p w14:paraId="17BD0577" w14:textId="77777777" w:rsidR="001F6C45" w:rsidRPr="00781020" w:rsidRDefault="001F6C45" w:rsidP="001F6C45">
      <w:pPr>
        <w:spacing w:line="360" w:lineRule="exact"/>
        <w:ind w:leftChars="300" w:left="836" w:hangingChars="100" w:hanging="176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주3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)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 xml:space="preserve">HTTP와 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>URI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를 기반으로 데이터를 주고 받는 통신 규약</w:t>
      </w:r>
    </w:p>
    <w:p w14:paraId="49876EB0" w14:textId="77777777" w:rsidR="001F6C45" w:rsidRPr="00781020" w:rsidRDefault="001F6C45" w:rsidP="001F6C45">
      <w:pPr>
        <w:spacing w:line="360" w:lineRule="exact"/>
        <w:ind w:leftChars="300" w:left="836" w:hangingChars="100" w:hanging="176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lastRenderedPageBreak/>
        <w:t>주4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) </w:t>
      </w:r>
      <w:r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Elastic Search, Flentd, Kiban</w:t>
      </w:r>
      <w:r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a 로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로그 데이터를 수집 저장,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분석,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 xml:space="preserve">시각화하는데 사용되는 </w:t>
      </w:r>
      <w:r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솔루션</w:t>
      </w:r>
    </w:p>
    <w:p w14:paraId="6BAE2236" w14:textId="77777777" w:rsidR="001F6C45" w:rsidRPr="00781020" w:rsidRDefault="001F6C45" w:rsidP="001F6C45">
      <w:pPr>
        <w:spacing w:line="360" w:lineRule="exact"/>
        <w:ind w:leftChars="300" w:left="836" w:hangingChars="100" w:hanging="176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주5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)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대용량 실시간 데이터 스트리밍과 메시지 처리를 관리하는 분산 데이터 스트리밍 플랫폼</w:t>
      </w:r>
    </w:p>
    <w:p w14:paraId="12636E60" w14:textId="77777777" w:rsidR="001F6C45" w:rsidRPr="00781020" w:rsidRDefault="001F6C45" w:rsidP="001F6C45">
      <w:pPr>
        <w:spacing w:line="360" w:lineRule="exact"/>
        <w:ind w:leftChars="300" w:left="836" w:hangingChars="100" w:hanging="176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주6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)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컴포넌트 기반 아키텍처 등을 지원하는 자바스크립트 기반 프론트엔드 프레임워크</w:t>
      </w:r>
    </w:p>
    <w:p w14:paraId="0B8E1CFD" w14:textId="77777777" w:rsidR="001F6C45" w:rsidRPr="00691814" w:rsidRDefault="001F6C45" w:rsidP="001F6C45">
      <w:pPr>
        <w:spacing w:line="360" w:lineRule="exact"/>
        <w:ind w:leftChars="400" w:left="880"/>
        <w:rPr>
          <w:rFonts w:ascii="KB금융 본문체 Light" w:eastAsia="KB금융 본문체 Light" w:hAnsi="KB금융 본문체 Light" w:cs="Tahoma"/>
          <w:color w:val="000000" w:themeColor="text1"/>
          <w:sz w:val="24"/>
          <w:lang w:eastAsia="ko-KR"/>
        </w:rPr>
      </w:pPr>
    </w:p>
    <w:p w14:paraId="65FACDA8" w14:textId="77777777" w:rsidR="001F6C45" w:rsidRPr="00691814" w:rsidRDefault="001F6C45" w:rsidP="001F6C45">
      <w:pPr>
        <w:spacing w:before="100" w:line="360" w:lineRule="exact"/>
        <w:ind w:leftChars="213" w:left="469" w:firstLineChars="100" w:firstLine="211"/>
        <w:rPr>
          <w:rFonts w:ascii="KB금융 본문체 Light" w:eastAsia="KB금융 본문체 Light" w:hAnsi="KB금융 본문체 Light" w:cs="Tahoma"/>
          <w:sz w:val="24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>※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기존 비대면 채널 시스템 대비 변경되는 부분</w:t>
      </w:r>
    </w:p>
    <w:tbl>
      <w:tblPr>
        <w:tblW w:w="8646" w:type="dxa"/>
        <w:tblInd w:w="993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3757"/>
        <w:gridCol w:w="3614"/>
      </w:tblGrid>
      <w:tr w:rsidR="001F6C45" w:rsidRPr="00691814" w14:paraId="68C9818D" w14:textId="77777777" w:rsidTr="003D7A30">
        <w:trPr>
          <w:trHeight w:val="132"/>
        </w:trPr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61B0854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구분</w:t>
            </w:r>
          </w:p>
        </w:tc>
        <w:tc>
          <w:tcPr>
            <w:tcW w:w="3757" w:type="dxa"/>
            <w:shd w:val="clear" w:color="auto" w:fill="D9D9D9" w:themeFill="background1" w:themeFillShade="D9"/>
            <w:vAlign w:val="center"/>
          </w:tcPr>
          <w:p w14:paraId="4BF5565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AS-IS</w:t>
            </w:r>
          </w:p>
        </w:tc>
        <w:tc>
          <w:tcPr>
            <w:tcW w:w="3614" w:type="dxa"/>
            <w:shd w:val="clear" w:color="auto" w:fill="D9D9D9" w:themeFill="background1" w:themeFillShade="D9"/>
            <w:vAlign w:val="center"/>
          </w:tcPr>
          <w:p w14:paraId="1DFF5E1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color w:val="000000"/>
                <w:sz w:val="20"/>
                <w:lang w:eastAsia="ko-KR"/>
              </w:rPr>
              <w:t>TO-BE</w:t>
            </w:r>
          </w:p>
        </w:tc>
      </w:tr>
      <w:tr w:rsidR="001F6C45" w:rsidRPr="00691814" w14:paraId="4FDFAECB" w14:textId="77777777" w:rsidTr="003D7A30">
        <w:trPr>
          <w:trHeight w:val="850"/>
        </w:trPr>
        <w:tc>
          <w:tcPr>
            <w:tcW w:w="1275" w:type="dxa"/>
            <w:vAlign w:val="center"/>
          </w:tcPr>
          <w:p w14:paraId="157BFF54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아키텍처</w:t>
            </w:r>
          </w:p>
        </w:tc>
        <w:tc>
          <w:tcPr>
            <w:tcW w:w="3757" w:type="dxa"/>
            <w:shd w:val="clear" w:color="auto" w:fill="auto"/>
            <w:vAlign w:val="center"/>
          </w:tcPr>
          <w:p w14:paraId="50FEEBB8" w14:textId="77777777" w:rsidR="001F6C45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IaaS(VM)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기반으로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각각의 서비스가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동일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소스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자원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등을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공유하며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상호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종속된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구조</w:t>
            </w:r>
          </w:p>
          <w:p w14:paraId="5EA5C024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ind w:left="180" w:hangingChars="100" w:hanging="18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F608E4">
              <w:rPr>
                <w:rFonts w:ascii="맑은 고딕" w:eastAsia="맑은 고딕" w:hAnsi="맑은 고딕" w:cs="굴림체" w:hint="eastAsia"/>
                <w:noProof w:val="0"/>
                <w:color w:val="000000"/>
                <w:sz w:val="18"/>
                <w:lang w:eastAsia="ko-KR"/>
              </w:rPr>
              <w:t>※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 xml:space="preserve"> </w:t>
            </w:r>
            <w:r w:rsidRPr="00F608E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lang w:eastAsia="ko-KR"/>
              </w:rPr>
              <w:t xml:space="preserve">IaaS: 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가상</w:t>
            </w:r>
            <w:r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 xml:space="preserve"> 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서버,</w:t>
            </w:r>
            <w:r w:rsidRPr="00F608E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lang w:eastAsia="ko-KR"/>
              </w:rPr>
              <w:t xml:space="preserve"> 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스토리지,</w:t>
            </w:r>
            <w:r w:rsidRPr="00F608E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lang w:eastAsia="ko-KR"/>
              </w:rPr>
              <w:t xml:space="preserve"> 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 xml:space="preserve">네트워크 등 인프라를 </w:t>
            </w:r>
            <w:r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영역에 대해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 xml:space="preserve"> OS, 미들웨어,</w:t>
            </w:r>
            <w:r w:rsidRPr="00F608E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lang w:eastAsia="ko-KR"/>
              </w:rPr>
              <w:t xml:space="preserve"> 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 xml:space="preserve">런타임 등 </w:t>
            </w:r>
            <w:r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직접 설치하여 운영함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17C91E2A" w14:textId="77777777" w:rsidR="001F6C45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PaaS(Container)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기반으로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각각의 서비스가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개별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단위로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동작하도록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분리된 구조</w:t>
            </w:r>
          </w:p>
          <w:p w14:paraId="1996F91E" w14:textId="77777777" w:rsidR="001F6C45" w:rsidRPr="00C7042A" w:rsidRDefault="001F6C45" w:rsidP="003D7A30">
            <w:pPr>
              <w:widowControl w:val="0"/>
              <w:autoSpaceDE w:val="0"/>
              <w:autoSpaceDN w:val="0"/>
              <w:adjustRightInd w:val="0"/>
              <w:ind w:left="180" w:hangingChars="100" w:hanging="18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szCs w:val="18"/>
                <w:lang w:eastAsia="ko-KR"/>
              </w:rPr>
            </w:pPr>
            <w:r w:rsidRPr="00C7042A">
              <w:rPr>
                <w:rFonts w:ascii="맑은 고딕" w:eastAsia="맑은 고딕" w:hAnsi="맑은 고딕" w:cs="굴림체" w:hint="eastAsia"/>
                <w:noProof w:val="0"/>
                <w:color w:val="000000"/>
                <w:sz w:val="18"/>
                <w:szCs w:val="18"/>
                <w:lang w:eastAsia="ko-KR"/>
              </w:rPr>
              <w:t>※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 xml:space="preserve"> </w:t>
            </w:r>
            <w:r w:rsidRPr="00C7042A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szCs w:val="18"/>
                <w:lang w:eastAsia="ko-KR"/>
              </w:rPr>
              <w:t xml:space="preserve">PaaS: 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>어플리케이션 개발,</w:t>
            </w:r>
            <w:r w:rsidRPr="00C7042A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szCs w:val="18"/>
                <w:lang w:eastAsia="ko-KR"/>
              </w:rPr>
              <w:t xml:space="preserve"> 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>배포,</w:t>
            </w:r>
            <w:r w:rsidRPr="00C7042A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szCs w:val="18"/>
                <w:lang w:eastAsia="ko-KR"/>
              </w:rPr>
              <w:t xml:space="preserve"> 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 xml:space="preserve">실행 환경과 개발 도구를 제공하는 </w:t>
            </w:r>
            <w:r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>환경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>으로 개발자는 어플리케이션 코드에 집중함</w:t>
            </w:r>
          </w:p>
        </w:tc>
      </w:tr>
      <w:tr w:rsidR="001F6C45" w:rsidRPr="00691814" w14:paraId="7E76DD9A" w14:textId="77777777" w:rsidTr="003D7A30">
        <w:trPr>
          <w:trHeight w:val="673"/>
        </w:trPr>
        <w:tc>
          <w:tcPr>
            <w:tcW w:w="1275" w:type="dxa"/>
          </w:tcPr>
          <w:p w14:paraId="534172BE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KB금융 본문체 Light" w:hint="eastAsia"/>
                <w:noProof w:val="0"/>
                <w:color w:val="000000"/>
                <w:sz w:val="20"/>
                <w:lang w:eastAsia="ko-KR"/>
              </w:rPr>
              <w:t>거래</w:t>
            </w:r>
            <w:r w:rsidRPr="00691814">
              <w:rPr>
                <w:rFonts w:ascii="KB금융 본문체 Light" w:eastAsia="KB금융 본문체 Light" w:hAnsi="KB금융 본문체 Light" w:cs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KB금융 본문체 Light" w:hint="eastAsia"/>
                <w:noProof w:val="0"/>
                <w:color w:val="000000"/>
                <w:sz w:val="20"/>
                <w:lang w:eastAsia="ko-KR"/>
              </w:rPr>
              <w:t>호출방식</w:t>
            </w:r>
            <w:r w:rsidRPr="00691814">
              <w:rPr>
                <w:rFonts w:ascii="KB금융 본문체 Light" w:eastAsia="KB금융 본문체 Light" w:hAnsi="KB금융 본문체 Light" w:cs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</w:p>
        </w:tc>
        <w:tc>
          <w:tcPr>
            <w:tcW w:w="3757" w:type="dxa"/>
            <w:shd w:val="clear" w:color="auto" w:fill="auto"/>
            <w:vAlign w:val="center"/>
          </w:tcPr>
          <w:p w14:paraId="10DBCA6D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>MCI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와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연계한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거래코드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기반의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표준전문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호출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5AF1848C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내부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>BaaS</w:t>
            </w:r>
            <w:proofErr w:type="spellEnd"/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>(API G/W)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와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연계한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API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기반의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서비스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호출</w:t>
            </w:r>
          </w:p>
        </w:tc>
      </w:tr>
      <w:tr w:rsidR="001F6C45" w:rsidRPr="00691814" w14:paraId="097F4FAE" w14:textId="77777777" w:rsidTr="003D7A30">
        <w:trPr>
          <w:trHeight w:val="385"/>
        </w:trPr>
        <w:tc>
          <w:tcPr>
            <w:tcW w:w="1275" w:type="dxa"/>
            <w:vAlign w:val="center"/>
          </w:tcPr>
          <w:p w14:paraId="3120489E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변경관리</w:t>
            </w:r>
          </w:p>
        </w:tc>
        <w:tc>
          <w:tcPr>
            <w:tcW w:w="3757" w:type="dxa"/>
            <w:shd w:val="clear" w:color="auto" w:fill="auto"/>
            <w:vAlign w:val="center"/>
          </w:tcPr>
          <w:p w14:paraId="3E8EAFFD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KB통합품질관리시스템(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>IQMS)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0302478B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KB빌드배포 자동화시스템 (IQPLUS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</w:p>
        </w:tc>
      </w:tr>
      <w:tr w:rsidR="001F6C45" w:rsidRPr="00691814" w14:paraId="5C5111BC" w14:textId="77777777" w:rsidTr="003D7A30">
        <w:trPr>
          <w:trHeight w:val="730"/>
        </w:trPr>
        <w:tc>
          <w:tcPr>
            <w:tcW w:w="1275" w:type="dxa"/>
            <w:vAlign w:val="center"/>
          </w:tcPr>
          <w:p w14:paraId="742071D2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형상관리</w:t>
            </w:r>
          </w:p>
        </w:tc>
        <w:tc>
          <w:tcPr>
            <w:tcW w:w="3757" w:type="dxa"/>
            <w:shd w:val="clear" w:color="auto" w:fill="auto"/>
            <w:vAlign w:val="center"/>
          </w:tcPr>
          <w:p w14:paraId="1BBB6B2F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서비스 마다 독립적인 형상관리 저장소를 사용하지 않음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000BB5FB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서비스 마다 독립적인 형상관리 저장소(git)를 사용</w:t>
            </w:r>
          </w:p>
        </w:tc>
      </w:tr>
      <w:tr w:rsidR="001F6C45" w:rsidRPr="00691814" w14:paraId="6AEED823" w14:textId="77777777" w:rsidTr="003D7A30">
        <w:trPr>
          <w:trHeight w:val="697"/>
        </w:trPr>
        <w:tc>
          <w:tcPr>
            <w:tcW w:w="1275" w:type="dxa"/>
            <w:vAlign w:val="center"/>
          </w:tcPr>
          <w:p w14:paraId="2D2231F1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구축</w:t>
            </w:r>
          </w:p>
        </w:tc>
        <w:tc>
          <w:tcPr>
            <w:tcW w:w="3757" w:type="dxa"/>
            <w:shd w:val="clear" w:color="auto" w:fill="auto"/>
            <w:vAlign w:val="center"/>
          </w:tcPr>
          <w:p w14:paraId="13E2A719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채널에 별도 DB를 구축하지 않고 화면에서 MCI로 금융복합플랫폼, 상품처리계 연계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79311490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채널에 별도 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를 구축하여 내부 거래 수행</w:t>
            </w:r>
          </w:p>
        </w:tc>
      </w:tr>
    </w:tbl>
    <w:p w14:paraId="327F28E6" w14:textId="281C11D2" w:rsidR="001F6C45" w:rsidRPr="00B639A2" w:rsidRDefault="001F6C45" w:rsidP="001F6C45">
      <w:pPr>
        <w:pStyle w:val="31"/>
      </w:pPr>
      <w:r>
        <w:br w:type="page"/>
      </w:r>
      <w:bookmarkStart w:id="57" w:name="_Toc221277763"/>
      <w:r w:rsidR="00F82440">
        <w:lastRenderedPageBreak/>
        <w:t>1.2</w:t>
      </w:r>
      <w:r w:rsidRPr="00691814">
        <w:t xml:space="preserve"> </w:t>
      </w:r>
      <w:r w:rsidRPr="00691814">
        <w:rPr>
          <w:rFonts w:hint="eastAsia"/>
        </w:rPr>
        <w:t>개발 상세 내용</w:t>
      </w:r>
      <w:bookmarkEnd w:id="57"/>
      <w:r>
        <w:rPr>
          <w:rFonts w:hint="eastAsia"/>
        </w:rPr>
        <w:t xml:space="preserve"> </w:t>
      </w:r>
    </w:p>
    <w:p w14:paraId="55E26166" w14:textId="77777777" w:rsidR="001F6C45" w:rsidRPr="00691814" w:rsidRDefault="001F6C45" w:rsidP="001F6C45">
      <w:pPr>
        <w:autoSpaceDE w:val="0"/>
        <w:autoSpaceDN w:val="0"/>
        <w:adjustRightInd w:val="0"/>
        <w:ind w:leftChars="293" w:left="1005" w:hanging="36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KB금융 본문체 Medium" w:hint="eastAsia"/>
          <w:noProof w:val="0"/>
          <w:sz w:val="24"/>
          <w:szCs w:val="24"/>
          <w:lang w:eastAsia="ko-KR"/>
        </w:rPr>
        <w:t>-</w:t>
      </w:r>
      <w:r w:rsidRPr="00691814">
        <w:rPr>
          <w:rFonts w:ascii="KB금융 본문체 Light" w:eastAsia="KB금융 본문체 Light" w:hAnsi="KB금융 본문체 Light" w:cs="KB금융 본문체 Medium"/>
          <w:noProof w:val="0"/>
          <w:sz w:val="24"/>
          <w:szCs w:val="24"/>
          <w:lang w:eastAsia="ko-KR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비대면 아키텍쳐 재설계 및 인프라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구축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1F6C45" w:rsidRPr="00691814" w14:paraId="65516ED0" w14:textId="77777777" w:rsidTr="003D7A30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68BF5E5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1092489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56F738F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상세</w:t>
            </w:r>
          </w:p>
        </w:tc>
      </w:tr>
      <w:tr w:rsidR="001F6C45" w:rsidRPr="00691814" w14:paraId="711EA19B" w14:textId="77777777" w:rsidTr="003D7A30">
        <w:trPr>
          <w:trHeight w:val="1091"/>
        </w:trPr>
        <w:tc>
          <w:tcPr>
            <w:tcW w:w="1417" w:type="dxa"/>
            <w:vMerge w:val="restart"/>
            <w:vAlign w:val="center"/>
          </w:tcPr>
          <w:p w14:paraId="001510E9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3366AF9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시스템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  <w:tc>
          <w:tcPr>
            <w:tcW w:w="5244" w:type="dxa"/>
            <w:vAlign w:val="center"/>
          </w:tcPr>
          <w:p w14:paraId="19B2B25F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서비스별 독립성, 확장 유연성을 가질 수 있는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OCP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플랫폼 구축</w:t>
            </w:r>
          </w:p>
          <w:p w14:paraId="77719471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기존 화면 액션(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JSP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) 및 업무 개발영역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(JAVA)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을 PaaS 로 설계</w:t>
            </w:r>
          </w:p>
          <w:p w14:paraId="5B589A27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운영 클러스터를 단일 클러스터로 구성하되 향후 운영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2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그룹으로 확장할 수 있도록 설계</w:t>
            </w:r>
          </w:p>
        </w:tc>
      </w:tr>
      <w:tr w:rsidR="001F6C45" w:rsidRPr="00691814" w14:paraId="0806EA4F" w14:textId="77777777" w:rsidTr="003D7A30">
        <w:trPr>
          <w:trHeight w:val="727"/>
        </w:trPr>
        <w:tc>
          <w:tcPr>
            <w:tcW w:w="1417" w:type="dxa"/>
            <w:vMerge/>
            <w:vAlign w:val="center"/>
          </w:tcPr>
          <w:p w14:paraId="3F2AB68A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4A99017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대용량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  <w:tc>
          <w:tcPr>
            <w:tcW w:w="5244" w:type="dxa"/>
            <w:vAlign w:val="center"/>
          </w:tcPr>
          <w:p w14:paraId="5809B8E4" w14:textId="77777777" w:rsidR="001F6C45" w:rsidRPr="00691814" w:rsidRDefault="001F6C45" w:rsidP="003D7A30">
            <w:pPr>
              <w:spacing w:before="60"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대용량 수용가능 아키텍처 필요하며 시스템 사용자 증가에 대비한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</w:tr>
      <w:tr w:rsidR="001F6C45" w:rsidRPr="00691814" w14:paraId="7161210E" w14:textId="77777777" w:rsidTr="003D7A30">
        <w:trPr>
          <w:trHeight w:val="771"/>
        </w:trPr>
        <w:tc>
          <w:tcPr>
            <w:tcW w:w="1417" w:type="dxa"/>
            <w:vMerge w:val="restart"/>
            <w:vAlign w:val="center"/>
          </w:tcPr>
          <w:p w14:paraId="0C578642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모니터링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4C6563D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모니터링</w:t>
            </w:r>
          </w:p>
        </w:tc>
        <w:tc>
          <w:tcPr>
            <w:tcW w:w="5244" w:type="dxa"/>
            <w:vAlign w:val="center"/>
          </w:tcPr>
          <w:p w14:paraId="17E727D9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OCP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클러스터 內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Prometheus </w:t>
            </w:r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주7</w:t>
            </w:r>
            <w:proofErr w:type="gramStart"/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gram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활용하여 클러스터 상태,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노드 리소스 등 모니터링</w:t>
            </w:r>
          </w:p>
          <w:p w14:paraId="19F06077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컨테이너,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어플리케이션 등 성능 모니터링</w:t>
            </w:r>
          </w:p>
          <w:p w14:paraId="35B16449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추가 컴포넌트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(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thanos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, node-exporter, metric-server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등</w:t>
            </w:r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8</w:t>
            </w:r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)를 동일 노드에 설치하여 사용할 수 있음</w:t>
            </w:r>
          </w:p>
        </w:tc>
      </w:tr>
      <w:tr w:rsidR="001F6C45" w:rsidRPr="00691814" w14:paraId="1C64EBD4" w14:textId="77777777" w:rsidTr="003D7A30">
        <w:trPr>
          <w:trHeight w:val="771"/>
        </w:trPr>
        <w:tc>
          <w:tcPr>
            <w:tcW w:w="1417" w:type="dxa"/>
            <w:vMerge/>
            <w:vAlign w:val="center"/>
          </w:tcPr>
          <w:p w14:paraId="363DFC70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30A3353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실시간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MSA</w:t>
            </w:r>
          </w:p>
          <w:p w14:paraId="395FBA70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거래 추적 기능 적용</w:t>
            </w:r>
          </w:p>
        </w:tc>
        <w:tc>
          <w:tcPr>
            <w:tcW w:w="5244" w:type="dxa"/>
            <w:vAlign w:val="center"/>
          </w:tcPr>
          <w:p w14:paraId="288038E0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Service Mesh(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istio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주9</w:t>
            </w:r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를 적용하여 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iali</w:t>
            </w:r>
            <w:proofErr w:type="spellEnd"/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 xml:space="preserve"> 주1</w:t>
            </w:r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0)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, Jaeger</w:t>
            </w:r>
            <w:r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1</w:t>
            </w:r>
            <w:r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통한 서비스 트래픽 및 성능 모니터링 시각화</w:t>
            </w:r>
          </w:p>
          <w:p w14:paraId="5A12C037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향후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MSA</w:t>
            </w:r>
            <w:r w:rsidRPr="00AF6328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r w:rsidRPr="00AF6328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12)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업무 확대를 고려하여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Service Mesh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</w:tr>
      <w:tr w:rsidR="001F6C45" w:rsidRPr="00691814" w14:paraId="37C524FF" w14:textId="77777777" w:rsidTr="003D7A30">
        <w:trPr>
          <w:trHeight w:val="771"/>
        </w:trPr>
        <w:tc>
          <w:tcPr>
            <w:tcW w:w="1417" w:type="dxa"/>
            <w:vMerge/>
            <w:vAlign w:val="center"/>
          </w:tcPr>
          <w:p w14:paraId="66B7E26E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7767B91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실시간 어플리케이션 </w:t>
            </w:r>
          </w:p>
          <w:p w14:paraId="576F28D7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로그 조회</w:t>
            </w:r>
          </w:p>
        </w:tc>
        <w:tc>
          <w:tcPr>
            <w:tcW w:w="5244" w:type="dxa"/>
            <w:vAlign w:val="center"/>
          </w:tcPr>
          <w:p w14:paraId="5E7E9EAA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E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lasticsearch</w:t>
            </w:r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3)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와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ibana</w:t>
            </w:r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4)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통한 통합 로그 조회로 개발 편의성 향상</w:t>
            </w:r>
          </w:p>
          <w:p w14:paraId="3A99C270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Kafka를 이용하여 로그데이터 유실을 방지하고 향후 업무 확장 시에 안정적으로 로그 적재할 수 있도록 구축 </w:t>
            </w:r>
          </w:p>
        </w:tc>
      </w:tr>
      <w:tr w:rsidR="001F6C45" w:rsidRPr="00691814" w14:paraId="5FB00A69" w14:textId="77777777" w:rsidTr="003D7A30">
        <w:trPr>
          <w:trHeight w:val="708"/>
        </w:trPr>
        <w:tc>
          <w:tcPr>
            <w:tcW w:w="1417" w:type="dxa"/>
            <w:vAlign w:val="center"/>
          </w:tcPr>
          <w:p w14:paraId="21290A1A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연계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E755B84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외부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연계시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내부AP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I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</w:p>
          <w:p w14:paraId="3744A926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G/W, EAI 활용</w:t>
            </w:r>
          </w:p>
        </w:tc>
        <w:tc>
          <w:tcPr>
            <w:tcW w:w="5244" w:type="dxa"/>
            <w:vAlign w:val="center"/>
          </w:tcPr>
          <w:p w14:paraId="6019FA9C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코어뱅킹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(상품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처리계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등)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금융복합플랫폼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연계시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전행표준인 내부API G/W or EAI를 통해 연계</w:t>
            </w:r>
          </w:p>
        </w:tc>
      </w:tr>
      <w:tr w:rsidR="001F6C45" w:rsidRPr="00691814" w14:paraId="7F44FCFD" w14:textId="77777777" w:rsidTr="003D7A30">
        <w:trPr>
          <w:trHeight w:val="703"/>
        </w:trPr>
        <w:tc>
          <w:tcPr>
            <w:tcW w:w="1417" w:type="dxa"/>
            <w:vAlign w:val="center"/>
          </w:tcPr>
          <w:p w14:paraId="7F8C52E1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형상/변경</w:t>
            </w:r>
          </w:p>
          <w:p w14:paraId="455481CA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관리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6040C8E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업무소스 IQ+ CI/CD</w:t>
            </w:r>
          </w:p>
          <w:p w14:paraId="74628C2F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배포 방식 변경</w:t>
            </w:r>
          </w:p>
        </w:tc>
        <w:tc>
          <w:tcPr>
            <w:tcW w:w="5244" w:type="dxa"/>
            <w:vAlign w:val="center"/>
          </w:tcPr>
          <w:p w14:paraId="03A8D6CC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신속한 업무 개발 및 지속적인 배포를 위해 CI/CD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파이프라인 구성</w:t>
            </w:r>
          </w:p>
        </w:tc>
      </w:tr>
      <w:tr w:rsidR="001F6C45" w:rsidRPr="00691814" w14:paraId="32D917DD" w14:textId="77777777" w:rsidTr="003D7A30">
        <w:trPr>
          <w:trHeight w:val="723"/>
        </w:trPr>
        <w:tc>
          <w:tcPr>
            <w:tcW w:w="1417" w:type="dxa"/>
            <w:vAlign w:val="center"/>
          </w:tcPr>
          <w:p w14:paraId="14AA6E8C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KafKa</w:t>
            </w:r>
            <w:proofErr w:type="spellEnd"/>
          </w:p>
          <w:p w14:paraId="695FB56B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구축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7BFAB6E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안정적인 로그 적재</w:t>
            </w:r>
          </w:p>
          <w:p w14:paraId="2F206178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</w:t>
            </w:r>
          </w:p>
        </w:tc>
        <w:tc>
          <w:tcPr>
            <w:tcW w:w="5244" w:type="dxa"/>
            <w:vAlign w:val="center"/>
          </w:tcPr>
          <w:p w14:paraId="08480F84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Kraft Controller</w:t>
            </w:r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6)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이용하여 구축</w:t>
            </w:r>
          </w:p>
          <w:p w14:paraId="4F87E30A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Chars="64" w:left="317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o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3.8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이상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r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aft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버전: Zookeeper</w:t>
            </w:r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7)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없이 Kafka 노드들이 직접 메타데이터를 저장하고 관리하는 버전</w:t>
            </w:r>
          </w:p>
          <w:p w14:paraId="2B1DD74B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Chars="64" w:left="317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o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>KRaft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 xml:space="preserve"> Controllers와 Broker를 분리 구성</w:t>
            </w:r>
            <w:r w:rsidRPr="00691814">
              <w:rPr>
                <w:rFonts w:ascii="KB금융 본문체 Light" w:eastAsia="KB금융 본문체 Light" w:cs="굴림체"/>
                <w:noProof w:val="0"/>
                <w:sz w:val="20"/>
                <w:lang w:eastAsia="ko-KR"/>
              </w:rPr>
              <w:t xml:space="preserve">: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>클러스터 안정성,</w:t>
            </w:r>
            <w:r w:rsidRPr="00691814">
              <w:rPr>
                <w:rFonts w:ascii="KB금융 본문체 Light" w:eastAsia="KB금융 본문체 Light" w:cs="굴림체"/>
                <w:noProof w:val="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>컨트롤러 노드 경량화 및 향후 업무가 늘어날 것을 대비하여 동일한 노드에서 운영하지 않고 분리하여 구성</w:t>
            </w:r>
          </w:p>
        </w:tc>
      </w:tr>
      <w:tr w:rsidR="001F6C45" w:rsidRPr="00691814" w14:paraId="54A69982" w14:textId="77777777" w:rsidTr="003D7A30">
        <w:trPr>
          <w:trHeight w:val="723"/>
        </w:trPr>
        <w:tc>
          <w:tcPr>
            <w:tcW w:w="1417" w:type="dxa"/>
            <w:vAlign w:val="center"/>
          </w:tcPr>
          <w:p w14:paraId="4D7534ED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DB동기화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47C586B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단방향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동기화 설계</w:t>
            </w:r>
          </w:p>
        </w:tc>
        <w:tc>
          <w:tcPr>
            <w:tcW w:w="5244" w:type="dxa"/>
            <w:vAlign w:val="center"/>
          </w:tcPr>
          <w:p w14:paraId="5158BF10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단방향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동기화 설계 및 구현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(CDC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를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활용하여 구현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</w:p>
        </w:tc>
      </w:tr>
      <w:tr w:rsidR="001F6C45" w:rsidRPr="00691814" w14:paraId="731DEF3F" w14:textId="77777777" w:rsidTr="003D7A30">
        <w:trPr>
          <w:trHeight w:val="723"/>
        </w:trPr>
        <w:tc>
          <w:tcPr>
            <w:tcW w:w="1417" w:type="dxa"/>
            <w:vAlign w:val="center"/>
          </w:tcPr>
          <w:p w14:paraId="165C021F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백업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2CA1655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리눅스 서버 및 </w:t>
            </w:r>
          </w:p>
          <w:p w14:paraId="7DC7A81F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클러스터 백업</w:t>
            </w:r>
          </w:p>
        </w:tc>
        <w:tc>
          <w:tcPr>
            <w:tcW w:w="5244" w:type="dxa"/>
            <w:vAlign w:val="center"/>
          </w:tcPr>
          <w:p w14:paraId="6F89A705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개발,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스테이징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, 운영 모두 백업</w:t>
            </w:r>
          </w:p>
          <w:p w14:paraId="0ED94B1A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Bastion</w:t>
            </w:r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8</w:t>
            </w:r>
            <w:r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, EFK,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kafka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서버 대상으로 백업 수행</w:t>
            </w:r>
          </w:p>
          <w:p w14:paraId="4122E7A8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클러스터(master, worker, infra (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coreOS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, 표준OS가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lastRenderedPageBreak/>
              <w:t>아님)</w:t>
            </w:r>
            <w:proofErr w:type="gram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)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에</w:t>
            </w:r>
            <w:proofErr w:type="gram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대한 백업은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etcd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백업</w:t>
            </w:r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1</w:t>
            </w:r>
            <w:r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9</w:t>
            </w:r>
            <w:r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을 기본으로 하며 향후 구체적으로 설계 예정</w:t>
            </w:r>
          </w:p>
        </w:tc>
      </w:tr>
    </w:tbl>
    <w:p w14:paraId="5E702E35" w14:textId="77777777" w:rsidR="001F6C45" w:rsidRPr="00AD03AD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 w:rsidRPr="00AD03AD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lastRenderedPageBreak/>
        <w:t>주7</w:t>
      </w:r>
      <w:r w:rsidRPr="00AD03AD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) </w:t>
      </w:r>
      <w:r w:rsidRPr="00AD03AD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시스템 및 어플리케이션 성능 모니터링을 위한 오픈소스 도구</w:t>
      </w:r>
    </w:p>
    <w:p w14:paraId="10A99DDE" w14:textId="77777777" w:rsidR="001F6C45" w:rsidRDefault="001F6C45" w:rsidP="001F6C45">
      <w:pPr>
        <w:ind w:left="1161"/>
        <w:rPr>
          <w:rFonts w:ascii="KB금융 본문체 Light" w:eastAsia="KB금융 본문체 Light" w:cs="굴림체"/>
          <w:noProof w:val="0"/>
          <w:color w:val="000000"/>
          <w:sz w:val="20"/>
          <w:lang w:eastAsia="ko-KR"/>
        </w:rPr>
      </w:pPr>
      <w:r w:rsidRPr="00AD03AD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주8</w:t>
      </w:r>
      <w:r w:rsidRPr="00AD03AD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) </w:t>
      </w:r>
      <w:r w:rsidRPr="00AD03AD">
        <w:rPr>
          <w:rFonts w:ascii="KB금융 본문체 Light" w:eastAsia="KB금융 본문체 Light" w:cs="굴림체" w:hint="eastAsia"/>
          <w:noProof w:val="0"/>
          <w:color w:val="000000"/>
          <w:sz w:val="20"/>
          <w:lang w:eastAsia="ko-KR"/>
        </w:rPr>
        <w:t>시스템과 클러스터의 모니터링 지표를 수집하여 중앙에서 통합 모니터링을 가능하게 도와주는 도구</w:t>
      </w:r>
    </w:p>
    <w:p w14:paraId="561A15BA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주9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) MSA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어플리케이션 간 통신,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보안,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트래픽 제어, 모니터링을 자동으로 처리하는 시스템</w:t>
      </w:r>
    </w:p>
    <w:p w14:paraId="41C076BC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주1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0) MSA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서비스매쉬 내의 서비스 연결 관계와 트래픽 흐름을 시각화해주는 모니터링 도구</w:t>
      </w:r>
    </w:p>
    <w:p w14:paraId="0F97CEEF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주1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1)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분산된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MSA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서비스 호출 경로와 성능을 추적하는 모니터링 도구</w:t>
      </w:r>
    </w:p>
    <w:p w14:paraId="4DEA68FC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12) </w:t>
      </w:r>
      <w:proofErr w:type="spellStart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MicroService</w:t>
      </w:r>
      <w:proofErr w:type="spellEnd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Architecture로 작고 독립적인 서비스로 분리하여 관리하는 </w:t>
      </w:r>
      <w:proofErr w:type="spellStart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아키텍쳐</w:t>
      </w:r>
      <w:proofErr w:type="spellEnd"/>
    </w:p>
    <w:p w14:paraId="34CA744C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13)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대용량 데이터를 빠르게 검색하고 분석할 수 있는 분산형 검색 및 분석 엔진</w:t>
      </w:r>
    </w:p>
    <w:p w14:paraId="55DC5EE6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14) </w:t>
      </w:r>
      <w:proofErr w:type="spellStart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ElasticSearch</w:t>
      </w:r>
      <w:proofErr w:type="spellEnd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에서 저장된 데이터를 시각화하고 대시보드로 모니터링할 수 있게 해주는 도구</w:t>
      </w:r>
    </w:p>
    <w:p w14:paraId="02318EDA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15)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신규 기능 및 변경사항을 사용자에게 바로 </w:t>
      </w:r>
      <w:proofErr w:type="spellStart"/>
      <w:proofErr w:type="gramStart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노출하지않고</w:t>
      </w:r>
      <w:proofErr w:type="spellEnd"/>
      <w:proofErr w:type="gramEnd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내부 테스트 및 모니터링하는 배포 전략 </w:t>
      </w:r>
    </w:p>
    <w:p w14:paraId="4241E6E2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16) Kafka 2.8.0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이상 버전부터 도입한 기능으로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Zookeeper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없이 메타데이터를 관리하는 기능</w:t>
      </w:r>
    </w:p>
    <w:p w14:paraId="754353F4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17)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분산 시스템에서 노드 간 동기화와 구성 관리를 지원하는 중앙 조정 서비스</w:t>
      </w:r>
    </w:p>
    <w:p w14:paraId="32F89F0B" w14:textId="77777777" w:rsidR="001F6C45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18)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외부에서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OCP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클러스터 내부 네트워크로 접근할 때 보안 관문 역할을 하는 중계 서버</w:t>
      </w:r>
    </w:p>
    <w:p w14:paraId="06FA35F4" w14:textId="77777777" w:rsidR="001F6C45" w:rsidRPr="0053003E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19) OCP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클러스터 분산 환경에서 설정 정보와 상태 데이터를 안전하게 저장 및 관리하는 저장소</w:t>
      </w:r>
    </w:p>
    <w:p w14:paraId="47F473A8" w14:textId="77777777" w:rsidR="001F6C45" w:rsidRPr="00AD03AD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</w:p>
    <w:p w14:paraId="0805DFB5" w14:textId="77777777" w:rsidR="001F6C45" w:rsidRPr="00691814" w:rsidRDefault="001F6C45" w:rsidP="001F6C45">
      <w:pPr>
        <w:numPr>
          <w:ilvl w:val="0"/>
          <w:numId w:val="27"/>
        </w:numPr>
        <w:tabs>
          <w:tab w:val="clear" w:pos="720"/>
          <w:tab w:val="num" w:pos="1160"/>
        </w:tabs>
        <w:ind w:leftChars="364"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KB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스타뱅킹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PaaS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프레임워크 기능 개발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1F6C45" w:rsidRPr="00691814" w14:paraId="3FCE5494" w14:textId="77777777" w:rsidTr="003D7A30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6463D6E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653845F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3AE0093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상세</w:t>
            </w:r>
          </w:p>
        </w:tc>
      </w:tr>
      <w:tr w:rsidR="001F6C45" w:rsidRPr="00691814" w14:paraId="409427C3" w14:textId="77777777" w:rsidTr="003D7A30">
        <w:trPr>
          <w:trHeight w:val="1101"/>
        </w:trPr>
        <w:tc>
          <w:tcPr>
            <w:tcW w:w="1417" w:type="dxa"/>
            <w:vMerge w:val="restart"/>
            <w:vAlign w:val="center"/>
          </w:tcPr>
          <w:p w14:paraId="698F842F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F/W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기본 설계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1CEF7C9" w14:textId="77777777" w:rsidR="001F6C45" w:rsidRPr="00691814" w:rsidRDefault="001F6C45" w:rsidP="003D7A30">
            <w:pPr>
              <w:ind w:left="176" w:hangingChars="100" w:hanging="176"/>
              <w:rPr>
                <w:rFonts w:ascii="KB금융 본문체 Light" w:eastAsia="KB금융 본문체 Light" w:hAnsi="KB금융 본문체 Light" w:cs="굴림체"/>
                <w:color w:val="000000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color w:val="000000"/>
                <w:sz w:val="20"/>
              </w:rPr>
              <w:t>어플리케이션 기본</w:t>
            </w:r>
          </w:p>
          <w:p w14:paraId="3C04A566" w14:textId="77777777" w:rsidR="001F6C45" w:rsidRPr="00691814" w:rsidRDefault="001F6C45" w:rsidP="003D7A30">
            <w:pPr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color w:val="000000"/>
                <w:sz w:val="20"/>
              </w:rPr>
              <w:t>구조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  <w:tc>
          <w:tcPr>
            <w:tcW w:w="5244" w:type="dxa"/>
            <w:vAlign w:val="center"/>
          </w:tcPr>
          <w:p w14:paraId="194A098E" w14:textId="77777777" w:rsidR="001F6C45" w:rsidRPr="00691814" w:rsidRDefault="001F6C45" w:rsidP="003D7A30">
            <w:pPr>
              <w:ind w:left="176" w:hangingChars="100" w:hanging="176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범용적인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Springboot</w:t>
            </w:r>
            <w:proofErr w:type="spellEnd"/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(Java)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기반의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프레임워크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어플리케이션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구조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설계</w:t>
            </w:r>
          </w:p>
          <w:p w14:paraId="485D5BB6" w14:textId="77777777" w:rsidR="001F6C45" w:rsidRPr="00691814" w:rsidRDefault="001F6C45" w:rsidP="003D7A30">
            <w:pPr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o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JDK 1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7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, </w:t>
            </w:r>
            <w:proofErr w:type="spellStart"/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Springboot</w:t>
            </w:r>
            <w:proofErr w:type="spellEnd"/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3.1.4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이상에서 최적 버전 선택</w:t>
            </w:r>
          </w:p>
        </w:tc>
      </w:tr>
      <w:tr w:rsidR="001F6C45" w:rsidRPr="00691814" w14:paraId="777B768E" w14:textId="77777777" w:rsidTr="003D7A30">
        <w:trPr>
          <w:trHeight w:val="1101"/>
        </w:trPr>
        <w:tc>
          <w:tcPr>
            <w:tcW w:w="1417" w:type="dxa"/>
            <w:vMerge/>
            <w:vAlign w:val="center"/>
          </w:tcPr>
          <w:p w14:paraId="0EC64B18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83B96BB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표준화</w:t>
            </w:r>
          </w:p>
        </w:tc>
        <w:tc>
          <w:tcPr>
            <w:tcW w:w="5244" w:type="dxa"/>
            <w:vAlign w:val="center"/>
          </w:tcPr>
          <w:p w14:paraId="51127AEB" w14:textId="77777777" w:rsidR="001F6C45" w:rsidRPr="00691814" w:rsidRDefault="001F6C45" w:rsidP="003D7A30">
            <w:pPr>
              <w:ind w:left="176" w:hangingChars="100" w:hanging="176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클라우드 기반의KB표준 자바 프레임워크 구축인 KB 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ONE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F/W를 사용하여 프레임워크 기능 개발</w:t>
            </w:r>
          </w:p>
          <w:p w14:paraId="4D02744B" w14:textId="77777777" w:rsidR="001F6C45" w:rsidRPr="00691814" w:rsidRDefault="001F6C45" w:rsidP="003D7A30">
            <w:pPr>
              <w:ind w:left="176" w:hangingChars="100" w:hanging="176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- 어플리케이션 개발 표준 수립 및 구축</w:t>
            </w:r>
          </w:p>
          <w:p w14:paraId="723442CD" w14:textId="77777777" w:rsidR="001F6C45" w:rsidRPr="00691814" w:rsidRDefault="001F6C45" w:rsidP="003D7A30">
            <w:pPr>
              <w:ind w:left="176" w:hangingChars="100" w:hanging="176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어플리케이션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설정 관리 방안 수립 및 구현</w:t>
            </w:r>
          </w:p>
          <w:p w14:paraId="59F39F58" w14:textId="77777777" w:rsidR="001F6C45" w:rsidRPr="00691814" w:rsidRDefault="001F6C45" w:rsidP="003D7A30">
            <w:pPr>
              <w:ind w:leftChars="100" w:left="396" w:hangingChars="100" w:hanging="176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DA3EFD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 </w:t>
            </w:r>
            <w:r w:rsidRPr="00DA3EFD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서버 </w:t>
            </w:r>
            <w:r w:rsidRPr="00DA3EFD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Config </w:t>
            </w:r>
            <w:r w:rsidRPr="00DA3EFD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설정 </w:t>
            </w:r>
            <w:r w:rsidRPr="00DA3EFD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구성</w:t>
            </w:r>
            <w:r w:rsidRPr="00DA3EFD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및</w:t>
            </w:r>
            <w:r w:rsidRPr="00DA3EFD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변경 시 적용 방안 수립: 실시간 적용, </w:t>
            </w:r>
            <w:r w:rsidRPr="00DA3EFD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관</w:t>
            </w:r>
            <w:r w:rsidRPr="00DA3EFD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리자 수동 적</w:t>
            </w:r>
            <w:r w:rsidRPr="00DA3EFD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용,</w:t>
            </w:r>
            <w:r w:rsidRPr="00DA3EFD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DA3EFD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재기동</w:t>
            </w:r>
            <w:proofErr w:type="spellEnd"/>
            <w:r w:rsidRPr="00DA3EFD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방안</w:t>
            </w:r>
            <w:r w:rsidRPr="00DA3EFD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등</w:t>
            </w:r>
          </w:p>
          <w:p w14:paraId="7234C9F5" w14:textId="77777777" w:rsidR="001F6C45" w:rsidRPr="00691814" w:rsidRDefault="001F6C45" w:rsidP="003D7A30">
            <w:pPr>
              <w:ind w:left="176" w:hangingChars="100" w:hanging="176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서비스 등록 관리 표준 수립 및 구현</w:t>
            </w:r>
          </w:p>
          <w:p w14:paraId="6E34B7C8" w14:textId="77777777" w:rsidR="001F6C45" w:rsidRPr="00691814" w:rsidRDefault="001F6C45" w:rsidP="003D7A30">
            <w:pPr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서비스 정보,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파라미터 등록 관리의 표준화 방안마련</w:t>
            </w:r>
          </w:p>
        </w:tc>
      </w:tr>
      <w:tr w:rsidR="001F6C45" w:rsidRPr="00691814" w14:paraId="5B23DF74" w14:textId="77777777" w:rsidTr="003D7A30">
        <w:trPr>
          <w:trHeight w:val="1101"/>
        </w:trPr>
        <w:tc>
          <w:tcPr>
            <w:tcW w:w="1417" w:type="dxa"/>
            <w:vMerge w:val="restart"/>
            <w:vAlign w:val="center"/>
          </w:tcPr>
          <w:p w14:paraId="56800C03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F/W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공통기능 개발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959B49F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테스트 기능</w:t>
            </w:r>
            <w:r w:rsidRPr="00691814">
              <w:rPr>
                <w:rFonts w:ascii="KB금융 본문체 Light" w:eastAsia="KB금융 본문체 Light" w:hAnsi="KB금융 본문체 Light" w:cs="굴림체" w:hint="eastAsia"/>
                <w:color w:val="000000"/>
                <w:sz w:val="20"/>
              </w:rPr>
              <w:t xml:space="preserve"> 제공</w:t>
            </w:r>
          </w:p>
        </w:tc>
        <w:tc>
          <w:tcPr>
            <w:tcW w:w="5244" w:type="dxa"/>
          </w:tcPr>
          <w:p w14:paraId="5172EFF5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API테스트 가능한 환경 마련</w:t>
            </w:r>
          </w:p>
          <w:p w14:paraId="416C6CAF" w14:textId="77777777" w:rsidR="001F6C45" w:rsidRPr="00691814" w:rsidRDefault="001F6C45" w:rsidP="003D7A30">
            <w:pPr>
              <w:spacing w:line="240" w:lineRule="atLeast"/>
              <w:ind w:firstLineChars="100" w:firstLine="176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o 오픈소스 활용방안 검토 (Postman등)</w:t>
            </w:r>
          </w:p>
          <w:p w14:paraId="779257E1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- 단위 테스트</w:t>
            </w:r>
          </w:p>
          <w:p w14:paraId="44423891" w14:textId="77777777" w:rsidR="001F6C45" w:rsidRPr="00691814" w:rsidRDefault="001F6C45" w:rsidP="003D7A30">
            <w:pPr>
              <w:spacing w:line="240" w:lineRule="atLeast"/>
              <w:ind w:leftChars="100" w:left="22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구현한 기능에 대하여J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unit, Mockito </w:t>
            </w:r>
            <w:r w:rsidRPr="00DF3C3A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vertAlign w:val="superscript"/>
                <w:lang w:eastAsia="ko-KR"/>
              </w:rPr>
              <w:t>주2</w:t>
            </w:r>
            <w:r w:rsidRPr="00DF3C3A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vertAlign w:val="superscript"/>
                <w:lang w:eastAsia="ko-KR"/>
              </w:rPr>
              <w:t>0)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단위 테스트 수행</w:t>
            </w:r>
          </w:p>
          <w:p w14:paraId="3B80E6D2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테스트 수행의 표준 방안 검토</w:t>
            </w:r>
          </w:p>
        </w:tc>
      </w:tr>
      <w:tr w:rsidR="001F6C45" w:rsidRPr="00691814" w14:paraId="13EB7D00" w14:textId="77777777" w:rsidTr="003D7A30">
        <w:trPr>
          <w:trHeight w:val="1382"/>
        </w:trPr>
        <w:tc>
          <w:tcPr>
            <w:tcW w:w="1417" w:type="dxa"/>
            <w:vMerge/>
            <w:vAlign w:val="center"/>
          </w:tcPr>
          <w:p w14:paraId="0A4044D4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E9D2AC4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인터페이스 체계</w:t>
            </w:r>
          </w:p>
          <w:p w14:paraId="4E7E926B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구축</w:t>
            </w:r>
          </w:p>
        </w:tc>
        <w:tc>
          <w:tcPr>
            <w:tcW w:w="5244" w:type="dxa"/>
            <w:vAlign w:val="center"/>
          </w:tcPr>
          <w:p w14:paraId="68C3FE51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>
              <w:rPr>
                <w:rFonts w:ascii="KB금융 본문체 Light" w:eastAsia="KB금융 본문체 Light" w:hAnsi="KB금융 본문체 Light" w:cs="Tahoma"/>
                <w:sz w:val="20"/>
              </w:rPr>
              <w:t>MM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에 등록된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IN/OUT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레이아웃 연계방안 설계</w:t>
            </w:r>
          </w:p>
          <w:p w14:paraId="42005566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소스시스템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스타뱅킹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PaaS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통신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시 에러메시지 처리방안 개발</w:t>
            </w:r>
          </w:p>
          <w:p w14:paraId="21D8FA15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 API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별 대응답 기능 개발</w:t>
            </w:r>
          </w:p>
          <w:p w14:paraId="1BFEAACF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거래제한,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거래필드 세팅 등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MCI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대체 기능 구현</w:t>
            </w:r>
          </w:p>
        </w:tc>
      </w:tr>
      <w:tr w:rsidR="001F6C45" w:rsidRPr="00691814" w14:paraId="4F6BAD44" w14:textId="77777777" w:rsidTr="003D7A30">
        <w:trPr>
          <w:trHeight w:val="556"/>
        </w:trPr>
        <w:tc>
          <w:tcPr>
            <w:tcW w:w="1417" w:type="dxa"/>
            <w:vMerge/>
            <w:vAlign w:val="center"/>
          </w:tcPr>
          <w:p w14:paraId="4C272C83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5E36A52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Cache 사용방안 수립</w:t>
            </w:r>
          </w:p>
        </w:tc>
        <w:tc>
          <w:tcPr>
            <w:tcW w:w="5244" w:type="dxa"/>
            <w:vAlign w:val="center"/>
          </w:tcPr>
          <w:p w14:paraId="50727F44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Cache,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IMDG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사용기준 수립 </w:t>
            </w:r>
          </w:p>
          <w:p w14:paraId="53892560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BD1A3C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BD1A3C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R</w:t>
            </w:r>
            <w:r w:rsidRPr="00BD1A3C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 xml:space="preserve">edis </w:t>
            </w:r>
            <w:r w:rsidRPr="00BD1A3C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솔루션</w:t>
            </w:r>
            <w:r w:rsidRPr="00BD1A3C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</w:t>
            </w:r>
            <w:r w:rsidRPr="00BD1A3C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도입</w:t>
            </w:r>
          </w:p>
        </w:tc>
      </w:tr>
      <w:tr w:rsidR="001F6C45" w:rsidRPr="00691814" w14:paraId="1F5E7E65" w14:textId="77777777" w:rsidTr="003D7A30">
        <w:trPr>
          <w:trHeight w:val="893"/>
        </w:trPr>
        <w:tc>
          <w:tcPr>
            <w:tcW w:w="1417" w:type="dxa"/>
            <w:vMerge/>
            <w:vAlign w:val="center"/>
          </w:tcPr>
          <w:p w14:paraId="70E2D7ED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49829137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배치 시스템 구축</w:t>
            </w:r>
          </w:p>
        </w:tc>
        <w:tc>
          <w:tcPr>
            <w:tcW w:w="5244" w:type="dxa"/>
            <w:vAlign w:val="center"/>
          </w:tcPr>
          <w:p w14:paraId="3109B709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배치 시스템 및 인프라 구성 설계</w:t>
            </w:r>
          </w:p>
          <w:p w14:paraId="5CBF95C1" w14:textId="77777777" w:rsidR="001F6C45" w:rsidRPr="00DF3C3A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스케줄 관리 및 선/후 작업 연동을 위한 control-m </w:t>
            </w:r>
            <w:r>
              <w:rPr>
                <w:rFonts w:ascii="KB금융 본문체 Light" w:eastAsia="KB금융 본문체 Light" w:hAnsi="KB금융 본문체 Light" w:cs="Tahoma"/>
                <w:sz w:val="20"/>
              </w:rPr>
              <w:t>(</w:t>
            </w:r>
            <w:r w:rsidRPr="00DF3C3A">
              <w:rPr>
                <w:rFonts w:ascii="KB금융 본문체 Light" w:eastAsia="KB금융 본문체 Light" w:hAnsi="KB금융 본문체 Light" w:cs="Tahoma" w:hint="eastAsia"/>
                <w:sz w:val="20"/>
              </w:rPr>
              <w:t>배치 자동화 솔루션</w:t>
            </w:r>
            <w:r>
              <w:rPr>
                <w:rFonts w:ascii="KB금융 본문체 Light" w:eastAsia="KB금융 본문체 Light" w:hAnsi="KB금융 본문체 Light" w:cs="Tahoma"/>
                <w:sz w:val="20"/>
              </w:rPr>
              <w:t>)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연계</w:t>
            </w:r>
          </w:p>
          <w:p w14:paraId="3CE103E0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배치 관리 어드민 구성</w:t>
            </w:r>
          </w:p>
        </w:tc>
      </w:tr>
      <w:tr w:rsidR="001F6C45" w:rsidRPr="00691814" w14:paraId="7B35D6DA" w14:textId="77777777" w:rsidTr="003D7A30">
        <w:trPr>
          <w:trHeight w:val="484"/>
        </w:trPr>
        <w:tc>
          <w:tcPr>
            <w:tcW w:w="1417" w:type="dxa"/>
            <w:vMerge/>
            <w:vAlign w:val="center"/>
          </w:tcPr>
          <w:p w14:paraId="0723B040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F2D4CA1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전행공통 연계</w:t>
            </w:r>
          </w:p>
        </w:tc>
        <w:tc>
          <w:tcPr>
            <w:tcW w:w="5244" w:type="dxa"/>
            <w:vAlign w:val="center"/>
          </w:tcPr>
          <w:p w14:paraId="07E1C456" w14:textId="77777777" w:rsidR="001F6C45" w:rsidRPr="00691814" w:rsidRDefault="001F6C45" w:rsidP="003D7A30">
            <w:pPr>
              <w:spacing w:before="60" w:after="60"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전행공통 제공데이터 전달방식 설계/개발</w:t>
            </w:r>
          </w:p>
        </w:tc>
      </w:tr>
      <w:tr w:rsidR="001F6C45" w:rsidRPr="00691814" w14:paraId="009720B3" w14:textId="77777777" w:rsidTr="003D7A30">
        <w:trPr>
          <w:trHeight w:val="420"/>
        </w:trPr>
        <w:tc>
          <w:tcPr>
            <w:tcW w:w="1417" w:type="dxa"/>
            <w:vMerge/>
            <w:vAlign w:val="center"/>
          </w:tcPr>
          <w:p w14:paraId="5B807190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99191A1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CDC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기능 제공</w:t>
            </w:r>
          </w:p>
        </w:tc>
        <w:tc>
          <w:tcPr>
            <w:tcW w:w="5244" w:type="dxa"/>
            <w:vAlign w:val="center"/>
          </w:tcPr>
          <w:p w14:paraId="108CB20C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금융복합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와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KB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스타뱅킹 플랫폼 DB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간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CDC 파이프라인 구축</w:t>
            </w:r>
          </w:p>
        </w:tc>
      </w:tr>
      <w:tr w:rsidR="001F6C45" w:rsidRPr="00691814" w14:paraId="217A5A67" w14:textId="77777777" w:rsidTr="003D7A30">
        <w:trPr>
          <w:trHeight w:val="837"/>
        </w:trPr>
        <w:tc>
          <w:tcPr>
            <w:tcW w:w="1417" w:type="dxa"/>
            <w:vMerge w:val="restart"/>
            <w:vAlign w:val="center"/>
          </w:tcPr>
          <w:p w14:paraId="40CE1831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시스템 연계 모듈 개발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D82ED3D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API G/W</w:t>
            </w:r>
          </w:p>
        </w:tc>
        <w:tc>
          <w:tcPr>
            <w:tcW w:w="5244" w:type="dxa"/>
            <w:vAlign w:val="center"/>
          </w:tcPr>
          <w:p w14:paraId="62D40F81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클라이언트별 토큰관리(생성/갱신)</w:t>
            </w:r>
          </w:p>
          <w:p w14:paraId="7C63B99A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클라이언트 정보 관리</w:t>
            </w:r>
          </w:p>
          <w:p w14:paraId="18D43ECF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호출 경로 설계</w:t>
            </w:r>
          </w:p>
        </w:tc>
      </w:tr>
      <w:tr w:rsidR="001F6C45" w:rsidRPr="00691814" w14:paraId="1CF33B56" w14:textId="77777777" w:rsidTr="003D7A30">
        <w:trPr>
          <w:trHeight w:val="398"/>
        </w:trPr>
        <w:tc>
          <w:tcPr>
            <w:tcW w:w="1417" w:type="dxa"/>
            <w:vMerge/>
            <w:vAlign w:val="center"/>
          </w:tcPr>
          <w:p w14:paraId="6DEAD4AB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4ED8740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EAI</w:t>
            </w:r>
          </w:p>
        </w:tc>
        <w:tc>
          <w:tcPr>
            <w:tcW w:w="5244" w:type="dxa"/>
            <w:vAlign w:val="center"/>
          </w:tcPr>
          <w:p w14:paraId="076A8815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EAI 통신 필수 데이터 세팅</w:t>
            </w:r>
          </w:p>
        </w:tc>
      </w:tr>
    </w:tbl>
    <w:p w14:paraId="3A382470" w14:textId="77777777" w:rsidR="001F6C45" w:rsidRDefault="001F6C45" w:rsidP="001F6C45">
      <w:pPr>
        <w:ind w:leftChars="400" w:left="880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 w:rsidRPr="00DF3C3A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주2</w:t>
      </w:r>
      <w:r w:rsidRPr="00DF3C3A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0) </w:t>
      </w:r>
      <w:r w:rsidRPr="00DF3C3A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Java어플리케이션 단위 테스트 작성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및</w:t>
      </w:r>
      <w:r w:rsidRPr="00DF3C3A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실행할 수 있는 오픈소스 테스트 프레임워크</w:t>
      </w:r>
    </w:p>
    <w:p w14:paraId="16DAC07F" w14:textId="77777777" w:rsidR="001F6C45" w:rsidRPr="00DF3C3A" w:rsidRDefault="001F6C45" w:rsidP="001F6C45">
      <w:pPr>
        <w:ind w:leftChars="400" w:left="880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</w:p>
    <w:p w14:paraId="61177983" w14:textId="77777777" w:rsidR="001F6C45" w:rsidRPr="00691814" w:rsidRDefault="001F6C45" w:rsidP="001F6C45">
      <w:pPr>
        <w:numPr>
          <w:ilvl w:val="0"/>
          <w:numId w:val="27"/>
        </w:numPr>
        <w:tabs>
          <w:tab w:val="clear" w:pos="720"/>
          <w:tab w:val="num" w:pos="1160"/>
        </w:tabs>
        <w:ind w:leftChars="364"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스타루트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화면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프레임워크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엔진 및 어드민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기능 보완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1F6C45" w:rsidRPr="00691814" w14:paraId="17C4D68B" w14:textId="77777777" w:rsidTr="003D7A30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5C9D8B5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22F6EF3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764387F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상세</w:t>
            </w:r>
          </w:p>
        </w:tc>
      </w:tr>
      <w:tr w:rsidR="001F6C45" w:rsidRPr="00691814" w14:paraId="799D362C" w14:textId="77777777" w:rsidTr="003D7A30">
        <w:trPr>
          <w:trHeight w:val="634"/>
        </w:trPr>
        <w:tc>
          <w:tcPr>
            <w:tcW w:w="1417" w:type="dxa"/>
            <w:vMerge w:val="restart"/>
            <w:vAlign w:val="center"/>
          </w:tcPr>
          <w:p w14:paraId="7567600B" w14:textId="77777777" w:rsidR="001F6C45" w:rsidRPr="00691814" w:rsidRDefault="001F6C45" w:rsidP="003D7A30">
            <w:pPr>
              <w:spacing w:line="240" w:lineRule="atLeast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API 기능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9DC8620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액션API 기능 추가</w:t>
            </w:r>
          </w:p>
        </w:tc>
        <w:tc>
          <w:tcPr>
            <w:tcW w:w="5244" w:type="dxa"/>
          </w:tcPr>
          <w:p w14:paraId="3C12447B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PI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페이지관리 설계 및 구현</w:t>
            </w:r>
          </w:p>
          <w:p w14:paraId="23D9E7C5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API 관리 설계 및 구현</w:t>
            </w:r>
          </w:p>
        </w:tc>
      </w:tr>
      <w:tr w:rsidR="001F6C45" w:rsidRPr="00691814" w14:paraId="1573A68D" w14:textId="77777777" w:rsidTr="003D7A30">
        <w:trPr>
          <w:trHeight w:val="530"/>
        </w:trPr>
        <w:tc>
          <w:tcPr>
            <w:tcW w:w="1417" w:type="dxa"/>
            <w:vMerge/>
            <w:vAlign w:val="center"/>
          </w:tcPr>
          <w:p w14:paraId="1F342C60" w14:textId="77777777" w:rsidR="001F6C45" w:rsidRPr="00691814" w:rsidRDefault="001F6C45" w:rsidP="003D7A30">
            <w:pPr>
              <w:spacing w:line="240" w:lineRule="atLeast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F97120D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스타루트 엔진 개선</w:t>
            </w:r>
          </w:p>
        </w:tc>
        <w:tc>
          <w:tcPr>
            <w:tcW w:w="5244" w:type="dxa"/>
            <w:vAlign w:val="center"/>
          </w:tcPr>
          <w:p w14:paraId="519C58E2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API G/W 연계처리</w:t>
            </w:r>
          </w:p>
          <w:p w14:paraId="760ABFF9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거래로그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및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에러처리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기능 개선</w:t>
            </w:r>
          </w:p>
        </w:tc>
      </w:tr>
      <w:tr w:rsidR="001F6C45" w:rsidRPr="00691814" w14:paraId="4ABFC119" w14:textId="77777777" w:rsidTr="003D7A30">
        <w:trPr>
          <w:trHeight w:val="412"/>
        </w:trPr>
        <w:tc>
          <w:tcPr>
            <w:tcW w:w="1417" w:type="dxa"/>
            <w:vAlign w:val="center"/>
          </w:tcPr>
          <w:p w14:paraId="10C922B4" w14:textId="77777777" w:rsidR="001F6C45" w:rsidRPr="00691814" w:rsidRDefault="001F6C45" w:rsidP="003D7A30">
            <w:pPr>
              <w:spacing w:line="240" w:lineRule="atLeast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확장형 페이지 기능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F44FEB4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웹앱화면 관리 기능</w:t>
            </w:r>
          </w:p>
        </w:tc>
        <w:tc>
          <w:tcPr>
            <w:tcW w:w="5244" w:type="dxa"/>
            <w:vAlign w:val="center"/>
          </w:tcPr>
          <w:p w14:paraId="64EBF26A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Vue.js, React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등록 가능한 페이지관리 설계 및 구현</w:t>
            </w:r>
          </w:p>
        </w:tc>
      </w:tr>
    </w:tbl>
    <w:p w14:paraId="395FA7D6" w14:textId="77777777" w:rsidR="001F6C45" w:rsidRPr="00691814" w:rsidRDefault="001F6C45" w:rsidP="001F6C4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</w:p>
    <w:p w14:paraId="25B688B9" w14:textId="77777777" w:rsidR="001F6C45" w:rsidRPr="00691814" w:rsidRDefault="001F6C45" w:rsidP="001F6C45">
      <w:pPr>
        <w:numPr>
          <w:ilvl w:val="0"/>
          <w:numId w:val="28"/>
        </w:numPr>
        <w:tabs>
          <w:tab w:val="clear" w:pos="720"/>
          <w:tab w:val="num" w:pos="1160"/>
        </w:tabs>
        <w:ind w:leftChars="364"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>KB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스타뱅킹 운영 어드민</w:t>
      </w:r>
      <w:r>
        <w:rPr>
          <w:rFonts w:ascii="KB금융 본문체 Light" w:eastAsia="KB금융 본문체 Light" w:hAnsi="KB금융 본문체 Light" w:cs="Tahoma" w:hint="eastAsia"/>
          <w:sz w:val="24"/>
          <w:lang w:eastAsia="ko-KR"/>
        </w:rPr>
        <w:t>(뉴통합어드민</w:t>
      </w:r>
      <w:r>
        <w:rPr>
          <w:rFonts w:ascii="KB금융 본문체 Light" w:eastAsia="KB금융 본문체 Light" w:hAnsi="KB금융 본문체 Light" w:cs="Tahoma"/>
          <w:sz w:val="24"/>
          <w:lang w:eastAsia="ko-KR"/>
        </w:rPr>
        <w:t>)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구축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1F6C45" w:rsidRPr="00691814" w14:paraId="2BDF8E14" w14:textId="77777777" w:rsidTr="003D7A30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66A7DBB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50A5431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6F0B9EF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상세</w:t>
            </w:r>
          </w:p>
        </w:tc>
      </w:tr>
      <w:tr w:rsidR="001F6C45" w:rsidRPr="00691814" w14:paraId="4D9FB0A0" w14:textId="77777777" w:rsidTr="003D7A30">
        <w:trPr>
          <w:trHeight w:val="1101"/>
        </w:trPr>
        <w:tc>
          <w:tcPr>
            <w:tcW w:w="1417" w:type="dxa"/>
            <w:vMerge w:val="restart"/>
            <w:vAlign w:val="center"/>
          </w:tcPr>
          <w:p w14:paraId="3A5A6F68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시스템 구축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A70AFF7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프론트엔드 구축</w:t>
            </w:r>
          </w:p>
        </w:tc>
        <w:tc>
          <w:tcPr>
            <w:tcW w:w="5244" w:type="dxa"/>
            <w:vAlign w:val="center"/>
          </w:tcPr>
          <w:p w14:paraId="101B5FA4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재사용이 용이한 컴포넌트 기반의 개발 언어(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vue.js)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를 도입하여 신속한 개발 가능</w:t>
            </w:r>
          </w:p>
          <w:p w14:paraId="0530BFF1" w14:textId="77777777" w:rsidR="001F6C45" w:rsidRPr="00691814" w:rsidRDefault="001F6C45" w:rsidP="003D7A30">
            <w:pPr>
              <w:spacing w:line="240" w:lineRule="atLeast"/>
              <w:ind w:leftChars="50" w:left="198" w:hangingChars="50" w:hanging="88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As-Is: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스타루트 프레임워크</w:t>
            </w:r>
          </w:p>
          <w:p w14:paraId="3A403E38" w14:textId="77777777" w:rsidR="001F6C45" w:rsidRPr="00691814" w:rsidRDefault="001F6C45" w:rsidP="003D7A30">
            <w:pPr>
              <w:spacing w:line="240" w:lineRule="atLeast"/>
              <w:ind w:firstLineChars="50" w:firstLine="88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To-Be: Vue.js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프레임워크</w:t>
            </w:r>
          </w:p>
        </w:tc>
      </w:tr>
      <w:tr w:rsidR="001F6C45" w:rsidRPr="00691814" w14:paraId="328774F5" w14:textId="77777777" w:rsidTr="003D7A30">
        <w:trPr>
          <w:trHeight w:val="781"/>
        </w:trPr>
        <w:tc>
          <w:tcPr>
            <w:tcW w:w="1417" w:type="dxa"/>
            <w:vMerge/>
            <w:vAlign w:val="center"/>
          </w:tcPr>
          <w:p w14:paraId="0247D281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8635351" w14:textId="77777777" w:rsidR="001F6C45" w:rsidRPr="00691814" w:rsidRDefault="001F6C45" w:rsidP="003D7A30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백엔드 구축</w:t>
            </w:r>
          </w:p>
        </w:tc>
        <w:tc>
          <w:tcPr>
            <w:tcW w:w="5244" w:type="dxa"/>
            <w:vAlign w:val="center"/>
          </w:tcPr>
          <w:p w14:paraId="35800399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Springboot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프레임워크 구축</w:t>
            </w:r>
          </w:p>
          <w:p w14:paraId="0B16E5C5" w14:textId="77777777" w:rsidR="001F6C45" w:rsidRPr="00691814" w:rsidRDefault="001F6C45" w:rsidP="003D7A30">
            <w:pPr>
              <w:spacing w:line="240" w:lineRule="atLeast"/>
              <w:ind w:leftChars="50" w:left="198" w:hangingChars="50" w:hanging="88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As-Is: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n-Kesa 프레임워크</w:t>
            </w:r>
          </w:p>
          <w:p w14:paraId="08795A3C" w14:textId="77777777" w:rsidR="001F6C45" w:rsidRPr="00691814" w:rsidRDefault="001F6C45" w:rsidP="003D7A30">
            <w:pPr>
              <w:spacing w:line="240" w:lineRule="atLeast"/>
              <w:ind w:leftChars="50" w:left="198" w:hangingChars="50" w:hanging="88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To-Be: KB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스타뱅킹 프레임워크</w:t>
            </w:r>
          </w:p>
        </w:tc>
      </w:tr>
      <w:tr w:rsidR="001F6C45" w:rsidRPr="00691814" w14:paraId="63ED1BBC" w14:textId="77777777" w:rsidTr="003D7A30">
        <w:trPr>
          <w:trHeight w:val="1222"/>
        </w:trPr>
        <w:tc>
          <w:tcPr>
            <w:tcW w:w="1417" w:type="dxa"/>
            <w:vMerge w:val="restart"/>
            <w:vAlign w:val="center"/>
          </w:tcPr>
          <w:p w14:paraId="119EA795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</w:t>
            </w:r>
          </w:p>
          <w:p w14:paraId="0E8FCB09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공통업무 구현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D6CCBD2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결재기능</w:t>
            </w:r>
          </w:p>
        </w:tc>
        <w:tc>
          <w:tcPr>
            <w:tcW w:w="5244" w:type="dxa"/>
            <w:vAlign w:val="center"/>
          </w:tcPr>
          <w:p w14:paraId="11D40FEF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기존 결재기능 구현</w:t>
            </w:r>
          </w:p>
          <w:p w14:paraId="0F73F2BC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신규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편의기능 개발</w:t>
            </w:r>
          </w:p>
          <w:p w14:paraId="6E33BE88" w14:textId="77777777" w:rsidR="001F6C45" w:rsidRPr="00691814" w:rsidRDefault="001F6C45" w:rsidP="003D7A30">
            <w:pPr>
              <w:spacing w:line="240" w:lineRule="atLeast"/>
              <w:ind w:leftChars="50" w:left="198" w:hangingChars="50" w:hanging="88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 다건승인, 대결 등록, 결재오류확인</w:t>
            </w:r>
          </w:p>
          <w:p w14:paraId="52215600" w14:textId="77777777" w:rsidR="001F6C45" w:rsidRPr="00691814" w:rsidRDefault="001F6C45" w:rsidP="003D7A30">
            <w:pPr>
              <w:spacing w:line="240" w:lineRule="atLeast"/>
              <w:ind w:leftChars="50" w:left="198" w:hangingChars="50" w:hanging="88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 테스트 환경 자동결재 개발</w:t>
            </w:r>
          </w:p>
        </w:tc>
      </w:tr>
      <w:tr w:rsidR="001F6C45" w:rsidRPr="00691814" w14:paraId="7D44822E" w14:textId="77777777" w:rsidTr="003D7A30">
        <w:trPr>
          <w:trHeight w:val="807"/>
        </w:trPr>
        <w:tc>
          <w:tcPr>
            <w:tcW w:w="1417" w:type="dxa"/>
            <w:vMerge/>
            <w:vAlign w:val="center"/>
          </w:tcPr>
          <w:p w14:paraId="1A4DDE0E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84C81FF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공유디스크 관리 기능</w:t>
            </w:r>
          </w:p>
        </w:tc>
        <w:tc>
          <w:tcPr>
            <w:tcW w:w="5244" w:type="dxa"/>
            <w:vAlign w:val="center"/>
          </w:tcPr>
          <w:p w14:paraId="6A23F557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담당자 정보관리 및 파일업로드 권한관리 기능 개발</w:t>
            </w:r>
          </w:p>
          <w:p w14:paraId="0088056B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컨텐츠 파일 업로드 모듈 개발</w:t>
            </w:r>
          </w:p>
        </w:tc>
      </w:tr>
      <w:tr w:rsidR="001F6C45" w:rsidRPr="00691814" w14:paraId="34CDCAC5" w14:textId="77777777" w:rsidTr="003D7A30">
        <w:trPr>
          <w:trHeight w:val="807"/>
        </w:trPr>
        <w:tc>
          <w:tcPr>
            <w:tcW w:w="1417" w:type="dxa"/>
            <w:vMerge/>
            <w:vAlign w:val="center"/>
          </w:tcPr>
          <w:p w14:paraId="48431446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06DA6A8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메뉴 구조 개선</w:t>
            </w:r>
          </w:p>
        </w:tc>
        <w:tc>
          <w:tcPr>
            <w:tcW w:w="5244" w:type="dxa"/>
            <w:vAlign w:val="center"/>
          </w:tcPr>
          <w:p w14:paraId="199F6415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어드민메뉴 카테고리 관리기능</w:t>
            </w:r>
          </w:p>
          <w:p w14:paraId="12CF466F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메뉴순서 및 구조 변경기능</w:t>
            </w:r>
          </w:p>
        </w:tc>
      </w:tr>
      <w:tr w:rsidR="001F6C45" w:rsidRPr="00691814" w14:paraId="2E6F5212" w14:textId="77777777" w:rsidTr="003D7A30">
        <w:trPr>
          <w:trHeight w:val="807"/>
        </w:trPr>
        <w:tc>
          <w:tcPr>
            <w:tcW w:w="1417" w:type="dxa"/>
            <w:vMerge/>
            <w:vAlign w:val="center"/>
          </w:tcPr>
          <w:p w14:paraId="55E8B51E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B7919A9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 사용자로그</w:t>
            </w:r>
          </w:p>
          <w:p w14:paraId="4FDA5976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적재 및 조회</w:t>
            </w:r>
          </w:p>
        </w:tc>
        <w:tc>
          <w:tcPr>
            <w:tcW w:w="5244" w:type="dxa"/>
            <w:vAlign w:val="center"/>
          </w:tcPr>
          <w:p w14:paraId="06A6E162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 사용자 거래로그 분리</w:t>
            </w:r>
          </w:p>
          <w:p w14:paraId="4B211417" w14:textId="77777777" w:rsidR="001F6C45" w:rsidRPr="00691814" w:rsidRDefault="001F6C45" w:rsidP="003D7A30">
            <w:pPr>
              <w:spacing w:line="240" w:lineRule="atLeast"/>
              <w:ind w:leftChars="50" w:left="198" w:hangingChars="50" w:hanging="88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As-Is: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통합로그DB</w:t>
            </w:r>
          </w:p>
          <w:p w14:paraId="4F0C85A1" w14:textId="77777777" w:rsidR="001F6C45" w:rsidRPr="00691814" w:rsidRDefault="001F6C45" w:rsidP="003D7A30">
            <w:pPr>
              <w:spacing w:line="240" w:lineRule="atLeast"/>
              <w:ind w:leftChars="50" w:left="198" w:hangingChars="50" w:hanging="88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To-Be: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프레임워크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DB</w:t>
            </w:r>
          </w:p>
        </w:tc>
      </w:tr>
      <w:tr w:rsidR="001F6C45" w:rsidRPr="00691814" w14:paraId="7F08513D" w14:textId="77777777" w:rsidTr="003D7A30">
        <w:trPr>
          <w:trHeight w:val="621"/>
        </w:trPr>
        <w:tc>
          <w:tcPr>
            <w:tcW w:w="1417" w:type="dxa"/>
            <w:vMerge/>
            <w:vAlign w:val="center"/>
          </w:tcPr>
          <w:p w14:paraId="7FAC5B8B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240EFFD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사용자 알림 기능</w:t>
            </w:r>
          </w:p>
        </w:tc>
        <w:tc>
          <w:tcPr>
            <w:tcW w:w="5244" w:type="dxa"/>
            <w:vAlign w:val="center"/>
          </w:tcPr>
          <w:p w14:paraId="60438690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WorKB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연동 쪽지 발송 기능</w:t>
            </w:r>
          </w:p>
          <w:p w14:paraId="198E315C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결재 연동 알림함 기능 신규</w:t>
            </w:r>
          </w:p>
        </w:tc>
      </w:tr>
      <w:tr w:rsidR="001F6C45" w:rsidRPr="00691814" w14:paraId="1D68FF20" w14:textId="77777777" w:rsidTr="003D7A30">
        <w:trPr>
          <w:trHeight w:val="262"/>
        </w:trPr>
        <w:tc>
          <w:tcPr>
            <w:tcW w:w="1417" w:type="dxa"/>
            <w:vMerge/>
            <w:vAlign w:val="center"/>
          </w:tcPr>
          <w:p w14:paraId="7D21818D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973E9C0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개인정보 취급점검</w:t>
            </w:r>
          </w:p>
        </w:tc>
        <w:tc>
          <w:tcPr>
            <w:tcW w:w="5244" w:type="dxa"/>
            <w:vAlign w:val="center"/>
          </w:tcPr>
          <w:p w14:paraId="3EDB110A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개인정보 취급 대상 거래로그를 별도로 적재하는 기능</w:t>
            </w:r>
          </w:p>
          <w:p w14:paraId="75297F80" w14:textId="77777777" w:rsidR="001F6C45" w:rsidRPr="00691814" w:rsidRDefault="001F6C45" w:rsidP="003D7A30">
            <w:pPr>
              <w:spacing w:line="240" w:lineRule="atLeast"/>
              <w:ind w:leftChars="100" w:left="39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 개인정보를 취급하는 API들은 사전에 식별해두고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해당 거래API를 호출할 때 후처리API를 별도로 구현해서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요청부를 테이블에 별도로 적재</w:t>
            </w:r>
          </w:p>
          <w:p w14:paraId="540D4DA8" w14:textId="77777777" w:rsidR="001F6C45" w:rsidRPr="00691814" w:rsidRDefault="001F6C45" w:rsidP="003D7A30">
            <w:pPr>
              <w:spacing w:line="240" w:lineRule="atLeast"/>
              <w:ind w:leftChars="100" w:left="42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맑은 고딕" w:eastAsia="맑은 고딕" w:hAnsi="맑은 고딕" w:cs="Tahoma" w:hint="eastAsia"/>
                <w:sz w:val="20"/>
              </w:rPr>
              <w:t>※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현재 금복 후처리에서 개인정보취급점검을 하도록 하고 있어서 해당 기능을 동일하게 만들어두려고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함</w:t>
            </w:r>
          </w:p>
        </w:tc>
      </w:tr>
      <w:tr w:rsidR="001F6C45" w:rsidRPr="00691814" w14:paraId="2F04B37B" w14:textId="77777777" w:rsidTr="003D7A30">
        <w:trPr>
          <w:trHeight w:val="807"/>
        </w:trPr>
        <w:tc>
          <w:tcPr>
            <w:tcW w:w="1417" w:type="dxa"/>
            <w:vAlign w:val="center"/>
          </w:tcPr>
          <w:p w14:paraId="601020FA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개발 가이드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5CDF30E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로컬 개발환경 가이드</w:t>
            </w:r>
          </w:p>
          <w:p w14:paraId="28F250EE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제공</w:t>
            </w:r>
          </w:p>
        </w:tc>
        <w:tc>
          <w:tcPr>
            <w:tcW w:w="5244" w:type="dxa"/>
            <w:vAlign w:val="center"/>
          </w:tcPr>
          <w:p w14:paraId="73178310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개발자의 개발 편의성을 위해 개발 가이드 제공</w:t>
            </w:r>
          </w:p>
          <w:p w14:paraId="680BFD63" w14:textId="77777777" w:rsidR="001F6C45" w:rsidRPr="00691814" w:rsidRDefault="001F6C45" w:rsidP="003D7A30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컴포넌트(vue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.js)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재사용 가능하도록 가이드 제공</w:t>
            </w:r>
          </w:p>
        </w:tc>
      </w:tr>
    </w:tbl>
    <w:p w14:paraId="62663A77" w14:textId="77777777" w:rsidR="001F6C45" w:rsidRPr="00691814" w:rsidRDefault="001F6C45" w:rsidP="001F6C45">
      <w:pP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</w:p>
    <w:p w14:paraId="06DDDDB2" w14:textId="77777777" w:rsidR="001F6C45" w:rsidRPr="00691814" w:rsidRDefault="001F6C45" w:rsidP="001F6C45">
      <w:pPr>
        <w:numPr>
          <w:ilvl w:val="0"/>
          <w:numId w:val="28"/>
        </w:numPr>
        <w:tabs>
          <w:tab w:val="clear" w:pos="720"/>
          <w:tab w:val="num" w:pos="1160"/>
        </w:tabs>
        <w:ind w:leftChars="364"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KB스타뱅킹 </w:t>
      </w:r>
      <w:proofErr w:type="spellStart"/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홈행태</w:t>
      </w:r>
      <w:proofErr w:type="spellEnd"/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배너</w:t>
      </w:r>
      <w:r w:rsidRPr="00691814"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 xml:space="preserve"> </w:t>
      </w:r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전환 개발</w:t>
      </w:r>
    </w:p>
    <w:p w14:paraId="088EAFD0" w14:textId="77777777" w:rsidR="001F6C45" w:rsidRPr="00691814" w:rsidRDefault="001F6C45" w:rsidP="001F6C45">
      <w:pPr>
        <w:ind w:firstLineChars="400" w:firstLine="845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/>
          <w:sz w:val="24"/>
          <w:szCs w:val="24"/>
          <w:lang w:eastAsia="ko-KR"/>
        </w:rPr>
        <w:drawing>
          <wp:inline distT="0" distB="0" distL="0" distR="0" wp14:anchorId="759BF72B" wp14:editId="7B662A92">
            <wp:extent cx="5803200" cy="3078000"/>
            <wp:effectExtent l="19050" t="19050" r="26670" b="27305"/>
            <wp:docPr id="10" name="그림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078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FB703D" w14:textId="77777777" w:rsidR="001F6C45" w:rsidRPr="00691814" w:rsidRDefault="001F6C45" w:rsidP="001F6C45">
      <w:pPr>
        <w:ind w:firstLineChars="400" w:firstLine="845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1F6C45" w:rsidRPr="00691814" w14:paraId="53AA3E01" w14:textId="77777777" w:rsidTr="003D7A30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1D0DBE6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334E8B5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6744C0E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상세</w:t>
            </w:r>
          </w:p>
        </w:tc>
      </w:tr>
      <w:tr w:rsidR="001F6C45" w:rsidRPr="00691814" w14:paraId="1DA194A0" w14:textId="77777777" w:rsidTr="003D7A30">
        <w:trPr>
          <w:trHeight w:val="851"/>
        </w:trPr>
        <w:tc>
          <w:tcPr>
            <w:tcW w:w="1417" w:type="dxa"/>
            <w:vAlign w:val="center"/>
          </w:tcPr>
          <w:p w14:paraId="45199A82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홈행태배너 서비스</w:t>
            </w:r>
          </w:p>
          <w:p w14:paraId="02494785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전환 개발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0496812" w14:textId="77777777" w:rsidR="001F6C45" w:rsidRPr="00691814" w:rsidRDefault="001F6C45" w:rsidP="003D7A30">
            <w:pPr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KB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스타뱅킹 플랫폼에 </w:t>
            </w:r>
          </w:p>
          <w:p w14:paraId="2B2A6192" w14:textId="77777777" w:rsidR="001F6C45" w:rsidRPr="00691814" w:rsidRDefault="001F6C45" w:rsidP="003D7A30">
            <w:pPr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맞게 전환 개발</w:t>
            </w:r>
          </w:p>
        </w:tc>
        <w:tc>
          <w:tcPr>
            <w:tcW w:w="5244" w:type="dxa"/>
            <w:vAlign w:val="center"/>
          </w:tcPr>
          <w:p w14:paraId="13EDDF28" w14:textId="77777777" w:rsidR="001F6C45" w:rsidRPr="00691814" w:rsidRDefault="001F6C45" w:rsidP="003D7A30">
            <w:pPr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기존 홈행태배너 서비스 전환 개발 개발</w:t>
            </w:r>
          </w:p>
          <w:p w14:paraId="2796AF17" w14:textId="77777777" w:rsidR="001F6C45" w:rsidRPr="00691814" w:rsidRDefault="001F6C45" w:rsidP="003D7A30">
            <w:pPr>
              <w:ind w:leftChars="100" w:left="22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호출 페이지ID: D001374(로그인 후 메인)</w:t>
            </w:r>
          </w:p>
          <w:p w14:paraId="5AC7C99D" w14:textId="77777777" w:rsidR="001F6C45" w:rsidRPr="00691814" w:rsidRDefault="001F6C45" w:rsidP="003D7A30">
            <w:pPr>
              <w:ind w:leftChars="100" w:left="39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호출 액션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ID: 1209022 (/mnbank/jsp/bfa/cmn/home/mnbankHomeBhvrBnrInq.jsp)</w:t>
            </w:r>
          </w:p>
          <w:p w14:paraId="3D8E7815" w14:textId="77777777" w:rsidR="001F6C45" w:rsidRPr="00691814" w:rsidRDefault="001F6C45" w:rsidP="003D7A30">
            <w:pPr>
              <w:ind w:leftChars="100" w:left="39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거래코드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: BFA72HB0S3(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비즈니스모델 기반배너 대상 조회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), BFA73HB0U2(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비즈니스모델 기반배너 다시보지않기 여부 등록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</w:t>
            </w:r>
          </w:p>
        </w:tc>
      </w:tr>
      <w:tr w:rsidR="001F6C45" w:rsidRPr="00691814" w14:paraId="67EFCD18" w14:textId="77777777" w:rsidTr="003D7A30">
        <w:trPr>
          <w:trHeight w:val="851"/>
        </w:trPr>
        <w:tc>
          <w:tcPr>
            <w:tcW w:w="1417" w:type="dxa"/>
            <w:vAlign w:val="center"/>
          </w:tcPr>
          <w:p w14:paraId="5ACF6D2E" w14:textId="77777777" w:rsidR="001F6C45" w:rsidRPr="00691814" w:rsidRDefault="001F6C45" w:rsidP="003D7A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lastRenderedPageBreak/>
              <w:t xml:space="preserve">데이터 </w:t>
            </w:r>
            <w:r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이행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29C5A3F" w14:textId="77777777" w:rsidR="001F6C45" w:rsidRPr="00691814" w:rsidRDefault="001F6C45" w:rsidP="003D7A30">
            <w:pPr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레거시 DB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신규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DB</w:t>
            </w:r>
          </w:p>
          <w:p w14:paraId="233F093E" w14:textId="77777777" w:rsidR="001F6C45" w:rsidRPr="00691814" w:rsidRDefault="001F6C45" w:rsidP="003D7A30">
            <w:pPr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데이터 </w:t>
            </w:r>
            <w:r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이행</w:t>
            </w:r>
          </w:p>
        </w:tc>
        <w:tc>
          <w:tcPr>
            <w:tcW w:w="5244" w:type="dxa"/>
            <w:vAlign w:val="center"/>
          </w:tcPr>
          <w:p w14:paraId="445247A5" w14:textId="77777777" w:rsidR="001F6C45" w:rsidRPr="00691814" w:rsidRDefault="001F6C45" w:rsidP="003D7A30">
            <w:pPr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- 테이블에 대해 </w:t>
            </w:r>
            <w:r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데이터 이행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수행</w:t>
            </w:r>
          </w:p>
          <w:p w14:paraId="239360A8" w14:textId="77777777" w:rsidR="001F6C45" w:rsidRPr="00691814" w:rsidRDefault="001F6C45" w:rsidP="003D7A30">
            <w:pPr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연관 테이블 :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TSBFABN19(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홈 비지니스배너 기본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), TSBFABN20(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썸네일 이미지 기본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), TSBFAPE28(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홈비지니스배너고객전송이벤트감지결과상세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), TSBFAPE29(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홈비지니스배너 성공조건 고객전송이벤트감지결과상세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</w:t>
            </w:r>
          </w:p>
        </w:tc>
      </w:tr>
    </w:tbl>
    <w:p w14:paraId="67E6B26B" w14:textId="5350C6BC" w:rsidR="001F6C45" w:rsidRPr="001F6C45" w:rsidRDefault="001F6C45" w:rsidP="001F6C45">
      <w:pPr>
        <w:rPr>
          <w:rFonts w:ascii="KB금융 본문체 Light" w:eastAsia="KB금융 본문체 Light" w:hAnsi="KB금융 본문체 Light"/>
          <w:b/>
          <w:bCs/>
          <w:color w:val="000000"/>
          <w:sz w:val="26"/>
          <w:szCs w:val="26"/>
          <w:lang w:eastAsia="ko-KR"/>
        </w:rPr>
      </w:pPr>
    </w:p>
    <w:p w14:paraId="0B67DD2F" w14:textId="7C4F4FE4" w:rsidR="001F6C45" w:rsidRPr="00691814" w:rsidRDefault="00F82440" w:rsidP="001F6C45">
      <w:pPr>
        <w:pStyle w:val="20"/>
        <w:numPr>
          <w:ilvl w:val="0"/>
          <w:numId w:val="0"/>
        </w:numPr>
        <w:ind w:left="400"/>
      </w:pPr>
      <w:bookmarkStart w:id="58" w:name="_Toc221277764"/>
      <w:r>
        <w:t>2</w:t>
      </w:r>
      <w:r w:rsidR="001F6C45">
        <w:t xml:space="preserve"> </w:t>
      </w:r>
      <w:r w:rsidR="001F6C45" w:rsidRPr="00691814">
        <w:rPr>
          <w:rFonts w:hint="eastAsia"/>
        </w:rPr>
        <w:t>시스템 구성 내역</w:t>
      </w:r>
      <w:bookmarkEnd w:id="58"/>
    </w:p>
    <w:p w14:paraId="20C6D7F9" w14:textId="51BB24F0" w:rsidR="001F6C45" w:rsidRPr="001F6C45" w:rsidRDefault="00F82440" w:rsidP="001F6C45">
      <w:pPr>
        <w:pStyle w:val="31"/>
      </w:pPr>
      <w:bookmarkStart w:id="59" w:name="_Toc221277765"/>
      <w:r>
        <w:t>2.1</w:t>
      </w:r>
      <w:r w:rsidR="001F6C45" w:rsidRPr="00691814">
        <w:t xml:space="preserve"> </w:t>
      </w:r>
      <w:r w:rsidR="001F6C45" w:rsidRPr="00691814">
        <w:rPr>
          <w:rFonts w:hint="eastAsia"/>
        </w:rPr>
        <w:t>시스템 구성도</w:t>
      </w:r>
      <w:bookmarkEnd w:id="59"/>
    </w:p>
    <w:p w14:paraId="6D086F01" w14:textId="7FCE19F5" w:rsidR="001F6C45" w:rsidRPr="00691814" w:rsidRDefault="001F6C45" w:rsidP="001F6C45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hint="eastAsia"/>
          <w:sz w:val="24"/>
          <w:szCs w:val="24"/>
          <w:lang w:eastAsia="ko-KR"/>
        </w:rPr>
        <w:t>- 시스템 구성도</w:t>
      </w:r>
      <w:r>
        <w:rPr>
          <w:rFonts w:ascii="KB금융 본문체 Light" w:eastAsia="KB금융 본문체 Light" w:hAnsi="KB금융 본문체 Light" w:hint="eastAsia"/>
          <w:sz w:val="24"/>
          <w:szCs w:val="24"/>
          <w:lang w:eastAsia="ko-KR"/>
        </w:rPr>
        <w:t xml:space="preserve"> </w:t>
      </w:r>
    </w:p>
    <w:p w14:paraId="77975E83" w14:textId="77777777" w:rsidR="001F6C45" w:rsidRPr="00691814" w:rsidRDefault="001F6C45" w:rsidP="001F6C45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>
        <w:rPr>
          <w:rFonts w:ascii="KB금융 본문체 Light" w:eastAsia="KB금융 본문체 Light" w:hAnsi="KB금융 본문체 Light"/>
          <w:sz w:val="24"/>
          <w:szCs w:val="24"/>
          <w:lang w:eastAsia="ko-KR"/>
        </w:rPr>
        <w:drawing>
          <wp:inline distT="0" distB="0" distL="0" distR="0" wp14:anchorId="591510BE" wp14:editId="183040D6">
            <wp:extent cx="5803200" cy="3582652"/>
            <wp:effectExtent l="19050" t="19050" r="26670" b="184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5826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11D030" w14:textId="77777777" w:rsidR="001F6C45" w:rsidRPr="00691814" w:rsidRDefault="001F6C45" w:rsidP="001F6C45">
      <w:pPr>
        <w:ind w:leftChars="400" w:left="1074" w:hangingChars="100" w:hanging="194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o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화면 영역은 </w:t>
      </w: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AS-IS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모바일 인스턴스, 화면</w:t>
      </w: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프레임워크는 </w:t>
      </w: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>AS-IS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스타루트를 사용</w:t>
      </w:r>
    </w:p>
    <w:p w14:paraId="176C7A03" w14:textId="77777777" w:rsidR="001F6C45" w:rsidRPr="00691814" w:rsidRDefault="001F6C45" w:rsidP="001F6C45">
      <w:pPr>
        <w:ind w:leftChars="400" w:left="1074" w:hangingChars="100" w:hanging="194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o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업무 영역은 The K리전</w:t>
      </w:r>
      <w:r w:rsidRPr="006301B9">
        <w:rPr>
          <w:rFonts w:ascii="KB금융 본문체 Light" w:eastAsia="KB금융 본문체 Light" w:hAnsi="KB금융 본문체 Light" w:hint="eastAsia"/>
          <w:spacing w:val="-20"/>
          <w:szCs w:val="22"/>
          <w:lang w:eastAsia="ko-KR"/>
        </w:rPr>
        <w:t>(은행존</w:t>
      </w:r>
      <w:r w:rsidRPr="006301B9">
        <w:rPr>
          <w:rFonts w:ascii="KB금융 본문체 Light" w:eastAsia="KB금융 본문체 Light" w:hAnsi="KB금융 본문체 Light"/>
          <w:spacing w:val="-20"/>
          <w:szCs w:val="22"/>
          <w:lang w:eastAsia="ko-KR"/>
        </w:rPr>
        <w:t>)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 클라우드 영역</w:t>
      </w:r>
      <w:r w:rsidRPr="006301B9">
        <w:rPr>
          <w:rFonts w:ascii="KB금융 본문체 Light" w:eastAsia="KB금융 본문체 Light" w:hAnsi="KB금융 본문체 Light" w:hint="eastAsia"/>
          <w:spacing w:val="-20"/>
          <w:szCs w:val="22"/>
          <w:lang w:eastAsia="ko-KR"/>
        </w:rPr>
        <w:t>(Private Cloud)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에 </w:t>
      </w:r>
      <w:r w:rsidRPr="006301B9">
        <w:rPr>
          <w:rFonts w:ascii="KB금융 본문체 Light" w:eastAsia="KB금융 본문체 Light" w:hAnsi="KB금융 본문체 Light" w:hint="eastAsia"/>
          <w:spacing w:val="-20"/>
          <w:szCs w:val="22"/>
          <w:lang w:eastAsia="ko-KR"/>
        </w:rPr>
        <w:t>PaaS Container(OCP)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기반으로 구성</w:t>
      </w:r>
    </w:p>
    <w:p w14:paraId="37917DE3" w14:textId="77777777" w:rsidR="001F6C45" w:rsidRDefault="001F6C45" w:rsidP="001F6C45">
      <w:pPr>
        <w:ind w:leftChars="400" w:left="1074" w:hangingChars="100" w:hanging="194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o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DB구성은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이중화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HA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 (Active,Stanby,DR)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,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R</w:t>
      </w:r>
      <w:r>
        <w:rPr>
          <w:rFonts w:ascii="KB금융 본문체 Light" w:eastAsia="KB금융 본문체 Light" w:hAnsi="KB금융 본문체 Light"/>
          <w:szCs w:val="22"/>
          <w:lang w:eastAsia="ko-KR"/>
        </w:rPr>
        <w:t>edis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구성은 </w:t>
      </w:r>
      <w:r>
        <w:rPr>
          <w:rFonts w:ascii="KB금융 본문체 Light" w:eastAsia="KB금융 본문체 Light" w:hAnsi="KB금융 본문체 Light"/>
          <w:szCs w:val="22"/>
          <w:lang w:eastAsia="ko-KR"/>
        </w:rPr>
        <w:t>Active(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운영</w:t>
      </w:r>
      <w:r>
        <w:rPr>
          <w:rFonts w:ascii="KB금융 본문체 Light" w:eastAsia="KB금융 본문체 Light" w:hAnsi="KB금융 본문체 Light"/>
          <w:szCs w:val="22"/>
          <w:lang w:eastAsia="ko-KR"/>
        </w:rPr>
        <w:t>) –</w:t>
      </w:r>
      <w:r w:rsidRPr="006301B9"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>
        <w:rPr>
          <w:rFonts w:ascii="KB금융 본문체 Light" w:eastAsia="KB금융 본문체 Light" w:hAnsi="KB금융 본문체 Light"/>
          <w:szCs w:val="22"/>
          <w:lang w:eastAsia="ko-KR"/>
        </w:rPr>
        <w:t>Active(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D</w:t>
      </w:r>
      <w:r>
        <w:rPr>
          <w:rFonts w:ascii="KB금융 본문체 Light" w:eastAsia="KB금융 본문체 Light" w:hAnsi="KB금융 본문체 Light"/>
          <w:szCs w:val="22"/>
          <w:lang w:eastAsia="ko-KR"/>
        </w:rPr>
        <w:t>R)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로 구성</w:t>
      </w:r>
    </w:p>
    <w:p w14:paraId="63973B2A" w14:textId="77777777" w:rsidR="001F6C45" w:rsidRPr="00B44814" w:rsidRDefault="001F6C45" w:rsidP="001F6C45">
      <w:pPr>
        <w:ind w:leftChars="400" w:left="1074" w:hangingChars="100" w:hanging="194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>o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 RTO = 0 로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구성</w:t>
      </w:r>
    </w:p>
    <w:p w14:paraId="06B81E15" w14:textId="77777777" w:rsidR="00F82440" w:rsidRDefault="00F82440">
      <w:pPr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>
        <w:rPr>
          <w:rFonts w:ascii="KB금융 본문체 Light" w:eastAsia="KB금융 본문체 Light" w:hAnsi="KB금융 본문체 Light"/>
          <w:sz w:val="24"/>
          <w:szCs w:val="24"/>
          <w:lang w:eastAsia="ko-KR"/>
        </w:rPr>
        <w:br w:type="page"/>
      </w:r>
    </w:p>
    <w:p w14:paraId="3BC5A1F6" w14:textId="20FF8C5A" w:rsidR="001F6C45" w:rsidRPr="00691814" w:rsidRDefault="001F6C45" w:rsidP="001F6C45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hint="eastAsia"/>
          <w:sz w:val="24"/>
          <w:szCs w:val="24"/>
          <w:lang w:eastAsia="ko-KR"/>
        </w:rPr>
        <w:lastRenderedPageBreak/>
        <w:t>- 인터페이스 구성도</w:t>
      </w:r>
    </w:p>
    <w:p w14:paraId="27E31CD5" w14:textId="77777777" w:rsidR="001F6C45" w:rsidRPr="00691814" w:rsidRDefault="001F6C45" w:rsidP="001F6C45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>
        <w:rPr>
          <w:rFonts w:ascii="KB금융 본문체 Light" w:eastAsia="KB금융 본문체 Light" w:hAnsi="KB금융 본문체 Light"/>
          <w:sz w:val="24"/>
          <w:szCs w:val="24"/>
          <w:lang w:eastAsia="ko-KR"/>
        </w:rPr>
        <w:drawing>
          <wp:inline distT="0" distB="0" distL="0" distR="0" wp14:anchorId="0E34163B" wp14:editId="7F4589A8">
            <wp:extent cx="5803200" cy="3078000"/>
            <wp:effectExtent l="19050" t="19050" r="26670" b="27305"/>
            <wp:docPr id="7" name="그림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07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D5CF46" w14:textId="77777777" w:rsidR="001F6C45" w:rsidRPr="00691814" w:rsidRDefault="001F6C45" w:rsidP="001F6C45">
      <w:pPr>
        <w:ind w:leftChars="100" w:left="220" w:firstLineChars="300" w:firstLine="581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o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화면WAS와 PaaS 구간은 API Gateway(KBaaS)를 통해 API 호출</w:t>
      </w:r>
    </w:p>
    <w:p w14:paraId="7B7D9D99" w14:textId="77777777" w:rsidR="001F6C45" w:rsidRPr="00691814" w:rsidRDefault="001F6C45" w:rsidP="001F6C45">
      <w:pPr>
        <w:ind w:leftChars="100" w:left="220" w:firstLineChars="300" w:firstLine="581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o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PaaS와 계정계 구간은 EAI 를 통해 호출</w:t>
      </w:r>
    </w:p>
    <w:p w14:paraId="61E3734A" w14:textId="77777777" w:rsidR="00F82440" w:rsidRDefault="00F82440" w:rsidP="001F6C45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</w:p>
    <w:p w14:paraId="1D13E960" w14:textId="6066C6BF" w:rsidR="001F6C45" w:rsidRDefault="001F6C45" w:rsidP="001F6C45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hint="eastAsia"/>
          <w:sz w:val="24"/>
          <w:szCs w:val="24"/>
          <w:lang w:eastAsia="ko-KR"/>
        </w:rPr>
        <w:t>- 서버 물리 구성도</w:t>
      </w:r>
    </w:p>
    <w:p w14:paraId="1FECC5D8" w14:textId="77777777" w:rsidR="001F6C45" w:rsidRPr="00691814" w:rsidRDefault="001F6C45" w:rsidP="001F6C45">
      <w:pPr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>
        <w:rPr>
          <w:rFonts w:ascii="KB금융 본문체 Light" w:eastAsia="KB금융 본문체 Light" w:hAnsi="KB금융 본문체 Light"/>
          <w:sz w:val="24"/>
          <w:szCs w:val="24"/>
          <w:lang w:eastAsia="ko-KR"/>
        </w:rPr>
        <w:drawing>
          <wp:anchor distT="0" distB="0" distL="114300" distR="114300" simplePos="0" relativeHeight="251746304" behindDoc="0" locked="0" layoutInCell="1" allowOverlap="1" wp14:anchorId="29BEE306" wp14:editId="1B1833B9">
            <wp:simplePos x="0" y="0"/>
            <wp:positionH relativeFrom="column">
              <wp:posOffset>382839</wp:posOffset>
            </wp:positionH>
            <wp:positionV relativeFrom="paragraph">
              <wp:posOffset>4767</wp:posOffset>
            </wp:positionV>
            <wp:extent cx="5803200" cy="3212770"/>
            <wp:effectExtent l="0" t="0" r="7620" b="6985"/>
            <wp:wrapTopAndBottom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21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6EAB43" w14:textId="77777777" w:rsidR="001F6C45" w:rsidRPr="00691814" w:rsidRDefault="001F6C45" w:rsidP="001F6C45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lang w:eastAsia="ko-KR"/>
        </w:rPr>
        <w:lastRenderedPageBreak/>
        <w:drawing>
          <wp:anchor distT="0" distB="0" distL="114300" distR="114300" simplePos="0" relativeHeight="251745280" behindDoc="0" locked="0" layoutInCell="1" allowOverlap="1" wp14:anchorId="0A85122F" wp14:editId="2E173D9D">
            <wp:simplePos x="0" y="0"/>
            <wp:positionH relativeFrom="margin">
              <wp:align>right</wp:align>
            </wp:positionH>
            <wp:positionV relativeFrom="paragraph">
              <wp:posOffset>294847</wp:posOffset>
            </wp:positionV>
            <wp:extent cx="5802630" cy="3077845"/>
            <wp:effectExtent l="19050" t="19050" r="26670" b="27305"/>
            <wp:wrapTopAndBottom/>
            <wp:docPr id="35" name="그림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30778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814">
        <w:rPr>
          <w:rFonts w:ascii="KB금융 본문체 Light" w:eastAsia="KB금융 본문체 Light" w:hAnsi="KB금융 본문체 Light" w:hint="eastAsia"/>
          <w:sz w:val="24"/>
          <w:szCs w:val="24"/>
          <w:lang w:eastAsia="ko-KR"/>
        </w:rPr>
        <w:t>- Outer 아키텍처 환경</w:t>
      </w:r>
    </w:p>
    <w:p w14:paraId="05AD013C" w14:textId="77777777" w:rsidR="001F6C45" w:rsidRPr="00691814" w:rsidRDefault="001F6C45" w:rsidP="001F6C45">
      <w:pPr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/>
          <w:sz w:val="24"/>
          <w:szCs w:val="24"/>
          <w:lang w:eastAsia="ko-KR"/>
        </w:rPr>
        <w:br w:type="page"/>
      </w:r>
    </w:p>
    <w:p w14:paraId="088E6DE7" w14:textId="3A2EC6EC" w:rsidR="001F6C45" w:rsidRPr="00691814" w:rsidRDefault="00F82440" w:rsidP="001F6C45">
      <w:pPr>
        <w:pStyle w:val="31"/>
        <w:rPr>
          <w:b w:val="0"/>
        </w:rPr>
      </w:pPr>
      <w:bookmarkStart w:id="60" w:name="_Toc221277766"/>
      <w:r>
        <w:lastRenderedPageBreak/>
        <w:t>2.2</w:t>
      </w:r>
      <w:r w:rsidR="001F6C45" w:rsidRPr="00691814">
        <w:t xml:space="preserve"> </w:t>
      </w:r>
      <w:r w:rsidR="001F6C45" w:rsidRPr="00691814">
        <w:rPr>
          <w:rFonts w:hint="eastAsia"/>
        </w:rPr>
        <w:t>H/W 목록</w:t>
      </w:r>
      <w:bookmarkEnd w:id="60"/>
    </w:p>
    <w:p w14:paraId="04C206C9" w14:textId="77777777" w:rsidR="001F6C45" w:rsidRPr="00691814" w:rsidRDefault="001F6C45" w:rsidP="001F6C45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691814">
        <w:rPr>
          <w:rFonts w:ascii="KB금융 본문체 Light" w:eastAsia="KB금융 본문체 Light" w:hAnsi="KB금융 본문체 Light"/>
          <w:lang w:eastAsia="ko-KR"/>
        </w:rPr>
        <w:t xml:space="preserve">- </w:t>
      </w:r>
      <w:r w:rsidRPr="00691814">
        <w:rPr>
          <w:rFonts w:ascii="KB금융 본문체 Light" w:eastAsia="KB금융 본문체 Light" w:hAnsi="KB금융 본문체 Light" w:hint="eastAsia"/>
          <w:lang w:eastAsia="ko-KR"/>
        </w:rPr>
        <w:t>KB스타뱅킹 전용 프레임워크 구축 기본 어플리케이션 기능 구현을 위한 최소 자원으로 서버 구성</w:t>
      </w:r>
    </w:p>
    <w:p w14:paraId="228AF841" w14:textId="77777777" w:rsidR="001F6C45" w:rsidRDefault="001F6C45" w:rsidP="001F6C45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691814">
        <w:rPr>
          <w:rFonts w:ascii="KB금융 본문체 Light" w:eastAsia="KB금융 본문체 Light" w:hAnsi="KB금융 본문체 Light"/>
          <w:lang w:eastAsia="ko-KR"/>
        </w:rPr>
        <w:t xml:space="preserve">- </w:t>
      </w:r>
      <w:r w:rsidRPr="00691814">
        <w:rPr>
          <w:rFonts w:ascii="KB금융 본문체 Light" w:eastAsia="KB금융 본문체 Light" w:hAnsi="KB금융 본문체 Light" w:hint="eastAsia"/>
          <w:lang w:eastAsia="ko-KR"/>
        </w:rPr>
        <w:t>향후 추가 업무 확장시 서버 추가 구성 또는 자원 스케일업 필요</w:t>
      </w:r>
    </w:p>
    <w:p w14:paraId="4862A809" w14:textId="77777777" w:rsidR="001F6C45" w:rsidRDefault="001F6C45" w:rsidP="001F6C45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>
        <w:rPr>
          <w:rFonts w:ascii="KB금융 본문체 Light" w:eastAsia="KB금융 본문체 Light" w:hAnsi="KB금융 본문체 Light"/>
          <w:lang w:eastAsia="ko-KR"/>
        </w:rPr>
        <w:t>- 총 104</w:t>
      </w:r>
      <w:r>
        <w:rPr>
          <w:rFonts w:ascii="KB금융 본문체 Light" w:eastAsia="KB금융 본문체 Light" w:hAnsi="KB금융 본문체 Light" w:hint="eastAsia"/>
          <w:lang w:eastAsia="ko-KR"/>
        </w:rPr>
        <w:t>대</w:t>
      </w:r>
      <w:r>
        <w:rPr>
          <w:rFonts w:ascii="KB금융 본문체 Light" w:eastAsia="KB금융 본문체 Light" w:hAnsi="KB금융 본문체 Light"/>
          <w:lang w:eastAsia="ko-KR"/>
        </w:rPr>
        <w:t xml:space="preserve"> = </w:t>
      </w:r>
      <w:r w:rsidRPr="00940C96">
        <w:rPr>
          <w:rFonts w:ascii="KB금융 본문체 Light" w:eastAsia="KB금융 본문체 Light" w:hAnsi="KB금융 본문체 Light" w:hint="eastAsia"/>
          <w:lang w:eastAsia="ko-KR"/>
        </w:rPr>
        <w:t xml:space="preserve">VM </w:t>
      </w:r>
      <w:r>
        <w:rPr>
          <w:rFonts w:ascii="KB금융 본문체 Light" w:eastAsia="KB금융 본문체 Light" w:hAnsi="KB금융 본문체 Light"/>
          <w:lang w:eastAsia="ko-KR"/>
        </w:rPr>
        <w:t>86</w:t>
      </w:r>
      <w:r>
        <w:rPr>
          <w:rFonts w:ascii="KB금융 본문체 Light" w:eastAsia="KB금융 본문체 Light" w:hAnsi="KB금융 본문체 Light" w:hint="eastAsia"/>
          <w:lang w:eastAsia="ko-KR"/>
        </w:rPr>
        <w:t xml:space="preserve">대 </w:t>
      </w:r>
      <w:r>
        <w:rPr>
          <w:rFonts w:ascii="KB금융 본문체 Light" w:eastAsia="KB금융 본문체 Light" w:hAnsi="KB금융 본문체 Light"/>
          <w:lang w:eastAsia="ko-KR"/>
        </w:rPr>
        <w:t>(</w:t>
      </w:r>
      <w:r w:rsidRPr="00940C96">
        <w:rPr>
          <w:rFonts w:ascii="KB금융 본문체 Light" w:eastAsia="KB금융 본문체 Light" w:hAnsi="KB금융 본문체 Light" w:hint="eastAsia"/>
          <w:lang w:eastAsia="ko-KR"/>
        </w:rPr>
        <w:t>Linux 36대</w:t>
      </w:r>
      <w:r>
        <w:rPr>
          <w:rFonts w:ascii="KB금융 본문체 Light" w:eastAsia="KB금융 본문체 Light" w:hAnsi="KB금융 본문체 Light" w:hint="eastAsia"/>
          <w:lang w:eastAsia="ko-KR"/>
        </w:rPr>
        <w:t xml:space="preserve">, CoreOS 50대) + </w:t>
      </w:r>
      <w:r w:rsidRPr="00940C96">
        <w:rPr>
          <w:rFonts w:ascii="KB금융 본문체 Light" w:eastAsia="KB금융 본문체 Light" w:hAnsi="KB금융 본문체 Light" w:hint="eastAsia"/>
          <w:lang w:eastAsia="ko-KR"/>
        </w:rPr>
        <w:t>베어메탈 Linux 18대</w:t>
      </w:r>
    </w:p>
    <w:p w14:paraId="0BD5339F" w14:textId="77777777" w:rsidR="001F6C45" w:rsidRPr="00530DAC" w:rsidRDefault="001F6C45" w:rsidP="001F6C45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895C44">
        <w:rPr>
          <w:rFonts w:ascii="KB금융 본문체 Light" w:eastAsia="KB금융 본문체 Light" w:hAnsi="KB금융 본문체 Light" w:hint="eastAsia"/>
          <w:lang w:eastAsia="ko-KR"/>
        </w:rPr>
        <w:t>- VM서버는 행내 유휴자원으로 구성</w:t>
      </w:r>
    </w:p>
    <w:tbl>
      <w:tblPr>
        <w:tblW w:w="9923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1"/>
        <w:gridCol w:w="1559"/>
        <w:gridCol w:w="1134"/>
        <w:gridCol w:w="992"/>
        <w:gridCol w:w="709"/>
        <w:gridCol w:w="709"/>
        <w:gridCol w:w="850"/>
        <w:gridCol w:w="1276"/>
        <w:gridCol w:w="1843"/>
      </w:tblGrid>
      <w:tr w:rsidR="001F6C45" w:rsidRPr="00691814" w14:paraId="2FE8EEAC" w14:textId="77777777" w:rsidTr="003D7A30">
        <w:trPr>
          <w:trHeight w:val="330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29FFC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용도</w:t>
            </w: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4644C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환경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C9EED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DDB3A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수량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421B4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vCPU</w:t>
            </w:r>
          </w:p>
          <w:p w14:paraId="051D7E8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7A7E7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8"/>
                <w:lang w:eastAsia="ko-KR"/>
              </w:rPr>
              <w:t>(core)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8C1E6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메모리</w:t>
            </w:r>
          </w:p>
          <w:p w14:paraId="3576CD4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7A7E7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8"/>
                <w:lang w:eastAsia="ko-KR"/>
              </w:rPr>
              <w:t>(GB)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ACF1C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 xml:space="preserve">총 스토리지 </w:t>
            </w:r>
            <w:r w:rsidRPr="007A7E7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8"/>
                <w:lang w:eastAsia="ko-KR"/>
              </w:rPr>
              <w:t>(GB)</w:t>
            </w:r>
            <w:r w:rsidRPr="007A7E7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8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2"/>
                <w:lang w:eastAsia="ko-KR"/>
              </w:rPr>
              <w:t>*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2"/>
                <w:lang w:eastAsia="ko-KR"/>
              </w:rPr>
              <w:t>수량곱한값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</w:tcBorders>
            <w:shd w:val="clear" w:color="auto" w:fill="D9D9D9" w:themeFill="background1" w:themeFillShade="D9"/>
            <w:vAlign w:val="center"/>
          </w:tcPr>
          <w:p w14:paraId="6AC558B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비고</w:t>
            </w:r>
          </w:p>
        </w:tc>
      </w:tr>
      <w:tr w:rsidR="001F6C45" w:rsidRPr="00691814" w14:paraId="7EEC5BC9" w14:textId="77777777" w:rsidTr="003D7A30">
        <w:trPr>
          <w:trHeight w:val="357"/>
          <w:jc w:val="center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6190AF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VM</w:t>
            </w:r>
          </w:p>
          <w:p w14:paraId="59C5537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(PaaS)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07BA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Bastion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4E46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B0D6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CF11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9072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4EF5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EAA9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6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50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43D985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6"/>
                <w:szCs w:val="16"/>
                <w:lang w:eastAsia="ko-KR"/>
              </w:rPr>
              <w:t>OpenShift  접속을 위한 점프 역할</w:t>
            </w:r>
          </w:p>
          <w:p w14:paraId="1DFC9BA9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6"/>
                <w:szCs w:val="16"/>
                <w:lang w:eastAsia="ko-KR"/>
              </w:rPr>
              <w:t>Openshift  설치를 위한 구성 파일 관리</w:t>
            </w:r>
          </w:p>
        </w:tc>
      </w:tr>
      <w:tr w:rsidR="001F6C45" w:rsidRPr="00691814" w14:paraId="57B28D95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C8A337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5496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DC0D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C02C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42E4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FBE9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FA98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797D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6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50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39710C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3CAF5798" w14:textId="77777777" w:rsidTr="003D7A30">
        <w:trPr>
          <w:trHeight w:val="302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7EE7E1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941C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E4DE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EACF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E861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A7AE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95D8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723E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1,3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48E614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11F63DA5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DC0434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0D0B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37D2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5335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0235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9A9E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8248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E944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1,3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AA5E73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5DD0508B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EA7960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3F93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BootStrap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B946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A32A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6F43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37B8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6E7E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C289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BD28BA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- PaaS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 설치를 위함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임시)</w:t>
            </w:r>
          </w:p>
        </w:tc>
      </w:tr>
      <w:tr w:rsidR="001F6C45" w:rsidRPr="00691814" w14:paraId="06C9F932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AED0C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BDB1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13D8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1352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141A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19DA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B049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BC94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4694DF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026C2FF9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D699FE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7FEE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A3D7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56A8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59F6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0254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2005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4A9C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7227C3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3172C2CD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B79058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6BE8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721E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D38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E1E7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34E7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6DF0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73D0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CC15F1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32130D9F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AA7FCE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D056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Master Node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4123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6F6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D3DF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0445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A9C3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8B9C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600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2D1888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6"/>
                <w:szCs w:val="16"/>
                <w:lang w:eastAsia="ko-KR"/>
              </w:rPr>
              <w:t>3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 xml:space="preserve"> node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6"/>
                <w:szCs w:val="16"/>
                <w:lang w:eastAsia="ko-KR"/>
              </w:rPr>
              <w:t>로 구성</w:t>
            </w:r>
          </w:p>
        </w:tc>
      </w:tr>
      <w:tr w:rsidR="001F6C45" w:rsidRPr="00691814" w14:paraId="40503ED7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FFE5C0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DA5D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07B3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3600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7696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32FC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C578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5DFE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600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FAA9C9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2393FDBC" w14:textId="77777777" w:rsidTr="003D7A30">
        <w:trPr>
          <w:trHeight w:val="204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187882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E6BE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D3CF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8288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8366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C32C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51E5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AAB5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600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5C862C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20B4CFF2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F79CE2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71C4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5269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725E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5289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22ED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D05F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9BBB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600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13ABDB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4E50DB20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39A332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960D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Worker Node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60E9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AD74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1948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B37A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23E1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48B9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1,050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FCD3AA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6"/>
                <w:szCs w:val="16"/>
                <w:lang w:eastAsia="ko-KR"/>
              </w:rPr>
              <w:t>3 node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6"/>
                <w:szCs w:val="16"/>
                <w:lang w:eastAsia="ko-KR"/>
              </w:rPr>
              <w:t>로 구성</w:t>
            </w:r>
          </w:p>
        </w:tc>
      </w:tr>
      <w:tr w:rsidR="001F6C45" w:rsidRPr="00691814" w14:paraId="7BB98AEA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EF3479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D89E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1136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1DA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48C0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C702F" w14:textId="77777777" w:rsidR="001F6C45" w:rsidRPr="00294186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b/>
                <w:bCs/>
                <w:sz w:val="20"/>
                <w:lang w:eastAsia="ko-KR"/>
              </w:rPr>
            </w:pPr>
            <w:r w:rsidRPr="00294186">
              <w:rPr>
                <w:rFonts w:ascii="KB금융 본문체 Light" w:eastAsia="KB금융 본문체 Light" w:hAnsi="KB금융 본문체 Light" w:cs="굴림"/>
                <w:b/>
                <w:bCs/>
                <w:sz w:val="19"/>
                <w:szCs w:val="19"/>
                <w:lang w:eastAsia="ko-KR"/>
              </w:rPr>
              <w:t>8</w:t>
            </w:r>
            <w:r w:rsidRPr="00294186">
              <w:rPr>
                <w:rFonts w:ascii="KB금융 본문체 Light" w:eastAsia="KB금융 본문체 Light" w:hAnsi="KB금융 본문체 Light" w:cs="굴림" w:hint="eastAsia"/>
                <w:spacing w:val="-20"/>
                <w:sz w:val="18"/>
                <w:szCs w:val="18"/>
                <w:vertAlign w:val="superscript"/>
                <w:lang w:eastAsia="ko-KR"/>
              </w:rPr>
              <w:t xml:space="preserve"> </w:t>
            </w:r>
            <w:r w:rsidRPr="00294186">
              <w:rPr>
                <w:rFonts w:ascii="KB금융 본문체 Light" w:eastAsia="KB금융 본문체 Light" w:hAnsi="KB금융 본문체 Light" w:cs="굴림"/>
                <w:spacing w:val="-20"/>
                <w:sz w:val="18"/>
                <w:szCs w:val="18"/>
                <w:vertAlign w:val="superscript"/>
                <w:lang w:eastAsia="ko-KR"/>
              </w:rPr>
              <w:t xml:space="preserve"> </w:t>
            </w:r>
            <w:r w:rsidRPr="00294186">
              <w:rPr>
                <w:rFonts w:ascii="KB금융 본문체 Light" w:eastAsia="KB금융 본문체 Light" w:hAnsi="KB금융 본문체 Light" w:cs="굴림" w:hint="eastAsia"/>
                <w:spacing w:val="-20"/>
                <w:sz w:val="18"/>
                <w:szCs w:val="18"/>
                <w:vertAlign w:val="superscript"/>
                <w:lang w:eastAsia="ko-KR"/>
              </w:rPr>
              <w:t>주2</w:t>
            </w:r>
            <w:r w:rsidRPr="00294186">
              <w:rPr>
                <w:rFonts w:ascii="KB금융 본문체 Light" w:eastAsia="KB금융 본문체 Light" w:hAnsi="KB금융 본문체 Light" w:cs="굴림"/>
                <w:spacing w:val="-20"/>
                <w:sz w:val="18"/>
                <w:szCs w:val="18"/>
                <w:vertAlign w:val="superscript"/>
                <w:lang w:eastAsia="ko-KR"/>
              </w:rPr>
              <w:t>2)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8A92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DC3C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1,050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CBE914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39DE91DB" w14:textId="77777777" w:rsidTr="003D7A30">
        <w:trPr>
          <w:trHeight w:val="382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8132D8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5FA3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C107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0062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8380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9E06C" w14:textId="77777777" w:rsidR="001F6C45" w:rsidRPr="00294186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b/>
                <w:bCs/>
                <w:sz w:val="20"/>
                <w:lang w:eastAsia="ko-KR"/>
              </w:rPr>
            </w:pPr>
            <w:r w:rsidRPr="00294186">
              <w:rPr>
                <w:rFonts w:ascii="KB금융 본문체 Light" w:eastAsia="KB금융 본문체 Light" w:hAnsi="KB금융 본문체 Light" w:cs="굴림"/>
                <w:b/>
                <w:bCs/>
                <w:sz w:val="19"/>
                <w:szCs w:val="19"/>
                <w:lang w:eastAsia="ko-KR"/>
              </w:rPr>
              <w:t>16</w:t>
            </w:r>
            <w:r w:rsidRPr="00294186">
              <w:rPr>
                <w:rFonts w:ascii="KB금융 본문체 Light" w:eastAsia="KB금융 본문체 Light" w:hAnsi="KB금융 본문체 Light" w:cs="굴림" w:hint="eastAsia"/>
                <w:spacing w:val="-20"/>
                <w:sz w:val="18"/>
                <w:szCs w:val="18"/>
                <w:vertAlign w:val="superscript"/>
                <w:lang w:eastAsia="ko-KR"/>
              </w:rPr>
              <w:t>주2</w:t>
            </w:r>
            <w:r w:rsidRPr="00294186">
              <w:rPr>
                <w:rFonts w:ascii="KB금융 본문체 Light" w:eastAsia="KB금융 본문체 Light" w:hAnsi="KB금융 본문체 Light" w:cs="굴림"/>
                <w:spacing w:val="-20"/>
                <w:sz w:val="18"/>
                <w:szCs w:val="18"/>
                <w:vertAlign w:val="superscript"/>
                <w:lang w:eastAsia="ko-KR"/>
              </w:rPr>
              <w:t>2)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3697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12EE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1,50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822552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239C93D4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A8E5AF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3CE5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F533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4C7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81EA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D561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C31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8E97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1,50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80F0A4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55F022BE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DFF41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432E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Infra Node</w:t>
            </w:r>
          </w:p>
          <w:p w14:paraId="0040CCB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통합)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B30D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CD10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C524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E8D3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B919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DA41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900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CC52A7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 xml:space="preserve">- Infra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6"/>
                <w:szCs w:val="16"/>
                <w:lang w:eastAsia="ko-KR"/>
              </w:rPr>
              <w:t>노드 통합 구성 (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>monitoring, logging, router, servicemesh)</w:t>
            </w:r>
          </w:p>
          <w:p w14:paraId="5D8BC422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>- 3 node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6"/>
                <w:szCs w:val="16"/>
                <w:lang w:eastAsia="ko-KR"/>
              </w:rPr>
              <w:t>로 구성</w:t>
            </w:r>
          </w:p>
        </w:tc>
      </w:tr>
      <w:tr w:rsidR="001F6C45" w:rsidRPr="00691814" w14:paraId="729A7055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871BD6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CAF6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0D94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D609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FB09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55C2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C335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A198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900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81F4D4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1F6C45" w:rsidRPr="00691814" w14:paraId="40731C13" w14:textId="77777777" w:rsidTr="003D7A30">
        <w:trPr>
          <w:trHeight w:val="486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9D46EE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E8D4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Infra</w:t>
            </w:r>
          </w:p>
          <w:p w14:paraId="246E809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lang w:eastAsia="ko-KR"/>
              </w:rPr>
              <w:t>(monitoring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lang w:eastAsia="ko-KR"/>
              </w:rPr>
              <w:t>servicemesh)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8B3C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550E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D7A9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405E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3917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F4EB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1,500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3B2123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3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node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구성</w:t>
            </w:r>
          </w:p>
        </w:tc>
      </w:tr>
      <w:tr w:rsidR="001F6C45" w:rsidRPr="00691814" w14:paraId="2A102B9D" w14:textId="77777777" w:rsidTr="003D7A30">
        <w:trPr>
          <w:trHeight w:val="250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08CF0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A4BD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CD90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E3AB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FEE5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6D08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B885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B3B2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1,500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68A85F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1F6C45" w:rsidRPr="00691814" w14:paraId="3EEEA0D4" w14:textId="77777777" w:rsidTr="003D7A30">
        <w:trPr>
          <w:trHeight w:val="386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965FD7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A0A2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Infra</w:t>
            </w:r>
          </w:p>
          <w:p w14:paraId="4425973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(logging)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8347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268C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9FA7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9E00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5174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B06B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1,500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2D60FD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3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node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구성</w:t>
            </w:r>
          </w:p>
        </w:tc>
      </w:tr>
      <w:tr w:rsidR="001F6C45" w:rsidRPr="00691814" w14:paraId="33212559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39CB37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DBCE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4367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96F0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65C6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3BFF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8842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BE0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1,500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A222E3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1F6C45" w:rsidRPr="00691814" w14:paraId="3D8093A2" w14:textId="77777777" w:rsidTr="003D7A30">
        <w:trPr>
          <w:trHeight w:val="29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9A29AB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6B1C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Infra </w:t>
            </w:r>
          </w:p>
          <w:p w14:paraId="17AF01D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(route)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5D00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A3DE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500C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BF84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FE2B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8EE5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320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8CE02A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2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node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구성</w:t>
            </w:r>
          </w:p>
        </w:tc>
      </w:tr>
      <w:tr w:rsidR="001F6C45" w:rsidRPr="00691814" w14:paraId="0C01C3F0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C88A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3C14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B246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13CB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23CF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AF5A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EDA8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2B61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320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4FDDEE" w14:textId="77777777" w:rsidR="001F6C45" w:rsidRPr="00691814" w:rsidRDefault="001F6C45" w:rsidP="003D7A30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1F6C45" w:rsidRPr="00691814" w14:paraId="325BA48F" w14:textId="77777777" w:rsidTr="003D7A30">
        <w:trPr>
          <w:trHeight w:val="357"/>
          <w:jc w:val="center"/>
        </w:trPr>
        <w:tc>
          <w:tcPr>
            <w:tcW w:w="851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684D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VM</w:t>
            </w:r>
          </w:p>
          <w:p w14:paraId="6CE1E2F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(I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aaS)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E3CC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Kafka</w:t>
            </w: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DBC8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B35C5D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43B8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B684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C504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0572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1,050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543C8F8B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1F6C45" w:rsidRPr="00691814" w14:paraId="4A316589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4CC5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080B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60AF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DD0D84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5F2C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FDE7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54B3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3B00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900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34660DEF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컨트롤러 서버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vertAlign w:val="superscript"/>
                <w:lang w:eastAsia="ko-KR"/>
              </w:rPr>
              <w:t>주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vertAlign w:val="superscript"/>
                <w:lang w:eastAsia="ko-KR"/>
              </w:rPr>
              <w:t>2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vertAlign w:val="superscript"/>
                <w:lang w:eastAsia="ko-KR"/>
              </w:rPr>
              <w:t>1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vertAlign w:val="superscript"/>
                <w:lang w:eastAsia="ko-KR"/>
              </w:rPr>
              <w:t>)</w:t>
            </w:r>
          </w:p>
        </w:tc>
      </w:tr>
      <w:tr w:rsidR="001F6C45" w:rsidRPr="00691814" w14:paraId="2E87FADF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11F3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6A69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2D2F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1B51AC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179E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F119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303A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F2AA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3,0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66142979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브로커 서버</w:t>
            </w:r>
          </w:p>
        </w:tc>
      </w:tr>
      <w:tr w:rsidR="001F6C45" w:rsidRPr="00691814" w14:paraId="10EECF63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016C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69AF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5062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AD9ADA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7D54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EF21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9631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C7A2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1,050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0716CE23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컨트롤러 서버</w:t>
            </w:r>
          </w:p>
        </w:tc>
      </w:tr>
      <w:tr w:rsidR="001F6C45" w:rsidRPr="00691814" w14:paraId="0DF34A87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6C50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29DD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E800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8C2392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65D6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973D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E910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F2FD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3,8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53DADA3D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브로커 서버</w:t>
            </w:r>
          </w:p>
        </w:tc>
      </w:tr>
      <w:tr w:rsidR="001F6C45" w:rsidRPr="00691814" w14:paraId="20F30F03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ED3E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3AA2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4136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6984F5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7E9E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46EE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03C2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1B8D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1,050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084D84FA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컨트롤러 서버</w:t>
            </w:r>
          </w:p>
        </w:tc>
      </w:tr>
      <w:tr w:rsidR="001F6C45" w:rsidRPr="00691814" w14:paraId="3A51EEC2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3B5A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D10D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C49B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F54FF7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9807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19E2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D515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5D37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3,8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7DEE4ECC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브로커 서버</w:t>
            </w:r>
          </w:p>
        </w:tc>
      </w:tr>
      <w:tr w:rsidR="001F6C45" w:rsidRPr="00691814" w14:paraId="64A1A08B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14BA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1762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배치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호출 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G/W</w:t>
            </w: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EA07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0FFD1F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6186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2883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1C38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63E5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2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50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75B2BA4A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- 운영은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Control-M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을 연계하여 배치 관리</w:t>
            </w:r>
          </w:p>
        </w:tc>
      </w:tr>
      <w:tr w:rsidR="001F6C45" w:rsidRPr="00691814" w14:paraId="754C3672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8D17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9457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B6BC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0C39BC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CB28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ADC6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768E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0A3A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2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50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75A27AC1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1F6C45" w:rsidRPr="00691814" w14:paraId="0B2CBA2B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1A8D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698C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F898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82C7A6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FAFC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67B1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E1F5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5269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7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0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733674D3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1F6C45" w:rsidRPr="00691814" w14:paraId="0E948F6D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EAC4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51E6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B343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159039E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9B3F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A309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8237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4A48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7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one" w:sz="4" w:space="0" w:color="000000"/>
              <w:bottom w:val="single" w:sz="12" w:space="0" w:color="auto"/>
            </w:tcBorders>
            <w:vAlign w:val="center"/>
          </w:tcPr>
          <w:p w14:paraId="5618C042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1F6C45" w:rsidRPr="00691814" w14:paraId="5920DB1D" w14:textId="77777777" w:rsidTr="003D7A30">
        <w:trPr>
          <w:trHeight w:val="357"/>
          <w:jc w:val="center"/>
        </w:trPr>
        <w:tc>
          <w:tcPr>
            <w:tcW w:w="851" w:type="dxa"/>
            <w:vMerge w:val="restart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F0E3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베어</w:t>
            </w:r>
          </w:p>
          <w:p w14:paraId="17E0D74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메탈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F985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Application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ogging</w:t>
            </w:r>
          </w:p>
        </w:tc>
        <w:tc>
          <w:tcPr>
            <w:tcW w:w="1134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3D10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427568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E85F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5BB7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62F5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64</w:t>
            </w:r>
          </w:p>
        </w:tc>
        <w:tc>
          <w:tcPr>
            <w:tcW w:w="1276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38F7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1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,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500</w:t>
            </w:r>
          </w:p>
        </w:tc>
        <w:tc>
          <w:tcPr>
            <w:tcW w:w="1843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6232FD00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3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00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1F6C45" w:rsidRPr="00691814" w14:paraId="01A9F004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2D9E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D474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3838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46874C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4E7B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AF14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75D2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64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C8C2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1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,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500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6878E9B0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3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00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1F6C45" w:rsidRPr="00691814" w14:paraId="7B8E39F3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96C3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984F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F27BC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F444AF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D90C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7ACA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69F3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128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7BF9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4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,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200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0E2D5122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3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,000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1F6C45" w:rsidRPr="00691814" w14:paraId="21FA5512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0CC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FE3C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18AA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E81083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47D1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EEEC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B674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128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66CCE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4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,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200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23F8FC78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3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,000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1F6C45" w:rsidRPr="00691814" w14:paraId="7D066691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E665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8C01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업무DB</w:t>
            </w: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D294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2A6B37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E8D5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1A25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DCC21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64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CF6BD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700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366287F4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총 외장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Disk: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300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1F6C45" w:rsidRPr="00691814" w14:paraId="5E57AB70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9BB1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B494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72699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800947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BC39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B3A1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0741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64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1D01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1100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01D83436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300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1F6C45" w:rsidRPr="00691814" w14:paraId="13E9C536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8DBB2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12B88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FE18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B480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68ABB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51A7F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6700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128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37F3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,600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23A125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2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,000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1F6C45" w:rsidRPr="00691814" w14:paraId="72488BFB" w14:textId="77777777" w:rsidTr="003D7A30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F6803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5E1D4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55855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9850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1E9F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9655A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1DF27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128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A8A26" w14:textId="77777777" w:rsidR="001F6C45" w:rsidRPr="00691814" w:rsidRDefault="001F6C45" w:rsidP="003D7A30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2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,800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A2A95F" w14:textId="77777777" w:rsidR="001F6C45" w:rsidRPr="00691814" w:rsidRDefault="001F6C45" w:rsidP="003D7A30">
            <w:pPr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2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,000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</w:tbl>
    <w:p w14:paraId="642F20A8" w14:textId="77777777" w:rsidR="001F6C45" w:rsidRDefault="001F6C45" w:rsidP="001F6C45">
      <w:pPr>
        <w:ind w:left="854" w:hanging="194"/>
        <w:rPr>
          <w:rFonts w:ascii="KB금융 본문체 Light" w:eastAsia="KB금융 본문체 Light" w:hAnsi="KB금융 본문체 Light"/>
          <w:sz w:val="20"/>
          <w:lang w:eastAsia="ko-KR"/>
        </w:rPr>
      </w:pPr>
      <w:r w:rsidRPr="000E34D4"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>주21</w:t>
      </w:r>
      <w:r w:rsidRPr="000E34D4">
        <w:rPr>
          <w:rFonts w:ascii="KB금융 본문체 Light" w:eastAsia="KB금융 본문체 Light" w:hAnsi="KB금융 본문체 Light" w:cs="굴림"/>
          <w:color w:val="000000" w:themeColor="text1"/>
          <w:sz w:val="20"/>
          <w:lang w:eastAsia="ko-KR"/>
        </w:rPr>
        <w:t>)</w:t>
      </w:r>
      <w:r w:rsidRPr="000E34D4">
        <w:rPr>
          <w:rFonts w:ascii="KB금융 본문체 Light" w:eastAsia="KB금융 본문체 Light" w:hAnsi="KB금융 본문체 Light"/>
          <w:sz w:val="20"/>
          <w:lang w:eastAsia="ko-KR"/>
        </w:rPr>
        <w:t xml:space="preserve"> </w:t>
      </w:r>
      <w:r w:rsidRPr="000E34D4">
        <w:rPr>
          <w:rFonts w:ascii="KB금융 본문체 Light" w:eastAsia="KB금융 본문체 Light" w:hAnsi="KB금융 본문체 Light" w:hint="eastAsia"/>
          <w:sz w:val="20"/>
          <w:lang w:eastAsia="ko-KR"/>
        </w:rPr>
        <w:t xml:space="preserve">클러스터 안정성 및 향후 업무가 늘어날 것을 대비하여 </w:t>
      </w:r>
      <w:r w:rsidRPr="000E34D4">
        <w:rPr>
          <w:rFonts w:ascii="KB금융 본문체 Light" w:eastAsia="KB금융 본문체 Light" w:hAnsi="KB금융 본문체 Light"/>
          <w:sz w:val="20"/>
          <w:lang w:eastAsia="ko-KR"/>
        </w:rPr>
        <w:t xml:space="preserve">Kafka </w:t>
      </w:r>
      <w:r w:rsidRPr="000E34D4">
        <w:rPr>
          <w:rFonts w:ascii="KB금융 본문체 Light" w:eastAsia="KB금융 본문체 Light" w:hAnsi="KB금융 본문체 Light" w:hint="eastAsia"/>
          <w:sz w:val="20"/>
          <w:lang w:eastAsia="ko-KR"/>
        </w:rPr>
        <w:t>브로커와 컨트롤러를 분리 구성</w:t>
      </w:r>
    </w:p>
    <w:p w14:paraId="7F04AC43" w14:textId="77777777" w:rsidR="001F6C45" w:rsidRPr="000E34D4" w:rsidRDefault="001F6C45" w:rsidP="001F6C45">
      <w:pPr>
        <w:ind w:left="1225" w:hanging="567"/>
        <w:rPr>
          <w:rFonts w:ascii="KB금융 본문체 Light" w:eastAsia="KB금융 본문체 Light" w:hAnsi="KB금융 본문체 Light"/>
          <w:sz w:val="20"/>
          <w:lang w:eastAsia="ko-KR"/>
        </w:rPr>
      </w:pPr>
      <w:r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>주2</w:t>
      </w:r>
      <w:r>
        <w:rPr>
          <w:rFonts w:ascii="KB금융 본문체 Light" w:eastAsia="KB금융 본문체 Light" w:hAnsi="KB금융 본문체 Light" w:cs="굴림"/>
          <w:color w:val="000000" w:themeColor="text1"/>
          <w:sz w:val="20"/>
          <w:lang w:eastAsia="ko-KR"/>
        </w:rPr>
        <w:t xml:space="preserve">2) </w:t>
      </w:r>
      <w:r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>현재 구축된</w:t>
      </w:r>
      <w:r w:rsidRPr="00F95958"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 xml:space="preserve"> 클러스터의 운영 워커노드는 3대(8core</w:t>
      </w:r>
      <w:r>
        <w:rPr>
          <w:rFonts w:ascii="KB금융 본문체 Light" w:eastAsia="KB금융 본문체 Light" w:hAnsi="KB금융 본문체 Light" w:cs="굴림"/>
          <w:color w:val="000000" w:themeColor="text1"/>
          <w:sz w:val="20"/>
          <w:lang w:eastAsia="ko-KR"/>
        </w:rPr>
        <w:t>*3</w:t>
      </w:r>
      <w:r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 xml:space="preserve">대 </w:t>
      </w:r>
      <w:r>
        <w:rPr>
          <w:rFonts w:ascii="KB금융 본문체 Light" w:eastAsia="KB금융 본문체 Light" w:hAnsi="KB금융 본문체 Light" w:cs="굴림"/>
          <w:color w:val="000000" w:themeColor="text1"/>
          <w:sz w:val="20"/>
          <w:lang w:eastAsia="ko-KR"/>
        </w:rPr>
        <w:t>= 24Core</w:t>
      </w:r>
      <w:r w:rsidRPr="00F95958"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 xml:space="preserve">)로 </w:t>
      </w:r>
      <w:r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 xml:space="preserve">현재 상태로 </w:t>
      </w:r>
      <w:r w:rsidRPr="00F95958"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>서비스가 운영될 경우</w:t>
      </w:r>
      <w:r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>,</w:t>
      </w:r>
      <w:r w:rsidRPr="00F95958"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 xml:space="preserve"> 운영 사용량 목표인 70%에 도달하게 </w:t>
      </w:r>
      <w:r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>됨.</w:t>
      </w:r>
      <w:r w:rsidRPr="00F95958"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 xml:space="preserve"> </w:t>
      </w:r>
      <w:r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 xml:space="preserve">안정적인 운영을 위해 </w:t>
      </w:r>
      <w:r w:rsidRPr="00F95958"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>용량 증설 필요</w:t>
      </w:r>
      <w:r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>.</w:t>
      </w:r>
    </w:p>
    <w:p w14:paraId="409D8805" w14:textId="3F455782" w:rsidR="001F6C45" w:rsidRPr="00691814" w:rsidRDefault="00F82440" w:rsidP="001F6C45">
      <w:pPr>
        <w:pStyle w:val="31"/>
        <w:rPr>
          <w:b w:val="0"/>
        </w:rPr>
      </w:pPr>
      <w:bookmarkStart w:id="61" w:name="_Toc221277767"/>
      <w:r>
        <w:t>2.3</w:t>
      </w:r>
      <w:r w:rsidR="001F6C45" w:rsidRPr="00691814">
        <w:t xml:space="preserve"> </w:t>
      </w:r>
      <w:r w:rsidR="001F6C45" w:rsidRPr="00691814">
        <w:rPr>
          <w:rFonts w:hint="eastAsia"/>
        </w:rPr>
        <w:t>S/W 목록</w:t>
      </w:r>
      <w:bookmarkEnd w:id="61"/>
    </w:p>
    <w:p w14:paraId="03D17754" w14:textId="77777777" w:rsidR="001F6C45" w:rsidRPr="00691814" w:rsidRDefault="001F6C45" w:rsidP="001F6C45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691814">
        <w:rPr>
          <w:rFonts w:ascii="KB금융 본문체 Light" w:eastAsia="KB금융 본문체 Light" w:hAnsi="KB금융 본문체 Light"/>
          <w:lang w:eastAsia="ko-KR"/>
        </w:rPr>
        <w:t xml:space="preserve">- </w:t>
      </w:r>
      <w:r w:rsidRPr="00691814">
        <w:rPr>
          <w:rFonts w:ascii="KB금융 본문체 Light" w:eastAsia="KB금융 본문체 Light" w:hAnsi="KB금융 본문체 Light" w:hint="eastAsia"/>
          <w:lang w:eastAsia="ko-KR"/>
        </w:rPr>
        <w:t>KB스타뱅킹 전용 프레임워크 구축 기본 어플리케이션 기능 구현을 위한 최소 자원으로 구성</w:t>
      </w:r>
    </w:p>
    <w:p w14:paraId="15DB8CC9" w14:textId="77777777" w:rsidR="001F6C45" w:rsidRDefault="001F6C45" w:rsidP="001F6C45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691814">
        <w:rPr>
          <w:rFonts w:ascii="KB금융 본문체 Light" w:eastAsia="KB금융 본문체 Light" w:hAnsi="KB금융 본문체 Light"/>
          <w:lang w:eastAsia="ko-KR"/>
        </w:rPr>
        <w:t xml:space="preserve">- </w:t>
      </w:r>
      <w:r w:rsidRPr="00691814">
        <w:rPr>
          <w:rFonts w:ascii="KB금융 본문체 Light" w:eastAsia="KB금융 본문체 Light" w:hAnsi="KB금융 본문체 Light" w:hint="eastAsia"/>
          <w:lang w:eastAsia="ko-KR"/>
        </w:rPr>
        <w:t>향후 추가 업무 확장시 추가 구성 필요</w:t>
      </w:r>
    </w:p>
    <w:p w14:paraId="22B4C87F" w14:textId="77777777" w:rsidR="001F6C45" w:rsidRPr="00691814" w:rsidRDefault="001F6C45" w:rsidP="001F6C45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895C44">
        <w:rPr>
          <w:rFonts w:ascii="KB금융 본문체 Light" w:eastAsia="KB금융 본문체 Light" w:hAnsi="KB금융 본문체 Light" w:hint="eastAsia"/>
          <w:lang w:eastAsia="ko-KR"/>
        </w:rPr>
        <w:t>- OS</w:t>
      </w:r>
      <w:r w:rsidRPr="00895C44">
        <w:rPr>
          <w:rFonts w:ascii="KB금융 본문체 Light" w:eastAsia="KB금융 본문체 Light" w:hAnsi="KB금융 본문체 Light"/>
          <w:lang w:eastAsia="ko-KR"/>
        </w:rPr>
        <w:t xml:space="preserve"> </w:t>
      </w:r>
      <w:r w:rsidRPr="00895C44">
        <w:rPr>
          <w:rFonts w:ascii="KB금융 본문체 Light" w:eastAsia="KB금융 본문체 Light" w:hAnsi="KB금융 본문체 Light" w:hint="eastAsia"/>
          <w:lang w:eastAsia="ko-KR"/>
        </w:rPr>
        <w:t>백업 S</w:t>
      </w:r>
      <w:r w:rsidRPr="00895C44">
        <w:rPr>
          <w:rFonts w:ascii="KB금융 본문체 Light" w:eastAsia="KB금융 본문체 Light" w:hAnsi="KB금융 본문체 Light"/>
          <w:lang w:eastAsia="ko-KR"/>
        </w:rPr>
        <w:t>/</w:t>
      </w:r>
      <w:r w:rsidRPr="00895C44">
        <w:rPr>
          <w:rFonts w:ascii="KB금융 본문체 Light" w:eastAsia="KB금융 본문체 Light" w:hAnsi="KB금융 본문체 Light" w:hint="eastAsia"/>
          <w:lang w:eastAsia="ko-KR"/>
        </w:rPr>
        <w:t>W</w:t>
      </w:r>
      <w:r w:rsidRPr="00895C44">
        <w:rPr>
          <w:rFonts w:ascii="KB금융 본문체 Light" w:eastAsia="KB금융 본문체 Light" w:hAnsi="KB금융 본문체 Light"/>
          <w:lang w:eastAsia="ko-KR"/>
        </w:rPr>
        <w:t xml:space="preserve">(Veeam), </w:t>
      </w:r>
      <w:r w:rsidRPr="00895C44">
        <w:rPr>
          <w:rFonts w:ascii="KB금융 본문체 Light" w:eastAsia="KB금융 본문체 Light" w:hAnsi="KB금융 본문체 Light" w:hint="eastAsia"/>
          <w:lang w:eastAsia="ko-KR"/>
        </w:rPr>
        <w:t xml:space="preserve">보안 </w:t>
      </w:r>
      <w:r w:rsidRPr="00895C44">
        <w:rPr>
          <w:rFonts w:ascii="KB금융 본문체 Light" w:eastAsia="KB금융 본문체 Light" w:hAnsi="KB금융 본문체 Light"/>
          <w:lang w:eastAsia="ko-KR"/>
        </w:rPr>
        <w:t xml:space="preserve">S/W(Deep Security) </w:t>
      </w:r>
      <w:r w:rsidRPr="00895C44">
        <w:rPr>
          <w:rFonts w:ascii="KB금융 본문체 Light" w:eastAsia="KB금융 본문체 Light" w:hAnsi="KB금융 본문체 Light" w:hint="eastAsia"/>
          <w:lang w:eastAsia="ko-KR"/>
        </w:rPr>
        <w:t>행내 유휴자원으로 구성</w:t>
      </w:r>
    </w:p>
    <w:tbl>
      <w:tblPr>
        <w:tblW w:w="5000" w:type="pct"/>
        <w:jc w:val="righ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59"/>
        <w:gridCol w:w="1654"/>
        <w:gridCol w:w="1983"/>
        <w:gridCol w:w="567"/>
        <w:gridCol w:w="3404"/>
        <w:gridCol w:w="1410"/>
      </w:tblGrid>
      <w:tr w:rsidR="001F6C45" w:rsidRPr="00691814" w14:paraId="25E7E6ED" w14:textId="77777777" w:rsidTr="003D7A30">
        <w:trPr>
          <w:cantSplit/>
          <w:trHeight w:val="420"/>
          <w:jc w:val="right"/>
        </w:trPr>
        <w:tc>
          <w:tcPr>
            <w:tcW w:w="388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7C82F0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구분</w:t>
            </w:r>
          </w:p>
        </w:tc>
        <w:tc>
          <w:tcPr>
            <w:tcW w:w="84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B7D9A7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자원</w:t>
            </w:r>
          </w:p>
        </w:tc>
        <w:tc>
          <w:tcPr>
            <w:tcW w:w="1014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259270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대상서버</w:t>
            </w:r>
          </w:p>
        </w:tc>
        <w:tc>
          <w:tcPr>
            <w:tcW w:w="29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6FCA6D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수량</w:t>
            </w:r>
          </w:p>
        </w:tc>
        <w:tc>
          <w:tcPr>
            <w:tcW w:w="174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B57544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상세내역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E6077FD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구</w:t>
            </w:r>
            <w:r w:rsidRPr="00691814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  <w:t>매필요</w:t>
            </w: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 xml:space="preserve"> 여부</w:t>
            </w:r>
          </w:p>
        </w:tc>
      </w:tr>
      <w:tr w:rsidR="001F6C45" w:rsidRPr="00691814" w14:paraId="4BA43CA5" w14:textId="77777777" w:rsidTr="003D7A30">
        <w:trPr>
          <w:cantSplit/>
          <w:trHeight w:val="390"/>
          <w:jc w:val="right"/>
        </w:trPr>
        <w:tc>
          <w:tcPr>
            <w:tcW w:w="388" w:type="pct"/>
            <w:vMerge w:val="restart"/>
            <w:shd w:val="clear" w:color="auto" w:fill="auto"/>
            <w:vAlign w:val="center"/>
          </w:tcPr>
          <w:p w14:paraId="4C92C68C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sz w:val="20"/>
                <w:lang w:eastAsia="ko-KR"/>
              </w:rPr>
              <w:t>시스템S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  <w:t>/W</w:t>
            </w:r>
          </w:p>
        </w:tc>
        <w:tc>
          <w:tcPr>
            <w:tcW w:w="846" w:type="pct"/>
            <w:shd w:val="clear" w:color="auto" w:fill="auto"/>
            <w:vAlign w:val="center"/>
          </w:tcPr>
          <w:p w14:paraId="35D7C865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6"/>
                <w:lang w:eastAsia="ko-KR"/>
              </w:rPr>
              <w:t>Cluster</w:t>
            </w:r>
          </w:p>
          <w:p w14:paraId="322F94DF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>Orchestration tool</w:t>
            </w:r>
          </w:p>
        </w:tc>
        <w:tc>
          <w:tcPr>
            <w:tcW w:w="1014" w:type="pct"/>
            <w:vMerge w:val="restart"/>
            <w:shd w:val="clear" w:color="auto" w:fill="auto"/>
            <w:vAlign w:val="center"/>
          </w:tcPr>
          <w:p w14:paraId="666F021B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 Master, Infra, Worker 노드</w:t>
            </w:r>
          </w:p>
        </w:tc>
        <w:tc>
          <w:tcPr>
            <w:tcW w:w="290" w:type="pct"/>
            <w:vMerge w:val="restart"/>
            <w:shd w:val="clear" w:color="auto" w:fill="auto"/>
            <w:vAlign w:val="center"/>
          </w:tcPr>
          <w:p w14:paraId="4BB0B082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vMerge w:val="restart"/>
            <w:shd w:val="clear" w:color="auto" w:fill="auto"/>
            <w:vAlign w:val="center"/>
          </w:tcPr>
          <w:p w14:paraId="547037E1" w14:textId="77777777" w:rsidR="001F6C45" w:rsidRPr="00691814" w:rsidRDefault="001F6C45" w:rsidP="003D7A30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Openshift EE </w:t>
            </w:r>
          </w:p>
          <w:p w14:paraId="701C859B" w14:textId="77777777" w:rsidR="001F6C45" w:rsidRPr="00691814" w:rsidRDefault="001F6C45" w:rsidP="003D7A30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Worker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노드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vCore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기준 구매)</w:t>
            </w:r>
          </w:p>
          <w:p w14:paraId="113E8778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개발  :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Cor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e</w:t>
            </w:r>
          </w:p>
          <w:p w14:paraId="26DFB952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스테이징 :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Cor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e</w:t>
            </w:r>
          </w:p>
          <w:p w14:paraId="6FD55780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운영 :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24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Cor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e</w:t>
            </w:r>
          </w:p>
          <w:p w14:paraId="668ACC19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 DR :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24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Core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(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구매대상 아님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)</w:t>
            </w:r>
          </w:p>
          <w:p w14:paraId="75C4CBFF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맑은 고딕" w:eastAsia="맑은 고딕" w:hAnsi="맑은 고딕" w:cs="굴림" w:hint="eastAsia"/>
                <w:bCs/>
                <w:color w:val="000000" w:themeColor="text1"/>
                <w:sz w:val="16"/>
                <w:lang w:eastAsia="ko-KR"/>
              </w:rPr>
              <w:t>※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 xml:space="preserve"> OCPcarepack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6"/>
                <w:lang w:eastAsia="ko-KR"/>
              </w:rPr>
              <w:t>은 프로젝트 종료 후 구매</w:t>
            </w:r>
          </w:p>
        </w:tc>
        <w:tc>
          <w:tcPr>
            <w:tcW w:w="721" w:type="pct"/>
            <w:vAlign w:val="center"/>
          </w:tcPr>
          <w:p w14:paraId="19D2EB94" w14:textId="77777777" w:rsidR="001F6C45" w:rsidRPr="00691814" w:rsidRDefault="001F6C45" w:rsidP="003D7A30">
            <w:pPr>
              <w:widowControl w:val="0"/>
              <w:spacing w:line="192" w:lineRule="auto"/>
              <w:ind w:left="176" w:hanging="176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1F6C45" w:rsidRPr="00691814" w14:paraId="42394FC1" w14:textId="77777777" w:rsidTr="003D7A30">
        <w:trPr>
          <w:cantSplit/>
          <w:trHeight w:val="390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76B76266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7446E8CC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>OCPcarepack</w:t>
            </w:r>
          </w:p>
        </w:tc>
        <w:tc>
          <w:tcPr>
            <w:tcW w:w="1014" w:type="pct"/>
            <w:vMerge/>
            <w:shd w:val="clear" w:color="auto" w:fill="auto"/>
            <w:vAlign w:val="center"/>
          </w:tcPr>
          <w:p w14:paraId="5F5DE327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vMerge/>
            <w:shd w:val="clear" w:color="auto" w:fill="auto"/>
            <w:vAlign w:val="center"/>
          </w:tcPr>
          <w:p w14:paraId="2FE0318D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741" w:type="pct"/>
            <w:vMerge/>
            <w:shd w:val="clear" w:color="auto" w:fill="auto"/>
            <w:vAlign w:val="center"/>
          </w:tcPr>
          <w:p w14:paraId="46D9B4A8" w14:textId="77777777" w:rsidR="001F6C45" w:rsidRPr="00691814" w:rsidRDefault="001F6C45" w:rsidP="003D7A30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721" w:type="pct"/>
            <w:vAlign w:val="center"/>
          </w:tcPr>
          <w:p w14:paraId="28F460FB" w14:textId="77777777" w:rsidR="001F6C45" w:rsidRPr="00691814" w:rsidRDefault="001F6C45" w:rsidP="003D7A30">
            <w:pPr>
              <w:widowControl w:val="0"/>
              <w:spacing w:line="192" w:lineRule="auto"/>
              <w:ind w:left="176" w:hanging="176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1F6C45" w:rsidRPr="00691814" w14:paraId="05DAF590" w14:textId="77777777" w:rsidTr="003D7A30">
        <w:trPr>
          <w:cantSplit/>
          <w:trHeight w:val="390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BB57F66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6CE52F30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 xml:space="preserve">Redhat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6"/>
                <w:lang w:eastAsia="ko-KR"/>
              </w:rPr>
              <w:t>GPS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2F503B0D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 전체 서버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33F629E1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1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05B17382" w14:textId="77777777" w:rsidR="001F6C45" w:rsidRPr="00691814" w:rsidRDefault="001F6C45" w:rsidP="003D7A30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Global Professional Service로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OCP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아키텍쳐 설계 및 기술 컨설팅</w:t>
            </w:r>
          </w:p>
        </w:tc>
        <w:tc>
          <w:tcPr>
            <w:tcW w:w="721" w:type="pct"/>
            <w:vAlign w:val="center"/>
          </w:tcPr>
          <w:p w14:paraId="03A902BE" w14:textId="77777777" w:rsidR="001F6C45" w:rsidRPr="00691814" w:rsidRDefault="001F6C45" w:rsidP="003D7A30">
            <w:pPr>
              <w:widowControl w:val="0"/>
              <w:spacing w:line="192" w:lineRule="auto"/>
              <w:ind w:left="176" w:hanging="176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1F6C45" w:rsidRPr="00691814" w14:paraId="11555B74" w14:textId="77777777" w:rsidTr="003D7A30">
        <w:trPr>
          <w:cantSplit/>
          <w:trHeight w:val="390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3C0B542E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19A92B66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MS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09F2B4DC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 xml:space="preserve">PaaS 업무 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DB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3F11165E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0D93E1B4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DBMS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DB2</w:t>
            </w:r>
          </w:p>
        </w:tc>
        <w:tc>
          <w:tcPr>
            <w:tcW w:w="721" w:type="pct"/>
            <w:vAlign w:val="center"/>
          </w:tcPr>
          <w:p w14:paraId="7D4669CA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373A8DE4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12A2285E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71F34C9A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APM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1DCEA177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 xml:space="preserve">전체 서버 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(Bootstrap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서버 제외)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B150CE7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1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119CB603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VM서버 : Jennifer</w:t>
            </w:r>
          </w:p>
          <w:p w14:paraId="43FF5E7E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PaaS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서버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: Jennifer Kubernetes</w:t>
            </w:r>
          </w:p>
        </w:tc>
        <w:tc>
          <w:tcPr>
            <w:tcW w:w="721" w:type="pct"/>
            <w:vAlign w:val="center"/>
          </w:tcPr>
          <w:p w14:paraId="36D8D39A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118643F9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C624097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4054B5C0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서버 모니터링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0CCD58E0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Linux</w:t>
            </w:r>
            <w:r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서버 전체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3CD73FD9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28B943B2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Polestar</w:t>
            </w:r>
          </w:p>
        </w:tc>
        <w:tc>
          <w:tcPr>
            <w:tcW w:w="721" w:type="pct"/>
            <w:vAlign w:val="center"/>
          </w:tcPr>
          <w:p w14:paraId="6666D1AA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7E7FE18C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66EA596F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4775D715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Cache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0EC91FB7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IMDG </w:t>
            </w:r>
            <w:r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Redis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54D27636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290DE171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AS-IS에서 기사용중인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IMDG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활용</w:t>
            </w:r>
          </w:p>
          <w:p w14:paraId="148E6E24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PaaS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와 IMDG서버 연결하여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Cache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데이터 적재</w:t>
            </w:r>
          </w:p>
        </w:tc>
        <w:tc>
          <w:tcPr>
            <w:tcW w:w="721" w:type="pct"/>
            <w:vAlign w:val="center"/>
          </w:tcPr>
          <w:p w14:paraId="3724167F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필요</w:t>
            </w:r>
          </w:p>
        </w:tc>
      </w:tr>
      <w:tr w:rsidR="001F6C45" w:rsidRPr="00691814" w14:paraId="22B3A94E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0AFCA8C8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19E3A9F2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Redis Community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4DFB5F9C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 Worker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3F8FD470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0BD5B4B1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Redis Community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버전 사용</w:t>
            </w:r>
          </w:p>
          <w:p w14:paraId="2081A246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PaaS내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Pod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로 구성</w:t>
            </w:r>
          </w:p>
          <w:p w14:paraId="283B2535" w14:textId="77777777" w:rsidR="001F6C45" w:rsidRPr="00691814" w:rsidRDefault="001F6C45" w:rsidP="003D7A30">
            <w:pPr>
              <w:widowControl w:val="0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PaaS내 KB스타뱅킹 전용 어드민 </w:t>
            </w:r>
          </w:p>
          <w:p w14:paraId="000F2A90" w14:textId="77777777" w:rsidR="001F6C45" w:rsidRPr="00691814" w:rsidRDefault="001F6C45" w:rsidP="003D7A30">
            <w:pPr>
              <w:widowControl w:val="0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세션 적재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(Cache/Session)</w:t>
            </w:r>
          </w:p>
        </w:tc>
        <w:tc>
          <w:tcPr>
            <w:tcW w:w="721" w:type="pct"/>
            <w:vAlign w:val="center"/>
          </w:tcPr>
          <w:p w14:paraId="60E094A7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779755DB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6172E642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0FF8526A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DB성능관리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447E5738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업무DB서버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3DE4C75A" w14:textId="77777777" w:rsidR="001F6C45" w:rsidRPr="00D643A2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0CC09087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 xml:space="preserve">- spaceadm </w:t>
            </w:r>
          </w:p>
          <w:p w14:paraId="527553CC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-</w:t>
            </w: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 core 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단위로 구매 (48</w:t>
            </w: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>core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)</w:t>
            </w:r>
          </w:p>
          <w:p w14:paraId="7A1CA142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- 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개발, 운영Active 구매</w:t>
            </w:r>
          </w:p>
        </w:tc>
        <w:tc>
          <w:tcPr>
            <w:tcW w:w="721" w:type="pct"/>
            <w:vAlign w:val="center"/>
          </w:tcPr>
          <w:p w14:paraId="37634D40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1F6C45" w:rsidRPr="00691814" w14:paraId="58DB849E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03C5A8F3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50EF2574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DB모니터링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017CAF4E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업무 DB서버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275E06D9" w14:textId="77777777" w:rsidR="001F6C45" w:rsidRPr="00D643A2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5D397F8F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- maxguage</w:t>
            </w:r>
          </w:p>
          <w:p w14:paraId="01DF764B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-</w:t>
            </w: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 core 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단위로 구매 (32</w:t>
            </w: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>core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)</w:t>
            </w:r>
          </w:p>
          <w:p w14:paraId="74C9D53D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- 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운영Active</w:t>
            </w: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 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구매</w:t>
            </w:r>
          </w:p>
        </w:tc>
        <w:tc>
          <w:tcPr>
            <w:tcW w:w="721" w:type="pct"/>
            <w:vAlign w:val="center"/>
          </w:tcPr>
          <w:p w14:paraId="7E0675A0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1F6C45" w:rsidRPr="00691814" w14:paraId="3531B5EC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787B8739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FF9024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백업솔루션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(넷워커)</w:t>
            </w:r>
          </w:p>
        </w:tc>
        <w:tc>
          <w:tcPr>
            <w:tcW w:w="10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49876D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업무DB서버</w:t>
            </w:r>
          </w:p>
        </w:tc>
        <w:tc>
          <w:tcPr>
            <w:tcW w:w="29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DD2BFA" w14:textId="77777777" w:rsidR="001F6C45" w:rsidRPr="00D643A2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ECE551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 개발,</w:t>
            </w:r>
            <w:r w:rsidRPr="00D643A2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 구매</w:t>
            </w:r>
          </w:p>
          <w:p w14:paraId="1D2649EA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 SAN백업 필요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vAlign w:val="center"/>
          </w:tcPr>
          <w:p w14:paraId="60EE68A7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1F6C45" w:rsidRPr="00691814" w14:paraId="26382FC0" w14:textId="77777777" w:rsidTr="003D7A30">
        <w:trPr>
          <w:cantSplit/>
          <w:trHeight w:val="438"/>
          <w:jc w:val="right"/>
        </w:trPr>
        <w:tc>
          <w:tcPr>
            <w:tcW w:w="388" w:type="pct"/>
            <w:vMerge w:val="restar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4F1CDDC0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sz w:val="20"/>
                <w:lang w:eastAsia="ko-KR"/>
              </w:rPr>
              <w:t>보안</w:t>
            </w:r>
          </w:p>
          <w:p w14:paraId="2173DF60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sz w:val="20"/>
                <w:lang w:eastAsia="ko-KR"/>
              </w:rPr>
              <w:t>S/W</w:t>
            </w:r>
          </w:p>
        </w:tc>
        <w:tc>
          <w:tcPr>
            <w:tcW w:w="846" w:type="pct"/>
            <w:vMerge w:val="restar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754D2A6E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SSL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인증서</w:t>
            </w:r>
          </w:p>
        </w:tc>
        <w:tc>
          <w:tcPr>
            <w:tcW w:w="1014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2C61C5E2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SSL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가속기</w:t>
            </w:r>
          </w:p>
        </w:tc>
        <w:tc>
          <w:tcPr>
            <w:tcW w:w="290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3DF135C2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5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개</w:t>
            </w:r>
          </w:p>
        </w:tc>
        <w:tc>
          <w:tcPr>
            <w:tcW w:w="1741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69A83854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스타뱅킹 확장형웹앱 도메인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SSL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인증서</w:t>
            </w:r>
          </w:p>
          <w:p w14:paraId="7585DB15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개발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: zstbank.kbstar.com</w:t>
            </w:r>
          </w:p>
          <w:p w14:paraId="2B32BC67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스테이징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: ystbank.kbstar.com</w:t>
            </w:r>
          </w:p>
          <w:p w14:paraId="547273FD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운영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:  stbank.kbstar.com</w:t>
            </w:r>
          </w:p>
          <w:p w14:paraId="45D89012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         stbank1.kbstar.com</w:t>
            </w:r>
          </w:p>
          <w:p w14:paraId="201BD03E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         stbank2.kbstar.com</w:t>
            </w:r>
          </w:p>
        </w:tc>
        <w:tc>
          <w:tcPr>
            <w:tcW w:w="721" w:type="pct"/>
            <w:tcBorders>
              <w:top w:val="single" w:sz="12" w:space="0" w:color="000000" w:themeColor="text1"/>
            </w:tcBorders>
            <w:vAlign w:val="center"/>
          </w:tcPr>
          <w:p w14:paraId="66109BDC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1F6C45" w:rsidRPr="00691814" w14:paraId="49A75D0C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48C90A5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95F71D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0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35DFF7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SSL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가속기</w:t>
            </w:r>
          </w:p>
        </w:tc>
        <w:tc>
          <w:tcPr>
            <w:tcW w:w="29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DDC4B2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3개</w:t>
            </w:r>
          </w:p>
        </w:tc>
        <w:tc>
          <w:tcPr>
            <w:tcW w:w="174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CFC2D2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컨텐츠 다운로드용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SSL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인증서</w:t>
            </w:r>
          </w:p>
          <w:p w14:paraId="1371CA2F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개발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: zoimg4.kbstar.com</w:t>
            </w:r>
          </w:p>
          <w:p w14:paraId="0F662307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스테이징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: yoimg4.kbstar.com</w:t>
            </w:r>
          </w:p>
          <w:p w14:paraId="5C5A6EA0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운영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: oimg4.kbstar.com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vAlign w:val="center"/>
          </w:tcPr>
          <w:p w14:paraId="1452DAFA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1F6C45" w:rsidRPr="00691814" w14:paraId="5B4A6850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34A95FFD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D44373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서버백신(Linux)</w:t>
            </w:r>
          </w:p>
        </w:tc>
        <w:tc>
          <w:tcPr>
            <w:tcW w:w="1014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2C8B1D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개발/스테이징/운영/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DR 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서버 (Linux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OS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서버 대상)</w:t>
            </w:r>
          </w:p>
          <w:p w14:paraId="29E1A670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  <w:p w14:paraId="50BAD46D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  <w:p w14:paraId="2A744D37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(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CoreOS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기반</w:t>
            </w:r>
          </w:p>
          <w:p w14:paraId="4AC2F4DF" w14:textId="77777777" w:rsidR="001F6C45" w:rsidRPr="00600067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OCP 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클러스터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서버 제외)</w:t>
            </w: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38EA33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>54</w:t>
            </w:r>
            <w:r w:rsidRPr="00895C4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6"/>
                <w:lang w:eastAsia="ko-KR"/>
              </w:rPr>
              <w:t>개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7D828B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Deep Security</w:t>
            </w:r>
          </w:p>
          <w:p w14:paraId="1805C413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VM 3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6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대, 베어메탈 18대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FBB82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  <w:p w14:paraId="18094352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(정보보호부(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P)</w:t>
            </w:r>
          </w:p>
          <w:p w14:paraId="36685324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일괄구매 예정)</w:t>
            </w:r>
          </w:p>
        </w:tc>
      </w:tr>
      <w:tr w:rsidR="001F6C45" w:rsidRPr="00691814" w14:paraId="46F3AC39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090B5E7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9F4DE3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SecureOS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7BD7AE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0DFC5D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974093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Secuve TOS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 xml:space="preserve"> (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4F124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6A9B0B85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0D22EA41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816BD3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서버접근통제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123792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EAC58A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A90F61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Secuve TOS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 xml:space="preserve"> (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FEAAE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6A471B46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915E653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31E568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인프라 취약성 점검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3A85CB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2BB3BB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9AF7DC" w14:textId="77777777" w:rsidR="001F6C45" w:rsidRPr="00895C4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SolidStep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 xml:space="preserve"> (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36E32" w14:textId="77777777" w:rsidR="001F6C45" w:rsidRPr="00895C4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0899C396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44EE4597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F08F12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DB접근통제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AD5784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0342B7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231F33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ChakraMax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 xml:space="preserve"> (</w:t>
            </w: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70D49F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520C6295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0DF11395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88F68B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DB암호화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673446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4D2BFC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9D321E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BA-SCP Agent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 xml:space="preserve"> (</w:t>
            </w: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8A55B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6DA30BC1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402ED5C1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CB2EF8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sz w:val="20"/>
                <w:szCs w:val="22"/>
              </w:rPr>
              <w:t>소스코드진단도구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D5C27A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9288C0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952410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22"/>
              </w:rPr>
              <w:t xml:space="preserve">Sparrow 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954C76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2D2E1E82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306D07E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794278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Cs w:val="22"/>
              </w:rPr>
              <w:t>시스템 계정관리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F7E77C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785D7B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A724ED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22"/>
              </w:rPr>
              <w:t xml:space="preserve">NETS-IM 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409202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27751DD6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D553B84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D90C13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Cs w:val="22"/>
              </w:rPr>
              <w:t>패스워드 변경관리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B0F592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C98C26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126ACA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22"/>
              </w:rPr>
              <w:t>APPM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22"/>
              </w:rPr>
              <w:t xml:space="preserve"> 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7B12F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1B8B7437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3065257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91A4E7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Cs w:val="22"/>
              </w:rPr>
              <w:t>통합인증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700ED4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F5BDD9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80F7B7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22"/>
              </w:rPr>
              <w:t>SSO iSign+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22"/>
              </w:rPr>
              <w:t xml:space="preserve"> 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BDEB4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62FB61B3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4FF6123C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2660BD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Cs w:val="22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Cs w:val="22"/>
              </w:rPr>
              <w:t>키관리시스템</w:t>
            </w:r>
          </w:p>
          <w:p w14:paraId="1159FD71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Cs w:val="22"/>
              </w:rPr>
              <w:t>(KMS)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5C962B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F9B95A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488158" w14:textId="77777777" w:rsidR="001F6C45" w:rsidRPr="00973E2F" w:rsidRDefault="001F6C45" w:rsidP="003D7A30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22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22"/>
              </w:rPr>
              <w:t xml:space="preserve">D'Amo </w:t>
            </w:r>
          </w:p>
          <w:p w14:paraId="2196EA08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22"/>
              </w:rPr>
              <w:t>SG-KMS 2200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22"/>
              </w:rPr>
              <w:t xml:space="preserve"> 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9CFF50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50E84831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tcBorders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60DFEE5C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09C83390" w14:textId="77777777" w:rsidR="001F6C45" w:rsidRPr="00973E2F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Cs w:val="22"/>
              </w:rPr>
              <w:t>개인정보 유출탐지</w:t>
            </w:r>
          </w:p>
        </w:tc>
        <w:tc>
          <w:tcPr>
            <w:tcW w:w="1014" w:type="pct"/>
            <w:vMerge/>
            <w:tcBorders>
              <w:top w:val="single" w:sz="4" w:space="0" w:color="auto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606EE39E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191F091B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56AD0914" w14:textId="77777777" w:rsidR="001F6C45" w:rsidRPr="00973E2F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22"/>
              </w:rPr>
              <w:t>Recon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22"/>
              </w:rPr>
              <w:t xml:space="preserve"> 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12" w:space="0" w:color="000000" w:themeColor="text1"/>
            </w:tcBorders>
            <w:vAlign w:val="center"/>
          </w:tcPr>
          <w:p w14:paraId="47422DEA" w14:textId="77777777" w:rsidR="001F6C45" w:rsidRPr="00973E2F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18D7F133" w14:textId="77777777" w:rsidTr="003D7A30">
        <w:trPr>
          <w:cantSplit/>
          <w:trHeight w:val="438"/>
          <w:jc w:val="right"/>
        </w:trPr>
        <w:tc>
          <w:tcPr>
            <w:tcW w:w="388" w:type="pct"/>
            <w:vMerge w:val="restar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7A266600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sz w:val="20"/>
                <w:lang w:eastAsia="ko-KR"/>
              </w:rPr>
              <w:t>업무</w:t>
            </w:r>
          </w:p>
          <w:p w14:paraId="2E2404EA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  <w:t>S/W</w:t>
            </w:r>
          </w:p>
        </w:tc>
        <w:tc>
          <w:tcPr>
            <w:tcW w:w="846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36DD42AD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API</w:t>
            </w:r>
          </w:p>
          <w:p w14:paraId="6153AD21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Gateway</w:t>
            </w:r>
          </w:p>
        </w:tc>
        <w:tc>
          <w:tcPr>
            <w:tcW w:w="1014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6225B35D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PaaS Worker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5B5ED199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5F9BBA1D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PaaS Worker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노드내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Pod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구성</w:t>
            </w:r>
          </w:p>
          <w:p w14:paraId="743FDB13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KBaaS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API Gateway</w:t>
            </w:r>
          </w:p>
        </w:tc>
        <w:tc>
          <w:tcPr>
            <w:tcW w:w="721" w:type="pct"/>
            <w:tcBorders>
              <w:top w:val="single" w:sz="12" w:space="0" w:color="000000" w:themeColor="text1"/>
            </w:tcBorders>
            <w:vAlign w:val="center"/>
          </w:tcPr>
          <w:p w14:paraId="50C4615C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1F2A72B5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F4CDEC9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330B93C5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Service Mesh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5E30C2BC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 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0FAB7BCB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40B8D7E3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Openshift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operator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제공</w:t>
            </w:r>
          </w:p>
          <w:p w14:paraId="0E3F01B3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 Istio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</w:p>
          <w:p w14:paraId="2230E887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Discovery/Registry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,</w:t>
            </w:r>
          </w:p>
          <w:p w14:paraId="495534DF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Load Balancer, Circuit Breaker)</w:t>
            </w:r>
          </w:p>
        </w:tc>
        <w:tc>
          <w:tcPr>
            <w:tcW w:w="721" w:type="pct"/>
            <w:vAlign w:val="center"/>
          </w:tcPr>
          <w:p w14:paraId="64DA20D5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6A319074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3A7F4FBD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4122D22A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Tracing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6FE55A30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4CC1E7D6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45E7D515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Openshift Operator 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제공</w:t>
            </w:r>
          </w:p>
          <w:p w14:paraId="69E66663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Jaeger, Kiali</w:t>
            </w:r>
          </w:p>
        </w:tc>
        <w:tc>
          <w:tcPr>
            <w:tcW w:w="721" w:type="pct"/>
            <w:vAlign w:val="center"/>
          </w:tcPr>
          <w:p w14:paraId="46F2C30C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1011A596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0A7F9DF7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5CDBCED1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업무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Framework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779A09B4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PaaS Worker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B73402A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3F717C2D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KB One Framework </w:t>
            </w:r>
          </w:p>
          <w:p w14:paraId="7FB599FE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SpringBoot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기반</w:t>
            </w:r>
          </w:p>
        </w:tc>
        <w:tc>
          <w:tcPr>
            <w:tcW w:w="721" w:type="pct"/>
            <w:vAlign w:val="center"/>
          </w:tcPr>
          <w:p w14:paraId="74E1A8B2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3A6AD345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100A14C8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6DCBF35A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어드민</w:t>
            </w:r>
          </w:p>
          <w:p w14:paraId="4443B476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WEB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746EFAF1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 Worker 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09DD4DA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21FB9F37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- Ngin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x</w:t>
            </w:r>
          </w:p>
          <w:p w14:paraId="4D17C9A9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스타뱅킹 전용 어드민(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4Star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어드민)</w:t>
            </w:r>
          </w:p>
          <w:p w14:paraId="24A03994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WEB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서버</w:t>
            </w:r>
          </w:p>
        </w:tc>
        <w:tc>
          <w:tcPr>
            <w:tcW w:w="721" w:type="pct"/>
            <w:vAlign w:val="center"/>
          </w:tcPr>
          <w:p w14:paraId="31CDACCC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0592E992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F37CAA5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vMerge w:val="restart"/>
            <w:shd w:val="clear" w:color="auto" w:fill="auto"/>
            <w:vAlign w:val="center"/>
          </w:tcPr>
          <w:p w14:paraId="0A65E7D9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Message</w:t>
            </w:r>
          </w:p>
          <w:p w14:paraId="027C2363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Broker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6F663F3D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Worker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409502CB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2F990B6D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Rabbit MQ Community</w:t>
            </w:r>
          </w:p>
          <w:p w14:paraId="1D581ABC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- PaaS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Worker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노드에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Config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배포 용도</w:t>
            </w:r>
          </w:p>
        </w:tc>
        <w:tc>
          <w:tcPr>
            <w:tcW w:w="721" w:type="pct"/>
            <w:vAlign w:val="center"/>
          </w:tcPr>
          <w:p w14:paraId="5806525F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76A2363B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70173E75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vMerge/>
            <w:shd w:val="clear" w:color="auto" w:fill="auto"/>
            <w:vAlign w:val="center"/>
          </w:tcPr>
          <w:p w14:paraId="46C40617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014" w:type="pct"/>
            <w:shd w:val="clear" w:color="auto" w:fill="auto"/>
            <w:vAlign w:val="center"/>
          </w:tcPr>
          <w:p w14:paraId="692A764C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Kafka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 xml:space="preserve">서버 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(VM)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D092890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0365E5D2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Kafka Community</w:t>
            </w:r>
          </w:p>
          <w:p w14:paraId="772E6408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어플리케이션 로그 적재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업무 </w:t>
            </w:r>
          </w:p>
        </w:tc>
        <w:tc>
          <w:tcPr>
            <w:tcW w:w="721" w:type="pct"/>
            <w:vAlign w:val="center"/>
          </w:tcPr>
          <w:p w14:paraId="49C07055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18873F1B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48076EF8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6038EB8B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Monitoring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02B13055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297D184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754DAE56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Openshift Operator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제공</w:t>
            </w:r>
          </w:p>
          <w:p w14:paraId="402613FA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Prometheus, Grafana</w:t>
            </w:r>
          </w:p>
        </w:tc>
        <w:tc>
          <w:tcPr>
            <w:tcW w:w="721" w:type="pct"/>
            <w:vAlign w:val="center"/>
          </w:tcPr>
          <w:p w14:paraId="0FD925AE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55F17526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178CBFCF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0DA7293E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Infra</w:t>
            </w:r>
          </w:p>
          <w:p w14:paraId="60E5D61C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Logging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6C53DEEA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89BA2AD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35BCC7CD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Openshift Operator 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제공</w:t>
            </w:r>
          </w:p>
          <w:p w14:paraId="2649CE1A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-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 PaaS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내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Infra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성 로그 수집/적재</w:t>
            </w:r>
          </w:p>
          <w:p w14:paraId="787491FC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EFK 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스택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(ElasticSearch, FluentD, Kibana)</w:t>
            </w:r>
          </w:p>
        </w:tc>
        <w:tc>
          <w:tcPr>
            <w:tcW w:w="721" w:type="pct"/>
            <w:vAlign w:val="center"/>
          </w:tcPr>
          <w:p w14:paraId="2B1168E2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7A78E0E4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B2824D9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3E1A5DD7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Application</w:t>
            </w:r>
          </w:p>
          <w:p w14:paraId="148EE61D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Logging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491E9451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 xml:space="preserve">Application 로깅 서버 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(VM)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352CC097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10E5408B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- EFK 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스택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(Community 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버전)</w:t>
            </w:r>
          </w:p>
          <w:p w14:paraId="45E9C640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- Infra 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로그는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PaaS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내부에 적재하고,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 Application 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로그는 별도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VM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서버에 적재</w:t>
            </w:r>
          </w:p>
        </w:tc>
        <w:tc>
          <w:tcPr>
            <w:tcW w:w="721" w:type="pct"/>
            <w:vAlign w:val="center"/>
          </w:tcPr>
          <w:p w14:paraId="3467501B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1F6C45" w:rsidRPr="00691814" w14:paraId="3760D5F0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0A5876CE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7ED26691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CI/CD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68B5CF8B" w14:textId="77777777" w:rsidR="001F6C45" w:rsidRPr="00691814" w:rsidRDefault="001F6C45" w:rsidP="003D7A30">
            <w:pPr>
              <w:widowControl w:val="0"/>
              <w:spacing w:line="192" w:lineRule="auto"/>
              <w:jc w:val="both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IQ+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서버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21E805E7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5D3732CD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SCM : 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Gitlab</w:t>
            </w:r>
          </w:p>
          <w:p w14:paraId="29A4D20B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- Build : Gradle</w:t>
            </w:r>
          </w:p>
          <w:p w14:paraId="331AB53B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- Library Repository : Nexus</w:t>
            </w:r>
          </w:p>
          <w:p w14:paraId="22A76BFB" w14:textId="77777777" w:rsidR="001F6C45" w:rsidRPr="009E527C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- Container Image Registry : Habor</w:t>
            </w:r>
          </w:p>
          <w:p w14:paraId="0BE643F8" w14:textId="77777777" w:rsidR="001F6C45" w:rsidRPr="00691814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- CI/CD : Jenkins</w:t>
            </w:r>
          </w:p>
        </w:tc>
        <w:tc>
          <w:tcPr>
            <w:tcW w:w="721" w:type="pct"/>
            <w:vAlign w:val="center"/>
          </w:tcPr>
          <w:p w14:paraId="1BCA3506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</w:tr>
      <w:tr w:rsidR="001F6C45" w:rsidRPr="00691814" w14:paraId="57FD7AE4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18FC18DA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1A5233AC" w14:textId="77777777" w:rsidR="001F6C45" w:rsidRPr="00D643A2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파일전송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5E95041B" w14:textId="77777777" w:rsidR="001F6C45" w:rsidRPr="00D643A2" w:rsidRDefault="001F6C45" w:rsidP="003D7A30">
            <w:pPr>
              <w:widowControl w:val="0"/>
              <w:spacing w:line="192" w:lineRule="auto"/>
              <w:jc w:val="both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D643A2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5CB699C" w14:textId="77777777" w:rsidR="001F6C45" w:rsidRPr="00D643A2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379F4B6E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D643A2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Mtrack</w:t>
            </w:r>
          </w:p>
          <w:p w14:paraId="751D98EB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-</w:t>
            </w: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 서버간 파일전송</w:t>
            </w:r>
          </w:p>
        </w:tc>
        <w:tc>
          <w:tcPr>
            <w:tcW w:w="721" w:type="pct"/>
            <w:vAlign w:val="center"/>
          </w:tcPr>
          <w:p w14:paraId="0B806709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</w:tr>
      <w:tr w:rsidR="001F6C45" w:rsidRPr="00691814" w14:paraId="10C14FD9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326066A1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4DF43F" w14:textId="77777777" w:rsidR="001F6C45" w:rsidRPr="00D643A2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CDC솔루션</w:t>
            </w:r>
          </w:p>
        </w:tc>
        <w:tc>
          <w:tcPr>
            <w:tcW w:w="10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9FF2D9" w14:textId="77777777" w:rsidR="001F6C45" w:rsidRPr="00D643A2" w:rsidRDefault="001F6C45" w:rsidP="003D7A30">
            <w:pPr>
              <w:widowControl w:val="0"/>
              <w:spacing w:line="192" w:lineRule="auto"/>
              <w:jc w:val="both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IIDR</w:t>
            </w:r>
          </w:p>
        </w:tc>
        <w:tc>
          <w:tcPr>
            <w:tcW w:w="29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344021" w14:textId="77777777" w:rsidR="001F6C45" w:rsidRPr="00D643A2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8D0EE6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D643A2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DB</w:t>
            </w: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동기화 솔루션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vAlign w:val="center"/>
          </w:tcPr>
          <w:p w14:paraId="50817062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</w:tr>
      <w:tr w:rsidR="001F6C45" w:rsidRPr="00691814" w14:paraId="68FF762F" w14:textId="77777777" w:rsidTr="003D7A30">
        <w:trPr>
          <w:cantSplit/>
          <w:trHeight w:val="438"/>
          <w:jc w:val="right"/>
        </w:trPr>
        <w:tc>
          <w:tcPr>
            <w:tcW w:w="388" w:type="pct"/>
            <w:vMerge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6320EF0D" w14:textId="77777777" w:rsidR="001F6C45" w:rsidRPr="00691814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017FC0E9" w14:textId="77777777" w:rsidR="001F6C45" w:rsidRPr="00D643A2" w:rsidRDefault="001F6C45" w:rsidP="003D7A30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배치 작업관리</w:t>
            </w:r>
          </w:p>
        </w:tc>
        <w:tc>
          <w:tcPr>
            <w:tcW w:w="1014" w:type="pct"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1D184F70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D643A2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 xml:space="preserve">서버내 배치 호출을 위한 배치 호출용 </w:t>
            </w:r>
            <w:r w:rsidRPr="00D643A2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G/W</w:t>
            </w: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 xml:space="preserve">서버 </w:t>
            </w:r>
          </w:p>
        </w:tc>
        <w:tc>
          <w:tcPr>
            <w:tcW w:w="290" w:type="pct"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48AC3648" w14:textId="77777777" w:rsidR="001F6C45" w:rsidRPr="00D643A2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11AB4F26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- Control-M</w:t>
            </w: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을 통한 배치 자동화</w:t>
            </w:r>
          </w:p>
          <w:p w14:paraId="74081EA5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- 운영만 구매</w:t>
            </w:r>
          </w:p>
          <w:p w14:paraId="768CA8D5" w14:textId="77777777" w:rsidR="001F6C45" w:rsidRPr="00D643A2" w:rsidRDefault="001F6C45" w:rsidP="003D7A30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- 배치 호출용 </w:t>
            </w:r>
            <w:r w:rsidRPr="00D643A2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G/W</w:t>
            </w: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서버 </w:t>
            </w:r>
            <w:r w:rsidRPr="00D643A2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2</w:t>
            </w: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대에 모두 설치 (이중화)</w:t>
            </w:r>
          </w:p>
        </w:tc>
        <w:tc>
          <w:tcPr>
            <w:tcW w:w="721" w:type="pct"/>
            <w:tcBorders>
              <w:bottom w:val="single" w:sz="18" w:space="0" w:color="000000" w:themeColor="text1"/>
            </w:tcBorders>
            <w:vAlign w:val="center"/>
          </w:tcPr>
          <w:p w14:paraId="0D35EE31" w14:textId="77777777" w:rsidR="001F6C45" w:rsidRPr="00691814" w:rsidRDefault="001F6C45" w:rsidP="003D7A30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8"/>
                <w:szCs w:val="18"/>
                <w:lang w:eastAsia="ko-KR"/>
              </w:rPr>
              <w:t>필요</w:t>
            </w:r>
          </w:p>
        </w:tc>
      </w:tr>
    </w:tbl>
    <w:p w14:paraId="7151815F" w14:textId="77777777" w:rsidR="001F6C45" w:rsidRPr="00927117" w:rsidRDefault="001F6C45" w:rsidP="001F6C45"/>
    <w:p w14:paraId="5EDCFD3D" w14:textId="77777777" w:rsidR="001F6C45" w:rsidRPr="00691814" w:rsidRDefault="001F6C45" w:rsidP="001F6C45">
      <w:pPr>
        <w:rPr>
          <w:rFonts w:ascii="KB금융 본문체 Light" w:eastAsia="KB금융 본문체 Light" w:hAnsi="KB금융 본문체 Light"/>
          <w:b/>
          <w:bCs/>
          <w:color w:val="000000"/>
          <w:sz w:val="26"/>
          <w:szCs w:val="26"/>
          <w:lang w:eastAsia="ko-KR"/>
        </w:rPr>
      </w:pPr>
      <w:r w:rsidRPr="00691814">
        <w:br w:type="page"/>
      </w:r>
    </w:p>
    <w:p w14:paraId="0DAFC719" w14:textId="2BA8FE7C" w:rsidR="001F6C45" w:rsidRPr="00F82440" w:rsidRDefault="00F82440" w:rsidP="00F82440">
      <w:pPr>
        <w:pStyle w:val="20"/>
        <w:numPr>
          <w:ilvl w:val="0"/>
          <w:numId w:val="0"/>
        </w:numPr>
        <w:ind w:left="400"/>
      </w:pPr>
      <w:bookmarkStart w:id="62" w:name="_Toc221277768"/>
      <w:r>
        <w:lastRenderedPageBreak/>
        <w:t>3.</w:t>
      </w:r>
      <w:r w:rsidR="001F6C45">
        <w:t xml:space="preserve"> </w:t>
      </w:r>
      <w:r>
        <w:rPr>
          <w:rFonts w:hint="eastAsia"/>
        </w:rPr>
        <w:t>추진 계획</w:t>
      </w:r>
      <w:bookmarkEnd w:id="62"/>
    </w:p>
    <w:tbl>
      <w:tblPr>
        <w:tblpPr w:leftFromText="142" w:rightFromText="142" w:vertAnchor="page" w:horzAnchor="margin" w:tblpY="2956"/>
        <w:tblW w:w="100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126"/>
        <w:gridCol w:w="681"/>
        <w:gridCol w:w="691"/>
        <w:gridCol w:w="691"/>
        <w:gridCol w:w="691"/>
        <w:gridCol w:w="691"/>
        <w:gridCol w:w="691"/>
        <w:gridCol w:w="691"/>
        <w:gridCol w:w="691"/>
        <w:gridCol w:w="691"/>
        <w:gridCol w:w="1038"/>
      </w:tblGrid>
      <w:tr w:rsidR="00F82440" w:rsidRPr="00052B47" w14:paraId="1385A932" w14:textId="77777777" w:rsidTr="00F82440">
        <w:trPr>
          <w:trHeight w:val="481"/>
        </w:trPr>
        <w:tc>
          <w:tcPr>
            <w:tcW w:w="709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3ED37449" w14:textId="77777777" w:rsidR="00F82440" w:rsidRPr="00691814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구분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5120E7B0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역할</w:t>
            </w:r>
          </w:p>
        </w:tc>
        <w:tc>
          <w:tcPr>
            <w:tcW w:w="681" w:type="dxa"/>
            <w:shd w:val="clear" w:color="auto" w:fill="BFBFBF" w:themeFill="background1" w:themeFillShade="BF"/>
            <w:vAlign w:val="center"/>
          </w:tcPr>
          <w:p w14:paraId="76653C9A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등급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24D2CED7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4655E15A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M+1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67B30BF7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M+2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5ADEED81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M+3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354A417C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M+4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7CBF00CB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M+5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468E6847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M+6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6043416F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M+7</w:t>
            </w:r>
          </w:p>
        </w:tc>
        <w:tc>
          <w:tcPr>
            <w:tcW w:w="1038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0F3230C5" w14:textId="77777777" w:rsidR="00F82440" w:rsidRPr="00817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합계</w:t>
            </w:r>
          </w:p>
        </w:tc>
      </w:tr>
      <w:tr w:rsidR="00F82440" w:rsidRPr="00691814" w14:paraId="3631D75D" w14:textId="77777777" w:rsidTr="00F82440">
        <w:trPr>
          <w:trHeight w:val="481"/>
        </w:trPr>
        <w:tc>
          <w:tcPr>
            <w:tcW w:w="709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09B89C6A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szCs w:val="22"/>
                <w:lang w:eastAsia="ko-KR"/>
              </w:rPr>
            </w:pPr>
            <w:r w:rsidRPr="00455CA0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szCs w:val="22"/>
                <w:lang w:eastAsia="ko-KR"/>
              </w:rPr>
              <w:t>KB</w:t>
            </w:r>
          </w:p>
        </w:tc>
        <w:tc>
          <w:tcPr>
            <w:tcW w:w="2126" w:type="dxa"/>
            <w:vAlign w:val="center"/>
          </w:tcPr>
          <w:p w14:paraId="0A55394C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455CA0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PM</w:t>
            </w:r>
          </w:p>
        </w:tc>
        <w:tc>
          <w:tcPr>
            <w:tcW w:w="681" w:type="dxa"/>
            <w:vAlign w:val="center"/>
          </w:tcPr>
          <w:p w14:paraId="0283C139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455CA0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3986C6B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9840E01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A1A11A2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5234274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4B92460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DB52E3F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ABC09A5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ACAC1DA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2F7BA9E7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4</w:t>
            </w:r>
          </w:p>
        </w:tc>
      </w:tr>
      <w:tr w:rsidR="00F82440" w:rsidRPr="00691814" w14:paraId="2C55EAEB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311FD976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2DE65311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 xml:space="preserve">인프라 아키텍처 </w:t>
            </w:r>
          </w:p>
          <w:p w14:paraId="780D8CC9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설계 및 구성</w:t>
            </w:r>
          </w:p>
        </w:tc>
        <w:tc>
          <w:tcPr>
            <w:tcW w:w="681" w:type="dxa"/>
            <w:vAlign w:val="center"/>
          </w:tcPr>
          <w:p w14:paraId="3ADF0483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8BCFB6C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5060BF1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404EEBF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C47F930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02FA48A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EC836F2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1F0C2A6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C6820F6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21C56239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151A7E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12</w:t>
            </w:r>
          </w:p>
        </w:tc>
      </w:tr>
      <w:tr w:rsidR="00F82440" w:rsidRPr="00691814" w14:paraId="181C4A6D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7721F469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6CAA6571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Kafka</w:t>
            </w: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 xml:space="preserve"> / </w:t>
            </w: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EFK</w:t>
            </w: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구성</w:t>
            </w:r>
          </w:p>
        </w:tc>
        <w:tc>
          <w:tcPr>
            <w:tcW w:w="681" w:type="dxa"/>
            <w:vAlign w:val="center"/>
          </w:tcPr>
          <w:p w14:paraId="60027F48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AD9E843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4B03CE3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81CB58B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06D70AE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188C596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710E76D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E8B3BEF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E86F28E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6A13E3EF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151A7E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8</w:t>
            </w:r>
          </w:p>
        </w:tc>
      </w:tr>
      <w:tr w:rsidR="00F82440" w:rsidRPr="00691814" w14:paraId="237737AD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10600214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4E3C81DF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PaaS  F/W 개발</w:t>
            </w:r>
          </w:p>
        </w:tc>
        <w:tc>
          <w:tcPr>
            <w:tcW w:w="681" w:type="dxa"/>
            <w:vAlign w:val="center"/>
          </w:tcPr>
          <w:p w14:paraId="024F223B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0E0D939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CFA247E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356DCDF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66454D2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216AECB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B3C658E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710E130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D9BB7CB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79E6B9EA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151A7E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36</w:t>
            </w:r>
          </w:p>
        </w:tc>
      </w:tr>
      <w:tr w:rsidR="00F82440" w:rsidRPr="00691814" w14:paraId="554BA537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2F9FB074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1C412C5B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 xml:space="preserve">스타루트 </w:t>
            </w: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 xml:space="preserve">F/W </w:t>
            </w: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개발</w:t>
            </w:r>
          </w:p>
        </w:tc>
        <w:tc>
          <w:tcPr>
            <w:tcW w:w="681" w:type="dxa"/>
            <w:vAlign w:val="center"/>
          </w:tcPr>
          <w:p w14:paraId="0B4F6D36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11D7568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22DC084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03F6877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B975A5F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872D0BF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7BEE7F5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1D58129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6C8F5F6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66909FB4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151A7E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2</w:t>
            </w:r>
          </w:p>
        </w:tc>
      </w:tr>
      <w:tr w:rsidR="00F82440" w:rsidRPr="00691814" w14:paraId="761DD38A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520E0D3D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001ECA56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4Star 어드민 개발</w:t>
            </w:r>
          </w:p>
        </w:tc>
        <w:tc>
          <w:tcPr>
            <w:tcW w:w="681" w:type="dxa"/>
            <w:vAlign w:val="center"/>
          </w:tcPr>
          <w:p w14:paraId="3844EB4E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703F3AB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DA7B14C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549AA12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60E38F4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AAB95E6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3A2674D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861F180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07AB75C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4ED90190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151A7E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12</w:t>
            </w:r>
          </w:p>
        </w:tc>
      </w:tr>
      <w:tr w:rsidR="00F82440" w:rsidRPr="00691814" w14:paraId="4D9ACF8C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71495A5A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</w:p>
        </w:tc>
        <w:tc>
          <w:tcPr>
            <w:tcW w:w="2126" w:type="dxa"/>
            <w:shd w:val="clear" w:color="auto" w:fill="DDD9C3" w:themeFill="background2" w:themeFillShade="E6"/>
            <w:vAlign w:val="center"/>
          </w:tcPr>
          <w:p w14:paraId="261C2D67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E01EBA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소계</w:t>
            </w:r>
          </w:p>
        </w:tc>
        <w:tc>
          <w:tcPr>
            <w:tcW w:w="681" w:type="dxa"/>
            <w:shd w:val="clear" w:color="auto" w:fill="DDD9C3" w:themeFill="background2" w:themeFillShade="E6"/>
            <w:vAlign w:val="center"/>
          </w:tcPr>
          <w:p w14:paraId="220681E4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</w:rPr>
            </w:pP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6EB1C784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353FFBEE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72B09F5E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7CDEC50B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093A266B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16E08E3F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3FBDC347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6DF96411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1038" w:type="dxa"/>
            <w:tcBorders>
              <w:right w:val="nil"/>
            </w:tcBorders>
            <w:shd w:val="clear" w:color="auto" w:fill="DDD9C3" w:themeFill="background2" w:themeFillShade="E6"/>
            <w:vAlign w:val="center"/>
          </w:tcPr>
          <w:p w14:paraId="1380C1E3" w14:textId="77777777" w:rsidR="00F82440" w:rsidRPr="00B10D1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74</w:t>
            </w:r>
          </w:p>
        </w:tc>
      </w:tr>
      <w:tr w:rsidR="00F82440" w:rsidRPr="00691814" w14:paraId="779823FF" w14:textId="77777777" w:rsidTr="00F82440">
        <w:trPr>
          <w:trHeight w:val="481"/>
        </w:trPr>
        <w:tc>
          <w:tcPr>
            <w:tcW w:w="709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4718FC89" w14:textId="77777777" w:rsidR="00F82440" w:rsidRPr="00455CA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szCs w:val="22"/>
                <w:lang w:eastAsia="ko-KR"/>
              </w:rPr>
              <w:t>외주</w:t>
            </w:r>
          </w:p>
        </w:tc>
        <w:tc>
          <w:tcPr>
            <w:tcW w:w="2126" w:type="dxa"/>
            <w:vAlign w:val="center"/>
          </w:tcPr>
          <w:p w14:paraId="249CE2F9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PM</w:t>
            </w:r>
          </w:p>
        </w:tc>
        <w:tc>
          <w:tcPr>
            <w:tcW w:w="681" w:type="dxa"/>
            <w:vAlign w:val="center"/>
          </w:tcPr>
          <w:p w14:paraId="31BC1DB6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고급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8CC8BE3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A1F42DA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C5498AA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47161C9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CC1466B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DB74E03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C38AC72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53C65B6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7916B7DA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8</w:t>
            </w:r>
          </w:p>
        </w:tc>
      </w:tr>
      <w:tr w:rsidR="00F82440" w:rsidRPr="00691814" w14:paraId="2A57FE60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22A9ECF1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6BF3A46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OCP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클러스터 구축</w:t>
            </w:r>
          </w:p>
        </w:tc>
        <w:tc>
          <w:tcPr>
            <w:tcW w:w="681" w:type="dxa"/>
            <w:vAlign w:val="center"/>
          </w:tcPr>
          <w:p w14:paraId="7CF6EEDD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중급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8368069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DE8F3D1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CDE7130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CA93D96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3ACAD24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27AE51E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FB47BBB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9FB6185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5BD8E1B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12</w:t>
            </w:r>
          </w:p>
        </w:tc>
      </w:tr>
      <w:tr w:rsidR="00F82440" w:rsidRPr="00691814" w14:paraId="11F1090C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0CC67B00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35696579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Kafka </w:t>
            </w: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구축</w:t>
            </w:r>
          </w:p>
        </w:tc>
        <w:tc>
          <w:tcPr>
            <w:tcW w:w="681" w:type="dxa"/>
            <w:vAlign w:val="center"/>
          </w:tcPr>
          <w:p w14:paraId="2766AED2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고급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94D7C4B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CA60019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75E7110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D242C35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FC0CC5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26BEC6A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1596AEF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E683728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1F18B554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6</w:t>
            </w:r>
          </w:p>
        </w:tc>
      </w:tr>
      <w:tr w:rsidR="00F82440" w:rsidRPr="00691814" w14:paraId="151C38C4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66F4C74E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578EF325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CDC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구축 및 개발</w:t>
            </w:r>
          </w:p>
        </w:tc>
        <w:tc>
          <w:tcPr>
            <w:tcW w:w="681" w:type="dxa"/>
            <w:vAlign w:val="center"/>
          </w:tcPr>
          <w:p w14:paraId="2212BD4B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3F49A79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9D6DE9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325F708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282E63E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2C7A76D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06EBE5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388DCDC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48DA1D0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0.6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588583C0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5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.5</w:t>
            </w:r>
          </w:p>
        </w:tc>
      </w:tr>
      <w:tr w:rsidR="00F82440" w:rsidRPr="00691814" w14:paraId="1B1492A8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76BA6CC6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68EBE342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성능, 가용성 테스트</w:t>
            </w:r>
          </w:p>
        </w:tc>
        <w:tc>
          <w:tcPr>
            <w:tcW w:w="681" w:type="dxa"/>
            <w:vAlign w:val="center"/>
          </w:tcPr>
          <w:p w14:paraId="3C7A5A94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고급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CF1C66B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255CADE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05471E0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2A1864D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9AA0F5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C1B4E81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E9F72CC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603BDF9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489BC655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3</w:t>
            </w:r>
          </w:p>
        </w:tc>
      </w:tr>
      <w:tr w:rsidR="00F82440" w:rsidRPr="00691814" w14:paraId="24EFBA1C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7F4B0075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7B5D8901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OCP</w:t>
            </w: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설계 (</w:t>
            </w: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GPS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포함)</w:t>
            </w:r>
          </w:p>
        </w:tc>
        <w:tc>
          <w:tcPr>
            <w:tcW w:w="681" w:type="dxa"/>
            <w:vAlign w:val="center"/>
          </w:tcPr>
          <w:p w14:paraId="4E5DD8FC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15A0B80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677D9B4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EE7D509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EE4AF62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62918D8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1AAF2EE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63673D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2070814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02CD9C3E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16</w:t>
            </w:r>
          </w:p>
        </w:tc>
      </w:tr>
      <w:tr w:rsidR="00F82440" w:rsidRPr="00691814" w14:paraId="65AFCF42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1BC397DF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39A60C5F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클라우드 전환 지원</w:t>
            </w:r>
          </w:p>
        </w:tc>
        <w:tc>
          <w:tcPr>
            <w:tcW w:w="681" w:type="dxa"/>
            <w:vAlign w:val="center"/>
          </w:tcPr>
          <w:p w14:paraId="3235617E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4E9F57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E7AB623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4AA49BD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3DB962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A1C1C61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379704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4D55918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7C7A69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214EC387" w14:textId="77777777" w:rsidR="00F82440" w:rsidRPr="00996F0C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4.7</w:t>
            </w:r>
          </w:p>
        </w:tc>
      </w:tr>
      <w:tr w:rsidR="00F82440" w:rsidRPr="00691814" w14:paraId="5F1A3218" w14:textId="77777777" w:rsidTr="00F82440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24AF002E" w14:textId="77777777" w:rsidR="00F82440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shd w:val="clear" w:color="auto" w:fill="DDD9C3" w:themeFill="background2" w:themeFillShade="E6"/>
            <w:vAlign w:val="center"/>
          </w:tcPr>
          <w:p w14:paraId="68A69915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E01EBA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소계</w:t>
            </w:r>
          </w:p>
        </w:tc>
        <w:tc>
          <w:tcPr>
            <w:tcW w:w="681" w:type="dxa"/>
            <w:shd w:val="clear" w:color="auto" w:fill="DDD9C3" w:themeFill="background2" w:themeFillShade="E6"/>
            <w:vAlign w:val="center"/>
          </w:tcPr>
          <w:p w14:paraId="5A4BB98E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261A7140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6.55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5F7776F8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6.55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051BF651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6.55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1CC53C52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6.55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55A7E6C9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6.55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254D946C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7.55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2C43C030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7.55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3E30B9D2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7.35</w:t>
            </w:r>
          </w:p>
        </w:tc>
        <w:tc>
          <w:tcPr>
            <w:tcW w:w="1038" w:type="dxa"/>
            <w:tcBorders>
              <w:right w:val="nil"/>
            </w:tcBorders>
            <w:shd w:val="clear" w:color="auto" w:fill="DDD9C3" w:themeFill="background2" w:themeFillShade="E6"/>
            <w:vAlign w:val="center"/>
          </w:tcPr>
          <w:p w14:paraId="6E557298" w14:textId="77777777" w:rsidR="00F82440" w:rsidRPr="00151A7E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55.2</w:t>
            </w:r>
          </w:p>
        </w:tc>
      </w:tr>
      <w:tr w:rsidR="00F82440" w:rsidRPr="00691814" w14:paraId="370E2771" w14:textId="77777777" w:rsidTr="00F82440">
        <w:trPr>
          <w:trHeight w:val="481"/>
        </w:trPr>
        <w:tc>
          <w:tcPr>
            <w:tcW w:w="2835" w:type="dxa"/>
            <w:gridSpan w:val="2"/>
            <w:tcBorders>
              <w:left w:val="nil"/>
            </w:tcBorders>
            <w:shd w:val="clear" w:color="auto" w:fill="DDD9C3" w:themeFill="background2" w:themeFillShade="E6"/>
            <w:vAlign w:val="center"/>
          </w:tcPr>
          <w:p w14:paraId="0B00ACBF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E01EBA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총계</w:t>
            </w:r>
          </w:p>
        </w:tc>
        <w:tc>
          <w:tcPr>
            <w:tcW w:w="681" w:type="dxa"/>
            <w:shd w:val="clear" w:color="auto" w:fill="DDD9C3" w:themeFill="background2" w:themeFillShade="E6"/>
            <w:vAlign w:val="center"/>
          </w:tcPr>
          <w:p w14:paraId="33EFCFB0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</w:rPr>
            </w:pP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11FF648A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15.8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0DC0AE32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15.8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33E76026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15.8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4E605D2F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15.8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61E3A392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15.8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75070D86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16.8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2A9EC6B1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16.8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28393544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16.6</w:t>
            </w:r>
          </w:p>
        </w:tc>
        <w:tc>
          <w:tcPr>
            <w:tcW w:w="1038" w:type="dxa"/>
            <w:tcBorders>
              <w:right w:val="nil"/>
            </w:tcBorders>
            <w:shd w:val="clear" w:color="auto" w:fill="DDD9C3" w:themeFill="background2" w:themeFillShade="E6"/>
            <w:vAlign w:val="center"/>
          </w:tcPr>
          <w:p w14:paraId="35BD37B0" w14:textId="77777777" w:rsidR="00F82440" w:rsidRPr="00E01EBA" w:rsidRDefault="00F82440" w:rsidP="00F82440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129.2</w:t>
            </w:r>
          </w:p>
        </w:tc>
      </w:tr>
    </w:tbl>
    <w:p w14:paraId="1972A5F1" w14:textId="73D88A46" w:rsidR="00F82440" w:rsidRPr="00F82440" w:rsidRDefault="00F82440" w:rsidP="00F82440">
      <w:pPr>
        <w:pStyle w:val="31"/>
      </w:pPr>
      <w:bookmarkStart w:id="63" w:name="_Toc221277769"/>
      <w:r>
        <w:t>3.1</w:t>
      </w:r>
      <w:r w:rsidRPr="00691814">
        <w:t xml:space="preserve"> </w:t>
      </w:r>
      <w:r>
        <w:rPr>
          <w:rFonts w:hint="eastAsia"/>
        </w:rPr>
        <w:t>인력투입 내역</w:t>
      </w:r>
      <w:bookmarkEnd w:id="63"/>
    </w:p>
    <w:sectPr w:rsidR="00F82440" w:rsidRPr="00F82440" w:rsidSect="007F6A06">
      <w:headerReference w:type="default" r:id="rId19"/>
      <w:footerReference w:type="default" r:id="rId20"/>
      <w:headerReference w:type="first" r:id="rId21"/>
      <w:pgSz w:w="11907" w:h="16840" w:code="9"/>
      <w:pgMar w:top="1411" w:right="992" w:bottom="850" w:left="850" w:header="374" w:footer="461" w:gutter="288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9D712" w14:textId="77777777" w:rsidR="00EC7851" w:rsidRDefault="00EC7851" w:rsidP="00E232FF">
      <w:pPr>
        <w:pStyle w:val="a7"/>
      </w:pPr>
      <w:r>
        <w:separator/>
      </w:r>
    </w:p>
  </w:endnote>
  <w:endnote w:type="continuationSeparator" w:id="0">
    <w:p w14:paraId="45F609F0" w14:textId="77777777" w:rsidR="00EC7851" w:rsidRDefault="00EC7851" w:rsidP="00E232FF">
      <w:pPr>
        <w:pStyle w:val="a7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B금융 제목체 Bold">
    <w:panose1 w:val="020B0803000000000000"/>
    <w:charset w:val="81"/>
    <w:family w:val="modern"/>
    <w:pitch w:val="variable"/>
    <w:sig w:usb0="800002A7" w:usb1="7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Arial Gra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..늲뤅.">
    <w:altName w:val="-2002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KB금융 제목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.AppleSystemUIFont">
    <w:altName w:val="Cambria"/>
    <w:charset w:val="00"/>
    <w:family w:val="auto"/>
    <w:pitch w:val="default"/>
  </w:font>
  <w:font w:name="KB금융 본문체 Bold">
    <w:panose1 w:val="020B0803000000000000"/>
    <w:charset w:val="81"/>
    <w:family w:val="modern"/>
    <w:pitch w:val="variable"/>
    <w:sig w:usb0="800002A7" w:usb1="79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-2002">
    <w:panose1 w:val="02030504000101010101"/>
    <w:charset w:val="81"/>
    <w:family w:val="roman"/>
    <w:pitch w:val="variable"/>
    <w:sig w:usb0="800002A7" w:usb1="0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0" w:type="dxa"/>
      <w:tblBorders>
        <w:top w:val="thickThinSmallGap" w:sz="12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99"/>
      <w:gridCol w:w="1300"/>
      <w:gridCol w:w="4281"/>
    </w:tblGrid>
    <w:tr w:rsidR="00EC7851" w14:paraId="0F7AF88B" w14:textId="77777777">
      <w:trPr>
        <w:trHeight w:val="364"/>
      </w:trPr>
      <w:tc>
        <w:tcPr>
          <w:tcW w:w="4299" w:type="dxa"/>
          <w:vAlign w:val="center"/>
        </w:tcPr>
        <w:p w14:paraId="0B293987" w14:textId="77777777" w:rsidR="00EC7851" w:rsidRDefault="00EC7851" w:rsidP="006D68AD">
          <w:pPr>
            <w:jc w:val="both"/>
            <w:rPr>
              <w:rFonts w:ascii="굴림" w:hAnsi="굴림"/>
              <w:sz w:val="24"/>
              <w:lang w:eastAsia="ko-KR"/>
            </w:rPr>
          </w:pPr>
          <w:r>
            <w:rPr>
              <w:lang w:eastAsia="ko-KR"/>
            </w:rPr>
            <w:drawing>
              <wp:inline distT="0" distB="0" distL="0" distR="0" wp14:anchorId="324E8CCC" wp14:editId="0A7C36CB">
                <wp:extent cx="561975" cy="228600"/>
                <wp:effectExtent l="0" t="0" r="0" b="0"/>
                <wp:docPr id="2" name="그림 2" descr="무제-1 복사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무제-1 복사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97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00" w:type="dxa"/>
          <w:vAlign w:val="center"/>
        </w:tcPr>
        <w:p w14:paraId="4790ADA2" w14:textId="0107FE87" w:rsidR="00EC7851" w:rsidRDefault="00EC7851" w:rsidP="006D68AD">
          <w:pPr>
            <w:jc w:val="center"/>
            <w:rPr>
              <w:rFonts w:cs="Arial"/>
              <w:b/>
              <w:bCs/>
              <w:sz w:val="18"/>
              <w:lang w:eastAsia="ko-KR"/>
            </w:rPr>
          </w:pPr>
          <w:r>
            <w:fldChar w:fldCharType="begin"/>
          </w:r>
          <w:r>
            <w:rPr>
              <w:lang w:eastAsia="ko-KR"/>
            </w:rPr>
            <w:instrText xml:space="preserve"> PAGE </w:instrText>
          </w:r>
          <w:r>
            <w:fldChar w:fldCharType="separate"/>
          </w:r>
          <w:r w:rsidR="00CE48A5">
            <w:rPr>
              <w:lang w:eastAsia="ko-KR"/>
            </w:rPr>
            <w:t>21</w:t>
          </w:r>
          <w:r>
            <w:fldChar w:fldCharType="end"/>
          </w:r>
          <w:r>
            <w:rPr>
              <w:lang w:eastAsia="ko-KR"/>
            </w:rPr>
            <w:t>/</w:t>
          </w:r>
          <w:r>
            <w:fldChar w:fldCharType="begin"/>
          </w:r>
          <w:r>
            <w:rPr>
              <w:lang w:eastAsia="ko-KR"/>
            </w:rPr>
            <w:instrText xml:space="preserve"> NUMPAGES </w:instrText>
          </w:r>
          <w:r>
            <w:fldChar w:fldCharType="separate"/>
          </w:r>
          <w:r w:rsidR="00CE48A5">
            <w:rPr>
              <w:lang w:eastAsia="ko-KR"/>
            </w:rPr>
            <w:t>21</w:t>
          </w:r>
          <w:r>
            <w:fldChar w:fldCharType="end"/>
          </w:r>
        </w:p>
      </w:tc>
      <w:tc>
        <w:tcPr>
          <w:tcW w:w="4281" w:type="dxa"/>
          <w:vAlign w:val="center"/>
        </w:tcPr>
        <w:p w14:paraId="14620588" w14:textId="77777777" w:rsidR="00EC7851" w:rsidRPr="00FD32E7" w:rsidRDefault="00EC7851" w:rsidP="006D68AD">
          <w:pPr>
            <w:jc w:val="right"/>
            <w:rPr>
              <w:rFonts w:eastAsia="맑은 고딕" w:hAnsi="맑은 고딕"/>
              <w:sz w:val="18"/>
              <w:szCs w:val="16"/>
              <w:lang w:eastAsia="ko-KR"/>
            </w:rPr>
          </w:pPr>
        </w:p>
      </w:tc>
    </w:tr>
  </w:tbl>
  <w:p w14:paraId="7B9DA091" w14:textId="77777777" w:rsidR="00EC7851" w:rsidRPr="006D68AD" w:rsidRDefault="00EC7851">
    <w:pPr>
      <w:pStyle w:val="a5"/>
      <w:tabs>
        <w:tab w:val="clear" w:pos="9214"/>
        <w:tab w:val="right" w:pos="9900"/>
      </w:tabs>
      <w:ind w:left="0"/>
      <w:rPr>
        <w:sz w:val="20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4041A" w14:textId="77777777" w:rsidR="00EC7851" w:rsidRDefault="00EC7851" w:rsidP="00E232FF">
      <w:pPr>
        <w:pStyle w:val="a7"/>
      </w:pPr>
      <w:r>
        <w:separator/>
      </w:r>
    </w:p>
  </w:footnote>
  <w:footnote w:type="continuationSeparator" w:id="0">
    <w:p w14:paraId="59F838B1" w14:textId="77777777" w:rsidR="00EC7851" w:rsidRDefault="00EC7851" w:rsidP="00E232FF">
      <w:pPr>
        <w:pStyle w:val="a7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8C822" w14:textId="33428A68" w:rsidR="00EC7851" w:rsidRDefault="00EC7851" w:rsidP="0014705B">
    <w:pPr>
      <w:pStyle w:val="a7"/>
      <w:rPr>
        <w:rFonts w:ascii="KB금융 본문체 Light" w:eastAsia="KB금융 본문체 Light" w:hAnsi="KB금융 본문체 Light"/>
        <w:i w:val="0"/>
        <w:sz w:val="20"/>
        <w:lang w:eastAsia="ko-KR"/>
      </w:rPr>
    </w:pPr>
    <w:r w:rsidRPr="00D83ACB">
      <w:rPr>
        <w:rFonts w:ascii="KB금융 본문체 Light" w:eastAsia="KB금융 본문체 Light" w:hAnsi="KB금융 본문체 Light" w:hint="eastAsia"/>
        <w:i w:val="0"/>
        <w:sz w:val="20"/>
        <w:lang w:eastAsia="ko-KR"/>
      </w:rPr>
      <w:t>「</w:t>
    </w:r>
    <w:r>
      <w:rPr>
        <w:rFonts w:ascii="KB금융 본문체 Light" w:eastAsia="KB금융 본문체 Light" w:hAnsi="KB금융 본문체 Light" w:hint="eastAsia"/>
        <w:i w:val="0"/>
        <w:sz w:val="20"/>
        <w:lang w:eastAsia="ko-KR"/>
      </w:rPr>
      <w:t>K</w:t>
    </w:r>
    <w:r>
      <w:rPr>
        <w:rFonts w:ascii="KB금융 본문체 Light" w:eastAsia="KB금융 본문체 Light" w:hAnsi="KB금융 본문체 Light"/>
        <w:i w:val="0"/>
        <w:sz w:val="20"/>
        <w:lang w:eastAsia="ko-KR"/>
      </w:rPr>
      <w:t>B</w:t>
    </w:r>
    <w:r>
      <w:rPr>
        <w:rFonts w:ascii="KB금융 본문체 Light" w:eastAsia="KB금융 본문체 Light" w:hAnsi="KB금융 본문체 Light" w:hint="eastAsia"/>
        <w:i w:val="0"/>
        <w:sz w:val="20"/>
        <w:lang w:eastAsia="ko-KR"/>
      </w:rPr>
      <w:t>스타뱅킹 전용 프레임워크 구축</w:t>
    </w:r>
    <w:r w:rsidRPr="00D83ACB">
      <w:rPr>
        <w:rFonts w:ascii="KB금융 본문체 Light" w:eastAsia="KB금융 본문체 Light" w:hAnsi="KB금융 본문체 Light" w:hint="eastAsia"/>
        <w:i w:val="0"/>
        <w:sz w:val="20"/>
        <w:lang w:eastAsia="ko-KR"/>
      </w:rPr>
      <w:t xml:space="preserve">」 </w:t>
    </w:r>
    <w:r>
      <w:rPr>
        <w:rFonts w:ascii="KB금융 본문체 Light" w:eastAsia="KB금융 본문체 Light" w:hAnsi="KB금융 본문체 Light" w:hint="eastAsia"/>
        <w:i w:val="0"/>
        <w:sz w:val="20"/>
        <w:lang w:eastAsia="ko-KR"/>
      </w:rPr>
      <w:t>프로젝트</w:t>
    </w:r>
  </w:p>
  <w:p w14:paraId="089283A4" w14:textId="77777777" w:rsidR="00EC7851" w:rsidRPr="0014705B" w:rsidRDefault="00EC7851" w:rsidP="0014705B">
    <w:pPr>
      <w:pStyle w:val="a7"/>
      <w:rPr>
        <w:rFonts w:ascii="KB금융 본문체 Light" w:eastAsia="KB금융 본문체 Light" w:hAnsi="KB금융 본문체 Light"/>
        <w:i w:val="0"/>
        <w:sz w:val="20"/>
        <w:lang w:eastAsia="ko-KR"/>
      </w:rPr>
    </w:pPr>
  </w:p>
  <w:p w14:paraId="77D0E266" w14:textId="77777777" w:rsidR="00EC7851" w:rsidRPr="0014705B" w:rsidRDefault="00EC7851">
    <w:pPr>
      <w:pStyle w:val="a7"/>
      <w:jc w:val="right"/>
      <w:rPr>
        <w:sz w:val="8"/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C4BA7" w14:textId="77777777" w:rsidR="00EC7851" w:rsidRDefault="00EC7851">
    <w:pPr>
      <w:pStyle w:val="a7"/>
      <w:tabs>
        <w:tab w:val="clear" w:pos="4678"/>
        <w:tab w:val="clear" w:pos="9923"/>
        <w:tab w:val="right" w:pos="10065"/>
      </w:tabs>
      <w:ind w:left="142"/>
      <w:rPr>
        <w:lang w:eastAsia="ko-KR"/>
      </w:rPr>
    </w:pPr>
  </w:p>
  <w:tbl>
    <w:tblPr>
      <w:tblW w:w="0" w:type="auto"/>
      <w:tblBorders>
        <w:insideH w:val="single" w:sz="4" w:space="0" w:color="auto"/>
      </w:tblBorders>
      <w:tblLook w:val="01E0" w:firstRow="1" w:lastRow="1" w:firstColumn="1" w:lastColumn="1" w:noHBand="0" w:noVBand="0"/>
    </w:tblPr>
    <w:tblGrid>
      <w:gridCol w:w="4948"/>
      <w:gridCol w:w="4829"/>
    </w:tblGrid>
    <w:tr w:rsidR="00EC7851" w:rsidRPr="004B7555" w14:paraId="4DD261EC" w14:textId="77777777" w:rsidTr="004B7555">
      <w:tc>
        <w:tcPr>
          <w:tcW w:w="5130" w:type="dxa"/>
          <w:shd w:val="clear" w:color="auto" w:fill="auto"/>
        </w:tcPr>
        <w:p w14:paraId="05DF24D5" w14:textId="77777777" w:rsidR="00EC7851" w:rsidRDefault="00EC7851" w:rsidP="007F6A06">
          <w:pPr>
            <w:rPr>
              <w:lang w:eastAsia="ko-KR"/>
            </w:rPr>
          </w:pPr>
          <w:r>
            <w:rPr>
              <w:rFonts w:ascii="-2002" w:eastAsia="-2002" w:hint="eastAsia"/>
              <w:b/>
              <w:bCs/>
              <w:i/>
              <w:iCs/>
              <w:lang w:eastAsia="ko-KR"/>
            </w:rPr>
            <w:t>「기업CRM」재구축 프로젝트</w:t>
          </w:r>
        </w:p>
      </w:tc>
      <w:tc>
        <w:tcPr>
          <w:tcW w:w="5131" w:type="dxa"/>
          <w:shd w:val="clear" w:color="auto" w:fill="auto"/>
        </w:tcPr>
        <w:p w14:paraId="5C94A6DD" w14:textId="77777777" w:rsidR="00EC7851" w:rsidRDefault="00EC7851" w:rsidP="004B7555">
          <w:pPr>
            <w:jc w:val="right"/>
            <w:rPr>
              <w:lang w:eastAsia="ko-KR"/>
            </w:rPr>
          </w:pPr>
        </w:p>
      </w:tc>
    </w:tr>
  </w:tbl>
  <w:p w14:paraId="1B037B52" w14:textId="77777777" w:rsidR="00EC7851" w:rsidRPr="003B4F40" w:rsidRDefault="00EC7851">
    <w:pPr>
      <w:pStyle w:val="a7"/>
      <w:tabs>
        <w:tab w:val="clear" w:pos="4678"/>
        <w:tab w:val="clear" w:pos="9923"/>
        <w:tab w:val="right" w:pos="10065"/>
      </w:tabs>
      <w:ind w:left="142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5FE0931C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1" w15:restartNumberingAfterBreak="0">
    <w:nsid w:val="FFFFFF81"/>
    <w:multiLevelType w:val="singleLevel"/>
    <w:tmpl w:val="F2BA6C52"/>
    <w:lvl w:ilvl="0">
      <w:start w:val="1"/>
      <w:numFmt w:val="bullet"/>
      <w:pStyle w:val="4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2064D81"/>
    <w:multiLevelType w:val="multilevel"/>
    <w:tmpl w:val="22F2ED7A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40" w:hanging="1440"/>
      </w:pPr>
      <w:rPr>
        <w:rFonts w:hint="default"/>
      </w:rPr>
    </w:lvl>
  </w:abstractNum>
  <w:abstractNum w:abstractNumId="3" w15:restartNumberingAfterBreak="0">
    <w:nsid w:val="04306705"/>
    <w:multiLevelType w:val="hybridMultilevel"/>
    <w:tmpl w:val="C09A6EB6"/>
    <w:lvl w:ilvl="0" w:tplc="A6B28F54">
      <w:start w:val="1"/>
      <w:numFmt w:val="bullet"/>
      <w:pStyle w:val="3"/>
      <w:lvlText w:val="ᅳ"/>
      <w:lvlJc w:val="left"/>
      <w:pPr>
        <w:tabs>
          <w:tab w:val="num" w:pos="360"/>
        </w:tabs>
        <w:ind w:left="360" w:hanging="36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58D18F6"/>
    <w:multiLevelType w:val="hybridMultilevel"/>
    <w:tmpl w:val="E6223BB0"/>
    <w:lvl w:ilvl="0" w:tplc="77BCC3F6"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바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01C22D8"/>
    <w:multiLevelType w:val="singleLevel"/>
    <w:tmpl w:val="ED72BCDA"/>
    <w:lvl w:ilvl="0">
      <w:start w:val="1"/>
      <w:numFmt w:val="bullet"/>
      <w:pStyle w:val="30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5371A4B"/>
    <w:multiLevelType w:val="multilevel"/>
    <w:tmpl w:val="6F6E5994"/>
    <w:lvl w:ilvl="0">
      <w:start w:val="1"/>
      <w:numFmt w:val="decimal"/>
      <w:pStyle w:val="1"/>
      <w:lvlText w:val="%1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firstLine="0"/>
      </w:pPr>
      <w:rPr>
        <w:rFonts w:hint="default"/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firstLine="360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tabs>
          <w:tab w:val="num" w:pos="229"/>
        </w:tabs>
        <w:ind w:left="0" w:firstLine="720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589"/>
        </w:tabs>
        <w:ind w:left="0" w:hanging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1C4E0124"/>
    <w:multiLevelType w:val="singleLevel"/>
    <w:tmpl w:val="9F088D3E"/>
    <w:lvl w:ilvl="0">
      <w:start w:val="1"/>
      <w:numFmt w:val="bullet"/>
      <w:pStyle w:val="Bullet3Heading3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</w:abstractNum>
  <w:abstractNum w:abstractNumId="8" w15:restartNumberingAfterBreak="0">
    <w:nsid w:val="223C03CF"/>
    <w:multiLevelType w:val="hybridMultilevel"/>
    <w:tmpl w:val="85AA6620"/>
    <w:lvl w:ilvl="0" w:tplc="538470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F8CA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88F4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AA2B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B401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528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5CD7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6A9C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8E91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A2206B2"/>
    <w:multiLevelType w:val="multilevel"/>
    <w:tmpl w:val="2554729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2A7B7198"/>
    <w:multiLevelType w:val="hybridMultilevel"/>
    <w:tmpl w:val="49BE88DC"/>
    <w:lvl w:ilvl="0" w:tplc="0718A0B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438560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FB28F12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97296E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CE343B6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5B02D7E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5E94B32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985EDB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D006E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1" w15:restartNumberingAfterBreak="0">
    <w:nsid w:val="2AD30A75"/>
    <w:multiLevelType w:val="hybridMultilevel"/>
    <w:tmpl w:val="35428E92"/>
    <w:lvl w:ilvl="0" w:tplc="B7864436">
      <w:start w:val="18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D1A77A0"/>
    <w:multiLevelType w:val="hybridMultilevel"/>
    <w:tmpl w:val="3508C306"/>
    <w:lvl w:ilvl="0" w:tplc="F74480F8">
      <w:start w:val="1"/>
      <w:numFmt w:val="bullet"/>
      <w:pStyle w:val="Activity"/>
      <w:lvlText w:val=""/>
      <w:lvlJc w:val="left"/>
      <w:pPr>
        <w:tabs>
          <w:tab w:val="num" w:pos="760"/>
        </w:tabs>
        <w:ind w:left="513" w:hanging="113"/>
      </w:pPr>
      <w:rPr>
        <w:rFonts w:ascii="Wingdings" w:hAnsi="Wingdings" w:hint="default"/>
      </w:rPr>
    </w:lvl>
    <w:lvl w:ilvl="1" w:tplc="2886E6E8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36E527E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2CE45BA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83387E38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999CA632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756C36F0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21E0F9E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4590F60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00C024C"/>
    <w:multiLevelType w:val="multilevel"/>
    <w:tmpl w:val="2DEC2FAC"/>
    <w:lvl w:ilvl="0">
      <w:start w:val="2"/>
      <w:numFmt w:val="decimal"/>
      <w:lvlText w:val="%1"/>
      <w:lvlJc w:val="left"/>
      <w:pPr>
        <w:ind w:left="705" w:hanging="705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905" w:hanging="705"/>
      </w:pPr>
      <w:rPr>
        <w:rFonts w:hint="eastAsia"/>
      </w:rPr>
    </w:lvl>
    <w:lvl w:ilvl="2">
      <w:start w:val="2"/>
      <w:numFmt w:val="decimal"/>
      <w:pStyle w:val="20"/>
      <w:lvlText w:val="%1.%2.%3"/>
      <w:lvlJc w:val="left"/>
      <w:pPr>
        <w:ind w:left="11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680" w:hanging="1080"/>
      </w:pPr>
      <w:rPr>
        <w:rFonts w:hint="eastAsia"/>
        <w:i w:val="0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2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400" w:hanging="1800"/>
      </w:pPr>
      <w:rPr>
        <w:rFonts w:hint="eastAsia"/>
      </w:rPr>
    </w:lvl>
  </w:abstractNum>
  <w:abstractNum w:abstractNumId="14" w15:restartNumberingAfterBreak="0">
    <w:nsid w:val="37D81540"/>
    <w:multiLevelType w:val="multilevel"/>
    <w:tmpl w:val="D09ECDDC"/>
    <w:lvl w:ilvl="0">
      <w:start w:val="2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15" w15:restartNumberingAfterBreak="0">
    <w:nsid w:val="3F847398"/>
    <w:multiLevelType w:val="singleLevel"/>
    <w:tmpl w:val="3D427F3C"/>
    <w:lvl w:ilvl="0">
      <w:start w:val="1"/>
      <w:numFmt w:val="bullet"/>
      <w:pStyle w:val="Bullet1Heading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BC0E13"/>
    <w:multiLevelType w:val="singleLevel"/>
    <w:tmpl w:val="040C0001"/>
    <w:lvl w:ilvl="0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7" w15:restartNumberingAfterBreak="0">
    <w:nsid w:val="4C384DB4"/>
    <w:multiLevelType w:val="singleLevel"/>
    <w:tmpl w:val="7A0C7D7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35764D4"/>
    <w:multiLevelType w:val="multilevel"/>
    <w:tmpl w:val="AEE8A026"/>
    <w:lvl w:ilvl="0">
      <w:start w:val="3"/>
      <w:numFmt w:val="decimal"/>
      <w:lvlText w:val="%1"/>
      <w:lvlJc w:val="left"/>
      <w:pPr>
        <w:ind w:left="435" w:hanging="43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6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2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0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5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120" w:hanging="2520"/>
      </w:pPr>
      <w:rPr>
        <w:rFonts w:hint="eastAsia"/>
      </w:rPr>
    </w:lvl>
  </w:abstractNum>
  <w:abstractNum w:abstractNumId="19" w15:restartNumberingAfterBreak="0">
    <w:nsid w:val="57841F10"/>
    <w:multiLevelType w:val="hybridMultilevel"/>
    <w:tmpl w:val="CDACB42E"/>
    <w:lvl w:ilvl="0" w:tplc="E7CE5C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053E7F2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81D2C0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F8C2F17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440E2DB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2236BE8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3A30C1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A800A0B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3F2107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20" w15:restartNumberingAfterBreak="0">
    <w:nsid w:val="5DBE02D4"/>
    <w:multiLevelType w:val="multilevel"/>
    <w:tmpl w:val="63A67112"/>
    <w:lvl w:ilvl="0">
      <w:start w:val="2"/>
      <w:numFmt w:val="decimal"/>
      <w:lvlText w:val="%1"/>
      <w:lvlJc w:val="left"/>
      <w:pPr>
        <w:ind w:left="705" w:hanging="705"/>
      </w:pPr>
      <w:rPr>
        <w:rFonts w:ascii="KB금융 본문체 Light" w:eastAsia="KB금융 본문체 Light" w:hAnsi="KB금융 본문체 Light" w:hint="default"/>
        <w:i w:val="0"/>
      </w:rPr>
    </w:lvl>
    <w:lvl w:ilvl="1">
      <w:start w:val="3"/>
      <w:numFmt w:val="decimal"/>
      <w:lvlText w:val="%1.%2"/>
      <w:lvlJc w:val="left"/>
      <w:pPr>
        <w:ind w:left="905" w:hanging="705"/>
      </w:pPr>
      <w:rPr>
        <w:rFonts w:ascii="KB금융 본문체 Light" w:eastAsia="KB금융 본문체 Light" w:hAnsi="KB금융 본문체 Light" w:hint="default"/>
        <w:i w:val="0"/>
      </w:rPr>
    </w:lvl>
    <w:lvl w:ilvl="2">
      <w:start w:val="4"/>
      <w:numFmt w:val="decimal"/>
      <w:lvlText w:val="%1.%2.%3"/>
      <w:lvlJc w:val="left"/>
      <w:pPr>
        <w:ind w:left="1120" w:hanging="720"/>
      </w:pPr>
      <w:rPr>
        <w:rFonts w:ascii="KB금융 본문체 Light" w:eastAsia="KB금융 본문체 Light" w:hAnsi="KB금융 본문체 Light" w:hint="default"/>
        <w:i w:val="0"/>
      </w:rPr>
    </w:lvl>
    <w:lvl w:ilvl="3">
      <w:start w:val="1"/>
      <w:numFmt w:val="decimal"/>
      <w:lvlText w:val="%1.%2.%3.%4"/>
      <w:lvlJc w:val="left"/>
      <w:pPr>
        <w:ind w:left="1680" w:hanging="1080"/>
      </w:pPr>
      <w:rPr>
        <w:rFonts w:ascii="KB금융 본문체 Light" w:eastAsia="KB금융 본문체 Light" w:hAnsi="KB금융 본문체 Light" w:hint="default"/>
        <w:i w:val="0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ascii="KB금융 본문체 Light" w:eastAsia="KB금융 본문체 Light" w:hAnsi="KB금융 본문체 Light" w:hint="default"/>
        <w:i w:val="0"/>
      </w:rPr>
    </w:lvl>
    <w:lvl w:ilvl="5">
      <w:start w:val="1"/>
      <w:numFmt w:val="decimal"/>
      <w:lvlText w:val="%1.%2.%3.%4.%5.%6"/>
      <w:lvlJc w:val="left"/>
      <w:pPr>
        <w:ind w:left="2440" w:hanging="1440"/>
      </w:pPr>
      <w:rPr>
        <w:rFonts w:ascii="KB금융 본문체 Light" w:eastAsia="KB금융 본문체 Light" w:hAnsi="KB금융 본문체 Light" w:hint="default"/>
        <w:i w:val="0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ascii="KB금융 본문체 Light" w:eastAsia="KB금융 본문체 Light" w:hAnsi="KB금융 본문체 Light" w:hint="default"/>
        <w:i w:val="0"/>
      </w:rPr>
    </w:lvl>
    <w:lvl w:ilvl="7">
      <w:start w:val="1"/>
      <w:numFmt w:val="decimal"/>
      <w:lvlText w:val="%1.%2.%3.%4.%5.%6.%7.%8"/>
      <w:lvlJc w:val="left"/>
      <w:pPr>
        <w:ind w:left="3200" w:hanging="1800"/>
      </w:pPr>
      <w:rPr>
        <w:rFonts w:ascii="KB금융 본문체 Light" w:eastAsia="KB금융 본문체 Light" w:hAnsi="KB금융 본문체 Light" w:hint="default"/>
        <w:i w:val="0"/>
      </w:rPr>
    </w:lvl>
    <w:lvl w:ilvl="8">
      <w:start w:val="1"/>
      <w:numFmt w:val="decimal"/>
      <w:lvlText w:val="%1.%2.%3.%4.%5.%6.%7.%8.%9"/>
      <w:lvlJc w:val="left"/>
      <w:pPr>
        <w:ind w:left="3760" w:hanging="2160"/>
      </w:pPr>
      <w:rPr>
        <w:rFonts w:ascii="KB금융 본문체 Light" w:eastAsia="KB금융 본문체 Light" w:hAnsi="KB금융 본문체 Light" w:hint="default"/>
        <w:i w:val="0"/>
      </w:rPr>
    </w:lvl>
  </w:abstractNum>
  <w:abstractNum w:abstractNumId="21" w15:restartNumberingAfterBreak="0">
    <w:nsid w:val="60F435FB"/>
    <w:multiLevelType w:val="multilevel"/>
    <w:tmpl w:val="43CAF1CA"/>
    <w:lvl w:ilvl="0">
      <w:start w:val="2"/>
      <w:numFmt w:val="decimal"/>
      <w:lvlText w:val="%1"/>
      <w:lvlJc w:val="left"/>
      <w:pPr>
        <w:ind w:left="525" w:hanging="525"/>
      </w:pPr>
      <w:rPr>
        <w:rFonts w:ascii="KB금융 본문체 Light" w:eastAsia="KB금융 본문체 Light" w:hAnsi="KB금융 본문체 Light" w:hint="default"/>
        <w:i w:val="0"/>
      </w:rPr>
    </w:lvl>
    <w:lvl w:ilvl="1">
      <w:start w:val="5"/>
      <w:numFmt w:val="decimal"/>
      <w:lvlText w:val="%1.%2"/>
      <w:lvlJc w:val="left"/>
      <w:pPr>
        <w:ind w:left="825" w:hanging="525"/>
      </w:pPr>
      <w:rPr>
        <w:rFonts w:ascii="KB금융 본문체 Light" w:eastAsia="KB금융 본문체 Light" w:hAnsi="KB금융 본문체 Light" w:hint="default"/>
        <w:i w:val="0"/>
      </w:rPr>
    </w:lvl>
    <w:lvl w:ilvl="2">
      <w:start w:val="2"/>
      <w:numFmt w:val="decimal"/>
      <w:lvlText w:val="%1.%2.%3"/>
      <w:lvlJc w:val="left"/>
      <w:pPr>
        <w:ind w:left="1320" w:hanging="720"/>
      </w:pPr>
      <w:rPr>
        <w:rFonts w:ascii="KB금융 본문체 Light" w:eastAsia="KB금융 본문체 Light" w:hAnsi="KB금융 본문체 Light" w:hint="default"/>
        <w:i w:val="0"/>
      </w:rPr>
    </w:lvl>
    <w:lvl w:ilvl="3">
      <w:start w:val="1"/>
      <w:numFmt w:val="decimal"/>
      <w:lvlText w:val="%1.%2.%3.%4"/>
      <w:lvlJc w:val="left"/>
      <w:pPr>
        <w:ind w:left="1980" w:hanging="1080"/>
      </w:pPr>
      <w:rPr>
        <w:rFonts w:ascii="KB금융 본문체 Light" w:eastAsia="KB금융 본문체 Light" w:hAnsi="KB금융 본문체 Light" w:hint="default"/>
        <w:i w:val="0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ascii="KB금융 본문체 Light" w:eastAsia="KB금융 본문체 Light" w:hAnsi="KB금융 본문체 Light" w:hint="default"/>
        <w:i w:val="0"/>
      </w:rPr>
    </w:lvl>
    <w:lvl w:ilvl="5">
      <w:start w:val="1"/>
      <w:numFmt w:val="decimal"/>
      <w:lvlText w:val="%1.%2.%3.%4.%5.%6"/>
      <w:lvlJc w:val="left"/>
      <w:pPr>
        <w:ind w:left="2940" w:hanging="1440"/>
      </w:pPr>
      <w:rPr>
        <w:rFonts w:ascii="KB금융 본문체 Light" w:eastAsia="KB금융 본문체 Light" w:hAnsi="KB금융 본문체 Light" w:hint="default"/>
        <w:i w:val="0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ascii="KB금융 본문체 Light" w:eastAsia="KB금융 본문체 Light" w:hAnsi="KB금융 본문체 Light" w:hint="default"/>
        <w:i w:val="0"/>
      </w:rPr>
    </w:lvl>
    <w:lvl w:ilvl="7">
      <w:start w:val="1"/>
      <w:numFmt w:val="decimal"/>
      <w:lvlText w:val="%1.%2.%3.%4.%5.%6.%7.%8"/>
      <w:lvlJc w:val="left"/>
      <w:pPr>
        <w:ind w:left="3900" w:hanging="1800"/>
      </w:pPr>
      <w:rPr>
        <w:rFonts w:ascii="KB금융 본문체 Light" w:eastAsia="KB금융 본문체 Light" w:hAnsi="KB금융 본문체 Light" w:hint="default"/>
        <w:i w:val="0"/>
      </w:rPr>
    </w:lvl>
    <w:lvl w:ilvl="8">
      <w:start w:val="1"/>
      <w:numFmt w:val="decimal"/>
      <w:lvlText w:val="%1.%2.%3.%4.%5.%6.%7.%8.%9"/>
      <w:lvlJc w:val="left"/>
      <w:pPr>
        <w:ind w:left="4560" w:hanging="2160"/>
      </w:pPr>
      <w:rPr>
        <w:rFonts w:ascii="KB금융 본문체 Light" w:eastAsia="KB금융 본문체 Light" w:hAnsi="KB금융 본문체 Light" w:hint="default"/>
        <w:i w:val="0"/>
      </w:rPr>
    </w:lvl>
  </w:abstractNum>
  <w:abstractNum w:abstractNumId="22" w15:restartNumberingAfterBreak="0">
    <w:nsid w:val="61624B08"/>
    <w:multiLevelType w:val="multilevel"/>
    <w:tmpl w:val="5D667A22"/>
    <w:lvl w:ilvl="0">
      <w:start w:val="2"/>
      <w:numFmt w:val="decimal"/>
      <w:lvlText w:val="%1"/>
      <w:lvlJc w:val="left"/>
      <w:pPr>
        <w:ind w:left="525" w:hanging="525"/>
      </w:pPr>
      <w:rPr>
        <w:rFonts w:ascii="KB금융 본문체 Light" w:eastAsia="KB금융 본문체 Light" w:hAnsi="KB금융 본문체 Light" w:hint="default"/>
        <w:i w:val="0"/>
      </w:rPr>
    </w:lvl>
    <w:lvl w:ilvl="1">
      <w:start w:val="5"/>
      <w:numFmt w:val="decimal"/>
      <w:lvlText w:val="%1.%2"/>
      <w:lvlJc w:val="left"/>
      <w:pPr>
        <w:ind w:left="1020" w:hanging="720"/>
      </w:pPr>
      <w:rPr>
        <w:rFonts w:ascii="KB금융 본문체 Light" w:eastAsia="KB금융 본문체 Light" w:hAnsi="KB금융 본문체 Light" w:hint="default"/>
        <w:i w:val="0"/>
      </w:rPr>
    </w:lvl>
    <w:lvl w:ilvl="2">
      <w:start w:val="1"/>
      <w:numFmt w:val="decimal"/>
      <w:lvlText w:val="%1.%2.%3"/>
      <w:lvlJc w:val="left"/>
      <w:pPr>
        <w:ind w:left="1320" w:hanging="720"/>
      </w:pPr>
      <w:rPr>
        <w:rFonts w:ascii="KB금융 본문체 Light" w:eastAsia="KB금융 본문체 Light" w:hAnsi="KB금융 본문체 Light" w:hint="default"/>
        <w:i w:val="0"/>
      </w:rPr>
    </w:lvl>
    <w:lvl w:ilvl="3">
      <w:start w:val="1"/>
      <w:numFmt w:val="decimal"/>
      <w:lvlText w:val="%1.%2.%3.%4"/>
      <w:lvlJc w:val="left"/>
      <w:pPr>
        <w:ind w:left="1980" w:hanging="1080"/>
      </w:pPr>
      <w:rPr>
        <w:rFonts w:ascii="KB금융 본문체 Light" w:eastAsia="KB금융 본문체 Light" w:hAnsi="KB금융 본문체 Light" w:hint="default"/>
        <w:i w:val="0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ascii="KB금융 본문체 Light" w:eastAsia="KB금융 본문체 Light" w:hAnsi="KB금융 본문체 Light" w:hint="default"/>
        <w:i w:val="0"/>
      </w:rPr>
    </w:lvl>
    <w:lvl w:ilvl="5">
      <w:start w:val="1"/>
      <w:numFmt w:val="decimal"/>
      <w:lvlText w:val="%1.%2.%3.%4.%5.%6"/>
      <w:lvlJc w:val="left"/>
      <w:pPr>
        <w:ind w:left="2940" w:hanging="1440"/>
      </w:pPr>
      <w:rPr>
        <w:rFonts w:ascii="KB금융 본문체 Light" w:eastAsia="KB금융 본문체 Light" w:hAnsi="KB금융 본문체 Light" w:hint="default"/>
        <w:i w:val="0"/>
      </w:rPr>
    </w:lvl>
    <w:lvl w:ilvl="6">
      <w:start w:val="1"/>
      <w:numFmt w:val="decimal"/>
      <w:lvlText w:val="%1.%2.%3.%4.%5.%6.%7"/>
      <w:lvlJc w:val="left"/>
      <w:pPr>
        <w:ind w:left="3600" w:hanging="1800"/>
      </w:pPr>
      <w:rPr>
        <w:rFonts w:ascii="KB금융 본문체 Light" w:eastAsia="KB금융 본문체 Light" w:hAnsi="KB금융 본문체 Light" w:hint="default"/>
        <w:i w:val="0"/>
      </w:rPr>
    </w:lvl>
    <w:lvl w:ilvl="7">
      <w:start w:val="1"/>
      <w:numFmt w:val="decimal"/>
      <w:lvlText w:val="%1.%2.%3.%4.%5.%6.%7.%8"/>
      <w:lvlJc w:val="left"/>
      <w:pPr>
        <w:ind w:left="3900" w:hanging="1800"/>
      </w:pPr>
      <w:rPr>
        <w:rFonts w:ascii="KB금융 본문체 Light" w:eastAsia="KB금융 본문체 Light" w:hAnsi="KB금융 본문체 Light" w:hint="default"/>
        <w:i w:val="0"/>
      </w:rPr>
    </w:lvl>
    <w:lvl w:ilvl="8">
      <w:start w:val="1"/>
      <w:numFmt w:val="decimal"/>
      <w:lvlText w:val="%1.%2.%3.%4.%5.%6.%7.%8.%9"/>
      <w:lvlJc w:val="left"/>
      <w:pPr>
        <w:ind w:left="4560" w:hanging="2160"/>
      </w:pPr>
      <w:rPr>
        <w:rFonts w:ascii="KB금융 본문체 Light" w:eastAsia="KB금융 본문체 Light" w:hAnsi="KB금융 본문체 Light" w:hint="default"/>
        <w:i w:val="0"/>
      </w:rPr>
    </w:lvl>
  </w:abstractNum>
  <w:abstractNum w:abstractNumId="23" w15:restartNumberingAfterBreak="0">
    <w:nsid w:val="64D924F3"/>
    <w:multiLevelType w:val="multilevel"/>
    <w:tmpl w:val="89F4E5A2"/>
    <w:lvl w:ilvl="0">
      <w:start w:val="4"/>
      <w:numFmt w:val="bullet"/>
      <w:lvlText w:val="-"/>
      <w:lvlJc w:val="left"/>
      <w:pPr>
        <w:ind w:left="800" w:hanging="400"/>
      </w:pPr>
      <w:rPr>
        <w:rFonts w:ascii="KB금융 본문체 Light" w:eastAsia="KB금융 본문체 Light" w:hAnsi="KB금융 본문체 Light" w:cs="Times New Roman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BE21A14"/>
    <w:multiLevelType w:val="hybridMultilevel"/>
    <w:tmpl w:val="693CBCCC"/>
    <w:lvl w:ilvl="0" w:tplc="75C8E8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4F32BF7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B8D09E6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738283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AF40D68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93188A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6A0E29E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FBD48F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11AD84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25" w15:restartNumberingAfterBreak="0">
    <w:nsid w:val="77140FD8"/>
    <w:multiLevelType w:val="multilevel"/>
    <w:tmpl w:val="EF74E988"/>
    <w:lvl w:ilvl="0">
      <w:start w:val="2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26" w15:restartNumberingAfterBreak="0">
    <w:nsid w:val="77CC172C"/>
    <w:multiLevelType w:val="multilevel"/>
    <w:tmpl w:val="44F854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5659D"/>
    <w:multiLevelType w:val="hybridMultilevel"/>
    <w:tmpl w:val="E334E32A"/>
    <w:lvl w:ilvl="0" w:tplc="5674F64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917A701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3DE84F7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DB5AB7F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11ECB6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C7A6AC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E71E232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B570088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8F4E30E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28" w15:restartNumberingAfterBreak="0">
    <w:nsid w:val="7BC75541"/>
    <w:multiLevelType w:val="singleLevel"/>
    <w:tmpl w:val="1D8603CE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FAA00CC"/>
    <w:multiLevelType w:val="singleLevel"/>
    <w:tmpl w:val="9F0646E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17"/>
  </w:num>
  <w:num w:numId="3">
    <w:abstractNumId w:val="29"/>
  </w:num>
  <w:num w:numId="4">
    <w:abstractNumId w:val="28"/>
  </w:num>
  <w:num w:numId="5">
    <w:abstractNumId w:val="5"/>
  </w:num>
  <w:num w:numId="6">
    <w:abstractNumId w:val="6"/>
  </w:num>
  <w:num w:numId="7">
    <w:abstractNumId w:val="9"/>
  </w:num>
  <w:num w:numId="8">
    <w:abstractNumId w:val="9"/>
  </w:num>
  <w:num w:numId="9">
    <w:abstractNumId w:val="9"/>
  </w:num>
  <w:num w:numId="10">
    <w:abstractNumId w:val="9"/>
  </w:num>
  <w:num w:numId="11">
    <w:abstractNumId w:val="7"/>
  </w:num>
  <w:num w:numId="12">
    <w:abstractNumId w:val="15"/>
  </w:num>
  <w:num w:numId="13">
    <w:abstractNumId w:val="12"/>
  </w:num>
  <w:num w:numId="14">
    <w:abstractNumId w:val="1"/>
  </w:num>
  <w:num w:numId="15">
    <w:abstractNumId w:val="0"/>
  </w:num>
  <w:num w:numId="16">
    <w:abstractNumId w:val="3"/>
  </w:num>
  <w:num w:numId="17">
    <w:abstractNumId w:val="4"/>
  </w:num>
  <w:num w:numId="18">
    <w:abstractNumId w:val="13"/>
  </w:num>
  <w:num w:numId="19">
    <w:abstractNumId w:val="18"/>
  </w:num>
  <w:num w:numId="20">
    <w:abstractNumId w:val="11"/>
  </w:num>
  <w:num w:numId="21">
    <w:abstractNumId w:val="14"/>
  </w:num>
  <w:num w:numId="22">
    <w:abstractNumId w:val="25"/>
  </w:num>
  <w:num w:numId="23">
    <w:abstractNumId w:val="6"/>
  </w:num>
  <w:num w:numId="24">
    <w:abstractNumId w:val="6"/>
  </w:num>
  <w:num w:numId="25">
    <w:abstractNumId w:val="20"/>
  </w:num>
  <w:num w:numId="26">
    <w:abstractNumId w:val="26"/>
  </w:num>
  <w:num w:numId="27">
    <w:abstractNumId w:val="27"/>
  </w:num>
  <w:num w:numId="28">
    <w:abstractNumId w:val="24"/>
  </w:num>
  <w:num w:numId="29">
    <w:abstractNumId w:val="10"/>
  </w:num>
  <w:num w:numId="30">
    <w:abstractNumId w:val="19"/>
  </w:num>
  <w:num w:numId="31">
    <w:abstractNumId w:val="21"/>
  </w:num>
  <w:num w:numId="32">
    <w:abstractNumId w:val="22"/>
  </w:num>
  <w:num w:numId="33">
    <w:abstractNumId w:val="2"/>
  </w:num>
  <w:num w:numId="34">
    <w:abstractNumId w:val="23"/>
  </w:num>
  <w:num w:numId="35">
    <w:abstractNumId w:val="8"/>
  </w:num>
  <w:num w:numId="36">
    <w:abstractNumId w:val="13"/>
  </w:num>
  <w:num w:numId="37">
    <w:abstractNumId w:val="6"/>
  </w:num>
  <w:num w:numId="38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dataType w:val="textFile"/>
    <w:activeRecord w:val="-1"/>
  </w:mailMerge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378881" style="mso-width-relative:margin;mso-height-relative:margin;v-text-anchor:middle" fillcolor="#f2f2f2" strokecolor="none [2412]">
      <v:fill color="#f2f2f2"/>
      <v:stroke color="none [2412]"/>
      <v:textbox inset="0,0,0,0"/>
      <o:colormenu v:ext="edit" fillcolor="none [661]" strokecolor="none [1612]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6C5"/>
    <w:rsid w:val="0000190A"/>
    <w:rsid w:val="0000307F"/>
    <w:rsid w:val="000032DF"/>
    <w:rsid w:val="00003B3C"/>
    <w:rsid w:val="00004158"/>
    <w:rsid w:val="00005B80"/>
    <w:rsid w:val="00005FBF"/>
    <w:rsid w:val="000067F3"/>
    <w:rsid w:val="0001060E"/>
    <w:rsid w:val="00010741"/>
    <w:rsid w:val="000107EC"/>
    <w:rsid w:val="00010DC3"/>
    <w:rsid w:val="000114D5"/>
    <w:rsid w:val="000117BB"/>
    <w:rsid w:val="00011C98"/>
    <w:rsid w:val="00013881"/>
    <w:rsid w:val="00013FAA"/>
    <w:rsid w:val="000146C3"/>
    <w:rsid w:val="0001545B"/>
    <w:rsid w:val="00015D31"/>
    <w:rsid w:val="00016196"/>
    <w:rsid w:val="00016945"/>
    <w:rsid w:val="00016F2D"/>
    <w:rsid w:val="00017CCB"/>
    <w:rsid w:val="00020B19"/>
    <w:rsid w:val="00020E4E"/>
    <w:rsid w:val="00020E90"/>
    <w:rsid w:val="00020F4A"/>
    <w:rsid w:val="00021A71"/>
    <w:rsid w:val="00022A0B"/>
    <w:rsid w:val="00022E3F"/>
    <w:rsid w:val="00022F8B"/>
    <w:rsid w:val="00023011"/>
    <w:rsid w:val="00023347"/>
    <w:rsid w:val="00024E83"/>
    <w:rsid w:val="00027D97"/>
    <w:rsid w:val="00027E49"/>
    <w:rsid w:val="00030F44"/>
    <w:rsid w:val="00033D23"/>
    <w:rsid w:val="00034204"/>
    <w:rsid w:val="000343DC"/>
    <w:rsid w:val="000354D7"/>
    <w:rsid w:val="00035C70"/>
    <w:rsid w:val="00035D5C"/>
    <w:rsid w:val="00036065"/>
    <w:rsid w:val="0003656B"/>
    <w:rsid w:val="00036B06"/>
    <w:rsid w:val="00037027"/>
    <w:rsid w:val="00037097"/>
    <w:rsid w:val="0003715E"/>
    <w:rsid w:val="000372F6"/>
    <w:rsid w:val="00037580"/>
    <w:rsid w:val="000409A5"/>
    <w:rsid w:val="0004135B"/>
    <w:rsid w:val="0004195B"/>
    <w:rsid w:val="00042208"/>
    <w:rsid w:val="0004252C"/>
    <w:rsid w:val="00043D03"/>
    <w:rsid w:val="000444F5"/>
    <w:rsid w:val="00044A15"/>
    <w:rsid w:val="000460D8"/>
    <w:rsid w:val="000466B3"/>
    <w:rsid w:val="00047413"/>
    <w:rsid w:val="000475C9"/>
    <w:rsid w:val="00047A3D"/>
    <w:rsid w:val="00047BBA"/>
    <w:rsid w:val="000505FE"/>
    <w:rsid w:val="0005196C"/>
    <w:rsid w:val="00051B0A"/>
    <w:rsid w:val="00052712"/>
    <w:rsid w:val="0005289B"/>
    <w:rsid w:val="00052B47"/>
    <w:rsid w:val="00053767"/>
    <w:rsid w:val="00054155"/>
    <w:rsid w:val="00055ACB"/>
    <w:rsid w:val="00056876"/>
    <w:rsid w:val="00056C27"/>
    <w:rsid w:val="00056EE0"/>
    <w:rsid w:val="000571D9"/>
    <w:rsid w:val="000571E4"/>
    <w:rsid w:val="00060471"/>
    <w:rsid w:val="0006049A"/>
    <w:rsid w:val="00060A39"/>
    <w:rsid w:val="00061108"/>
    <w:rsid w:val="0006298E"/>
    <w:rsid w:val="00062E5B"/>
    <w:rsid w:val="00063B23"/>
    <w:rsid w:val="00063D7D"/>
    <w:rsid w:val="00064619"/>
    <w:rsid w:val="000655BE"/>
    <w:rsid w:val="00066514"/>
    <w:rsid w:val="0006713B"/>
    <w:rsid w:val="00067FE3"/>
    <w:rsid w:val="00070268"/>
    <w:rsid w:val="00070475"/>
    <w:rsid w:val="0007080C"/>
    <w:rsid w:val="0007140B"/>
    <w:rsid w:val="00072228"/>
    <w:rsid w:val="00072984"/>
    <w:rsid w:val="000734A9"/>
    <w:rsid w:val="0007420E"/>
    <w:rsid w:val="00074F06"/>
    <w:rsid w:val="00075DCF"/>
    <w:rsid w:val="00076026"/>
    <w:rsid w:val="0007648B"/>
    <w:rsid w:val="00076C6E"/>
    <w:rsid w:val="00077CD8"/>
    <w:rsid w:val="00077E62"/>
    <w:rsid w:val="000803CF"/>
    <w:rsid w:val="00080D4F"/>
    <w:rsid w:val="0008110D"/>
    <w:rsid w:val="000818C1"/>
    <w:rsid w:val="00081FB2"/>
    <w:rsid w:val="0008210A"/>
    <w:rsid w:val="00082797"/>
    <w:rsid w:val="000834AA"/>
    <w:rsid w:val="00083549"/>
    <w:rsid w:val="00083781"/>
    <w:rsid w:val="00083B40"/>
    <w:rsid w:val="00085842"/>
    <w:rsid w:val="00085AD9"/>
    <w:rsid w:val="00086205"/>
    <w:rsid w:val="00086EBC"/>
    <w:rsid w:val="00086F2C"/>
    <w:rsid w:val="00087FB2"/>
    <w:rsid w:val="0009021B"/>
    <w:rsid w:val="0009025B"/>
    <w:rsid w:val="00090BC2"/>
    <w:rsid w:val="00091D09"/>
    <w:rsid w:val="00092759"/>
    <w:rsid w:val="00093E4E"/>
    <w:rsid w:val="00094AC0"/>
    <w:rsid w:val="000961E5"/>
    <w:rsid w:val="000962C6"/>
    <w:rsid w:val="000973CE"/>
    <w:rsid w:val="00097460"/>
    <w:rsid w:val="00097C59"/>
    <w:rsid w:val="000A030D"/>
    <w:rsid w:val="000A0482"/>
    <w:rsid w:val="000A0575"/>
    <w:rsid w:val="000A062A"/>
    <w:rsid w:val="000A0AE6"/>
    <w:rsid w:val="000A0E8E"/>
    <w:rsid w:val="000A0F9F"/>
    <w:rsid w:val="000A14D2"/>
    <w:rsid w:val="000A16D0"/>
    <w:rsid w:val="000A190D"/>
    <w:rsid w:val="000A1FA0"/>
    <w:rsid w:val="000A2690"/>
    <w:rsid w:val="000A27CF"/>
    <w:rsid w:val="000A4675"/>
    <w:rsid w:val="000A49AA"/>
    <w:rsid w:val="000A4F6C"/>
    <w:rsid w:val="000A5641"/>
    <w:rsid w:val="000A5AA3"/>
    <w:rsid w:val="000A5EAF"/>
    <w:rsid w:val="000B0002"/>
    <w:rsid w:val="000B1911"/>
    <w:rsid w:val="000B2B44"/>
    <w:rsid w:val="000B2DC6"/>
    <w:rsid w:val="000B364C"/>
    <w:rsid w:val="000B39CC"/>
    <w:rsid w:val="000B3C64"/>
    <w:rsid w:val="000B4506"/>
    <w:rsid w:val="000B625C"/>
    <w:rsid w:val="000B637C"/>
    <w:rsid w:val="000B6585"/>
    <w:rsid w:val="000B7186"/>
    <w:rsid w:val="000B7B09"/>
    <w:rsid w:val="000C10E0"/>
    <w:rsid w:val="000C155C"/>
    <w:rsid w:val="000C1656"/>
    <w:rsid w:val="000C1C7A"/>
    <w:rsid w:val="000C2136"/>
    <w:rsid w:val="000C24B9"/>
    <w:rsid w:val="000C254E"/>
    <w:rsid w:val="000C2E9D"/>
    <w:rsid w:val="000C3113"/>
    <w:rsid w:val="000C35F5"/>
    <w:rsid w:val="000C432A"/>
    <w:rsid w:val="000C4A19"/>
    <w:rsid w:val="000C566A"/>
    <w:rsid w:val="000C64BF"/>
    <w:rsid w:val="000C71E8"/>
    <w:rsid w:val="000D10B4"/>
    <w:rsid w:val="000D24A7"/>
    <w:rsid w:val="000D273D"/>
    <w:rsid w:val="000D28A5"/>
    <w:rsid w:val="000D28F8"/>
    <w:rsid w:val="000D312C"/>
    <w:rsid w:val="000D374E"/>
    <w:rsid w:val="000D3D45"/>
    <w:rsid w:val="000D4279"/>
    <w:rsid w:val="000D4600"/>
    <w:rsid w:val="000D4DC8"/>
    <w:rsid w:val="000D555B"/>
    <w:rsid w:val="000D6369"/>
    <w:rsid w:val="000D689D"/>
    <w:rsid w:val="000D6A3E"/>
    <w:rsid w:val="000D6CA2"/>
    <w:rsid w:val="000D6CE2"/>
    <w:rsid w:val="000D7A24"/>
    <w:rsid w:val="000D7F37"/>
    <w:rsid w:val="000E0FC7"/>
    <w:rsid w:val="000E12EA"/>
    <w:rsid w:val="000E1530"/>
    <w:rsid w:val="000E16E2"/>
    <w:rsid w:val="000E1BA9"/>
    <w:rsid w:val="000E2280"/>
    <w:rsid w:val="000E34D4"/>
    <w:rsid w:val="000E41F4"/>
    <w:rsid w:val="000E52C3"/>
    <w:rsid w:val="000E5343"/>
    <w:rsid w:val="000E57D4"/>
    <w:rsid w:val="000E58B8"/>
    <w:rsid w:val="000E6627"/>
    <w:rsid w:val="000E7003"/>
    <w:rsid w:val="000F0ADA"/>
    <w:rsid w:val="000F2744"/>
    <w:rsid w:val="000F28F0"/>
    <w:rsid w:val="000F2BB9"/>
    <w:rsid w:val="000F30DA"/>
    <w:rsid w:val="000F3F09"/>
    <w:rsid w:val="000F4629"/>
    <w:rsid w:val="000F564D"/>
    <w:rsid w:val="000F5CE9"/>
    <w:rsid w:val="000F7163"/>
    <w:rsid w:val="000F7199"/>
    <w:rsid w:val="000F7793"/>
    <w:rsid w:val="0010066B"/>
    <w:rsid w:val="00100CE1"/>
    <w:rsid w:val="00101554"/>
    <w:rsid w:val="00101806"/>
    <w:rsid w:val="001021BE"/>
    <w:rsid w:val="00102E33"/>
    <w:rsid w:val="0010539E"/>
    <w:rsid w:val="00105409"/>
    <w:rsid w:val="00105B46"/>
    <w:rsid w:val="00105EC0"/>
    <w:rsid w:val="00106374"/>
    <w:rsid w:val="00111807"/>
    <w:rsid w:val="00111B8C"/>
    <w:rsid w:val="001128EC"/>
    <w:rsid w:val="00113D5E"/>
    <w:rsid w:val="00115003"/>
    <w:rsid w:val="00116366"/>
    <w:rsid w:val="00117546"/>
    <w:rsid w:val="00117CA6"/>
    <w:rsid w:val="00120D05"/>
    <w:rsid w:val="0012134C"/>
    <w:rsid w:val="00121882"/>
    <w:rsid w:val="00121B75"/>
    <w:rsid w:val="00122396"/>
    <w:rsid w:val="001227AB"/>
    <w:rsid w:val="00123D48"/>
    <w:rsid w:val="0012427B"/>
    <w:rsid w:val="001247C6"/>
    <w:rsid w:val="00124C30"/>
    <w:rsid w:val="00125528"/>
    <w:rsid w:val="00126287"/>
    <w:rsid w:val="00126842"/>
    <w:rsid w:val="00126BED"/>
    <w:rsid w:val="00127E99"/>
    <w:rsid w:val="00127FE2"/>
    <w:rsid w:val="001304B1"/>
    <w:rsid w:val="0013054A"/>
    <w:rsid w:val="00130A27"/>
    <w:rsid w:val="00130C07"/>
    <w:rsid w:val="00131042"/>
    <w:rsid w:val="00132E9A"/>
    <w:rsid w:val="00133111"/>
    <w:rsid w:val="001335D6"/>
    <w:rsid w:val="00133A61"/>
    <w:rsid w:val="00134991"/>
    <w:rsid w:val="0013533C"/>
    <w:rsid w:val="00136A61"/>
    <w:rsid w:val="00136EA7"/>
    <w:rsid w:val="00140773"/>
    <w:rsid w:val="00142751"/>
    <w:rsid w:val="00142755"/>
    <w:rsid w:val="00142D75"/>
    <w:rsid w:val="001436C1"/>
    <w:rsid w:val="00145082"/>
    <w:rsid w:val="00145464"/>
    <w:rsid w:val="001459BD"/>
    <w:rsid w:val="00145BBB"/>
    <w:rsid w:val="00145BF3"/>
    <w:rsid w:val="001460F7"/>
    <w:rsid w:val="001461BB"/>
    <w:rsid w:val="0014705B"/>
    <w:rsid w:val="001475F7"/>
    <w:rsid w:val="001479AA"/>
    <w:rsid w:val="00147BE0"/>
    <w:rsid w:val="00147F6F"/>
    <w:rsid w:val="00151A7E"/>
    <w:rsid w:val="00151C1D"/>
    <w:rsid w:val="00151EDD"/>
    <w:rsid w:val="00153DA7"/>
    <w:rsid w:val="001549F7"/>
    <w:rsid w:val="00154F07"/>
    <w:rsid w:val="001566E9"/>
    <w:rsid w:val="00156FF1"/>
    <w:rsid w:val="001570E4"/>
    <w:rsid w:val="0015747E"/>
    <w:rsid w:val="00160B92"/>
    <w:rsid w:val="001616F5"/>
    <w:rsid w:val="001623B8"/>
    <w:rsid w:val="001628D0"/>
    <w:rsid w:val="00162F5B"/>
    <w:rsid w:val="00163102"/>
    <w:rsid w:val="00163E15"/>
    <w:rsid w:val="00164802"/>
    <w:rsid w:val="00164CDF"/>
    <w:rsid w:val="00164F4F"/>
    <w:rsid w:val="00165888"/>
    <w:rsid w:val="00166CD0"/>
    <w:rsid w:val="00167139"/>
    <w:rsid w:val="001706D9"/>
    <w:rsid w:val="001737B1"/>
    <w:rsid w:val="00173CE2"/>
    <w:rsid w:val="00174170"/>
    <w:rsid w:val="00174546"/>
    <w:rsid w:val="0017484F"/>
    <w:rsid w:val="00174E3B"/>
    <w:rsid w:val="0017608C"/>
    <w:rsid w:val="00176097"/>
    <w:rsid w:val="001800EF"/>
    <w:rsid w:val="0018015D"/>
    <w:rsid w:val="00180F26"/>
    <w:rsid w:val="00180F80"/>
    <w:rsid w:val="00181061"/>
    <w:rsid w:val="0018121D"/>
    <w:rsid w:val="00181E66"/>
    <w:rsid w:val="0018350F"/>
    <w:rsid w:val="00183B77"/>
    <w:rsid w:val="00185DDB"/>
    <w:rsid w:val="001866DC"/>
    <w:rsid w:val="00187669"/>
    <w:rsid w:val="00187B99"/>
    <w:rsid w:val="00187DD5"/>
    <w:rsid w:val="00187E9E"/>
    <w:rsid w:val="00191C66"/>
    <w:rsid w:val="00191F12"/>
    <w:rsid w:val="0019264D"/>
    <w:rsid w:val="00193DF8"/>
    <w:rsid w:val="001963F0"/>
    <w:rsid w:val="001A0E61"/>
    <w:rsid w:val="001A2AFA"/>
    <w:rsid w:val="001A2EFD"/>
    <w:rsid w:val="001A3D3E"/>
    <w:rsid w:val="001A45F4"/>
    <w:rsid w:val="001A4EAC"/>
    <w:rsid w:val="001A5081"/>
    <w:rsid w:val="001A55BC"/>
    <w:rsid w:val="001A5883"/>
    <w:rsid w:val="001A5B65"/>
    <w:rsid w:val="001A61B9"/>
    <w:rsid w:val="001A682D"/>
    <w:rsid w:val="001A76A7"/>
    <w:rsid w:val="001A7AB5"/>
    <w:rsid w:val="001B1352"/>
    <w:rsid w:val="001B2145"/>
    <w:rsid w:val="001B22CC"/>
    <w:rsid w:val="001B3EE4"/>
    <w:rsid w:val="001B4A21"/>
    <w:rsid w:val="001B547A"/>
    <w:rsid w:val="001B5E3B"/>
    <w:rsid w:val="001B5E7D"/>
    <w:rsid w:val="001B5E82"/>
    <w:rsid w:val="001C170A"/>
    <w:rsid w:val="001C1A9B"/>
    <w:rsid w:val="001C4468"/>
    <w:rsid w:val="001C6103"/>
    <w:rsid w:val="001C64B7"/>
    <w:rsid w:val="001C651F"/>
    <w:rsid w:val="001C752B"/>
    <w:rsid w:val="001D162C"/>
    <w:rsid w:val="001D365E"/>
    <w:rsid w:val="001D3A46"/>
    <w:rsid w:val="001D478B"/>
    <w:rsid w:val="001D4E4B"/>
    <w:rsid w:val="001D5471"/>
    <w:rsid w:val="001D56CD"/>
    <w:rsid w:val="001D5A44"/>
    <w:rsid w:val="001D6590"/>
    <w:rsid w:val="001D6FFD"/>
    <w:rsid w:val="001D7A11"/>
    <w:rsid w:val="001D7E06"/>
    <w:rsid w:val="001E0703"/>
    <w:rsid w:val="001E0996"/>
    <w:rsid w:val="001E0B61"/>
    <w:rsid w:val="001E10B5"/>
    <w:rsid w:val="001E1915"/>
    <w:rsid w:val="001E1B8C"/>
    <w:rsid w:val="001E1DBE"/>
    <w:rsid w:val="001E34B7"/>
    <w:rsid w:val="001E3A0F"/>
    <w:rsid w:val="001E4DDA"/>
    <w:rsid w:val="001E638F"/>
    <w:rsid w:val="001E678B"/>
    <w:rsid w:val="001E67EA"/>
    <w:rsid w:val="001E7185"/>
    <w:rsid w:val="001E7689"/>
    <w:rsid w:val="001F10B4"/>
    <w:rsid w:val="001F16A2"/>
    <w:rsid w:val="001F192C"/>
    <w:rsid w:val="001F2412"/>
    <w:rsid w:val="001F34C5"/>
    <w:rsid w:val="001F3BC1"/>
    <w:rsid w:val="001F4D03"/>
    <w:rsid w:val="001F576C"/>
    <w:rsid w:val="001F57B0"/>
    <w:rsid w:val="001F5DC5"/>
    <w:rsid w:val="001F6923"/>
    <w:rsid w:val="001F6C45"/>
    <w:rsid w:val="001F6F2D"/>
    <w:rsid w:val="001F72E5"/>
    <w:rsid w:val="0020002D"/>
    <w:rsid w:val="0020194C"/>
    <w:rsid w:val="00201B2C"/>
    <w:rsid w:val="00201BB6"/>
    <w:rsid w:val="00202308"/>
    <w:rsid w:val="00202AFC"/>
    <w:rsid w:val="00202C4E"/>
    <w:rsid w:val="0020385C"/>
    <w:rsid w:val="00203BBA"/>
    <w:rsid w:val="00203E13"/>
    <w:rsid w:val="002042B8"/>
    <w:rsid w:val="00204A21"/>
    <w:rsid w:val="00205059"/>
    <w:rsid w:val="00205642"/>
    <w:rsid w:val="00205651"/>
    <w:rsid w:val="00205F12"/>
    <w:rsid w:val="00206B82"/>
    <w:rsid w:val="002070B0"/>
    <w:rsid w:val="00207C60"/>
    <w:rsid w:val="00207E73"/>
    <w:rsid w:val="00210127"/>
    <w:rsid w:val="002108D2"/>
    <w:rsid w:val="00210CB2"/>
    <w:rsid w:val="00210FE7"/>
    <w:rsid w:val="00211402"/>
    <w:rsid w:val="00211608"/>
    <w:rsid w:val="00212A56"/>
    <w:rsid w:val="002132C3"/>
    <w:rsid w:val="002133C2"/>
    <w:rsid w:val="00214A87"/>
    <w:rsid w:val="002155B1"/>
    <w:rsid w:val="002155E3"/>
    <w:rsid w:val="00215B95"/>
    <w:rsid w:val="00216308"/>
    <w:rsid w:val="00217410"/>
    <w:rsid w:val="002202C5"/>
    <w:rsid w:val="0022059F"/>
    <w:rsid w:val="00220AE9"/>
    <w:rsid w:val="00221283"/>
    <w:rsid w:val="00221973"/>
    <w:rsid w:val="00221EC2"/>
    <w:rsid w:val="002223A2"/>
    <w:rsid w:val="00223386"/>
    <w:rsid w:val="00223F0F"/>
    <w:rsid w:val="00224C17"/>
    <w:rsid w:val="00226ADE"/>
    <w:rsid w:val="0023066B"/>
    <w:rsid w:val="002316A9"/>
    <w:rsid w:val="0023182E"/>
    <w:rsid w:val="00232A55"/>
    <w:rsid w:val="00232A9D"/>
    <w:rsid w:val="00233AF5"/>
    <w:rsid w:val="00233F46"/>
    <w:rsid w:val="00234AC2"/>
    <w:rsid w:val="00234AF0"/>
    <w:rsid w:val="00234E65"/>
    <w:rsid w:val="00236B3A"/>
    <w:rsid w:val="00237B2F"/>
    <w:rsid w:val="00240B0B"/>
    <w:rsid w:val="00242258"/>
    <w:rsid w:val="002433DE"/>
    <w:rsid w:val="00243551"/>
    <w:rsid w:val="00243B81"/>
    <w:rsid w:val="00244A1F"/>
    <w:rsid w:val="00244F53"/>
    <w:rsid w:val="00245937"/>
    <w:rsid w:val="002469AF"/>
    <w:rsid w:val="00246C4C"/>
    <w:rsid w:val="00246DAA"/>
    <w:rsid w:val="0024753E"/>
    <w:rsid w:val="00247730"/>
    <w:rsid w:val="00252C84"/>
    <w:rsid w:val="00254655"/>
    <w:rsid w:val="002556EE"/>
    <w:rsid w:val="0025714D"/>
    <w:rsid w:val="002573E0"/>
    <w:rsid w:val="00260558"/>
    <w:rsid w:val="002608B6"/>
    <w:rsid w:val="00261007"/>
    <w:rsid w:val="00261873"/>
    <w:rsid w:val="002628B9"/>
    <w:rsid w:val="0026320F"/>
    <w:rsid w:val="00263E94"/>
    <w:rsid w:val="00265A0F"/>
    <w:rsid w:val="00265D4F"/>
    <w:rsid w:val="002664CF"/>
    <w:rsid w:val="00266FCC"/>
    <w:rsid w:val="00266FEB"/>
    <w:rsid w:val="00267022"/>
    <w:rsid w:val="002672D0"/>
    <w:rsid w:val="002676C5"/>
    <w:rsid w:val="00267C05"/>
    <w:rsid w:val="00267E8E"/>
    <w:rsid w:val="00270017"/>
    <w:rsid w:val="00270180"/>
    <w:rsid w:val="00270554"/>
    <w:rsid w:val="0027093F"/>
    <w:rsid w:val="00271252"/>
    <w:rsid w:val="002721F2"/>
    <w:rsid w:val="00272BC4"/>
    <w:rsid w:val="00272CAF"/>
    <w:rsid w:val="002742E3"/>
    <w:rsid w:val="002745F8"/>
    <w:rsid w:val="00274AEC"/>
    <w:rsid w:val="00274FC0"/>
    <w:rsid w:val="002763CF"/>
    <w:rsid w:val="00276A29"/>
    <w:rsid w:val="00277804"/>
    <w:rsid w:val="00277E3C"/>
    <w:rsid w:val="002802D1"/>
    <w:rsid w:val="00281765"/>
    <w:rsid w:val="00281882"/>
    <w:rsid w:val="00281F8A"/>
    <w:rsid w:val="002824AD"/>
    <w:rsid w:val="00282BC9"/>
    <w:rsid w:val="00282DC4"/>
    <w:rsid w:val="00284044"/>
    <w:rsid w:val="00284CA7"/>
    <w:rsid w:val="00284E88"/>
    <w:rsid w:val="00284F79"/>
    <w:rsid w:val="002852E2"/>
    <w:rsid w:val="00285845"/>
    <w:rsid w:val="00285A12"/>
    <w:rsid w:val="00286191"/>
    <w:rsid w:val="0028702D"/>
    <w:rsid w:val="002877FF"/>
    <w:rsid w:val="002878B5"/>
    <w:rsid w:val="00287961"/>
    <w:rsid w:val="00287EC0"/>
    <w:rsid w:val="0029100F"/>
    <w:rsid w:val="00291891"/>
    <w:rsid w:val="00292035"/>
    <w:rsid w:val="002926BC"/>
    <w:rsid w:val="0029387F"/>
    <w:rsid w:val="00293EDD"/>
    <w:rsid w:val="00294186"/>
    <w:rsid w:val="0029473F"/>
    <w:rsid w:val="00294E92"/>
    <w:rsid w:val="00295D5F"/>
    <w:rsid w:val="00295E10"/>
    <w:rsid w:val="00297CAC"/>
    <w:rsid w:val="002A0DF7"/>
    <w:rsid w:val="002A113F"/>
    <w:rsid w:val="002A34D0"/>
    <w:rsid w:val="002A4780"/>
    <w:rsid w:val="002A5311"/>
    <w:rsid w:val="002A6182"/>
    <w:rsid w:val="002A6E94"/>
    <w:rsid w:val="002A74CE"/>
    <w:rsid w:val="002A7FA9"/>
    <w:rsid w:val="002B0598"/>
    <w:rsid w:val="002B07A2"/>
    <w:rsid w:val="002B093D"/>
    <w:rsid w:val="002B0DCE"/>
    <w:rsid w:val="002B264C"/>
    <w:rsid w:val="002B30EB"/>
    <w:rsid w:val="002B3150"/>
    <w:rsid w:val="002B3AB9"/>
    <w:rsid w:val="002B501B"/>
    <w:rsid w:val="002B5070"/>
    <w:rsid w:val="002B5179"/>
    <w:rsid w:val="002B60DA"/>
    <w:rsid w:val="002B63CB"/>
    <w:rsid w:val="002B6E3E"/>
    <w:rsid w:val="002B78BC"/>
    <w:rsid w:val="002B7E46"/>
    <w:rsid w:val="002C0F47"/>
    <w:rsid w:val="002C1DEA"/>
    <w:rsid w:val="002C347D"/>
    <w:rsid w:val="002C35AF"/>
    <w:rsid w:val="002C365D"/>
    <w:rsid w:val="002C4188"/>
    <w:rsid w:val="002C445E"/>
    <w:rsid w:val="002C59A5"/>
    <w:rsid w:val="002C5CC4"/>
    <w:rsid w:val="002C6115"/>
    <w:rsid w:val="002C6851"/>
    <w:rsid w:val="002C71F0"/>
    <w:rsid w:val="002C7974"/>
    <w:rsid w:val="002C7981"/>
    <w:rsid w:val="002C7C9A"/>
    <w:rsid w:val="002D0701"/>
    <w:rsid w:val="002D07B2"/>
    <w:rsid w:val="002D088D"/>
    <w:rsid w:val="002D1D1C"/>
    <w:rsid w:val="002D30B2"/>
    <w:rsid w:val="002D328F"/>
    <w:rsid w:val="002D39C6"/>
    <w:rsid w:val="002D3AB1"/>
    <w:rsid w:val="002D3DE2"/>
    <w:rsid w:val="002D473D"/>
    <w:rsid w:val="002D491C"/>
    <w:rsid w:val="002D7520"/>
    <w:rsid w:val="002D7FC0"/>
    <w:rsid w:val="002E00F3"/>
    <w:rsid w:val="002E0817"/>
    <w:rsid w:val="002E08B4"/>
    <w:rsid w:val="002E1980"/>
    <w:rsid w:val="002E1C16"/>
    <w:rsid w:val="002E1E25"/>
    <w:rsid w:val="002E322D"/>
    <w:rsid w:val="002E39B9"/>
    <w:rsid w:val="002E5F12"/>
    <w:rsid w:val="002E604E"/>
    <w:rsid w:val="002E6306"/>
    <w:rsid w:val="002E64F2"/>
    <w:rsid w:val="002E6602"/>
    <w:rsid w:val="002E6DA6"/>
    <w:rsid w:val="002E75A4"/>
    <w:rsid w:val="002F013A"/>
    <w:rsid w:val="002F243B"/>
    <w:rsid w:val="002F2E69"/>
    <w:rsid w:val="002F3639"/>
    <w:rsid w:val="002F36AD"/>
    <w:rsid w:val="002F3A43"/>
    <w:rsid w:val="002F4681"/>
    <w:rsid w:val="002F4A26"/>
    <w:rsid w:val="002F57DA"/>
    <w:rsid w:val="002F5AC5"/>
    <w:rsid w:val="002F5E7D"/>
    <w:rsid w:val="002F6021"/>
    <w:rsid w:val="003000C4"/>
    <w:rsid w:val="00300BD9"/>
    <w:rsid w:val="00302993"/>
    <w:rsid w:val="00302AA4"/>
    <w:rsid w:val="00304179"/>
    <w:rsid w:val="00304962"/>
    <w:rsid w:val="00305016"/>
    <w:rsid w:val="00306893"/>
    <w:rsid w:val="003069BD"/>
    <w:rsid w:val="00307D13"/>
    <w:rsid w:val="00311B5A"/>
    <w:rsid w:val="00314542"/>
    <w:rsid w:val="00315A3A"/>
    <w:rsid w:val="0031738D"/>
    <w:rsid w:val="003173EE"/>
    <w:rsid w:val="00320B9B"/>
    <w:rsid w:val="003213A7"/>
    <w:rsid w:val="00321A29"/>
    <w:rsid w:val="00321EAA"/>
    <w:rsid w:val="003223E7"/>
    <w:rsid w:val="00323163"/>
    <w:rsid w:val="00326888"/>
    <w:rsid w:val="00326CA0"/>
    <w:rsid w:val="0033024C"/>
    <w:rsid w:val="003341F9"/>
    <w:rsid w:val="00334478"/>
    <w:rsid w:val="00334B23"/>
    <w:rsid w:val="0033525D"/>
    <w:rsid w:val="0033541A"/>
    <w:rsid w:val="00335F7A"/>
    <w:rsid w:val="00335FF3"/>
    <w:rsid w:val="003373EB"/>
    <w:rsid w:val="003375BC"/>
    <w:rsid w:val="0033775C"/>
    <w:rsid w:val="003377ED"/>
    <w:rsid w:val="00337BA0"/>
    <w:rsid w:val="00337D43"/>
    <w:rsid w:val="00337D84"/>
    <w:rsid w:val="00342A09"/>
    <w:rsid w:val="0034317B"/>
    <w:rsid w:val="003434AD"/>
    <w:rsid w:val="00344228"/>
    <w:rsid w:val="00344463"/>
    <w:rsid w:val="00344E79"/>
    <w:rsid w:val="00344F8C"/>
    <w:rsid w:val="00345C81"/>
    <w:rsid w:val="00346119"/>
    <w:rsid w:val="0034737F"/>
    <w:rsid w:val="0034758B"/>
    <w:rsid w:val="003477AE"/>
    <w:rsid w:val="00350A36"/>
    <w:rsid w:val="00350CFB"/>
    <w:rsid w:val="00352214"/>
    <w:rsid w:val="0035284D"/>
    <w:rsid w:val="003537AD"/>
    <w:rsid w:val="003568E7"/>
    <w:rsid w:val="00356BEC"/>
    <w:rsid w:val="00357488"/>
    <w:rsid w:val="00360DAE"/>
    <w:rsid w:val="00361B31"/>
    <w:rsid w:val="00361B65"/>
    <w:rsid w:val="00361EEE"/>
    <w:rsid w:val="00361FA0"/>
    <w:rsid w:val="0036229F"/>
    <w:rsid w:val="00363187"/>
    <w:rsid w:val="0036399A"/>
    <w:rsid w:val="003639EC"/>
    <w:rsid w:val="00363A2B"/>
    <w:rsid w:val="00363FFE"/>
    <w:rsid w:val="00364093"/>
    <w:rsid w:val="00364B56"/>
    <w:rsid w:val="00364BBB"/>
    <w:rsid w:val="00364CFE"/>
    <w:rsid w:val="003655E7"/>
    <w:rsid w:val="003664D0"/>
    <w:rsid w:val="00366A67"/>
    <w:rsid w:val="0036717C"/>
    <w:rsid w:val="00367C80"/>
    <w:rsid w:val="00370542"/>
    <w:rsid w:val="00370584"/>
    <w:rsid w:val="00370A1D"/>
    <w:rsid w:val="003710B2"/>
    <w:rsid w:val="00371657"/>
    <w:rsid w:val="003718FF"/>
    <w:rsid w:val="00371B7A"/>
    <w:rsid w:val="003735EB"/>
    <w:rsid w:val="00373D28"/>
    <w:rsid w:val="003746F0"/>
    <w:rsid w:val="00374D82"/>
    <w:rsid w:val="00375130"/>
    <w:rsid w:val="0037513A"/>
    <w:rsid w:val="00375291"/>
    <w:rsid w:val="00375C9B"/>
    <w:rsid w:val="0037638C"/>
    <w:rsid w:val="00376FD1"/>
    <w:rsid w:val="003774B6"/>
    <w:rsid w:val="003778F4"/>
    <w:rsid w:val="00380D7E"/>
    <w:rsid w:val="0038110F"/>
    <w:rsid w:val="003816A4"/>
    <w:rsid w:val="00381A33"/>
    <w:rsid w:val="00381B59"/>
    <w:rsid w:val="00382284"/>
    <w:rsid w:val="00383174"/>
    <w:rsid w:val="003835EC"/>
    <w:rsid w:val="0038435B"/>
    <w:rsid w:val="00387B2E"/>
    <w:rsid w:val="00390628"/>
    <w:rsid w:val="0039198E"/>
    <w:rsid w:val="00391B53"/>
    <w:rsid w:val="00391C0B"/>
    <w:rsid w:val="00392128"/>
    <w:rsid w:val="003926EC"/>
    <w:rsid w:val="00392D60"/>
    <w:rsid w:val="00392DAD"/>
    <w:rsid w:val="00393AAE"/>
    <w:rsid w:val="003940F5"/>
    <w:rsid w:val="00394FB0"/>
    <w:rsid w:val="00394FCF"/>
    <w:rsid w:val="00395457"/>
    <w:rsid w:val="00396E57"/>
    <w:rsid w:val="003979B7"/>
    <w:rsid w:val="003A0BE3"/>
    <w:rsid w:val="003A0DF6"/>
    <w:rsid w:val="003A19E0"/>
    <w:rsid w:val="003A218F"/>
    <w:rsid w:val="003A2292"/>
    <w:rsid w:val="003A5852"/>
    <w:rsid w:val="003A5AB3"/>
    <w:rsid w:val="003A68FD"/>
    <w:rsid w:val="003A6B28"/>
    <w:rsid w:val="003A7474"/>
    <w:rsid w:val="003A7651"/>
    <w:rsid w:val="003A7A9F"/>
    <w:rsid w:val="003A7BD7"/>
    <w:rsid w:val="003B0748"/>
    <w:rsid w:val="003B07FE"/>
    <w:rsid w:val="003B27E3"/>
    <w:rsid w:val="003B29E9"/>
    <w:rsid w:val="003B3822"/>
    <w:rsid w:val="003B4183"/>
    <w:rsid w:val="003B47E6"/>
    <w:rsid w:val="003B4F40"/>
    <w:rsid w:val="003B53BC"/>
    <w:rsid w:val="003B5AC6"/>
    <w:rsid w:val="003B6122"/>
    <w:rsid w:val="003B64D3"/>
    <w:rsid w:val="003B7F17"/>
    <w:rsid w:val="003C00DC"/>
    <w:rsid w:val="003C0D8E"/>
    <w:rsid w:val="003C1857"/>
    <w:rsid w:val="003C1CA1"/>
    <w:rsid w:val="003C2527"/>
    <w:rsid w:val="003C2A5C"/>
    <w:rsid w:val="003C3128"/>
    <w:rsid w:val="003C3ECF"/>
    <w:rsid w:val="003C4645"/>
    <w:rsid w:val="003C4863"/>
    <w:rsid w:val="003C6911"/>
    <w:rsid w:val="003C7E61"/>
    <w:rsid w:val="003D093B"/>
    <w:rsid w:val="003D0B39"/>
    <w:rsid w:val="003D0B99"/>
    <w:rsid w:val="003D163F"/>
    <w:rsid w:val="003D1B0F"/>
    <w:rsid w:val="003D1EAC"/>
    <w:rsid w:val="003D2285"/>
    <w:rsid w:val="003D2AA9"/>
    <w:rsid w:val="003D2EDF"/>
    <w:rsid w:val="003D373C"/>
    <w:rsid w:val="003D4D7A"/>
    <w:rsid w:val="003D4FCA"/>
    <w:rsid w:val="003D5BC6"/>
    <w:rsid w:val="003D5CDC"/>
    <w:rsid w:val="003D61D2"/>
    <w:rsid w:val="003D6407"/>
    <w:rsid w:val="003D7A4D"/>
    <w:rsid w:val="003E0B6D"/>
    <w:rsid w:val="003E1449"/>
    <w:rsid w:val="003E2754"/>
    <w:rsid w:val="003E4B88"/>
    <w:rsid w:val="003E5BBA"/>
    <w:rsid w:val="003E6570"/>
    <w:rsid w:val="003E6806"/>
    <w:rsid w:val="003E688D"/>
    <w:rsid w:val="003E6896"/>
    <w:rsid w:val="003E7142"/>
    <w:rsid w:val="003F1CCF"/>
    <w:rsid w:val="003F1D8E"/>
    <w:rsid w:val="003F264B"/>
    <w:rsid w:val="003F375A"/>
    <w:rsid w:val="003F458E"/>
    <w:rsid w:val="003F4A87"/>
    <w:rsid w:val="003F4CD4"/>
    <w:rsid w:val="003F50C8"/>
    <w:rsid w:val="003F61E0"/>
    <w:rsid w:val="003F6659"/>
    <w:rsid w:val="003F6D2B"/>
    <w:rsid w:val="003F7071"/>
    <w:rsid w:val="003F7554"/>
    <w:rsid w:val="003F76CD"/>
    <w:rsid w:val="003F7BBA"/>
    <w:rsid w:val="0040089A"/>
    <w:rsid w:val="004022A0"/>
    <w:rsid w:val="00404331"/>
    <w:rsid w:val="00404AC9"/>
    <w:rsid w:val="00404E58"/>
    <w:rsid w:val="00406EF7"/>
    <w:rsid w:val="0041001C"/>
    <w:rsid w:val="00411F36"/>
    <w:rsid w:val="004123C5"/>
    <w:rsid w:val="00412DDC"/>
    <w:rsid w:val="0041319A"/>
    <w:rsid w:val="00413EFF"/>
    <w:rsid w:val="00414050"/>
    <w:rsid w:val="0041521C"/>
    <w:rsid w:val="00415CCA"/>
    <w:rsid w:val="00415EA6"/>
    <w:rsid w:val="0041661A"/>
    <w:rsid w:val="0041685C"/>
    <w:rsid w:val="004168D5"/>
    <w:rsid w:val="00416CBD"/>
    <w:rsid w:val="00416E92"/>
    <w:rsid w:val="004177BC"/>
    <w:rsid w:val="00417FC1"/>
    <w:rsid w:val="00420FB4"/>
    <w:rsid w:val="00421ACD"/>
    <w:rsid w:val="00421BB1"/>
    <w:rsid w:val="00421E1C"/>
    <w:rsid w:val="004229C5"/>
    <w:rsid w:val="004243CB"/>
    <w:rsid w:val="0042462D"/>
    <w:rsid w:val="00424B10"/>
    <w:rsid w:val="00424F46"/>
    <w:rsid w:val="00425187"/>
    <w:rsid w:val="0042522A"/>
    <w:rsid w:val="00425537"/>
    <w:rsid w:val="00425AEE"/>
    <w:rsid w:val="00425E8B"/>
    <w:rsid w:val="00426657"/>
    <w:rsid w:val="00426682"/>
    <w:rsid w:val="00426720"/>
    <w:rsid w:val="004269AF"/>
    <w:rsid w:val="00426FA0"/>
    <w:rsid w:val="00430204"/>
    <w:rsid w:val="004319C5"/>
    <w:rsid w:val="00433F49"/>
    <w:rsid w:val="00433FFC"/>
    <w:rsid w:val="004350E0"/>
    <w:rsid w:val="00435D87"/>
    <w:rsid w:val="00436A9F"/>
    <w:rsid w:val="00440449"/>
    <w:rsid w:val="00441156"/>
    <w:rsid w:val="004416BD"/>
    <w:rsid w:val="004418CF"/>
    <w:rsid w:val="00441E41"/>
    <w:rsid w:val="004422E7"/>
    <w:rsid w:val="00442501"/>
    <w:rsid w:val="0044292B"/>
    <w:rsid w:val="00442DC0"/>
    <w:rsid w:val="004436F4"/>
    <w:rsid w:val="0044380E"/>
    <w:rsid w:val="0044415F"/>
    <w:rsid w:val="0044418E"/>
    <w:rsid w:val="00444242"/>
    <w:rsid w:val="004446BB"/>
    <w:rsid w:val="00445B7C"/>
    <w:rsid w:val="00446AB9"/>
    <w:rsid w:val="00447667"/>
    <w:rsid w:val="0045019B"/>
    <w:rsid w:val="00450345"/>
    <w:rsid w:val="00451004"/>
    <w:rsid w:val="00451D20"/>
    <w:rsid w:val="00452099"/>
    <w:rsid w:val="0045276C"/>
    <w:rsid w:val="00452DD8"/>
    <w:rsid w:val="00453117"/>
    <w:rsid w:val="004533F7"/>
    <w:rsid w:val="00453840"/>
    <w:rsid w:val="004540AB"/>
    <w:rsid w:val="004549B1"/>
    <w:rsid w:val="00454C73"/>
    <w:rsid w:val="0045553C"/>
    <w:rsid w:val="00455990"/>
    <w:rsid w:val="00455CA0"/>
    <w:rsid w:val="00462816"/>
    <w:rsid w:val="0046302F"/>
    <w:rsid w:val="0046352E"/>
    <w:rsid w:val="0046392E"/>
    <w:rsid w:val="004643E8"/>
    <w:rsid w:val="00465751"/>
    <w:rsid w:val="00465A6E"/>
    <w:rsid w:val="00465FE7"/>
    <w:rsid w:val="00466E4F"/>
    <w:rsid w:val="00467DFC"/>
    <w:rsid w:val="00471614"/>
    <w:rsid w:val="00471670"/>
    <w:rsid w:val="00471A5C"/>
    <w:rsid w:val="00472B76"/>
    <w:rsid w:val="00472FD9"/>
    <w:rsid w:val="00472FFD"/>
    <w:rsid w:val="004731ED"/>
    <w:rsid w:val="0047393D"/>
    <w:rsid w:val="00473A18"/>
    <w:rsid w:val="00473A64"/>
    <w:rsid w:val="00474D06"/>
    <w:rsid w:val="004759BB"/>
    <w:rsid w:val="004766D0"/>
    <w:rsid w:val="0047683A"/>
    <w:rsid w:val="0047708A"/>
    <w:rsid w:val="004802B9"/>
    <w:rsid w:val="00480432"/>
    <w:rsid w:val="00480E8E"/>
    <w:rsid w:val="004816A0"/>
    <w:rsid w:val="00481C61"/>
    <w:rsid w:val="00482E8E"/>
    <w:rsid w:val="004834F5"/>
    <w:rsid w:val="00483CC1"/>
    <w:rsid w:val="00483F7B"/>
    <w:rsid w:val="00484C5D"/>
    <w:rsid w:val="00486360"/>
    <w:rsid w:val="0048676E"/>
    <w:rsid w:val="004868EC"/>
    <w:rsid w:val="0048715F"/>
    <w:rsid w:val="00487342"/>
    <w:rsid w:val="004875F1"/>
    <w:rsid w:val="004879F5"/>
    <w:rsid w:val="00487C8B"/>
    <w:rsid w:val="00487CC8"/>
    <w:rsid w:val="00487F2A"/>
    <w:rsid w:val="004925CE"/>
    <w:rsid w:val="004945BD"/>
    <w:rsid w:val="00495D72"/>
    <w:rsid w:val="00496A91"/>
    <w:rsid w:val="00496C71"/>
    <w:rsid w:val="004A0252"/>
    <w:rsid w:val="004A03B8"/>
    <w:rsid w:val="004A092A"/>
    <w:rsid w:val="004A12AC"/>
    <w:rsid w:val="004A13DF"/>
    <w:rsid w:val="004A17A5"/>
    <w:rsid w:val="004A1953"/>
    <w:rsid w:val="004A22FC"/>
    <w:rsid w:val="004A2F92"/>
    <w:rsid w:val="004A32AB"/>
    <w:rsid w:val="004A345A"/>
    <w:rsid w:val="004A477B"/>
    <w:rsid w:val="004A4794"/>
    <w:rsid w:val="004A6340"/>
    <w:rsid w:val="004A6826"/>
    <w:rsid w:val="004A6C0D"/>
    <w:rsid w:val="004A6E91"/>
    <w:rsid w:val="004A7133"/>
    <w:rsid w:val="004A71C5"/>
    <w:rsid w:val="004B073C"/>
    <w:rsid w:val="004B2D65"/>
    <w:rsid w:val="004B7555"/>
    <w:rsid w:val="004B7B7E"/>
    <w:rsid w:val="004C073B"/>
    <w:rsid w:val="004C1865"/>
    <w:rsid w:val="004C1B6D"/>
    <w:rsid w:val="004C2263"/>
    <w:rsid w:val="004C3530"/>
    <w:rsid w:val="004C3BA0"/>
    <w:rsid w:val="004C4AC4"/>
    <w:rsid w:val="004C5342"/>
    <w:rsid w:val="004C5C01"/>
    <w:rsid w:val="004C69D2"/>
    <w:rsid w:val="004C6E4C"/>
    <w:rsid w:val="004C74EB"/>
    <w:rsid w:val="004C796C"/>
    <w:rsid w:val="004C7B7C"/>
    <w:rsid w:val="004D06D2"/>
    <w:rsid w:val="004D10B8"/>
    <w:rsid w:val="004D13F7"/>
    <w:rsid w:val="004D30ED"/>
    <w:rsid w:val="004D34C5"/>
    <w:rsid w:val="004D35CA"/>
    <w:rsid w:val="004D6CA4"/>
    <w:rsid w:val="004D7168"/>
    <w:rsid w:val="004D72AB"/>
    <w:rsid w:val="004E005A"/>
    <w:rsid w:val="004E0079"/>
    <w:rsid w:val="004E02BA"/>
    <w:rsid w:val="004E1C3E"/>
    <w:rsid w:val="004E305F"/>
    <w:rsid w:val="004E33A1"/>
    <w:rsid w:val="004E3420"/>
    <w:rsid w:val="004E3914"/>
    <w:rsid w:val="004E473B"/>
    <w:rsid w:val="004E55DF"/>
    <w:rsid w:val="004E64BC"/>
    <w:rsid w:val="004E65B5"/>
    <w:rsid w:val="004E6E75"/>
    <w:rsid w:val="004E72EE"/>
    <w:rsid w:val="004E76A3"/>
    <w:rsid w:val="004E7F5C"/>
    <w:rsid w:val="004F034C"/>
    <w:rsid w:val="004F13AF"/>
    <w:rsid w:val="004F1FB1"/>
    <w:rsid w:val="004F22CD"/>
    <w:rsid w:val="004F2B6D"/>
    <w:rsid w:val="004F2BA2"/>
    <w:rsid w:val="004F4841"/>
    <w:rsid w:val="004F550A"/>
    <w:rsid w:val="004F5628"/>
    <w:rsid w:val="004F575E"/>
    <w:rsid w:val="004F6114"/>
    <w:rsid w:val="004F6419"/>
    <w:rsid w:val="004F6D55"/>
    <w:rsid w:val="004F6D70"/>
    <w:rsid w:val="004F794D"/>
    <w:rsid w:val="00500142"/>
    <w:rsid w:val="005005BF"/>
    <w:rsid w:val="005007E6"/>
    <w:rsid w:val="00500C9A"/>
    <w:rsid w:val="00501A64"/>
    <w:rsid w:val="00501DB4"/>
    <w:rsid w:val="00502B33"/>
    <w:rsid w:val="00503CBD"/>
    <w:rsid w:val="0050473B"/>
    <w:rsid w:val="00504E83"/>
    <w:rsid w:val="005069C3"/>
    <w:rsid w:val="00507050"/>
    <w:rsid w:val="00507693"/>
    <w:rsid w:val="00507D93"/>
    <w:rsid w:val="0051087B"/>
    <w:rsid w:val="00511BFB"/>
    <w:rsid w:val="00512673"/>
    <w:rsid w:val="005140CA"/>
    <w:rsid w:val="0051457F"/>
    <w:rsid w:val="0051588E"/>
    <w:rsid w:val="00516229"/>
    <w:rsid w:val="00516EC6"/>
    <w:rsid w:val="005179F0"/>
    <w:rsid w:val="00517E88"/>
    <w:rsid w:val="0052060F"/>
    <w:rsid w:val="00521350"/>
    <w:rsid w:val="0052370B"/>
    <w:rsid w:val="005239CA"/>
    <w:rsid w:val="005246AB"/>
    <w:rsid w:val="00525DEC"/>
    <w:rsid w:val="00526625"/>
    <w:rsid w:val="00526A74"/>
    <w:rsid w:val="005270F1"/>
    <w:rsid w:val="005278C6"/>
    <w:rsid w:val="005278E0"/>
    <w:rsid w:val="0053003E"/>
    <w:rsid w:val="00530DAC"/>
    <w:rsid w:val="00533421"/>
    <w:rsid w:val="00533FFF"/>
    <w:rsid w:val="00534A20"/>
    <w:rsid w:val="005358FB"/>
    <w:rsid w:val="00535E9E"/>
    <w:rsid w:val="005375BC"/>
    <w:rsid w:val="00537921"/>
    <w:rsid w:val="00537FFD"/>
    <w:rsid w:val="005405CB"/>
    <w:rsid w:val="00541133"/>
    <w:rsid w:val="0054157D"/>
    <w:rsid w:val="00541A8D"/>
    <w:rsid w:val="005421AD"/>
    <w:rsid w:val="0054257F"/>
    <w:rsid w:val="0054271E"/>
    <w:rsid w:val="00542729"/>
    <w:rsid w:val="00542D40"/>
    <w:rsid w:val="0054388D"/>
    <w:rsid w:val="00543A4B"/>
    <w:rsid w:val="00545130"/>
    <w:rsid w:val="0054573D"/>
    <w:rsid w:val="00545F5D"/>
    <w:rsid w:val="005466AB"/>
    <w:rsid w:val="00546933"/>
    <w:rsid w:val="00546D6F"/>
    <w:rsid w:val="005474D0"/>
    <w:rsid w:val="00550423"/>
    <w:rsid w:val="00550AA2"/>
    <w:rsid w:val="00550E96"/>
    <w:rsid w:val="00551417"/>
    <w:rsid w:val="00552B49"/>
    <w:rsid w:val="00552F67"/>
    <w:rsid w:val="00553466"/>
    <w:rsid w:val="00553794"/>
    <w:rsid w:val="0055444D"/>
    <w:rsid w:val="00554F7E"/>
    <w:rsid w:val="005559E2"/>
    <w:rsid w:val="005569B9"/>
    <w:rsid w:val="00556BBB"/>
    <w:rsid w:val="0056007E"/>
    <w:rsid w:val="005603B3"/>
    <w:rsid w:val="0056144D"/>
    <w:rsid w:val="00562264"/>
    <w:rsid w:val="00562439"/>
    <w:rsid w:val="00562617"/>
    <w:rsid w:val="005629CE"/>
    <w:rsid w:val="00563574"/>
    <w:rsid w:val="00563B13"/>
    <w:rsid w:val="0056442F"/>
    <w:rsid w:val="0056476B"/>
    <w:rsid w:val="005649B2"/>
    <w:rsid w:val="005659B9"/>
    <w:rsid w:val="00565A77"/>
    <w:rsid w:val="00565B94"/>
    <w:rsid w:val="00566BC3"/>
    <w:rsid w:val="005672BC"/>
    <w:rsid w:val="00570CAD"/>
    <w:rsid w:val="0057182B"/>
    <w:rsid w:val="00573E83"/>
    <w:rsid w:val="005757C8"/>
    <w:rsid w:val="00575B42"/>
    <w:rsid w:val="005775B6"/>
    <w:rsid w:val="005801DB"/>
    <w:rsid w:val="00580AF8"/>
    <w:rsid w:val="00581D92"/>
    <w:rsid w:val="0058202F"/>
    <w:rsid w:val="005834A6"/>
    <w:rsid w:val="00584AF3"/>
    <w:rsid w:val="0058539E"/>
    <w:rsid w:val="00585B6F"/>
    <w:rsid w:val="00586CE0"/>
    <w:rsid w:val="00587540"/>
    <w:rsid w:val="005879A4"/>
    <w:rsid w:val="00590324"/>
    <w:rsid w:val="00590795"/>
    <w:rsid w:val="005909F2"/>
    <w:rsid w:val="00591462"/>
    <w:rsid w:val="00591577"/>
    <w:rsid w:val="0059459E"/>
    <w:rsid w:val="00594888"/>
    <w:rsid w:val="00594C23"/>
    <w:rsid w:val="00594F84"/>
    <w:rsid w:val="00596A3E"/>
    <w:rsid w:val="0059746C"/>
    <w:rsid w:val="00597753"/>
    <w:rsid w:val="00597B1E"/>
    <w:rsid w:val="00597C65"/>
    <w:rsid w:val="005A0C9D"/>
    <w:rsid w:val="005A184C"/>
    <w:rsid w:val="005A2916"/>
    <w:rsid w:val="005A32DE"/>
    <w:rsid w:val="005A6784"/>
    <w:rsid w:val="005B0642"/>
    <w:rsid w:val="005B1DDA"/>
    <w:rsid w:val="005B285B"/>
    <w:rsid w:val="005B2AFC"/>
    <w:rsid w:val="005B31C3"/>
    <w:rsid w:val="005B33BD"/>
    <w:rsid w:val="005B5172"/>
    <w:rsid w:val="005B5299"/>
    <w:rsid w:val="005B59D3"/>
    <w:rsid w:val="005B603C"/>
    <w:rsid w:val="005B7A3E"/>
    <w:rsid w:val="005C154A"/>
    <w:rsid w:val="005C1984"/>
    <w:rsid w:val="005C1B50"/>
    <w:rsid w:val="005C2921"/>
    <w:rsid w:val="005C3BF0"/>
    <w:rsid w:val="005C45F5"/>
    <w:rsid w:val="005C5066"/>
    <w:rsid w:val="005C50E9"/>
    <w:rsid w:val="005C5C29"/>
    <w:rsid w:val="005C5E7E"/>
    <w:rsid w:val="005C6D34"/>
    <w:rsid w:val="005C727F"/>
    <w:rsid w:val="005C72D5"/>
    <w:rsid w:val="005C79D4"/>
    <w:rsid w:val="005D0329"/>
    <w:rsid w:val="005D1D0D"/>
    <w:rsid w:val="005D21F3"/>
    <w:rsid w:val="005D3368"/>
    <w:rsid w:val="005D3C09"/>
    <w:rsid w:val="005D55CC"/>
    <w:rsid w:val="005D7023"/>
    <w:rsid w:val="005D7843"/>
    <w:rsid w:val="005D7AEE"/>
    <w:rsid w:val="005E0B0A"/>
    <w:rsid w:val="005E1437"/>
    <w:rsid w:val="005E169C"/>
    <w:rsid w:val="005E1F1D"/>
    <w:rsid w:val="005E1FB2"/>
    <w:rsid w:val="005E2B7B"/>
    <w:rsid w:val="005E2F3A"/>
    <w:rsid w:val="005E39DA"/>
    <w:rsid w:val="005E3E62"/>
    <w:rsid w:val="005E3ED1"/>
    <w:rsid w:val="005E4B6D"/>
    <w:rsid w:val="005E5D95"/>
    <w:rsid w:val="005E6956"/>
    <w:rsid w:val="005E702B"/>
    <w:rsid w:val="005F154D"/>
    <w:rsid w:val="005F1C60"/>
    <w:rsid w:val="005F1DB0"/>
    <w:rsid w:val="005F2D4B"/>
    <w:rsid w:val="005F3118"/>
    <w:rsid w:val="005F3576"/>
    <w:rsid w:val="005F38C3"/>
    <w:rsid w:val="005F4667"/>
    <w:rsid w:val="005F48D9"/>
    <w:rsid w:val="005F4C2A"/>
    <w:rsid w:val="005F4E85"/>
    <w:rsid w:val="005F5327"/>
    <w:rsid w:val="005F595F"/>
    <w:rsid w:val="005F5C37"/>
    <w:rsid w:val="005F6045"/>
    <w:rsid w:val="005F7855"/>
    <w:rsid w:val="005F79A8"/>
    <w:rsid w:val="00600067"/>
    <w:rsid w:val="00600D8F"/>
    <w:rsid w:val="00601233"/>
    <w:rsid w:val="006012C6"/>
    <w:rsid w:val="00603206"/>
    <w:rsid w:val="0060321C"/>
    <w:rsid w:val="00604A90"/>
    <w:rsid w:val="00604F17"/>
    <w:rsid w:val="00605983"/>
    <w:rsid w:val="00606379"/>
    <w:rsid w:val="006067A6"/>
    <w:rsid w:val="0060723B"/>
    <w:rsid w:val="00610437"/>
    <w:rsid w:val="006106FE"/>
    <w:rsid w:val="00611083"/>
    <w:rsid w:val="0061163C"/>
    <w:rsid w:val="006130EB"/>
    <w:rsid w:val="00614484"/>
    <w:rsid w:val="00616235"/>
    <w:rsid w:val="006165EA"/>
    <w:rsid w:val="0061666B"/>
    <w:rsid w:val="006170F0"/>
    <w:rsid w:val="00620AB6"/>
    <w:rsid w:val="00621013"/>
    <w:rsid w:val="00621A9F"/>
    <w:rsid w:val="00621CB1"/>
    <w:rsid w:val="006221B3"/>
    <w:rsid w:val="006230C2"/>
    <w:rsid w:val="00623F23"/>
    <w:rsid w:val="0062476A"/>
    <w:rsid w:val="00625481"/>
    <w:rsid w:val="006258C3"/>
    <w:rsid w:val="00625E91"/>
    <w:rsid w:val="006262AF"/>
    <w:rsid w:val="00626871"/>
    <w:rsid w:val="00626913"/>
    <w:rsid w:val="006269CB"/>
    <w:rsid w:val="00626AD1"/>
    <w:rsid w:val="00627249"/>
    <w:rsid w:val="00627513"/>
    <w:rsid w:val="00627E42"/>
    <w:rsid w:val="006301B9"/>
    <w:rsid w:val="006301C6"/>
    <w:rsid w:val="00630214"/>
    <w:rsid w:val="0063145E"/>
    <w:rsid w:val="006325B8"/>
    <w:rsid w:val="00632D4E"/>
    <w:rsid w:val="00633007"/>
    <w:rsid w:val="006349E7"/>
    <w:rsid w:val="00635375"/>
    <w:rsid w:val="00635E6B"/>
    <w:rsid w:val="006360E7"/>
    <w:rsid w:val="00636209"/>
    <w:rsid w:val="006368F7"/>
    <w:rsid w:val="006369D6"/>
    <w:rsid w:val="00636DF6"/>
    <w:rsid w:val="006370BE"/>
    <w:rsid w:val="00637A05"/>
    <w:rsid w:val="0064096B"/>
    <w:rsid w:val="00640985"/>
    <w:rsid w:val="0064110D"/>
    <w:rsid w:val="00641669"/>
    <w:rsid w:val="00641B92"/>
    <w:rsid w:val="00642593"/>
    <w:rsid w:val="00642E9F"/>
    <w:rsid w:val="0064310B"/>
    <w:rsid w:val="00643205"/>
    <w:rsid w:val="00643463"/>
    <w:rsid w:val="00643CF8"/>
    <w:rsid w:val="006442BC"/>
    <w:rsid w:val="00646CB4"/>
    <w:rsid w:val="00647016"/>
    <w:rsid w:val="0065096F"/>
    <w:rsid w:val="00650CD7"/>
    <w:rsid w:val="00651133"/>
    <w:rsid w:val="006521DC"/>
    <w:rsid w:val="00652634"/>
    <w:rsid w:val="006536E9"/>
    <w:rsid w:val="0065499D"/>
    <w:rsid w:val="00655976"/>
    <w:rsid w:val="00655B78"/>
    <w:rsid w:val="00655C54"/>
    <w:rsid w:val="00655DED"/>
    <w:rsid w:val="00657152"/>
    <w:rsid w:val="006574D5"/>
    <w:rsid w:val="0066037D"/>
    <w:rsid w:val="00660914"/>
    <w:rsid w:val="00660E41"/>
    <w:rsid w:val="00661354"/>
    <w:rsid w:val="0066175B"/>
    <w:rsid w:val="00661BEA"/>
    <w:rsid w:val="00662718"/>
    <w:rsid w:val="00665146"/>
    <w:rsid w:val="006658F5"/>
    <w:rsid w:val="00665F5B"/>
    <w:rsid w:val="006660F8"/>
    <w:rsid w:val="0066667F"/>
    <w:rsid w:val="00666CED"/>
    <w:rsid w:val="00667C93"/>
    <w:rsid w:val="006701AF"/>
    <w:rsid w:val="0067123C"/>
    <w:rsid w:val="0067161F"/>
    <w:rsid w:val="00671B1E"/>
    <w:rsid w:val="006720E3"/>
    <w:rsid w:val="00672266"/>
    <w:rsid w:val="00674D7C"/>
    <w:rsid w:val="00674F41"/>
    <w:rsid w:val="00675467"/>
    <w:rsid w:val="00677CEB"/>
    <w:rsid w:val="00680D20"/>
    <w:rsid w:val="00681404"/>
    <w:rsid w:val="00681B40"/>
    <w:rsid w:val="00682252"/>
    <w:rsid w:val="0068404B"/>
    <w:rsid w:val="00684D28"/>
    <w:rsid w:val="0068518F"/>
    <w:rsid w:val="00685A5D"/>
    <w:rsid w:val="006866E1"/>
    <w:rsid w:val="0068676C"/>
    <w:rsid w:val="006878D8"/>
    <w:rsid w:val="00690048"/>
    <w:rsid w:val="006901FE"/>
    <w:rsid w:val="00690646"/>
    <w:rsid w:val="00690752"/>
    <w:rsid w:val="00690874"/>
    <w:rsid w:val="00691010"/>
    <w:rsid w:val="006917E8"/>
    <w:rsid w:val="00691814"/>
    <w:rsid w:val="00692CD8"/>
    <w:rsid w:val="00693B63"/>
    <w:rsid w:val="00693BDB"/>
    <w:rsid w:val="00693C2F"/>
    <w:rsid w:val="00693E47"/>
    <w:rsid w:val="0069470D"/>
    <w:rsid w:val="00694F48"/>
    <w:rsid w:val="00695662"/>
    <w:rsid w:val="00695D19"/>
    <w:rsid w:val="00697882"/>
    <w:rsid w:val="00697BBE"/>
    <w:rsid w:val="00697C00"/>
    <w:rsid w:val="006A02A1"/>
    <w:rsid w:val="006A04D5"/>
    <w:rsid w:val="006A199E"/>
    <w:rsid w:val="006A362E"/>
    <w:rsid w:val="006A4AD1"/>
    <w:rsid w:val="006A5A03"/>
    <w:rsid w:val="006A6404"/>
    <w:rsid w:val="006A6F03"/>
    <w:rsid w:val="006B11CA"/>
    <w:rsid w:val="006B1302"/>
    <w:rsid w:val="006B162F"/>
    <w:rsid w:val="006B2ACC"/>
    <w:rsid w:val="006B2D70"/>
    <w:rsid w:val="006B3662"/>
    <w:rsid w:val="006B4048"/>
    <w:rsid w:val="006B4107"/>
    <w:rsid w:val="006B57FE"/>
    <w:rsid w:val="006B5C7C"/>
    <w:rsid w:val="006B63F9"/>
    <w:rsid w:val="006B686B"/>
    <w:rsid w:val="006B783C"/>
    <w:rsid w:val="006B7939"/>
    <w:rsid w:val="006C016D"/>
    <w:rsid w:val="006C0DDE"/>
    <w:rsid w:val="006C1147"/>
    <w:rsid w:val="006C1474"/>
    <w:rsid w:val="006C1956"/>
    <w:rsid w:val="006C26DD"/>
    <w:rsid w:val="006C29AF"/>
    <w:rsid w:val="006C2F79"/>
    <w:rsid w:val="006C3287"/>
    <w:rsid w:val="006C3ABD"/>
    <w:rsid w:val="006C4D02"/>
    <w:rsid w:val="006C4DC4"/>
    <w:rsid w:val="006C5515"/>
    <w:rsid w:val="006C5BE9"/>
    <w:rsid w:val="006D009E"/>
    <w:rsid w:val="006D00BA"/>
    <w:rsid w:val="006D191C"/>
    <w:rsid w:val="006D1B4E"/>
    <w:rsid w:val="006D2110"/>
    <w:rsid w:val="006D2618"/>
    <w:rsid w:val="006D2CA2"/>
    <w:rsid w:val="006D332C"/>
    <w:rsid w:val="006D4AF4"/>
    <w:rsid w:val="006D4B95"/>
    <w:rsid w:val="006D4C7F"/>
    <w:rsid w:val="006D5F6F"/>
    <w:rsid w:val="006D6475"/>
    <w:rsid w:val="006D65EB"/>
    <w:rsid w:val="006D67AD"/>
    <w:rsid w:val="006D68AD"/>
    <w:rsid w:val="006D6944"/>
    <w:rsid w:val="006D73D9"/>
    <w:rsid w:val="006D7B4A"/>
    <w:rsid w:val="006E029F"/>
    <w:rsid w:val="006E05FE"/>
    <w:rsid w:val="006E1081"/>
    <w:rsid w:val="006E1EB1"/>
    <w:rsid w:val="006E1FA1"/>
    <w:rsid w:val="006E2FF9"/>
    <w:rsid w:val="006E3110"/>
    <w:rsid w:val="006E36D2"/>
    <w:rsid w:val="006E3CD0"/>
    <w:rsid w:val="006E47FE"/>
    <w:rsid w:val="006E4E5E"/>
    <w:rsid w:val="006E4F36"/>
    <w:rsid w:val="006E55EA"/>
    <w:rsid w:val="006E5D73"/>
    <w:rsid w:val="006E69C9"/>
    <w:rsid w:val="006E7F9D"/>
    <w:rsid w:val="006F006E"/>
    <w:rsid w:val="006F08E3"/>
    <w:rsid w:val="006F2372"/>
    <w:rsid w:val="006F47EA"/>
    <w:rsid w:val="006F4CDF"/>
    <w:rsid w:val="006F5B59"/>
    <w:rsid w:val="006F5B7B"/>
    <w:rsid w:val="006F5FEF"/>
    <w:rsid w:val="006F7137"/>
    <w:rsid w:val="007002C9"/>
    <w:rsid w:val="00700F6E"/>
    <w:rsid w:val="00701A50"/>
    <w:rsid w:val="00702067"/>
    <w:rsid w:val="007025CF"/>
    <w:rsid w:val="00702934"/>
    <w:rsid w:val="00703488"/>
    <w:rsid w:val="00703792"/>
    <w:rsid w:val="007038AB"/>
    <w:rsid w:val="00704EE1"/>
    <w:rsid w:val="00704F91"/>
    <w:rsid w:val="00705FCC"/>
    <w:rsid w:val="00706E16"/>
    <w:rsid w:val="00706EB8"/>
    <w:rsid w:val="0070717E"/>
    <w:rsid w:val="0070767D"/>
    <w:rsid w:val="007076C7"/>
    <w:rsid w:val="0071099D"/>
    <w:rsid w:val="00710B59"/>
    <w:rsid w:val="00711666"/>
    <w:rsid w:val="007127CD"/>
    <w:rsid w:val="007128E8"/>
    <w:rsid w:val="0071324E"/>
    <w:rsid w:val="00713C35"/>
    <w:rsid w:val="00713F29"/>
    <w:rsid w:val="007166E5"/>
    <w:rsid w:val="00716D50"/>
    <w:rsid w:val="00717E3D"/>
    <w:rsid w:val="0072125F"/>
    <w:rsid w:val="0072165B"/>
    <w:rsid w:val="0072192A"/>
    <w:rsid w:val="0072329F"/>
    <w:rsid w:val="007236AA"/>
    <w:rsid w:val="00724AB3"/>
    <w:rsid w:val="00724C67"/>
    <w:rsid w:val="00724F02"/>
    <w:rsid w:val="00725502"/>
    <w:rsid w:val="00725BA4"/>
    <w:rsid w:val="00725C94"/>
    <w:rsid w:val="0072729B"/>
    <w:rsid w:val="007275A1"/>
    <w:rsid w:val="00727E44"/>
    <w:rsid w:val="00731155"/>
    <w:rsid w:val="007320C8"/>
    <w:rsid w:val="00733220"/>
    <w:rsid w:val="007333BD"/>
    <w:rsid w:val="00733A50"/>
    <w:rsid w:val="00733C26"/>
    <w:rsid w:val="00734F5C"/>
    <w:rsid w:val="0073630C"/>
    <w:rsid w:val="00736460"/>
    <w:rsid w:val="007372A9"/>
    <w:rsid w:val="00737AD3"/>
    <w:rsid w:val="00737F68"/>
    <w:rsid w:val="00740091"/>
    <w:rsid w:val="00740620"/>
    <w:rsid w:val="00740C16"/>
    <w:rsid w:val="007412CE"/>
    <w:rsid w:val="00741662"/>
    <w:rsid w:val="007423BB"/>
    <w:rsid w:val="007430BA"/>
    <w:rsid w:val="0074452E"/>
    <w:rsid w:val="00745653"/>
    <w:rsid w:val="007458D7"/>
    <w:rsid w:val="0074611E"/>
    <w:rsid w:val="00746D3D"/>
    <w:rsid w:val="0074743D"/>
    <w:rsid w:val="00747C51"/>
    <w:rsid w:val="00750B4E"/>
    <w:rsid w:val="007512B6"/>
    <w:rsid w:val="00751628"/>
    <w:rsid w:val="00752991"/>
    <w:rsid w:val="007533B5"/>
    <w:rsid w:val="00754A46"/>
    <w:rsid w:val="0075599B"/>
    <w:rsid w:val="00755B1B"/>
    <w:rsid w:val="007562CA"/>
    <w:rsid w:val="0075686F"/>
    <w:rsid w:val="00756B4A"/>
    <w:rsid w:val="00756F12"/>
    <w:rsid w:val="00760024"/>
    <w:rsid w:val="007608DB"/>
    <w:rsid w:val="00761C4C"/>
    <w:rsid w:val="00761FB3"/>
    <w:rsid w:val="0076230F"/>
    <w:rsid w:val="00763354"/>
    <w:rsid w:val="00764147"/>
    <w:rsid w:val="0076461B"/>
    <w:rsid w:val="00764BDC"/>
    <w:rsid w:val="00767909"/>
    <w:rsid w:val="00767B08"/>
    <w:rsid w:val="007701C6"/>
    <w:rsid w:val="00772F0D"/>
    <w:rsid w:val="00773924"/>
    <w:rsid w:val="00773CD1"/>
    <w:rsid w:val="00773CEB"/>
    <w:rsid w:val="00774A23"/>
    <w:rsid w:val="00774B2B"/>
    <w:rsid w:val="00775525"/>
    <w:rsid w:val="0077598B"/>
    <w:rsid w:val="00775D67"/>
    <w:rsid w:val="007760F0"/>
    <w:rsid w:val="007776B7"/>
    <w:rsid w:val="007805C7"/>
    <w:rsid w:val="00780966"/>
    <w:rsid w:val="00780B30"/>
    <w:rsid w:val="00781020"/>
    <w:rsid w:val="007810C1"/>
    <w:rsid w:val="007813D6"/>
    <w:rsid w:val="0078163A"/>
    <w:rsid w:val="00782673"/>
    <w:rsid w:val="00783150"/>
    <w:rsid w:val="0078344F"/>
    <w:rsid w:val="00784A59"/>
    <w:rsid w:val="00784BE1"/>
    <w:rsid w:val="00785DC0"/>
    <w:rsid w:val="0078785E"/>
    <w:rsid w:val="00790031"/>
    <w:rsid w:val="00790198"/>
    <w:rsid w:val="00790817"/>
    <w:rsid w:val="00790E0C"/>
    <w:rsid w:val="007910EF"/>
    <w:rsid w:val="00791329"/>
    <w:rsid w:val="00791CEB"/>
    <w:rsid w:val="00791F18"/>
    <w:rsid w:val="00792EA8"/>
    <w:rsid w:val="00793E4B"/>
    <w:rsid w:val="00794BF1"/>
    <w:rsid w:val="00795765"/>
    <w:rsid w:val="00795E16"/>
    <w:rsid w:val="007963DA"/>
    <w:rsid w:val="00796A34"/>
    <w:rsid w:val="007973A2"/>
    <w:rsid w:val="007A041F"/>
    <w:rsid w:val="007A119F"/>
    <w:rsid w:val="007A1769"/>
    <w:rsid w:val="007A2045"/>
    <w:rsid w:val="007A3638"/>
    <w:rsid w:val="007A373C"/>
    <w:rsid w:val="007A5A0F"/>
    <w:rsid w:val="007A61B5"/>
    <w:rsid w:val="007A687B"/>
    <w:rsid w:val="007A7E74"/>
    <w:rsid w:val="007B0CE6"/>
    <w:rsid w:val="007B0FE7"/>
    <w:rsid w:val="007B1168"/>
    <w:rsid w:val="007B1458"/>
    <w:rsid w:val="007B1D9C"/>
    <w:rsid w:val="007B2A8D"/>
    <w:rsid w:val="007B2CB1"/>
    <w:rsid w:val="007B339A"/>
    <w:rsid w:val="007B46B2"/>
    <w:rsid w:val="007B63C3"/>
    <w:rsid w:val="007B6B07"/>
    <w:rsid w:val="007B713E"/>
    <w:rsid w:val="007C0176"/>
    <w:rsid w:val="007C0C60"/>
    <w:rsid w:val="007C0FD1"/>
    <w:rsid w:val="007C3319"/>
    <w:rsid w:val="007C336B"/>
    <w:rsid w:val="007C3FB8"/>
    <w:rsid w:val="007C4DCD"/>
    <w:rsid w:val="007C5169"/>
    <w:rsid w:val="007C52B7"/>
    <w:rsid w:val="007C55BF"/>
    <w:rsid w:val="007C62D3"/>
    <w:rsid w:val="007C688D"/>
    <w:rsid w:val="007C6B9F"/>
    <w:rsid w:val="007C70F4"/>
    <w:rsid w:val="007C7115"/>
    <w:rsid w:val="007C7880"/>
    <w:rsid w:val="007D0253"/>
    <w:rsid w:val="007D02FA"/>
    <w:rsid w:val="007D0C77"/>
    <w:rsid w:val="007D25B8"/>
    <w:rsid w:val="007D3282"/>
    <w:rsid w:val="007D36B4"/>
    <w:rsid w:val="007D39C6"/>
    <w:rsid w:val="007D3E08"/>
    <w:rsid w:val="007D732C"/>
    <w:rsid w:val="007D7482"/>
    <w:rsid w:val="007E0480"/>
    <w:rsid w:val="007E0AA7"/>
    <w:rsid w:val="007E117E"/>
    <w:rsid w:val="007E1943"/>
    <w:rsid w:val="007E22EB"/>
    <w:rsid w:val="007E29A4"/>
    <w:rsid w:val="007E351B"/>
    <w:rsid w:val="007E4E70"/>
    <w:rsid w:val="007E5BA9"/>
    <w:rsid w:val="007E5D7F"/>
    <w:rsid w:val="007E5E74"/>
    <w:rsid w:val="007E64C2"/>
    <w:rsid w:val="007E64D0"/>
    <w:rsid w:val="007E6555"/>
    <w:rsid w:val="007E70FA"/>
    <w:rsid w:val="007E7C19"/>
    <w:rsid w:val="007F25EF"/>
    <w:rsid w:val="007F43A0"/>
    <w:rsid w:val="007F492C"/>
    <w:rsid w:val="007F4F06"/>
    <w:rsid w:val="007F51E5"/>
    <w:rsid w:val="007F57F1"/>
    <w:rsid w:val="007F5BD5"/>
    <w:rsid w:val="007F6319"/>
    <w:rsid w:val="007F6A06"/>
    <w:rsid w:val="007F7051"/>
    <w:rsid w:val="007F7438"/>
    <w:rsid w:val="007F7662"/>
    <w:rsid w:val="007F7E22"/>
    <w:rsid w:val="008010E5"/>
    <w:rsid w:val="00801630"/>
    <w:rsid w:val="0080260D"/>
    <w:rsid w:val="008028A7"/>
    <w:rsid w:val="00802F73"/>
    <w:rsid w:val="008040A2"/>
    <w:rsid w:val="0080437F"/>
    <w:rsid w:val="00805A37"/>
    <w:rsid w:val="00805ADB"/>
    <w:rsid w:val="00807BEA"/>
    <w:rsid w:val="00807D6F"/>
    <w:rsid w:val="00807F20"/>
    <w:rsid w:val="008103C3"/>
    <w:rsid w:val="008107B7"/>
    <w:rsid w:val="0081148B"/>
    <w:rsid w:val="008115EA"/>
    <w:rsid w:val="00811DE3"/>
    <w:rsid w:val="00811FB2"/>
    <w:rsid w:val="008129AB"/>
    <w:rsid w:val="008134FD"/>
    <w:rsid w:val="00814328"/>
    <w:rsid w:val="00815E6A"/>
    <w:rsid w:val="0081675F"/>
    <w:rsid w:val="00816AF5"/>
    <w:rsid w:val="00816F8A"/>
    <w:rsid w:val="008170AE"/>
    <w:rsid w:val="00817F0C"/>
    <w:rsid w:val="0082027D"/>
    <w:rsid w:val="0082086F"/>
    <w:rsid w:val="00820E57"/>
    <w:rsid w:val="008219F7"/>
    <w:rsid w:val="00821AB4"/>
    <w:rsid w:val="00822664"/>
    <w:rsid w:val="00822879"/>
    <w:rsid w:val="00822BC4"/>
    <w:rsid w:val="00823EA9"/>
    <w:rsid w:val="0082422B"/>
    <w:rsid w:val="00824568"/>
    <w:rsid w:val="00824E76"/>
    <w:rsid w:val="00825366"/>
    <w:rsid w:val="008259DE"/>
    <w:rsid w:val="00826728"/>
    <w:rsid w:val="0082795D"/>
    <w:rsid w:val="00830D04"/>
    <w:rsid w:val="008336CB"/>
    <w:rsid w:val="00833B2C"/>
    <w:rsid w:val="00833E6A"/>
    <w:rsid w:val="00833FD9"/>
    <w:rsid w:val="008341B1"/>
    <w:rsid w:val="008342E5"/>
    <w:rsid w:val="00835107"/>
    <w:rsid w:val="00835FA6"/>
    <w:rsid w:val="00837E91"/>
    <w:rsid w:val="008400E9"/>
    <w:rsid w:val="00840781"/>
    <w:rsid w:val="00840F20"/>
    <w:rsid w:val="00842390"/>
    <w:rsid w:val="008427CC"/>
    <w:rsid w:val="00843714"/>
    <w:rsid w:val="00843748"/>
    <w:rsid w:val="00843A9C"/>
    <w:rsid w:val="0084460F"/>
    <w:rsid w:val="00844C20"/>
    <w:rsid w:val="00845DD2"/>
    <w:rsid w:val="00846893"/>
    <w:rsid w:val="00846F36"/>
    <w:rsid w:val="00847645"/>
    <w:rsid w:val="008502D9"/>
    <w:rsid w:val="00851893"/>
    <w:rsid w:val="00851FDA"/>
    <w:rsid w:val="0085372A"/>
    <w:rsid w:val="00853827"/>
    <w:rsid w:val="00853B18"/>
    <w:rsid w:val="00854D3F"/>
    <w:rsid w:val="008551C8"/>
    <w:rsid w:val="00855EF0"/>
    <w:rsid w:val="00856555"/>
    <w:rsid w:val="00856702"/>
    <w:rsid w:val="00856C07"/>
    <w:rsid w:val="00856EE4"/>
    <w:rsid w:val="00857CFA"/>
    <w:rsid w:val="00860348"/>
    <w:rsid w:val="008618A8"/>
    <w:rsid w:val="00861D06"/>
    <w:rsid w:val="00863946"/>
    <w:rsid w:val="00863E9A"/>
    <w:rsid w:val="0086429C"/>
    <w:rsid w:val="00864678"/>
    <w:rsid w:val="008659CC"/>
    <w:rsid w:val="0086647E"/>
    <w:rsid w:val="00866857"/>
    <w:rsid w:val="00866D16"/>
    <w:rsid w:val="00867E63"/>
    <w:rsid w:val="00871097"/>
    <w:rsid w:val="008710F1"/>
    <w:rsid w:val="0087123B"/>
    <w:rsid w:val="00871358"/>
    <w:rsid w:val="00871364"/>
    <w:rsid w:val="0087176C"/>
    <w:rsid w:val="0087193D"/>
    <w:rsid w:val="00871FE9"/>
    <w:rsid w:val="00872AE7"/>
    <w:rsid w:val="008735D1"/>
    <w:rsid w:val="008735E6"/>
    <w:rsid w:val="00873AD2"/>
    <w:rsid w:val="00873E3A"/>
    <w:rsid w:val="00873F58"/>
    <w:rsid w:val="00874137"/>
    <w:rsid w:val="00874BED"/>
    <w:rsid w:val="008754CC"/>
    <w:rsid w:val="00876D7B"/>
    <w:rsid w:val="008770D2"/>
    <w:rsid w:val="00877110"/>
    <w:rsid w:val="00880C18"/>
    <w:rsid w:val="00881077"/>
    <w:rsid w:val="008815E2"/>
    <w:rsid w:val="00882233"/>
    <w:rsid w:val="008826CD"/>
    <w:rsid w:val="00882DA2"/>
    <w:rsid w:val="008845CD"/>
    <w:rsid w:val="00884A3C"/>
    <w:rsid w:val="00886449"/>
    <w:rsid w:val="00886D4B"/>
    <w:rsid w:val="00886F0C"/>
    <w:rsid w:val="00887325"/>
    <w:rsid w:val="008879B8"/>
    <w:rsid w:val="00887D80"/>
    <w:rsid w:val="00890580"/>
    <w:rsid w:val="00890A4E"/>
    <w:rsid w:val="00890F12"/>
    <w:rsid w:val="00890F74"/>
    <w:rsid w:val="00891D95"/>
    <w:rsid w:val="00891E55"/>
    <w:rsid w:val="00892E03"/>
    <w:rsid w:val="00892EB0"/>
    <w:rsid w:val="00893137"/>
    <w:rsid w:val="0089372B"/>
    <w:rsid w:val="00893782"/>
    <w:rsid w:val="0089555B"/>
    <w:rsid w:val="00895C44"/>
    <w:rsid w:val="00895E52"/>
    <w:rsid w:val="0089624A"/>
    <w:rsid w:val="00897045"/>
    <w:rsid w:val="00897956"/>
    <w:rsid w:val="00897F6D"/>
    <w:rsid w:val="008A1155"/>
    <w:rsid w:val="008A136C"/>
    <w:rsid w:val="008A3389"/>
    <w:rsid w:val="008A50C2"/>
    <w:rsid w:val="008A512D"/>
    <w:rsid w:val="008A5E81"/>
    <w:rsid w:val="008A65D6"/>
    <w:rsid w:val="008A6CBA"/>
    <w:rsid w:val="008A7338"/>
    <w:rsid w:val="008B1FD8"/>
    <w:rsid w:val="008B2219"/>
    <w:rsid w:val="008B2416"/>
    <w:rsid w:val="008B5026"/>
    <w:rsid w:val="008B50BD"/>
    <w:rsid w:val="008B5132"/>
    <w:rsid w:val="008B779A"/>
    <w:rsid w:val="008C0512"/>
    <w:rsid w:val="008C09E8"/>
    <w:rsid w:val="008C17A9"/>
    <w:rsid w:val="008C2059"/>
    <w:rsid w:val="008C391E"/>
    <w:rsid w:val="008C649D"/>
    <w:rsid w:val="008C678C"/>
    <w:rsid w:val="008C69CA"/>
    <w:rsid w:val="008C6C58"/>
    <w:rsid w:val="008C6F5F"/>
    <w:rsid w:val="008C704C"/>
    <w:rsid w:val="008C7A17"/>
    <w:rsid w:val="008C7BD1"/>
    <w:rsid w:val="008D0040"/>
    <w:rsid w:val="008D018B"/>
    <w:rsid w:val="008D0BDE"/>
    <w:rsid w:val="008D0F74"/>
    <w:rsid w:val="008D1C71"/>
    <w:rsid w:val="008D30CC"/>
    <w:rsid w:val="008D3C6F"/>
    <w:rsid w:val="008D4758"/>
    <w:rsid w:val="008D5C5B"/>
    <w:rsid w:val="008D7BAA"/>
    <w:rsid w:val="008D7D83"/>
    <w:rsid w:val="008D7D87"/>
    <w:rsid w:val="008E05BB"/>
    <w:rsid w:val="008E1633"/>
    <w:rsid w:val="008E2008"/>
    <w:rsid w:val="008E2DAE"/>
    <w:rsid w:val="008E31B1"/>
    <w:rsid w:val="008E38EC"/>
    <w:rsid w:val="008E447A"/>
    <w:rsid w:val="008E582B"/>
    <w:rsid w:val="008E619C"/>
    <w:rsid w:val="008E6920"/>
    <w:rsid w:val="008E6E0F"/>
    <w:rsid w:val="008E6E77"/>
    <w:rsid w:val="008E76B7"/>
    <w:rsid w:val="008E76E7"/>
    <w:rsid w:val="008F049B"/>
    <w:rsid w:val="008F1C66"/>
    <w:rsid w:val="008F2800"/>
    <w:rsid w:val="008F3A9E"/>
    <w:rsid w:val="008F59BE"/>
    <w:rsid w:val="008F6077"/>
    <w:rsid w:val="008F62A8"/>
    <w:rsid w:val="008F6CEE"/>
    <w:rsid w:val="008F750D"/>
    <w:rsid w:val="008F7757"/>
    <w:rsid w:val="008F7A5A"/>
    <w:rsid w:val="008F7B07"/>
    <w:rsid w:val="009000EF"/>
    <w:rsid w:val="00900454"/>
    <w:rsid w:val="009009A8"/>
    <w:rsid w:val="00900D3C"/>
    <w:rsid w:val="00900FDA"/>
    <w:rsid w:val="00901733"/>
    <w:rsid w:val="00901854"/>
    <w:rsid w:val="00901F99"/>
    <w:rsid w:val="00901FFC"/>
    <w:rsid w:val="00902890"/>
    <w:rsid w:val="009043B8"/>
    <w:rsid w:val="00904843"/>
    <w:rsid w:val="00904945"/>
    <w:rsid w:val="00904FE3"/>
    <w:rsid w:val="009058A0"/>
    <w:rsid w:val="00906067"/>
    <w:rsid w:val="009064C9"/>
    <w:rsid w:val="00906A68"/>
    <w:rsid w:val="009077CC"/>
    <w:rsid w:val="00907FBB"/>
    <w:rsid w:val="0091001E"/>
    <w:rsid w:val="00910265"/>
    <w:rsid w:val="009103A4"/>
    <w:rsid w:val="0091136B"/>
    <w:rsid w:val="00911519"/>
    <w:rsid w:val="0091167A"/>
    <w:rsid w:val="009125BC"/>
    <w:rsid w:val="00912C42"/>
    <w:rsid w:val="00912D5E"/>
    <w:rsid w:val="00913645"/>
    <w:rsid w:val="009137E3"/>
    <w:rsid w:val="00913D84"/>
    <w:rsid w:val="00914345"/>
    <w:rsid w:val="0091462E"/>
    <w:rsid w:val="009149EE"/>
    <w:rsid w:val="00916570"/>
    <w:rsid w:val="00920070"/>
    <w:rsid w:val="009215B2"/>
    <w:rsid w:val="00922F1E"/>
    <w:rsid w:val="00923020"/>
    <w:rsid w:val="00923F94"/>
    <w:rsid w:val="00924A28"/>
    <w:rsid w:val="00925E5F"/>
    <w:rsid w:val="009261BE"/>
    <w:rsid w:val="009262B7"/>
    <w:rsid w:val="00926AFE"/>
    <w:rsid w:val="009270F2"/>
    <w:rsid w:val="00927117"/>
    <w:rsid w:val="009279C5"/>
    <w:rsid w:val="0093180B"/>
    <w:rsid w:val="00932144"/>
    <w:rsid w:val="00932EF6"/>
    <w:rsid w:val="0093321F"/>
    <w:rsid w:val="00933320"/>
    <w:rsid w:val="00933521"/>
    <w:rsid w:val="00933B63"/>
    <w:rsid w:val="0093403B"/>
    <w:rsid w:val="00934830"/>
    <w:rsid w:val="009349AF"/>
    <w:rsid w:val="00934D4B"/>
    <w:rsid w:val="00935894"/>
    <w:rsid w:val="00935BB2"/>
    <w:rsid w:val="009362F3"/>
    <w:rsid w:val="00936739"/>
    <w:rsid w:val="00936DD6"/>
    <w:rsid w:val="009370EB"/>
    <w:rsid w:val="00937897"/>
    <w:rsid w:val="00940835"/>
    <w:rsid w:val="0094091E"/>
    <w:rsid w:val="00940ADA"/>
    <w:rsid w:val="00940B80"/>
    <w:rsid w:val="00940C96"/>
    <w:rsid w:val="00940D39"/>
    <w:rsid w:val="00941994"/>
    <w:rsid w:val="00941A16"/>
    <w:rsid w:val="00941B7A"/>
    <w:rsid w:val="00942CA4"/>
    <w:rsid w:val="0094410A"/>
    <w:rsid w:val="00945425"/>
    <w:rsid w:val="00945692"/>
    <w:rsid w:val="0094570C"/>
    <w:rsid w:val="00946293"/>
    <w:rsid w:val="009467BA"/>
    <w:rsid w:val="009467FA"/>
    <w:rsid w:val="00946C13"/>
    <w:rsid w:val="00947217"/>
    <w:rsid w:val="00947284"/>
    <w:rsid w:val="009507D1"/>
    <w:rsid w:val="0095107C"/>
    <w:rsid w:val="00953AA9"/>
    <w:rsid w:val="00953F34"/>
    <w:rsid w:val="00953FF6"/>
    <w:rsid w:val="0095429F"/>
    <w:rsid w:val="00954466"/>
    <w:rsid w:val="0095630F"/>
    <w:rsid w:val="009565A5"/>
    <w:rsid w:val="00956974"/>
    <w:rsid w:val="0095704D"/>
    <w:rsid w:val="00957FC2"/>
    <w:rsid w:val="00960EED"/>
    <w:rsid w:val="00962699"/>
    <w:rsid w:val="00962AAF"/>
    <w:rsid w:val="00962F7C"/>
    <w:rsid w:val="00962F94"/>
    <w:rsid w:val="00963D7A"/>
    <w:rsid w:val="00964AF5"/>
    <w:rsid w:val="0096656C"/>
    <w:rsid w:val="00966CD2"/>
    <w:rsid w:val="00966EFE"/>
    <w:rsid w:val="009672C4"/>
    <w:rsid w:val="009675D2"/>
    <w:rsid w:val="00970470"/>
    <w:rsid w:val="00971599"/>
    <w:rsid w:val="009723CB"/>
    <w:rsid w:val="009733C7"/>
    <w:rsid w:val="00973953"/>
    <w:rsid w:val="00973E2F"/>
    <w:rsid w:val="00973E78"/>
    <w:rsid w:val="009744C6"/>
    <w:rsid w:val="00975BAC"/>
    <w:rsid w:val="00975C7A"/>
    <w:rsid w:val="00975DE9"/>
    <w:rsid w:val="00977068"/>
    <w:rsid w:val="009801BF"/>
    <w:rsid w:val="0098079C"/>
    <w:rsid w:val="00980CAC"/>
    <w:rsid w:val="00980F83"/>
    <w:rsid w:val="00981687"/>
    <w:rsid w:val="00982301"/>
    <w:rsid w:val="00982F9A"/>
    <w:rsid w:val="0098360F"/>
    <w:rsid w:val="009837AB"/>
    <w:rsid w:val="00983AAD"/>
    <w:rsid w:val="009847A5"/>
    <w:rsid w:val="00984EF2"/>
    <w:rsid w:val="009851B8"/>
    <w:rsid w:val="00985E15"/>
    <w:rsid w:val="00985E5A"/>
    <w:rsid w:val="0098603E"/>
    <w:rsid w:val="00986182"/>
    <w:rsid w:val="009861E2"/>
    <w:rsid w:val="00986250"/>
    <w:rsid w:val="009864FD"/>
    <w:rsid w:val="00986675"/>
    <w:rsid w:val="009869B7"/>
    <w:rsid w:val="00987682"/>
    <w:rsid w:val="00990444"/>
    <w:rsid w:val="009906BD"/>
    <w:rsid w:val="00990AD1"/>
    <w:rsid w:val="00991C30"/>
    <w:rsid w:val="00992592"/>
    <w:rsid w:val="0099264E"/>
    <w:rsid w:val="009926A7"/>
    <w:rsid w:val="00992B4B"/>
    <w:rsid w:val="00992C7F"/>
    <w:rsid w:val="00993AB9"/>
    <w:rsid w:val="0099428C"/>
    <w:rsid w:val="009960D1"/>
    <w:rsid w:val="00996F0C"/>
    <w:rsid w:val="009976EE"/>
    <w:rsid w:val="009A1413"/>
    <w:rsid w:val="009A1E6A"/>
    <w:rsid w:val="009A1EB8"/>
    <w:rsid w:val="009A22DA"/>
    <w:rsid w:val="009A29F8"/>
    <w:rsid w:val="009A2C84"/>
    <w:rsid w:val="009A367F"/>
    <w:rsid w:val="009A3E27"/>
    <w:rsid w:val="009A404B"/>
    <w:rsid w:val="009A43EE"/>
    <w:rsid w:val="009A4D0E"/>
    <w:rsid w:val="009A5381"/>
    <w:rsid w:val="009A5FB7"/>
    <w:rsid w:val="009A72E5"/>
    <w:rsid w:val="009A7D76"/>
    <w:rsid w:val="009B04E2"/>
    <w:rsid w:val="009B0951"/>
    <w:rsid w:val="009B124F"/>
    <w:rsid w:val="009B24B7"/>
    <w:rsid w:val="009B30BB"/>
    <w:rsid w:val="009B34FA"/>
    <w:rsid w:val="009B410C"/>
    <w:rsid w:val="009B4741"/>
    <w:rsid w:val="009B4CFA"/>
    <w:rsid w:val="009B5481"/>
    <w:rsid w:val="009B66E9"/>
    <w:rsid w:val="009B6E86"/>
    <w:rsid w:val="009C1A79"/>
    <w:rsid w:val="009C26AB"/>
    <w:rsid w:val="009C2F48"/>
    <w:rsid w:val="009C3571"/>
    <w:rsid w:val="009C48A2"/>
    <w:rsid w:val="009C5C35"/>
    <w:rsid w:val="009C604A"/>
    <w:rsid w:val="009C614D"/>
    <w:rsid w:val="009C624E"/>
    <w:rsid w:val="009C69E0"/>
    <w:rsid w:val="009C72BE"/>
    <w:rsid w:val="009C73E3"/>
    <w:rsid w:val="009D1598"/>
    <w:rsid w:val="009D1C12"/>
    <w:rsid w:val="009D5C42"/>
    <w:rsid w:val="009D666E"/>
    <w:rsid w:val="009D7366"/>
    <w:rsid w:val="009D7A21"/>
    <w:rsid w:val="009E00AA"/>
    <w:rsid w:val="009E02C8"/>
    <w:rsid w:val="009E051A"/>
    <w:rsid w:val="009E0F11"/>
    <w:rsid w:val="009E11F5"/>
    <w:rsid w:val="009E23FD"/>
    <w:rsid w:val="009E381E"/>
    <w:rsid w:val="009E41A8"/>
    <w:rsid w:val="009E42F4"/>
    <w:rsid w:val="009E4786"/>
    <w:rsid w:val="009E4D50"/>
    <w:rsid w:val="009E4F6F"/>
    <w:rsid w:val="009E527C"/>
    <w:rsid w:val="009E5961"/>
    <w:rsid w:val="009E5ED9"/>
    <w:rsid w:val="009F072A"/>
    <w:rsid w:val="009F0D30"/>
    <w:rsid w:val="009F0F66"/>
    <w:rsid w:val="009F143D"/>
    <w:rsid w:val="009F2609"/>
    <w:rsid w:val="009F308F"/>
    <w:rsid w:val="009F3F0B"/>
    <w:rsid w:val="009F49A5"/>
    <w:rsid w:val="009F4A01"/>
    <w:rsid w:val="009F50DC"/>
    <w:rsid w:val="009F5486"/>
    <w:rsid w:val="009F5EC5"/>
    <w:rsid w:val="009F6C6F"/>
    <w:rsid w:val="009F6E8C"/>
    <w:rsid w:val="009F7112"/>
    <w:rsid w:val="009F7B12"/>
    <w:rsid w:val="009F7C5D"/>
    <w:rsid w:val="009F7CB2"/>
    <w:rsid w:val="00A0099D"/>
    <w:rsid w:val="00A0123C"/>
    <w:rsid w:val="00A0187B"/>
    <w:rsid w:val="00A0209D"/>
    <w:rsid w:val="00A02223"/>
    <w:rsid w:val="00A02427"/>
    <w:rsid w:val="00A05398"/>
    <w:rsid w:val="00A05434"/>
    <w:rsid w:val="00A055D3"/>
    <w:rsid w:val="00A06367"/>
    <w:rsid w:val="00A064A3"/>
    <w:rsid w:val="00A07538"/>
    <w:rsid w:val="00A1048A"/>
    <w:rsid w:val="00A104B8"/>
    <w:rsid w:val="00A10B8A"/>
    <w:rsid w:val="00A10DFF"/>
    <w:rsid w:val="00A11112"/>
    <w:rsid w:val="00A120DE"/>
    <w:rsid w:val="00A124BC"/>
    <w:rsid w:val="00A12678"/>
    <w:rsid w:val="00A12D19"/>
    <w:rsid w:val="00A1311A"/>
    <w:rsid w:val="00A13500"/>
    <w:rsid w:val="00A13600"/>
    <w:rsid w:val="00A13701"/>
    <w:rsid w:val="00A14462"/>
    <w:rsid w:val="00A14604"/>
    <w:rsid w:val="00A14A69"/>
    <w:rsid w:val="00A151E6"/>
    <w:rsid w:val="00A15290"/>
    <w:rsid w:val="00A16479"/>
    <w:rsid w:val="00A2028E"/>
    <w:rsid w:val="00A20857"/>
    <w:rsid w:val="00A20E81"/>
    <w:rsid w:val="00A210CD"/>
    <w:rsid w:val="00A213F6"/>
    <w:rsid w:val="00A21CFE"/>
    <w:rsid w:val="00A224D7"/>
    <w:rsid w:val="00A226E4"/>
    <w:rsid w:val="00A230F8"/>
    <w:rsid w:val="00A232B4"/>
    <w:rsid w:val="00A23358"/>
    <w:rsid w:val="00A23542"/>
    <w:rsid w:val="00A24FBA"/>
    <w:rsid w:val="00A25779"/>
    <w:rsid w:val="00A25BB6"/>
    <w:rsid w:val="00A25E1C"/>
    <w:rsid w:val="00A2605E"/>
    <w:rsid w:val="00A303C7"/>
    <w:rsid w:val="00A30ABA"/>
    <w:rsid w:val="00A30C0A"/>
    <w:rsid w:val="00A31170"/>
    <w:rsid w:val="00A3148A"/>
    <w:rsid w:val="00A31B6B"/>
    <w:rsid w:val="00A32F4C"/>
    <w:rsid w:val="00A33A52"/>
    <w:rsid w:val="00A34595"/>
    <w:rsid w:val="00A3475C"/>
    <w:rsid w:val="00A34E4F"/>
    <w:rsid w:val="00A35081"/>
    <w:rsid w:val="00A35E0A"/>
    <w:rsid w:val="00A366C5"/>
    <w:rsid w:val="00A37580"/>
    <w:rsid w:val="00A406B9"/>
    <w:rsid w:val="00A40789"/>
    <w:rsid w:val="00A40904"/>
    <w:rsid w:val="00A40BF0"/>
    <w:rsid w:val="00A423D2"/>
    <w:rsid w:val="00A42DA9"/>
    <w:rsid w:val="00A43291"/>
    <w:rsid w:val="00A43533"/>
    <w:rsid w:val="00A43679"/>
    <w:rsid w:val="00A437DE"/>
    <w:rsid w:val="00A43D2A"/>
    <w:rsid w:val="00A43EFD"/>
    <w:rsid w:val="00A4438E"/>
    <w:rsid w:val="00A447F7"/>
    <w:rsid w:val="00A449A1"/>
    <w:rsid w:val="00A45A42"/>
    <w:rsid w:val="00A45ACC"/>
    <w:rsid w:val="00A45CEC"/>
    <w:rsid w:val="00A4618A"/>
    <w:rsid w:val="00A46532"/>
    <w:rsid w:val="00A4786B"/>
    <w:rsid w:val="00A50260"/>
    <w:rsid w:val="00A5032E"/>
    <w:rsid w:val="00A5065A"/>
    <w:rsid w:val="00A50693"/>
    <w:rsid w:val="00A5131D"/>
    <w:rsid w:val="00A5385A"/>
    <w:rsid w:val="00A53C9A"/>
    <w:rsid w:val="00A53CBE"/>
    <w:rsid w:val="00A53E61"/>
    <w:rsid w:val="00A562B4"/>
    <w:rsid w:val="00A564CE"/>
    <w:rsid w:val="00A56797"/>
    <w:rsid w:val="00A5755C"/>
    <w:rsid w:val="00A57643"/>
    <w:rsid w:val="00A57F15"/>
    <w:rsid w:val="00A61DFE"/>
    <w:rsid w:val="00A624BA"/>
    <w:rsid w:val="00A62E24"/>
    <w:rsid w:val="00A65EDB"/>
    <w:rsid w:val="00A6668F"/>
    <w:rsid w:val="00A667B1"/>
    <w:rsid w:val="00A67223"/>
    <w:rsid w:val="00A702DA"/>
    <w:rsid w:val="00A707E8"/>
    <w:rsid w:val="00A72256"/>
    <w:rsid w:val="00A737C9"/>
    <w:rsid w:val="00A746F1"/>
    <w:rsid w:val="00A74AA9"/>
    <w:rsid w:val="00A74B29"/>
    <w:rsid w:val="00A74F02"/>
    <w:rsid w:val="00A75454"/>
    <w:rsid w:val="00A75DA7"/>
    <w:rsid w:val="00A80AA5"/>
    <w:rsid w:val="00A80EA0"/>
    <w:rsid w:val="00A81541"/>
    <w:rsid w:val="00A816DC"/>
    <w:rsid w:val="00A827BA"/>
    <w:rsid w:val="00A83AF0"/>
    <w:rsid w:val="00A83DC4"/>
    <w:rsid w:val="00A84C31"/>
    <w:rsid w:val="00A8556C"/>
    <w:rsid w:val="00A85DD6"/>
    <w:rsid w:val="00A85FEE"/>
    <w:rsid w:val="00A8612C"/>
    <w:rsid w:val="00A86A4F"/>
    <w:rsid w:val="00A86E54"/>
    <w:rsid w:val="00A87132"/>
    <w:rsid w:val="00A9056C"/>
    <w:rsid w:val="00A910B6"/>
    <w:rsid w:val="00A93804"/>
    <w:rsid w:val="00A93FD1"/>
    <w:rsid w:val="00A9614F"/>
    <w:rsid w:val="00A96A0B"/>
    <w:rsid w:val="00A96DB2"/>
    <w:rsid w:val="00A97494"/>
    <w:rsid w:val="00A97F1B"/>
    <w:rsid w:val="00AA1A1A"/>
    <w:rsid w:val="00AA1DCE"/>
    <w:rsid w:val="00AA304B"/>
    <w:rsid w:val="00AA38F6"/>
    <w:rsid w:val="00AA4E9E"/>
    <w:rsid w:val="00AA4EA6"/>
    <w:rsid w:val="00AA5247"/>
    <w:rsid w:val="00AA60F5"/>
    <w:rsid w:val="00AA62E5"/>
    <w:rsid w:val="00AA64C9"/>
    <w:rsid w:val="00AA6502"/>
    <w:rsid w:val="00AA661A"/>
    <w:rsid w:val="00AA6EB4"/>
    <w:rsid w:val="00AA73B5"/>
    <w:rsid w:val="00AA7C3A"/>
    <w:rsid w:val="00AB010B"/>
    <w:rsid w:val="00AB04E9"/>
    <w:rsid w:val="00AB1889"/>
    <w:rsid w:val="00AB1CBA"/>
    <w:rsid w:val="00AB2E29"/>
    <w:rsid w:val="00AB451E"/>
    <w:rsid w:val="00AB5C09"/>
    <w:rsid w:val="00AB7021"/>
    <w:rsid w:val="00AB78D9"/>
    <w:rsid w:val="00AB7F17"/>
    <w:rsid w:val="00AC05E2"/>
    <w:rsid w:val="00AC08BB"/>
    <w:rsid w:val="00AC0D06"/>
    <w:rsid w:val="00AC0F07"/>
    <w:rsid w:val="00AC1245"/>
    <w:rsid w:val="00AC126D"/>
    <w:rsid w:val="00AC1F01"/>
    <w:rsid w:val="00AC308D"/>
    <w:rsid w:val="00AC467B"/>
    <w:rsid w:val="00AC5480"/>
    <w:rsid w:val="00AC5D7F"/>
    <w:rsid w:val="00AC671F"/>
    <w:rsid w:val="00AC7DCF"/>
    <w:rsid w:val="00AD0075"/>
    <w:rsid w:val="00AD03AD"/>
    <w:rsid w:val="00AD0819"/>
    <w:rsid w:val="00AD096A"/>
    <w:rsid w:val="00AD24FF"/>
    <w:rsid w:val="00AD2572"/>
    <w:rsid w:val="00AD27E2"/>
    <w:rsid w:val="00AD3819"/>
    <w:rsid w:val="00AD38A1"/>
    <w:rsid w:val="00AD3D4B"/>
    <w:rsid w:val="00AD48C5"/>
    <w:rsid w:val="00AD50E8"/>
    <w:rsid w:val="00AD6E7F"/>
    <w:rsid w:val="00AD773E"/>
    <w:rsid w:val="00AE1E2A"/>
    <w:rsid w:val="00AE3BB7"/>
    <w:rsid w:val="00AE3E2A"/>
    <w:rsid w:val="00AE46C7"/>
    <w:rsid w:val="00AE4BA2"/>
    <w:rsid w:val="00AE4D6C"/>
    <w:rsid w:val="00AE5B93"/>
    <w:rsid w:val="00AE7139"/>
    <w:rsid w:val="00AE7315"/>
    <w:rsid w:val="00AF0261"/>
    <w:rsid w:val="00AF176B"/>
    <w:rsid w:val="00AF2294"/>
    <w:rsid w:val="00AF23BE"/>
    <w:rsid w:val="00AF3647"/>
    <w:rsid w:val="00AF42CD"/>
    <w:rsid w:val="00AF4B8C"/>
    <w:rsid w:val="00AF4CD4"/>
    <w:rsid w:val="00AF560C"/>
    <w:rsid w:val="00AF5827"/>
    <w:rsid w:val="00AF5FF5"/>
    <w:rsid w:val="00AF6328"/>
    <w:rsid w:val="00AF7289"/>
    <w:rsid w:val="00B0021C"/>
    <w:rsid w:val="00B008C0"/>
    <w:rsid w:val="00B03748"/>
    <w:rsid w:val="00B03DA2"/>
    <w:rsid w:val="00B0421C"/>
    <w:rsid w:val="00B04899"/>
    <w:rsid w:val="00B070DA"/>
    <w:rsid w:val="00B07615"/>
    <w:rsid w:val="00B07FBA"/>
    <w:rsid w:val="00B10D1C"/>
    <w:rsid w:val="00B10D6A"/>
    <w:rsid w:val="00B11A9A"/>
    <w:rsid w:val="00B11CE8"/>
    <w:rsid w:val="00B11DD4"/>
    <w:rsid w:val="00B12070"/>
    <w:rsid w:val="00B12599"/>
    <w:rsid w:val="00B1340C"/>
    <w:rsid w:val="00B13B54"/>
    <w:rsid w:val="00B1427E"/>
    <w:rsid w:val="00B14AB8"/>
    <w:rsid w:val="00B16A5F"/>
    <w:rsid w:val="00B20698"/>
    <w:rsid w:val="00B20721"/>
    <w:rsid w:val="00B21B5C"/>
    <w:rsid w:val="00B22B38"/>
    <w:rsid w:val="00B2557F"/>
    <w:rsid w:val="00B25ACE"/>
    <w:rsid w:val="00B26259"/>
    <w:rsid w:val="00B263F3"/>
    <w:rsid w:val="00B2706B"/>
    <w:rsid w:val="00B275D5"/>
    <w:rsid w:val="00B27D00"/>
    <w:rsid w:val="00B30085"/>
    <w:rsid w:val="00B306D7"/>
    <w:rsid w:val="00B323B9"/>
    <w:rsid w:val="00B32934"/>
    <w:rsid w:val="00B336BA"/>
    <w:rsid w:val="00B3487E"/>
    <w:rsid w:val="00B3516E"/>
    <w:rsid w:val="00B35618"/>
    <w:rsid w:val="00B358B3"/>
    <w:rsid w:val="00B41A86"/>
    <w:rsid w:val="00B420B9"/>
    <w:rsid w:val="00B427CA"/>
    <w:rsid w:val="00B42F51"/>
    <w:rsid w:val="00B42F5E"/>
    <w:rsid w:val="00B43584"/>
    <w:rsid w:val="00B43FD0"/>
    <w:rsid w:val="00B4426D"/>
    <w:rsid w:val="00B44736"/>
    <w:rsid w:val="00B44814"/>
    <w:rsid w:val="00B44A1B"/>
    <w:rsid w:val="00B4565E"/>
    <w:rsid w:val="00B4568B"/>
    <w:rsid w:val="00B45715"/>
    <w:rsid w:val="00B45F83"/>
    <w:rsid w:val="00B46B4B"/>
    <w:rsid w:val="00B46E8E"/>
    <w:rsid w:val="00B47778"/>
    <w:rsid w:val="00B47DE7"/>
    <w:rsid w:val="00B5044D"/>
    <w:rsid w:val="00B50C2D"/>
    <w:rsid w:val="00B50CA0"/>
    <w:rsid w:val="00B51C1F"/>
    <w:rsid w:val="00B51EB5"/>
    <w:rsid w:val="00B52AC1"/>
    <w:rsid w:val="00B53033"/>
    <w:rsid w:val="00B5337E"/>
    <w:rsid w:val="00B53627"/>
    <w:rsid w:val="00B53BDE"/>
    <w:rsid w:val="00B53E62"/>
    <w:rsid w:val="00B540A5"/>
    <w:rsid w:val="00B5410B"/>
    <w:rsid w:val="00B541B1"/>
    <w:rsid w:val="00B54861"/>
    <w:rsid w:val="00B5529A"/>
    <w:rsid w:val="00B55700"/>
    <w:rsid w:val="00B55E9F"/>
    <w:rsid w:val="00B561AB"/>
    <w:rsid w:val="00B57325"/>
    <w:rsid w:val="00B6001A"/>
    <w:rsid w:val="00B60F71"/>
    <w:rsid w:val="00B627F3"/>
    <w:rsid w:val="00B62AAF"/>
    <w:rsid w:val="00B639A2"/>
    <w:rsid w:val="00B63E55"/>
    <w:rsid w:val="00B64ADE"/>
    <w:rsid w:val="00B660C6"/>
    <w:rsid w:val="00B6721A"/>
    <w:rsid w:val="00B67C30"/>
    <w:rsid w:val="00B70179"/>
    <w:rsid w:val="00B712D6"/>
    <w:rsid w:val="00B73A4F"/>
    <w:rsid w:val="00B73BE0"/>
    <w:rsid w:val="00B73C46"/>
    <w:rsid w:val="00B73FAB"/>
    <w:rsid w:val="00B7524A"/>
    <w:rsid w:val="00B760A0"/>
    <w:rsid w:val="00B765E9"/>
    <w:rsid w:val="00B765F4"/>
    <w:rsid w:val="00B77164"/>
    <w:rsid w:val="00B77666"/>
    <w:rsid w:val="00B801E8"/>
    <w:rsid w:val="00B80ED0"/>
    <w:rsid w:val="00B820C8"/>
    <w:rsid w:val="00B824E9"/>
    <w:rsid w:val="00B82AA2"/>
    <w:rsid w:val="00B82CCE"/>
    <w:rsid w:val="00B82CDD"/>
    <w:rsid w:val="00B82D09"/>
    <w:rsid w:val="00B82FAB"/>
    <w:rsid w:val="00B83CE2"/>
    <w:rsid w:val="00B84672"/>
    <w:rsid w:val="00B8482E"/>
    <w:rsid w:val="00B84A8B"/>
    <w:rsid w:val="00B85922"/>
    <w:rsid w:val="00B85E19"/>
    <w:rsid w:val="00B860DA"/>
    <w:rsid w:val="00B86E7F"/>
    <w:rsid w:val="00B8739A"/>
    <w:rsid w:val="00B915AD"/>
    <w:rsid w:val="00B9179C"/>
    <w:rsid w:val="00B92ED6"/>
    <w:rsid w:val="00B93B37"/>
    <w:rsid w:val="00B9531C"/>
    <w:rsid w:val="00B9570B"/>
    <w:rsid w:val="00B96A22"/>
    <w:rsid w:val="00B96F2E"/>
    <w:rsid w:val="00B97718"/>
    <w:rsid w:val="00BA0F09"/>
    <w:rsid w:val="00BA1129"/>
    <w:rsid w:val="00BA1386"/>
    <w:rsid w:val="00BA2151"/>
    <w:rsid w:val="00BA33BF"/>
    <w:rsid w:val="00BA3611"/>
    <w:rsid w:val="00BA3D0B"/>
    <w:rsid w:val="00BA4420"/>
    <w:rsid w:val="00BA62CB"/>
    <w:rsid w:val="00BA745B"/>
    <w:rsid w:val="00BA7736"/>
    <w:rsid w:val="00BB0633"/>
    <w:rsid w:val="00BB1001"/>
    <w:rsid w:val="00BB147E"/>
    <w:rsid w:val="00BB19AA"/>
    <w:rsid w:val="00BB1D05"/>
    <w:rsid w:val="00BB22CC"/>
    <w:rsid w:val="00BB2C05"/>
    <w:rsid w:val="00BB2F23"/>
    <w:rsid w:val="00BB3BA8"/>
    <w:rsid w:val="00BB4928"/>
    <w:rsid w:val="00BB4A25"/>
    <w:rsid w:val="00BB4CA6"/>
    <w:rsid w:val="00BB5D2A"/>
    <w:rsid w:val="00BB643C"/>
    <w:rsid w:val="00BB6F09"/>
    <w:rsid w:val="00BB73BA"/>
    <w:rsid w:val="00BB7996"/>
    <w:rsid w:val="00BB7F87"/>
    <w:rsid w:val="00BC070C"/>
    <w:rsid w:val="00BC0E02"/>
    <w:rsid w:val="00BC0E08"/>
    <w:rsid w:val="00BC4227"/>
    <w:rsid w:val="00BC4A3B"/>
    <w:rsid w:val="00BC4E2B"/>
    <w:rsid w:val="00BC4E6B"/>
    <w:rsid w:val="00BC616E"/>
    <w:rsid w:val="00BC6D53"/>
    <w:rsid w:val="00BC753A"/>
    <w:rsid w:val="00BC7CE1"/>
    <w:rsid w:val="00BC7E26"/>
    <w:rsid w:val="00BD05D8"/>
    <w:rsid w:val="00BD064C"/>
    <w:rsid w:val="00BD0EF8"/>
    <w:rsid w:val="00BD1A3C"/>
    <w:rsid w:val="00BD1FE7"/>
    <w:rsid w:val="00BD2536"/>
    <w:rsid w:val="00BD2634"/>
    <w:rsid w:val="00BD297D"/>
    <w:rsid w:val="00BD3490"/>
    <w:rsid w:val="00BD372D"/>
    <w:rsid w:val="00BD3777"/>
    <w:rsid w:val="00BD3AA4"/>
    <w:rsid w:val="00BD4080"/>
    <w:rsid w:val="00BD4834"/>
    <w:rsid w:val="00BD57B7"/>
    <w:rsid w:val="00BD5A15"/>
    <w:rsid w:val="00BD662D"/>
    <w:rsid w:val="00BD668A"/>
    <w:rsid w:val="00BD6CAC"/>
    <w:rsid w:val="00BD6FEA"/>
    <w:rsid w:val="00BD7064"/>
    <w:rsid w:val="00BD7952"/>
    <w:rsid w:val="00BD7DE4"/>
    <w:rsid w:val="00BD7F6B"/>
    <w:rsid w:val="00BE01B7"/>
    <w:rsid w:val="00BE01E8"/>
    <w:rsid w:val="00BE13C8"/>
    <w:rsid w:val="00BE15ED"/>
    <w:rsid w:val="00BE17B0"/>
    <w:rsid w:val="00BE1F26"/>
    <w:rsid w:val="00BE2303"/>
    <w:rsid w:val="00BE2895"/>
    <w:rsid w:val="00BE3424"/>
    <w:rsid w:val="00BE4CBA"/>
    <w:rsid w:val="00BE4E4E"/>
    <w:rsid w:val="00BE5506"/>
    <w:rsid w:val="00BE6551"/>
    <w:rsid w:val="00BE69CF"/>
    <w:rsid w:val="00BE7FC3"/>
    <w:rsid w:val="00BF081B"/>
    <w:rsid w:val="00BF0A5B"/>
    <w:rsid w:val="00BF100D"/>
    <w:rsid w:val="00BF1204"/>
    <w:rsid w:val="00BF13EE"/>
    <w:rsid w:val="00BF3237"/>
    <w:rsid w:val="00BF32FB"/>
    <w:rsid w:val="00BF3467"/>
    <w:rsid w:val="00BF41E0"/>
    <w:rsid w:val="00BF44A8"/>
    <w:rsid w:val="00BF44B7"/>
    <w:rsid w:val="00BF5123"/>
    <w:rsid w:val="00BF515B"/>
    <w:rsid w:val="00BF5A79"/>
    <w:rsid w:val="00BF5CC2"/>
    <w:rsid w:val="00BF600C"/>
    <w:rsid w:val="00BF607D"/>
    <w:rsid w:val="00BF6142"/>
    <w:rsid w:val="00BF6A27"/>
    <w:rsid w:val="00C00044"/>
    <w:rsid w:val="00C00653"/>
    <w:rsid w:val="00C00721"/>
    <w:rsid w:val="00C0273D"/>
    <w:rsid w:val="00C037CA"/>
    <w:rsid w:val="00C06E47"/>
    <w:rsid w:val="00C07DB2"/>
    <w:rsid w:val="00C07DF8"/>
    <w:rsid w:val="00C10731"/>
    <w:rsid w:val="00C1087F"/>
    <w:rsid w:val="00C10A63"/>
    <w:rsid w:val="00C10D50"/>
    <w:rsid w:val="00C1126A"/>
    <w:rsid w:val="00C1164D"/>
    <w:rsid w:val="00C13059"/>
    <w:rsid w:val="00C13B09"/>
    <w:rsid w:val="00C1558D"/>
    <w:rsid w:val="00C17357"/>
    <w:rsid w:val="00C177F4"/>
    <w:rsid w:val="00C17F14"/>
    <w:rsid w:val="00C20026"/>
    <w:rsid w:val="00C205D7"/>
    <w:rsid w:val="00C21297"/>
    <w:rsid w:val="00C2150F"/>
    <w:rsid w:val="00C22BFF"/>
    <w:rsid w:val="00C2367B"/>
    <w:rsid w:val="00C239A3"/>
    <w:rsid w:val="00C23AD7"/>
    <w:rsid w:val="00C2442A"/>
    <w:rsid w:val="00C2530E"/>
    <w:rsid w:val="00C253D4"/>
    <w:rsid w:val="00C256DF"/>
    <w:rsid w:val="00C257A8"/>
    <w:rsid w:val="00C2596C"/>
    <w:rsid w:val="00C25F47"/>
    <w:rsid w:val="00C25FFD"/>
    <w:rsid w:val="00C2644A"/>
    <w:rsid w:val="00C267BD"/>
    <w:rsid w:val="00C26B8A"/>
    <w:rsid w:val="00C278CC"/>
    <w:rsid w:val="00C27C5D"/>
    <w:rsid w:val="00C30946"/>
    <w:rsid w:val="00C30C72"/>
    <w:rsid w:val="00C32936"/>
    <w:rsid w:val="00C32EBA"/>
    <w:rsid w:val="00C33094"/>
    <w:rsid w:val="00C33B88"/>
    <w:rsid w:val="00C346BE"/>
    <w:rsid w:val="00C34ABD"/>
    <w:rsid w:val="00C34ACB"/>
    <w:rsid w:val="00C35157"/>
    <w:rsid w:val="00C351D3"/>
    <w:rsid w:val="00C40357"/>
    <w:rsid w:val="00C418D9"/>
    <w:rsid w:val="00C41BA7"/>
    <w:rsid w:val="00C42BCB"/>
    <w:rsid w:val="00C430A1"/>
    <w:rsid w:val="00C43A9C"/>
    <w:rsid w:val="00C43D08"/>
    <w:rsid w:val="00C45796"/>
    <w:rsid w:val="00C46183"/>
    <w:rsid w:val="00C47C47"/>
    <w:rsid w:val="00C47C53"/>
    <w:rsid w:val="00C47D1B"/>
    <w:rsid w:val="00C50036"/>
    <w:rsid w:val="00C50265"/>
    <w:rsid w:val="00C510BB"/>
    <w:rsid w:val="00C512ED"/>
    <w:rsid w:val="00C514AB"/>
    <w:rsid w:val="00C51EF4"/>
    <w:rsid w:val="00C52A1B"/>
    <w:rsid w:val="00C54F44"/>
    <w:rsid w:val="00C55487"/>
    <w:rsid w:val="00C560D5"/>
    <w:rsid w:val="00C56423"/>
    <w:rsid w:val="00C56A60"/>
    <w:rsid w:val="00C56CA1"/>
    <w:rsid w:val="00C574CB"/>
    <w:rsid w:val="00C57D03"/>
    <w:rsid w:val="00C57E69"/>
    <w:rsid w:val="00C60AD2"/>
    <w:rsid w:val="00C60BAA"/>
    <w:rsid w:val="00C619C3"/>
    <w:rsid w:val="00C61BC1"/>
    <w:rsid w:val="00C62C35"/>
    <w:rsid w:val="00C632F9"/>
    <w:rsid w:val="00C6391A"/>
    <w:rsid w:val="00C64F21"/>
    <w:rsid w:val="00C66B9A"/>
    <w:rsid w:val="00C7042A"/>
    <w:rsid w:val="00C71E93"/>
    <w:rsid w:val="00C72F0E"/>
    <w:rsid w:val="00C73776"/>
    <w:rsid w:val="00C737C9"/>
    <w:rsid w:val="00C74824"/>
    <w:rsid w:val="00C750E8"/>
    <w:rsid w:val="00C758D6"/>
    <w:rsid w:val="00C76D2F"/>
    <w:rsid w:val="00C77213"/>
    <w:rsid w:val="00C777BB"/>
    <w:rsid w:val="00C80901"/>
    <w:rsid w:val="00C80993"/>
    <w:rsid w:val="00C82977"/>
    <w:rsid w:val="00C84136"/>
    <w:rsid w:val="00C844CD"/>
    <w:rsid w:val="00C84F5B"/>
    <w:rsid w:val="00C84F63"/>
    <w:rsid w:val="00C864F4"/>
    <w:rsid w:val="00C87147"/>
    <w:rsid w:val="00C87823"/>
    <w:rsid w:val="00C90435"/>
    <w:rsid w:val="00C90924"/>
    <w:rsid w:val="00C90B1F"/>
    <w:rsid w:val="00C90DE8"/>
    <w:rsid w:val="00C930AC"/>
    <w:rsid w:val="00C947A1"/>
    <w:rsid w:val="00C9659B"/>
    <w:rsid w:val="00C969B7"/>
    <w:rsid w:val="00C97207"/>
    <w:rsid w:val="00C97521"/>
    <w:rsid w:val="00C97CF6"/>
    <w:rsid w:val="00CA0D2E"/>
    <w:rsid w:val="00CA138A"/>
    <w:rsid w:val="00CA16FF"/>
    <w:rsid w:val="00CA20F6"/>
    <w:rsid w:val="00CA3C45"/>
    <w:rsid w:val="00CA434E"/>
    <w:rsid w:val="00CA4B97"/>
    <w:rsid w:val="00CA4DD7"/>
    <w:rsid w:val="00CA555C"/>
    <w:rsid w:val="00CA58B6"/>
    <w:rsid w:val="00CB1564"/>
    <w:rsid w:val="00CB31E9"/>
    <w:rsid w:val="00CB3672"/>
    <w:rsid w:val="00CB3855"/>
    <w:rsid w:val="00CB389C"/>
    <w:rsid w:val="00CB468C"/>
    <w:rsid w:val="00CB46DC"/>
    <w:rsid w:val="00CB48C9"/>
    <w:rsid w:val="00CB4E79"/>
    <w:rsid w:val="00CB5529"/>
    <w:rsid w:val="00CB6025"/>
    <w:rsid w:val="00CB687D"/>
    <w:rsid w:val="00CB6E81"/>
    <w:rsid w:val="00CB736F"/>
    <w:rsid w:val="00CB7CEC"/>
    <w:rsid w:val="00CC0B2D"/>
    <w:rsid w:val="00CC10A7"/>
    <w:rsid w:val="00CC1EB7"/>
    <w:rsid w:val="00CC21F8"/>
    <w:rsid w:val="00CC2D86"/>
    <w:rsid w:val="00CC4371"/>
    <w:rsid w:val="00CC5738"/>
    <w:rsid w:val="00CC6469"/>
    <w:rsid w:val="00CC79C4"/>
    <w:rsid w:val="00CC7BBB"/>
    <w:rsid w:val="00CD0123"/>
    <w:rsid w:val="00CD2DA1"/>
    <w:rsid w:val="00CD3022"/>
    <w:rsid w:val="00CD486D"/>
    <w:rsid w:val="00CD4C72"/>
    <w:rsid w:val="00CD532E"/>
    <w:rsid w:val="00CD669C"/>
    <w:rsid w:val="00CD6923"/>
    <w:rsid w:val="00CD6F6B"/>
    <w:rsid w:val="00CE1B22"/>
    <w:rsid w:val="00CE291B"/>
    <w:rsid w:val="00CE2F3E"/>
    <w:rsid w:val="00CE3F35"/>
    <w:rsid w:val="00CE4132"/>
    <w:rsid w:val="00CE48A5"/>
    <w:rsid w:val="00CE779C"/>
    <w:rsid w:val="00CF2141"/>
    <w:rsid w:val="00CF24D9"/>
    <w:rsid w:val="00CF3400"/>
    <w:rsid w:val="00CF4452"/>
    <w:rsid w:val="00CF5657"/>
    <w:rsid w:val="00CF5B2D"/>
    <w:rsid w:val="00CF67FD"/>
    <w:rsid w:val="00CF7109"/>
    <w:rsid w:val="00CF7309"/>
    <w:rsid w:val="00CF75F4"/>
    <w:rsid w:val="00CF7ED4"/>
    <w:rsid w:val="00D002D2"/>
    <w:rsid w:val="00D00D9D"/>
    <w:rsid w:val="00D01055"/>
    <w:rsid w:val="00D02FCA"/>
    <w:rsid w:val="00D034A8"/>
    <w:rsid w:val="00D04486"/>
    <w:rsid w:val="00D04793"/>
    <w:rsid w:val="00D058BF"/>
    <w:rsid w:val="00D05B9C"/>
    <w:rsid w:val="00D05D62"/>
    <w:rsid w:val="00D05D99"/>
    <w:rsid w:val="00D061AC"/>
    <w:rsid w:val="00D068D6"/>
    <w:rsid w:val="00D074C0"/>
    <w:rsid w:val="00D107A6"/>
    <w:rsid w:val="00D10869"/>
    <w:rsid w:val="00D10AEE"/>
    <w:rsid w:val="00D13058"/>
    <w:rsid w:val="00D1346D"/>
    <w:rsid w:val="00D13668"/>
    <w:rsid w:val="00D138D3"/>
    <w:rsid w:val="00D13AA4"/>
    <w:rsid w:val="00D16454"/>
    <w:rsid w:val="00D1658D"/>
    <w:rsid w:val="00D16ABB"/>
    <w:rsid w:val="00D1717B"/>
    <w:rsid w:val="00D1779B"/>
    <w:rsid w:val="00D202D9"/>
    <w:rsid w:val="00D20A78"/>
    <w:rsid w:val="00D22C98"/>
    <w:rsid w:val="00D255DA"/>
    <w:rsid w:val="00D26036"/>
    <w:rsid w:val="00D26F4E"/>
    <w:rsid w:val="00D2757D"/>
    <w:rsid w:val="00D27FDA"/>
    <w:rsid w:val="00D301D4"/>
    <w:rsid w:val="00D305EE"/>
    <w:rsid w:val="00D309A1"/>
    <w:rsid w:val="00D31363"/>
    <w:rsid w:val="00D316E4"/>
    <w:rsid w:val="00D32270"/>
    <w:rsid w:val="00D322E9"/>
    <w:rsid w:val="00D3245A"/>
    <w:rsid w:val="00D335B3"/>
    <w:rsid w:val="00D353AF"/>
    <w:rsid w:val="00D35742"/>
    <w:rsid w:val="00D35DDC"/>
    <w:rsid w:val="00D36401"/>
    <w:rsid w:val="00D3687B"/>
    <w:rsid w:val="00D373B5"/>
    <w:rsid w:val="00D377A8"/>
    <w:rsid w:val="00D37921"/>
    <w:rsid w:val="00D40765"/>
    <w:rsid w:val="00D4117F"/>
    <w:rsid w:val="00D414D9"/>
    <w:rsid w:val="00D41CF6"/>
    <w:rsid w:val="00D42D5E"/>
    <w:rsid w:val="00D45002"/>
    <w:rsid w:val="00D45BFE"/>
    <w:rsid w:val="00D45DE7"/>
    <w:rsid w:val="00D4634B"/>
    <w:rsid w:val="00D4758F"/>
    <w:rsid w:val="00D4774E"/>
    <w:rsid w:val="00D47A59"/>
    <w:rsid w:val="00D501BE"/>
    <w:rsid w:val="00D50D7C"/>
    <w:rsid w:val="00D50E72"/>
    <w:rsid w:val="00D50EEA"/>
    <w:rsid w:val="00D510F3"/>
    <w:rsid w:val="00D5156C"/>
    <w:rsid w:val="00D515DC"/>
    <w:rsid w:val="00D51754"/>
    <w:rsid w:val="00D52D21"/>
    <w:rsid w:val="00D533EA"/>
    <w:rsid w:val="00D539CC"/>
    <w:rsid w:val="00D566F7"/>
    <w:rsid w:val="00D56A85"/>
    <w:rsid w:val="00D576DC"/>
    <w:rsid w:val="00D60C33"/>
    <w:rsid w:val="00D61B84"/>
    <w:rsid w:val="00D63372"/>
    <w:rsid w:val="00D63776"/>
    <w:rsid w:val="00D63813"/>
    <w:rsid w:val="00D641B0"/>
    <w:rsid w:val="00D643A2"/>
    <w:rsid w:val="00D658C3"/>
    <w:rsid w:val="00D668AD"/>
    <w:rsid w:val="00D67454"/>
    <w:rsid w:val="00D67C80"/>
    <w:rsid w:val="00D67E5E"/>
    <w:rsid w:val="00D71596"/>
    <w:rsid w:val="00D718EE"/>
    <w:rsid w:val="00D71FF4"/>
    <w:rsid w:val="00D72644"/>
    <w:rsid w:val="00D72C6B"/>
    <w:rsid w:val="00D72DA9"/>
    <w:rsid w:val="00D7339B"/>
    <w:rsid w:val="00D74167"/>
    <w:rsid w:val="00D749AF"/>
    <w:rsid w:val="00D7634A"/>
    <w:rsid w:val="00D76641"/>
    <w:rsid w:val="00D7666F"/>
    <w:rsid w:val="00D76EF4"/>
    <w:rsid w:val="00D7714C"/>
    <w:rsid w:val="00D800FF"/>
    <w:rsid w:val="00D806CA"/>
    <w:rsid w:val="00D8088A"/>
    <w:rsid w:val="00D80AC8"/>
    <w:rsid w:val="00D80D4D"/>
    <w:rsid w:val="00D81443"/>
    <w:rsid w:val="00D81F45"/>
    <w:rsid w:val="00D81F57"/>
    <w:rsid w:val="00D82435"/>
    <w:rsid w:val="00D82C7C"/>
    <w:rsid w:val="00D83ACB"/>
    <w:rsid w:val="00D8456F"/>
    <w:rsid w:val="00D85C59"/>
    <w:rsid w:val="00D8629A"/>
    <w:rsid w:val="00D86DCC"/>
    <w:rsid w:val="00D8751F"/>
    <w:rsid w:val="00D87654"/>
    <w:rsid w:val="00D87CB8"/>
    <w:rsid w:val="00D87D01"/>
    <w:rsid w:val="00D90EC1"/>
    <w:rsid w:val="00D9182C"/>
    <w:rsid w:val="00D92DCE"/>
    <w:rsid w:val="00D93314"/>
    <w:rsid w:val="00D934BC"/>
    <w:rsid w:val="00D93E1D"/>
    <w:rsid w:val="00D9484D"/>
    <w:rsid w:val="00D95002"/>
    <w:rsid w:val="00D95439"/>
    <w:rsid w:val="00D95FFF"/>
    <w:rsid w:val="00D97E5D"/>
    <w:rsid w:val="00DA0BAE"/>
    <w:rsid w:val="00DA0BB6"/>
    <w:rsid w:val="00DA10A4"/>
    <w:rsid w:val="00DA2B69"/>
    <w:rsid w:val="00DA3AD8"/>
    <w:rsid w:val="00DA3EFD"/>
    <w:rsid w:val="00DA41D1"/>
    <w:rsid w:val="00DA4623"/>
    <w:rsid w:val="00DA52B4"/>
    <w:rsid w:val="00DA533A"/>
    <w:rsid w:val="00DA5B49"/>
    <w:rsid w:val="00DA5B9D"/>
    <w:rsid w:val="00DA5D92"/>
    <w:rsid w:val="00DA5E20"/>
    <w:rsid w:val="00DA6A41"/>
    <w:rsid w:val="00DA738B"/>
    <w:rsid w:val="00DA7720"/>
    <w:rsid w:val="00DA7CFF"/>
    <w:rsid w:val="00DB11CA"/>
    <w:rsid w:val="00DB1773"/>
    <w:rsid w:val="00DB186D"/>
    <w:rsid w:val="00DB25C5"/>
    <w:rsid w:val="00DB2E5C"/>
    <w:rsid w:val="00DB4F99"/>
    <w:rsid w:val="00DB5CD5"/>
    <w:rsid w:val="00DB6FF0"/>
    <w:rsid w:val="00DB77EB"/>
    <w:rsid w:val="00DC0111"/>
    <w:rsid w:val="00DC0A95"/>
    <w:rsid w:val="00DC1AD2"/>
    <w:rsid w:val="00DC2472"/>
    <w:rsid w:val="00DC39EB"/>
    <w:rsid w:val="00DC4DC6"/>
    <w:rsid w:val="00DC52CC"/>
    <w:rsid w:val="00DC556E"/>
    <w:rsid w:val="00DC66CE"/>
    <w:rsid w:val="00DC6BD9"/>
    <w:rsid w:val="00DC7038"/>
    <w:rsid w:val="00DC70BB"/>
    <w:rsid w:val="00DD0BD2"/>
    <w:rsid w:val="00DD0D69"/>
    <w:rsid w:val="00DD1937"/>
    <w:rsid w:val="00DD1DFA"/>
    <w:rsid w:val="00DD22CD"/>
    <w:rsid w:val="00DD2472"/>
    <w:rsid w:val="00DD2F1F"/>
    <w:rsid w:val="00DD3128"/>
    <w:rsid w:val="00DD3D2B"/>
    <w:rsid w:val="00DD54BE"/>
    <w:rsid w:val="00DD56BC"/>
    <w:rsid w:val="00DD7284"/>
    <w:rsid w:val="00DD7BD9"/>
    <w:rsid w:val="00DE0FC0"/>
    <w:rsid w:val="00DE1C16"/>
    <w:rsid w:val="00DE1DF2"/>
    <w:rsid w:val="00DE2057"/>
    <w:rsid w:val="00DE2DBF"/>
    <w:rsid w:val="00DE2FCC"/>
    <w:rsid w:val="00DE3011"/>
    <w:rsid w:val="00DE31E8"/>
    <w:rsid w:val="00DE4947"/>
    <w:rsid w:val="00DE6310"/>
    <w:rsid w:val="00DE6319"/>
    <w:rsid w:val="00DE6361"/>
    <w:rsid w:val="00DE637F"/>
    <w:rsid w:val="00DE6E9B"/>
    <w:rsid w:val="00DE7684"/>
    <w:rsid w:val="00DF1A34"/>
    <w:rsid w:val="00DF1B88"/>
    <w:rsid w:val="00DF1E41"/>
    <w:rsid w:val="00DF2C3E"/>
    <w:rsid w:val="00DF3C3A"/>
    <w:rsid w:val="00DF4119"/>
    <w:rsid w:val="00DF4680"/>
    <w:rsid w:val="00DF5116"/>
    <w:rsid w:val="00DF57BF"/>
    <w:rsid w:val="00DF741E"/>
    <w:rsid w:val="00DF7C5F"/>
    <w:rsid w:val="00DF7D8E"/>
    <w:rsid w:val="00E00F2C"/>
    <w:rsid w:val="00E01EBA"/>
    <w:rsid w:val="00E0261A"/>
    <w:rsid w:val="00E02E70"/>
    <w:rsid w:val="00E038C5"/>
    <w:rsid w:val="00E040A1"/>
    <w:rsid w:val="00E05224"/>
    <w:rsid w:val="00E05732"/>
    <w:rsid w:val="00E0603C"/>
    <w:rsid w:val="00E06381"/>
    <w:rsid w:val="00E0713F"/>
    <w:rsid w:val="00E072F8"/>
    <w:rsid w:val="00E07477"/>
    <w:rsid w:val="00E0757B"/>
    <w:rsid w:val="00E077FD"/>
    <w:rsid w:val="00E105E3"/>
    <w:rsid w:val="00E1061D"/>
    <w:rsid w:val="00E108C0"/>
    <w:rsid w:val="00E10FFF"/>
    <w:rsid w:val="00E110AC"/>
    <w:rsid w:val="00E110B0"/>
    <w:rsid w:val="00E11E9C"/>
    <w:rsid w:val="00E1264A"/>
    <w:rsid w:val="00E126AA"/>
    <w:rsid w:val="00E13C31"/>
    <w:rsid w:val="00E14051"/>
    <w:rsid w:val="00E150BC"/>
    <w:rsid w:val="00E15BF6"/>
    <w:rsid w:val="00E162E1"/>
    <w:rsid w:val="00E1631C"/>
    <w:rsid w:val="00E16943"/>
    <w:rsid w:val="00E1753E"/>
    <w:rsid w:val="00E17D52"/>
    <w:rsid w:val="00E206D9"/>
    <w:rsid w:val="00E21A85"/>
    <w:rsid w:val="00E22EFB"/>
    <w:rsid w:val="00E232FF"/>
    <w:rsid w:val="00E249A9"/>
    <w:rsid w:val="00E25CB7"/>
    <w:rsid w:val="00E26266"/>
    <w:rsid w:val="00E26DBC"/>
    <w:rsid w:val="00E278AE"/>
    <w:rsid w:val="00E31651"/>
    <w:rsid w:val="00E3166B"/>
    <w:rsid w:val="00E32300"/>
    <w:rsid w:val="00E325BC"/>
    <w:rsid w:val="00E3364B"/>
    <w:rsid w:val="00E33D21"/>
    <w:rsid w:val="00E33EC1"/>
    <w:rsid w:val="00E34BF0"/>
    <w:rsid w:val="00E34E50"/>
    <w:rsid w:val="00E36F10"/>
    <w:rsid w:val="00E37201"/>
    <w:rsid w:val="00E37573"/>
    <w:rsid w:val="00E37B9E"/>
    <w:rsid w:val="00E400DF"/>
    <w:rsid w:val="00E40245"/>
    <w:rsid w:val="00E415A1"/>
    <w:rsid w:val="00E44916"/>
    <w:rsid w:val="00E44A15"/>
    <w:rsid w:val="00E44B2F"/>
    <w:rsid w:val="00E44B5D"/>
    <w:rsid w:val="00E45324"/>
    <w:rsid w:val="00E473A6"/>
    <w:rsid w:val="00E4780F"/>
    <w:rsid w:val="00E50CAB"/>
    <w:rsid w:val="00E5145E"/>
    <w:rsid w:val="00E52792"/>
    <w:rsid w:val="00E5320C"/>
    <w:rsid w:val="00E55922"/>
    <w:rsid w:val="00E55C7E"/>
    <w:rsid w:val="00E5761B"/>
    <w:rsid w:val="00E602CD"/>
    <w:rsid w:val="00E603FD"/>
    <w:rsid w:val="00E61671"/>
    <w:rsid w:val="00E61D24"/>
    <w:rsid w:val="00E6334E"/>
    <w:rsid w:val="00E633C1"/>
    <w:rsid w:val="00E64AD8"/>
    <w:rsid w:val="00E66032"/>
    <w:rsid w:val="00E6726F"/>
    <w:rsid w:val="00E679D1"/>
    <w:rsid w:val="00E71823"/>
    <w:rsid w:val="00E72E95"/>
    <w:rsid w:val="00E737B7"/>
    <w:rsid w:val="00E737F6"/>
    <w:rsid w:val="00E73F19"/>
    <w:rsid w:val="00E74814"/>
    <w:rsid w:val="00E74C65"/>
    <w:rsid w:val="00E76062"/>
    <w:rsid w:val="00E760B4"/>
    <w:rsid w:val="00E76136"/>
    <w:rsid w:val="00E76C3C"/>
    <w:rsid w:val="00E77680"/>
    <w:rsid w:val="00E77AA5"/>
    <w:rsid w:val="00E800F7"/>
    <w:rsid w:val="00E80E72"/>
    <w:rsid w:val="00E83411"/>
    <w:rsid w:val="00E8346C"/>
    <w:rsid w:val="00E84C89"/>
    <w:rsid w:val="00E855F5"/>
    <w:rsid w:val="00E87808"/>
    <w:rsid w:val="00E9004C"/>
    <w:rsid w:val="00E910BA"/>
    <w:rsid w:val="00E9240C"/>
    <w:rsid w:val="00E92C03"/>
    <w:rsid w:val="00E930BA"/>
    <w:rsid w:val="00E93A3C"/>
    <w:rsid w:val="00E9515D"/>
    <w:rsid w:val="00E95EA1"/>
    <w:rsid w:val="00E963DA"/>
    <w:rsid w:val="00E9734A"/>
    <w:rsid w:val="00E973CF"/>
    <w:rsid w:val="00EA02CF"/>
    <w:rsid w:val="00EA1B86"/>
    <w:rsid w:val="00EA1F68"/>
    <w:rsid w:val="00EA2E6F"/>
    <w:rsid w:val="00EA409D"/>
    <w:rsid w:val="00EA458F"/>
    <w:rsid w:val="00EA6355"/>
    <w:rsid w:val="00EA67EE"/>
    <w:rsid w:val="00EB1035"/>
    <w:rsid w:val="00EB2282"/>
    <w:rsid w:val="00EB2402"/>
    <w:rsid w:val="00EB2976"/>
    <w:rsid w:val="00EB2E38"/>
    <w:rsid w:val="00EB3D32"/>
    <w:rsid w:val="00EB503C"/>
    <w:rsid w:val="00EB6245"/>
    <w:rsid w:val="00EB626A"/>
    <w:rsid w:val="00EC1C18"/>
    <w:rsid w:val="00EC1DA2"/>
    <w:rsid w:val="00EC2343"/>
    <w:rsid w:val="00EC28A3"/>
    <w:rsid w:val="00EC2948"/>
    <w:rsid w:val="00EC3426"/>
    <w:rsid w:val="00EC3BA6"/>
    <w:rsid w:val="00EC468B"/>
    <w:rsid w:val="00EC4D85"/>
    <w:rsid w:val="00EC4E23"/>
    <w:rsid w:val="00EC708A"/>
    <w:rsid w:val="00EC7833"/>
    <w:rsid w:val="00EC7851"/>
    <w:rsid w:val="00ED04D4"/>
    <w:rsid w:val="00ED27C8"/>
    <w:rsid w:val="00ED28AA"/>
    <w:rsid w:val="00ED2EE3"/>
    <w:rsid w:val="00ED374F"/>
    <w:rsid w:val="00ED46E1"/>
    <w:rsid w:val="00ED4B4D"/>
    <w:rsid w:val="00ED50E8"/>
    <w:rsid w:val="00ED660B"/>
    <w:rsid w:val="00ED6FFF"/>
    <w:rsid w:val="00ED738B"/>
    <w:rsid w:val="00EE094B"/>
    <w:rsid w:val="00EE0C19"/>
    <w:rsid w:val="00EE0D82"/>
    <w:rsid w:val="00EE18A0"/>
    <w:rsid w:val="00EE1D2B"/>
    <w:rsid w:val="00EE2423"/>
    <w:rsid w:val="00EE28C4"/>
    <w:rsid w:val="00EE2C46"/>
    <w:rsid w:val="00EE3D3E"/>
    <w:rsid w:val="00EE48D8"/>
    <w:rsid w:val="00EE5591"/>
    <w:rsid w:val="00EE5599"/>
    <w:rsid w:val="00EE5873"/>
    <w:rsid w:val="00EE5890"/>
    <w:rsid w:val="00EE5EFE"/>
    <w:rsid w:val="00EE69B6"/>
    <w:rsid w:val="00EE7C7C"/>
    <w:rsid w:val="00EF1ADC"/>
    <w:rsid w:val="00EF1B73"/>
    <w:rsid w:val="00EF2DCE"/>
    <w:rsid w:val="00EF2F92"/>
    <w:rsid w:val="00EF3245"/>
    <w:rsid w:val="00EF340E"/>
    <w:rsid w:val="00EF3E0D"/>
    <w:rsid w:val="00EF4442"/>
    <w:rsid w:val="00EF4A34"/>
    <w:rsid w:val="00EF5C54"/>
    <w:rsid w:val="00EF625F"/>
    <w:rsid w:val="00EF64FB"/>
    <w:rsid w:val="00EF6938"/>
    <w:rsid w:val="00EF69D8"/>
    <w:rsid w:val="00EF7ADC"/>
    <w:rsid w:val="00F01DAD"/>
    <w:rsid w:val="00F01EB4"/>
    <w:rsid w:val="00F03320"/>
    <w:rsid w:val="00F033E1"/>
    <w:rsid w:val="00F0361B"/>
    <w:rsid w:val="00F03A68"/>
    <w:rsid w:val="00F03EDA"/>
    <w:rsid w:val="00F03F1D"/>
    <w:rsid w:val="00F04AB2"/>
    <w:rsid w:val="00F04C12"/>
    <w:rsid w:val="00F050A9"/>
    <w:rsid w:val="00F0563E"/>
    <w:rsid w:val="00F07059"/>
    <w:rsid w:val="00F07A63"/>
    <w:rsid w:val="00F1019F"/>
    <w:rsid w:val="00F109CE"/>
    <w:rsid w:val="00F122AD"/>
    <w:rsid w:val="00F127F8"/>
    <w:rsid w:val="00F12F00"/>
    <w:rsid w:val="00F13097"/>
    <w:rsid w:val="00F134F9"/>
    <w:rsid w:val="00F1475C"/>
    <w:rsid w:val="00F15482"/>
    <w:rsid w:val="00F15BF0"/>
    <w:rsid w:val="00F16CFF"/>
    <w:rsid w:val="00F17569"/>
    <w:rsid w:val="00F201D7"/>
    <w:rsid w:val="00F2250E"/>
    <w:rsid w:val="00F2256B"/>
    <w:rsid w:val="00F23845"/>
    <w:rsid w:val="00F2395C"/>
    <w:rsid w:val="00F2424D"/>
    <w:rsid w:val="00F245D8"/>
    <w:rsid w:val="00F24BF3"/>
    <w:rsid w:val="00F24CB4"/>
    <w:rsid w:val="00F26013"/>
    <w:rsid w:val="00F26D71"/>
    <w:rsid w:val="00F30914"/>
    <w:rsid w:val="00F310EA"/>
    <w:rsid w:val="00F31433"/>
    <w:rsid w:val="00F31723"/>
    <w:rsid w:val="00F31983"/>
    <w:rsid w:val="00F31E32"/>
    <w:rsid w:val="00F3230D"/>
    <w:rsid w:val="00F345C4"/>
    <w:rsid w:val="00F41212"/>
    <w:rsid w:val="00F42918"/>
    <w:rsid w:val="00F42DDA"/>
    <w:rsid w:val="00F4405C"/>
    <w:rsid w:val="00F445AE"/>
    <w:rsid w:val="00F446A6"/>
    <w:rsid w:val="00F446F9"/>
    <w:rsid w:val="00F461A4"/>
    <w:rsid w:val="00F46AE7"/>
    <w:rsid w:val="00F47731"/>
    <w:rsid w:val="00F47CEA"/>
    <w:rsid w:val="00F5101B"/>
    <w:rsid w:val="00F51802"/>
    <w:rsid w:val="00F52199"/>
    <w:rsid w:val="00F53653"/>
    <w:rsid w:val="00F53ED2"/>
    <w:rsid w:val="00F5439D"/>
    <w:rsid w:val="00F54596"/>
    <w:rsid w:val="00F54728"/>
    <w:rsid w:val="00F549C8"/>
    <w:rsid w:val="00F55440"/>
    <w:rsid w:val="00F55CAD"/>
    <w:rsid w:val="00F56001"/>
    <w:rsid w:val="00F56742"/>
    <w:rsid w:val="00F57037"/>
    <w:rsid w:val="00F57216"/>
    <w:rsid w:val="00F57575"/>
    <w:rsid w:val="00F57AD6"/>
    <w:rsid w:val="00F57F32"/>
    <w:rsid w:val="00F604CB"/>
    <w:rsid w:val="00F608E4"/>
    <w:rsid w:val="00F61DB3"/>
    <w:rsid w:val="00F61FFD"/>
    <w:rsid w:val="00F62426"/>
    <w:rsid w:val="00F62F2C"/>
    <w:rsid w:val="00F63990"/>
    <w:rsid w:val="00F63C92"/>
    <w:rsid w:val="00F63CF7"/>
    <w:rsid w:val="00F64C18"/>
    <w:rsid w:val="00F655E8"/>
    <w:rsid w:val="00F65EA9"/>
    <w:rsid w:val="00F663A8"/>
    <w:rsid w:val="00F66931"/>
    <w:rsid w:val="00F66AD6"/>
    <w:rsid w:val="00F66CB3"/>
    <w:rsid w:val="00F67B53"/>
    <w:rsid w:val="00F709F0"/>
    <w:rsid w:val="00F70CE1"/>
    <w:rsid w:val="00F70D5E"/>
    <w:rsid w:val="00F73920"/>
    <w:rsid w:val="00F742F4"/>
    <w:rsid w:val="00F76082"/>
    <w:rsid w:val="00F76AA8"/>
    <w:rsid w:val="00F76E5D"/>
    <w:rsid w:val="00F77232"/>
    <w:rsid w:val="00F77245"/>
    <w:rsid w:val="00F8208E"/>
    <w:rsid w:val="00F82440"/>
    <w:rsid w:val="00F8248E"/>
    <w:rsid w:val="00F82949"/>
    <w:rsid w:val="00F83987"/>
    <w:rsid w:val="00F83A1D"/>
    <w:rsid w:val="00F84117"/>
    <w:rsid w:val="00F84524"/>
    <w:rsid w:val="00F8454A"/>
    <w:rsid w:val="00F84581"/>
    <w:rsid w:val="00F85756"/>
    <w:rsid w:val="00F857AE"/>
    <w:rsid w:val="00F866C8"/>
    <w:rsid w:val="00F86984"/>
    <w:rsid w:val="00F870B5"/>
    <w:rsid w:val="00F902CB"/>
    <w:rsid w:val="00F903E6"/>
    <w:rsid w:val="00F90542"/>
    <w:rsid w:val="00F90EE6"/>
    <w:rsid w:val="00F92565"/>
    <w:rsid w:val="00F92FC4"/>
    <w:rsid w:val="00F94B45"/>
    <w:rsid w:val="00F9563C"/>
    <w:rsid w:val="00F95958"/>
    <w:rsid w:val="00F963AE"/>
    <w:rsid w:val="00F97C51"/>
    <w:rsid w:val="00FA0C17"/>
    <w:rsid w:val="00FA0CC8"/>
    <w:rsid w:val="00FA0CCA"/>
    <w:rsid w:val="00FA157A"/>
    <w:rsid w:val="00FA1CEF"/>
    <w:rsid w:val="00FA2497"/>
    <w:rsid w:val="00FA3F8B"/>
    <w:rsid w:val="00FA4511"/>
    <w:rsid w:val="00FA459C"/>
    <w:rsid w:val="00FA4758"/>
    <w:rsid w:val="00FA4B89"/>
    <w:rsid w:val="00FA5123"/>
    <w:rsid w:val="00FA539E"/>
    <w:rsid w:val="00FA55A2"/>
    <w:rsid w:val="00FA55DE"/>
    <w:rsid w:val="00FA6C5B"/>
    <w:rsid w:val="00FA752B"/>
    <w:rsid w:val="00FB0A8D"/>
    <w:rsid w:val="00FB0A9D"/>
    <w:rsid w:val="00FB0E85"/>
    <w:rsid w:val="00FB14F1"/>
    <w:rsid w:val="00FB151C"/>
    <w:rsid w:val="00FB1FB8"/>
    <w:rsid w:val="00FB29E8"/>
    <w:rsid w:val="00FB2CC9"/>
    <w:rsid w:val="00FB312F"/>
    <w:rsid w:val="00FB3588"/>
    <w:rsid w:val="00FB3643"/>
    <w:rsid w:val="00FB3980"/>
    <w:rsid w:val="00FB411B"/>
    <w:rsid w:val="00FB4560"/>
    <w:rsid w:val="00FB482B"/>
    <w:rsid w:val="00FB4F38"/>
    <w:rsid w:val="00FB5AB6"/>
    <w:rsid w:val="00FB6F88"/>
    <w:rsid w:val="00FB724D"/>
    <w:rsid w:val="00FB7F20"/>
    <w:rsid w:val="00FC1147"/>
    <w:rsid w:val="00FC1269"/>
    <w:rsid w:val="00FC1FA2"/>
    <w:rsid w:val="00FC37CF"/>
    <w:rsid w:val="00FC4618"/>
    <w:rsid w:val="00FC4E1F"/>
    <w:rsid w:val="00FC6472"/>
    <w:rsid w:val="00FC6AE8"/>
    <w:rsid w:val="00FC71AE"/>
    <w:rsid w:val="00FC7224"/>
    <w:rsid w:val="00FC73BC"/>
    <w:rsid w:val="00FC79B0"/>
    <w:rsid w:val="00FD036C"/>
    <w:rsid w:val="00FD03B3"/>
    <w:rsid w:val="00FD1003"/>
    <w:rsid w:val="00FD106A"/>
    <w:rsid w:val="00FD2A51"/>
    <w:rsid w:val="00FD2DBF"/>
    <w:rsid w:val="00FD32E7"/>
    <w:rsid w:val="00FD33B4"/>
    <w:rsid w:val="00FD4247"/>
    <w:rsid w:val="00FD4778"/>
    <w:rsid w:val="00FD4C49"/>
    <w:rsid w:val="00FD4C6C"/>
    <w:rsid w:val="00FD5021"/>
    <w:rsid w:val="00FD64A7"/>
    <w:rsid w:val="00FD6605"/>
    <w:rsid w:val="00FD6D85"/>
    <w:rsid w:val="00FD79EE"/>
    <w:rsid w:val="00FE1276"/>
    <w:rsid w:val="00FE25F3"/>
    <w:rsid w:val="00FE3E1B"/>
    <w:rsid w:val="00FE4FAA"/>
    <w:rsid w:val="00FE55CB"/>
    <w:rsid w:val="00FE57BD"/>
    <w:rsid w:val="00FE57F2"/>
    <w:rsid w:val="00FE7029"/>
    <w:rsid w:val="00FE7E96"/>
    <w:rsid w:val="00FF1824"/>
    <w:rsid w:val="00FF1F96"/>
    <w:rsid w:val="00FF23C3"/>
    <w:rsid w:val="00FF2C08"/>
    <w:rsid w:val="00FF3789"/>
    <w:rsid w:val="00FF4650"/>
    <w:rsid w:val="00FF4D21"/>
    <w:rsid w:val="00FF4F21"/>
    <w:rsid w:val="00FF5016"/>
    <w:rsid w:val="00FF5242"/>
    <w:rsid w:val="00FF5D1E"/>
    <w:rsid w:val="00FF6912"/>
    <w:rsid w:val="00FF744F"/>
    <w:rsid w:val="00FF790F"/>
    <w:rsid w:val="00FF799A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881" style="mso-width-relative:margin;mso-height-relative:margin;v-text-anchor:middle" fillcolor="#f2f2f2" strokecolor="none [2412]">
      <v:fill color="#f2f2f2"/>
      <v:stroke color="none [2412]"/>
      <v:textbox inset="0,0,0,0"/>
      <o:colormenu v:ext="edit" fillcolor="none [661]" strokecolor="none [1612]" shadowcolor="none"/>
    </o:shapedefaults>
    <o:shapelayout v:ext="edit">
      <o:idmap v:ext="edit" data="1"/>
      <o:regrouptable v:ext="edit">
        <o:entry new="1" old="0"/>
        <o:entry new="2" old="1"/>
        <o:entry new="3" old="0"/>
        <o:entry new="4" old="0"/>
        <o:entry new="5" old="4"/>
        <o:entry new="6" old="0"/>
      </o:regrouptable>
    </o:shapelayout>
  </w:shapeDefaults>
  <w:decimalSymbol w:val="."/>
  <w:listSeparator w:val=","/>
  <w14:docId w14:val="1AD7B8B5"/>
  <w15:docId w15:val="{04F40413-DC71-48DB-A29A-68E2C3C51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6F08E3"/>
    <w:rPr>
      <w:noProof/>
      <w:sz w:val="22"/>
      <w:lang w:eastAsia="fr-FR"/>
    </w:rPr>
  </w:style>
  <w:style w:type="paragraph" w:styleId="1">
    <w:name w:val="heading 1"/>
    <w:basedOn w:val="a1"/>
    <w:next w:val="a1"/>
    <w:autoRedefine/>
    <w:qFormat/>
    <w:rsid w:val="00934830"/>
    <w:pPr>
      <w:keepNext/>
      <w:numPr>
        <w:numId w:val="6"/>
      </w:numPr>
      <w:shd w:val="clear" w:color="C0504D" w:fill="BFBFBF"/>
      <w:spacing w:before="480"/>
      <w:outlineLvl w:val="0"/>
    </w:pPr>
    <w:rPr>
      <w:rFonts w:ascii="KB금융 제목체 Bold" w:eastAsia="KB금융 제목체 Bold" w:hAnsi="KB금융 제목체 Bold" w:cs="맑은 고딕"/>
      <w:sz w:val="32"/>
      <w:szCs w:val="28"/>
      <w:lang w:eastAsia="ko-KR"/>
    </w:rPr>
  </w:style>
  <w:style w:type="paragraph" w:styleId="20">
    <w:name w:val="heading 2"/>
    <w:aliases w:val="제목 2 Char1,제목 2 Char Char,제목 2 Char1 Char Char1,제목 2 Char Char Char Char Char Char Char Char Char1 Char Char,제목 2 Char Char Char Char1,제목 2 Char Char Char Char Char Char Char Char Char Char Char Char,제목 2 Char Char1 Char,제목 1.1"/>
    <w:basedOn w:val="a1"/>
    <w:next w:val="a1"/>
    <w:link w:val="2Char"/>
    <w:autoRedefine/>
    <w:qFormat/>
    <w:rsid w:val="00B82CDD"/>
    <w:pPr>
      <w:keepNext/>
      <w:numPr>
        <w:ilvl w:val="2"/>
        <w:numId w:val="18"/>
      </w:numPr>
      <w:pBdr>
        <w:bottom w:val="single" w:sz="8" w:space="1" w:color="auto"/>
      </w:pBdr>
      <w:spacing w:before="240" w:after="120"/>
      <w:ind w:rightChars="100" w:right="220"/>
      <w:outlineLvl w:val="1"/>
    </w:pPr>
    <w:rPr>
      <w:rFonts w:ascii="KB금융 본문체 Medium" w:eastAsia="KB금융 본문체 Medium" w:hAnsi="KB금융 본문체 Medium"/>
      <w:b/>
      <w:sz w:val="28"/>
      <w:shd w:val="clear" w:color="auto" w:fill="FFFFFF"/>
      <w:lang w:eastAsia="ko-KR"/>
    </w:rPr>
  </w:style>
  <w:style w:type="paragraph" w:styleId="31">
    <w:name w:val="heading 3"/>
    <w:aliases w:val="수준3"/>
    <w:basedOn w:val="a1"/>
    <w:next w:val="a1"/>
    <w:link w:val="3Char"/>
    <w:autoRedefine/>
    <w:qFormat/>
    <w:rsid w:val="00D27FDA"/>
    <w:pPr>
      <w:keepNext/>
      <w:tabs>
        <w:tab w:val="left" w:pos="631"/>
        <w:tab w:val="left" w:pos="851"/>
        <w:tab w:val="left" w:pos="1134"/>
        <w:tab w:val="left" w:pos="1418"/>
      </w:tabs>
      <w:spacing w:before="360"/>
      <w:ind w:leftChars="100" w:left="220" w:rightChars="100" w:right="220" w:firstLine="360"/>
      <w:outlineLvl w:val="2"/>
    </w:pPr>
    <w:rPr>
      <w:rFonts w:ascii="KB금융 본문체 Light" w:eastAsia="KB금융 본문체 Light" w:hAnsi="KB금융 본문체 Light"/>
      <w:b/>
      <w:bCs/>
      <w:color w:val="000000"/>
      <w:sz w:val="26"/>
      <w:szCs w:val="26"/>
      <w:lang w:eastAsia="ko-KR"/>
    </w:rPr>
  </w:style>
  <w:style w:type="paragraph" w:styleId="40">
    <w:name w:val="heading 4"/>
    <w:aliases w:val="제목 4 Char1,제목 4 Char Char,제목 4 Char1 Char2 Char,제목 4 Char Char Char Char,제목 4 Char1 Char Char1 Char1 Char,제목 4 Char Char Char Char Char Char Char Char Char1 Char Char Char1 Char,제목 4 Char Char Char Char1 Char1 Char,제목 4 Char,제목 4 Char1 Char2"/>
    <w:basedOn w:val="a1"/>
    <w:next w:val="a1"/>
    <w:qFormat/>
    <w:pPr>
      <w:keepNext/>
      <w:numPr>
        <w:ilvl w:val="3"/>
        <w:numId w:val="6"/>
      </w:numPr>
      <w:spacing w:before="240"/>
      <w:outlineLvl w:val="3"/>
    </w:pPr>
    <w:rPr>
      <w:i/>
    </w:rPr>
  </w:style>
  <w:style w:type="paragraph" w:styleId="5">
    <w:name w:val="heading 5"/>
    <w:aliases w:val="제목 5 Char2,제목 5 Char1 Char1,제목 5 Char Char Char1,제목 5 Char2 Char1 Char Char1,제목 5 Char Char Char Char Char Char Char Char Char Char Char Char1,제목 5 Char Char Char Char Char Char1,제목 5 Char1 Char Char Char Char1,제목 5 Char,제목 5 Char2 Char1"/>
    <w:basedOn w:val="a1"/>
    <w:next w:val="a1"/>
    <w:qFormat/>
    <w:pPr>
      <w:keepNext/>
      <w:numPr>
        <w:ilvl w:val="4"/>
        <w:numId w:val="6"/>
      </w:numPr>
      <w:spacing w:before="240"/>
      <w:outlineLvl w:val="4"/>
    </w:pPr>
    <w:rPr>
      <w:i/>
      <w:sz w:val="20"/>
    </w:rPr>
  </w:style>
  <w:style w:type="paragraph" w:styleId="6">
    <w:name w:val="heading 6"/>
    <w:basedOn w:val="a1"/>
    <w:next w:val="a1"/>
    <w:qFormat/>
    <w:pPr>
      <w:keepNext/>
      <w:numPr>
        <w:ilvl w:val="5"/>
        <w:numId w:val="7"/>
      </w:numPr>
      <w:tabs>
        <w:tab w:val="clear" w:pos="1152"/>
        <w:tab w:val="num" w:pos="1134"/>
      </w:tabs>
      <w:spacing w:before="240"/>
      <w:ind w:left="1134" w:hanging="1134"/>
      <w:outlineLvl w:val="5"/>
    </w:pPr>
    <w:rPr>
      <w:i/>
      <w:sz w:val="18"/>
    </w:rPr>
  </w:style>
  <w:style w:type="paragraph" w:styleId="7">
    <w:name w:val="heading 7"/>
    <w:basedOn w:val="a1"/>
    <w:next w:val="a1"/>
    <w:qFormat/>
    <w:pPr>
      <w:keepNext/>
      <w:numPr>
        <w:ilvl w:val="6"/>
        <w:numId w:val="8"/>
      </w:numPr>
      <w:tabs>
        <w:tab w:val="clear" w:pos="1296"/>
        <w:tab w:val="num" w:pos="1418"/>
      </w:tabs>
      <w:spacing w:before="120"/>
      <w:ind w:left="1418" w:hanging="1418"/>
      <w:outlineLvl w:val="6"/>
    </w:pPr>
    <w:rPr>
      <w:i/>
      <w:sz w:val="16"/>
    </w:rPr>
  </w:style>
  <w:style w:type="paragraph" w:styleId="8">
    <w:name w:val="heading 8"/>
    <w:basedOn w:val="a1"/>
    <w:next w:val="a1"/>
    <w:qFormat/>
    <w:pPr>
      <w:keepNext/>
      <w:numPr>
        <w:ilvl w:val="7"/>
        <w:numId w:val="9"/>
      </w:numPr>
      <w:tabs>
        <w:tab w:val="clear" w:pos="1440"/>
        <w:tab w:val="num" w:pos="1418"/>
      </w:tabs>
      <w:spacing w:before="120"/>
      <w:ind w:left="1418" w:hanging="1418"/>
      <w:outlineLvl w:val="7"/>
    </w:pPr>
    <w:rPr>
      <w:i/>
      <w:sz w:val="16"/>
    </w:rPr>
  </w:style>
  <w:style w:type="paragraph" w:styleId="9">
    <w:name w:val="heading 9"/>
    <w:basedOn w:val="a1"/>
    <w:next w:val="a1"/>
    <w:qFormat/>
    <w:pPr>
      <w:keepNext/>
      <w:numPr>
        <w:ilvl w:val="8"/>
        <w:numId w:val="10"/>
      </w:numPr>
      <w:tabs>
        <w:tab w:val="clear" w:pos="1584"/>
        <w:tab w:val="num" w:pos="1418"/>
      </w:tabs>
      <w:spacing w:before="120"/>
      <w:ind w:left="1418" w:hanging="1418"/>
      <w:outlineLvl w:val="8"/>
    </w:pPr>
    <w:rPr>
      <w:i/>
      <w:sz w:val="1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pPr>
      <w:tabs>
        <w:tab w:val="center" w:pos="4678"/>
        <w:tab w:val="right" w:pos="9214"/>
      </w:tabs>
      <w:ind w:left="-425"/>
    </w:pPr>
    <w:rPr>
      <w:sz w:val="14"/>
    </w:rPr>
  </w:style>
  <w:style w:type="character" w:styleId="a6">
    <w:name w:val="page number"/>
    <w:basedOn w:val="a2"/>
  </w:style>
  <w:style w:type="paragraph" w:customStyle="1" w:styleId="TableText">
    <w:name w:val="Table Text"/>
    <w:basedOn w:val="a1"/>
  </w:style>
  <w:style w:type="paragraph" w:styleId="a7">
    <w:name w:val="header"/>
    <w:aliases w:val="hd,he, Char Char,머리글 Char Char Char, Char Char Char,Char Char,Char Char Char,he + 굴림체,12 pt,굵게,왼쪽:...,Char Char Char + 굴림체,왼쪽:  0 cm,내어쓰...,...,Char Char C...,Char Char Char + 굴림,파랑,Heade,Even Header,Header Char Char Char Char Char,울릉도M 14"/>
    <w:basedOn w:val="a1"/>
    <w:link w:val="Char"/>
    <w:pPr>
      <w:tabs>
        <w:tab w:val="center" w:pos="4678"/>
        <w:tab w:val="right" w:pos="9923"/>
      </w:tabs>
    </w:pPr>
    <w:rPr>
      <w:rFonts w:ascii="Arial Gras" w:hAnsi="Arial Gras"/>
      <w:b/>
      <w:i/>
      <w:sz w:val="28"/>
    </w:rPr>
  </w:style>
  <w:style w:type="paragraph" w:customStyle="1" w:styleId="TitleBlock">
    <w:name w:val="Title Block"/>
    <w:basedOn w:val="a1"/>
    <w:next w:val="a1"/>
    <w:pPr>
      <w:spacing w:before="120" w:after="120"/>
    </w:pPr>
    <w:rPr>
      <w:b/>
    </w:rPr>
  </w:style>
  <w:style w:type="paragraph" w:styleId="10">
    <w:name w:val="toc 1"/>
    <w:basedOn w:val="a1"/>
    <w:next w:val="a1"/>
    <w:uiPriority w:val="39"/>
    <w:qFormat/>
    <w:pPr>
      <w:spacing w:before="120"/>
    </w:pPr>
    <w:rPr>
      <w:rFonts w:ascii="맑은 고딕" w:eastAsia="맑은 고딕"/>
      <w:b/>
      <w:bCs/>
      <w:i/>
      <w:iCs/>
      <w:sz w:val="24"/>
      <w:szCs w:val="24"/>
    </w:rPr>
  </w:style>
  <w:style w:type="paragraph" w:customStyle="1" w:styleId="TitleTable">
    <w:name w:val="Title Table"/>
    <w:basedOn w:val="a1"/>
    <w:pPr>
      <w:jc w:val="center"/>
    </w:pPr>
    <w:rPr>
      <w:b/>
    </w:rPr>
  </w:style>
  <w:style w:type="paragraph" w:styleId="22">
    <w:name w:val="toc 2"/>
    <w:basedOn w:val="a1"/>
    <w:next w:val="a1"/>
    <w:uiPriority w:val="39"/>
    <w:qFormat/>
    <w:pPr>
      <w:spacing w:before="120"/>
      <w:ind w:left="220"/>
    </w:pPr>
    <w:rPr>
      <w:rFonts w:ascii="맑은 고딕" w:eastAsia="맑은 고딕"/>
      <w:b/>
      <w:bCs/>
      <w:szCs w:val="22"/>
    </w:rPr>
  </w:style>
  <w:style w:type="paragraph" w:styleId="32">
    <w:name w:val="toc 3"/>
    <w:basedOn w:val="a1"/>
    <w:next w:val="a1"/>
    <w:uiPriority w:val="39"/>
    <w:qFormat/>
    <w:pPr>
      <w:ind w:left="440"/>
    </w:pPr>
    <w:rPr>
      <w:rFonts w:ascii="맑은 고딕" w:eastAsia="맑은 고딕"/>
      <w:sz w:val="20"/>
    </w:rPr>
  </w:style>
  <w:style w:type="paragraph" w:styleId="41">
    <w:name w:val="toc 4"/>
    <w:basedOn w:val="a1"/>
    <w:next w:val="a1"/>
    <w:uiPriority w:val="39"/>
    <w:pPr>
      <w:ind w:left="660"/>
    </w:pPr>
    <w:rPr>
      <w:rFonts w:ascii="맑은 고딕" w:eastAsia="맑은 고딕"/>
      <w:sz w:val="20"/>
    </w:rPr>
  </w:style>
  <w:style w:type="paragraph" w:styleId="50">
    <w:name w:val="toc 5"/>
    <w:basedOn w:val="a1"/>
    <w:next w:val="a1"/>
    <w:semiHidden/>
    <w:pPr>
      <w:ind w:left="880"/>
    </w:pPr>
    <w:rPr>
      <w:rFonts w:ascii="맑은 고딕" w:eastAsia="맑은 고딕"/>
      <w:sz w:val="20"/>
    </w:rPr>
  </w:style>
  <w:style w:type="paragraph" w:styleId="60">
    <w:name w:val="toc 6"/>
    <w:basedOn w:val="a1"/>
    <w:next w:val="a1"/>
    <w:semiHidden/>
    <w:pPr>
      <w:ind w:left="1100"/>
    </w:pPr>
    <w:rPr>
      <w:rFonts w:ascii="맑은 고딕" w:eastAsia="맑은 고딕"/>
      <w:sz w:val="20"/>
    </w:rPr>
  </w:style>
  <w:style w:type="paragraph" w:styleId="70">
    <w:name w:val="toc 7"/>
    <w:basedOn w:val="a1"/>
    <w:next w:val="a1"/>
    <w:semiHidden/>
    <w:pPr>
      <w:ind w:left="1320"/>
    </w:pPr>
    <w:rPr>
      <w:rFonts w:ascii="맑은 고딕" w:eastAsia="맑은 고딕"/>
      <w:sz w:val="20"/>
    </w:rPr>
  </w:style>
  <w:style w:type="paragraph" w:styleId="80">
    <w:name w:val="toc 8"/>
    <w:basedOn w:val="a1"/>
    <w:next w:val="a1"/>
    <w:semiHidden/>
    <w:pPr>
      <w:ind w:left="1540"/>
    </w:pPr>
    <w:rPr>
      <w:rFonts w:ascii="맑은 고딕" w:eastAsia="맑은 고딕"/>
      <w:sz w:val="20"/>
    </w:rPr>
  </w:style>
  <w:style w:type="paragraph" w:styleId="90">
    <w:name w:val="toc 9"/>
    <w:basedOn w:val="a1"/>
    <w:next w:val="a1"/>
    <w:semiHidden/>
    <w:pPr>
      <w:ind w:left="1760"/>
    </w:pPr>
    <w:rPr>
      <w:rFonts w:ascii="맑은 고딕" w:eastAsia="맑은 고딕"/>
      <w:sz w:val="20"/>
    </w:rPr>
  </w:style>
  <w:style w:type="character" w:styleId="a8">
    <w:name w:val="Hyperlink"/>
    <w:uiPriority w:val="99"/>
    <w:rsid w:val="001E0B61"/>
    <w:rPr>
      <w:rFonts w:ascii="맑은 고딕" w:eastAsia="맑은 고딕" w:hAnsi="맑은 고딕"/>
      <w:color w:val="0000FF"/>
      <w:sz w:val="24"/>
      <w:u w:val="single"/>
    </w:rPr>
  </w:style>
  <w:style w:type="character" w:styleId="a9">
    <w:name w:val="FollowedHyperlink"/>
    <w:rPr>
      <w:color w:val="800080"/>
      <w:u w:val="single"/>
    </w:rPr>
  </w:style>
  <w:style w:type="paragraph" w:styleId="aa">
    <w:name w:val="index heading"/>
    <w:basedOn w:val="a1"/>
    <w:next w:val="a1"/>
    <w:semiHidden/>
  </w:style>
  <w:style w:type="character" w:styleId="ab">
    <w:name w:val="footnote reference"/>
    <w:semiHidden/>
    <w:rPr>
      <w:position w:val="6"/>
      <w:sz w:val="16"/>
    </w:rPr>
  </w:style>
  <w:style w:type="paragraph" w:styleId="ac">
    <w:name w:val="footnote text"/>
    <w:basedOn w:val="a1"/>
    <w:semiHidden/>
    <w:pPr>
      <w:overflowPunct w:val="0"/>
      <w:adjustRightInd w:val="0"/>
      <w:textAlignment w:val="baseline"/>
    </w:pPr>
  </w:style>
  <w:style w:type="paragraph" w:styleId="ad">
    <w:name w:val="Block Text"/>
    <w:basedOn w:val="a1"/>
    <w:pPr>
      <w:ind w:left="284" w:right="-142"/>
    </w:pPr>
    <w:rPr>
      <w:rFonts w:ascii="Comic Sans MS" w:hAnsi="Comic Sans MS"/>
      <w:i/>
      <w:sz w:val="28"/>
    </w:rPr>
  </w:style>
  <w:style w:type="paragraph" w:customStyle="1" w:styleId="Tableheader">
    <w:name w:val="Table header"/>
    <w:basedOn w:val="a1"/>
    <w:pPr>
      <w:spacing w:before="120" w:after="120"/>
    </w:pPr>
    <w:rPr>
      <w:rFonts w:ascii="Arial Gras" w:hAnsi="Arial Gras"/>
      <w:b/>
      <w:sz w:val="18"/>
    </w:rPr>
  </w:style>
  <w:style w:type="paragraph" w:styleId="a">
    <w:name w:val="List Number"/>
    <w:basedOn w:val="a1"/>
    <w:pPr>
      <w:numPr>
        <w:numId w:val="2"/>
      </w:numPr>
      <w:tabs>
        <w:tab w:val="left" w:pos="284"/>
      </w:tabs>
    </w:pPr>
  </w:style>
  <w:style w:type="paragraph" w:styleId="a0">
    <w:name w:val="List Bullet"/>
    <w:basedOn w:val="a1"/>
    <w:autoRedefine/>
    <w:rsid w:val="006D68AD"/>
    <w:pPr>
      <w:numPr>
        <w:numId w:val="3"/>
      </w:numPr>
      <w:tabs>
        <w:tab w:val="left" w:pos="284"/>
      </w:tabs>
    </w:pPr>
    <w:rPr>
      <w:rFonts w:ascii="맑은 고딕" w:eastAsia="맑은 고딕" w:hAnsi="맑은 고딕"/>
    </w:rPr>
  </w:style>
  <w:style w:type="paragraph" w:styleId="21">
    <w:name w:val="List Bullet 2"/>
    <w:basedOn w:val="a1"/>
    <w:pPr>
      <w:numPr>
        <w:numId w:val="4"/>
      </w:numPr>
      <w:tabs>
        <w:tab w:val="left" w:pos="567"/>
      </w:tabs>
    </w:pPr>
  </w:style>
  <w:style w:type="paragraph" w:styleId="30">
    <w:name w:val="List Bullet 3"/>
    <w:basedOn w:val="a1"/>
    <w:autoRedefine/>
    <w:rsid w:val="00AA661A"/>
    <w:pPr>
      <w:numPr>
        <w:numId w:val="5"/>
      </w:numPr>
      <w:ind w:leftChars="300" w:left="657" w:hanging="357"/>
    </w:pPr>
    <w:rPr>
      <w:rFonts w:ascii="맑은 고딕" w:eastAsia="맑은 고딕" w:hAnsi="맑은 고딕"/>
    </w:rPr>
  </w:style>
  <w:style w:type="paragraph" w:customStyle="1" w:styleId="Title1bis">
    <w:name w:val="Title 1 bis"/>
    <w:basedOn w:val="1"/>
    <w:next w:val="a1"/>
    <w:pPr>
      <w:numPr>
        <w:numId w:val="0"/>
      </w:numPr>
    </w:pPr>
  </w:style>
  <w:style w:type="paragraph" w:customStyle="1" w:styleId="Title2bis">
    <w:name w:val="Title 2 bis"/>
    <w:basedOn w:val="20"/>
    <w:next w:val="a1"/>
    <w:pPr>
      <w:numPr>
        <w:ilvl w:val="0"/>
        <w:numId w:val="0"/>
      </w:numPr>
    </w:pPr>
  </w:style>
  <w:style w:type="paragraph" w:customStyle="1" w:styleId="Title3bis">
    <w:name w:val="Title 3 bis"/>
    <w:basedOn w:val="31"/>
    <w:next w:val="a1"/>
    <w:pPr>
      <w:ind w:leftChars="0" w:left="0" w:firstLine="0"/>
    </w:pPr>
  </w:style>
  <w:style w:type="paragraph" w:customStyle="1" w:styleId="Title4bis">
    <w:name w:val="Title 4 bis"/>
    <w:basedOn w:val="40"/>
    <w:next w:val="a1"/>
    <w:pPr>
      <w:numPr>
        <w:ilvl w:val="0"/>
        <w:numId w:val="0"/>
      </w:numPr>
    </w:pPr>
  </w:style>
  <w:style w:type="paragraph" w:customStyle="1" w:styleId="Title5bis">
    <w:name w:val="Title 5 bis"/>
    <w:basedOn w:val="5"/>
    <w:next w:val="a1"/>
    <w:pPr>
      <w:numPr>
        <w:ilvl w:val="0"/>
        <w:numId w:val="0"/>
      </w:numPr>
    </w:pPr>
  </w:style>
  <w:style w:type="paragraph" w:styleId="ae">
    <w:name w:val="Title"/>
    <w:basedOn w:val="a1"/>
    <w:next w:val="a1"/>
    <w:qFormat/>
    <w:pPr>
      <w:suppressAutoHyphens/>
      <w:jc w:val="right"/>
    </w:pPr>
    <w:rPr>
      <w:rFonts w:ascii="Arial Gras" w:hAnsi="Arial Gras"/>
      <w:b/>
      <w:i/>
      <w:color w:val="808080"/>
      <w:sz w:val="48"/>
    </w:rPr>
  </w:style>
  <w:style w:type="paragraph" w:customStyle="1" w:styleId="Style1">
    <w:name w:val="Style1"/>
    <w:basedOn w:val="Title1bis"/>
    <w:pPr>
      <w:ind w:left="142"/>
    </w:pPr>
  </w:style>
  <w:style w:type="character" w:styleId="af">
    <w:name w:val="Strong"/>
    <w:uiPriority w:val="22"/>
    <w:qFormat/>
    <w:rPr>
      <w:b/>
    </w:rPr>
  </w:style>
  <w:style w:type="character" w:customStyle="1" w:styleId="Fort">
    <w:name w:val="Fort"/>
    <w:rPr>
      <w:b/>
    </w:rPr>
  </w:style>
  <w:style w:type="paragraph" w:styleId="af0">
    <w:name w:val="Body Text"/>
    <w:basedOn w:val="a1"/>
    <w:pPr>
      <w:jc w:val="right"/>
    </w:pPr>
    <w:rPr>
      <w:b/>
      <w:i/>
      <w:iCs/>
      <w:sz w:val="52"/>
    </w:rPr>
  </w:style>
  <w:style w:type="paragraph" w:styleId="23">
    <w:name w:val="Body Text 2"/>
    <w:basedOn w:val="a1"/>
    <w:pPr>
      <w:jc w:val="right"/>
    </w:pPr>
    <w:rPr>
      <w:b/>
      <w:bCs/>
      <w:i/>
      <w:iCs/>
      <w:sz w:val="80"/>
    </w:rPr>
  </w:style>
  <w:style w:type="paragraph" w:customStyle="1" w:styleId="Tabletext0">
    <w:name w:val="Tabletext"/>
    <w:basedOn w:val="a1"/>
    <w:pPr>
      <w:keepLines/>
      <w:widowControl w:val="0"/>
      <w:spacing w:after="120" w:line="240" w:lineRule="atLeast"/>
    </w:pPr>
    <w:rPr>
      <w:sz w:val="20"/>
      <w:lang w:eastAsia="en-US"/>
    </w:rPr>
  </w:style>
  <w:style w:type="paragraph" w:customStyle="1" w:styleId="Bullet1">
    <w:name w:val="Bullet1"/>
    <w:basedOn w:val="a0"/>
    <w:pPr>
      <w:numPr>
        <w:numId w:val="1"/>
      </w:numPr>
      <w:tabs>
        <w:tab w:val="clear" w:pos="284"/>
      </w:tabs>
    </w:pPr>
    <w:rPr>
      <w:rFonts w:ascii="Times New Roman" w:hAnsi="Times New Roman"/>
      <w:sz w:val="24"/>
      <w:szCs w:val="24"/>
      <w:lang w:eastAsia="en-US"/>
    </w:rPr>
  </w:style>
  <w:style w:type="paragraph" w:styleId="af1">
    <w:name w:val="caption"/>
    <w:basedOn w:val="a1"/>
    <w:next w:val="a1"/>
    <w:qFormat/>
    <w:pPr>
      <w:spacing w:before="120" w:after="120"/>
      <w:jc w:val="center"/>
    </w:pPr>
    <w:rPr>
      <w:b/>
      <w:bCs/>
      <w:sz w:val="20"/>
    </w:rPr>
  </w:style>
  <w:style w:type="paragraph" w:customStyle="1" w:styleId="code">
    <w:name w:val="code"/>
    <w:basedOn w:val="a1"/>
    <w:pPr>
      <w:ind w:left="567"/>
    </w:pPr>
    <w:rPr>
      <w:rFonts w:ascii="Courier" w:hAnsi="Courier"/>
      <w:sz w:val="20"/>
    </w:rPr>
  </w:style>
  <w:style w:type="paragraph" w:customStyle="1" w:styleId="Bullet3Heading3">
    <w:name w:val="Bullet3Heading3"/>
    <w:basedOn w:val="a1"/>
    <w:pPr>
      <w:numPr>
        <w:numId w:val="11"/>
      </w:numPr>
      <w:tabs>
        <w:tab w:val="clear" w:pos="2160"/>
      </w:tabs>
      <w:spacing w:after="120"/>
      <w:ind w:hanging="270"/>
    </w:pPr>
    <w:rPr>
      <w:rFonts w:ascii="Book Antiqua" w:eastAsia="Times New Roman" w:hAnsi="Book Antiqua"/>
      <w:noProof w:val="0"/>
      <w:lang w:val="en-GB" w:eastAsia="en-US"/>
    </w:rPr>
  </w:style>
  <w:style w:type="paragraph" w:styleId="af2">
    <w:name w:val="Body Text Indent"/>
    <w:basedOn w:val="a1"/>
    <w:pPr>
      <w:ind w:left="5940"/>
    </w:pPr>
    <w:rPr>
      <w:lang w:eastAsia="ko-KR"/>
    </w:rPr>
  </w:style>
  <w:style w:type="paragraph" w:styleId="24">
    <w:name w:val="Body Text Indent 2"/>
    <w:basedOn w:val="a1"/>
    <w:pPr>
      <w:ind w:left="720"/>
    </w:pPr>
    <w:rPr>
      <w:lang w:eastAsia="ko-KR"/>
    </w:rPr>
  </w:style>
  <w:style w:type="paragraph" w:customStyle="1" w:styleId="Normal3">
    <w:name w:val="Normal3"/>
    <w:basedOn w:val="a1"/>
    <w:pPr>
      <w:spacing w:after="240"/>
      <w:ind w:left="1350"/>
    </w:pPr>
    <w:rPr>
      <w:rFonts w:ascii="Book Antiqua" w:eastAsia="Times New Roman" w:hAnsi="Book Antiqua"/>
      <w:noProof w:val="0"/>
      <w:lang w:val="en-GB" w:eastAsia="en-US"/>
    </w:rPr>
  </w:style>
  <w:style w:type="paragraph" w:customStyle="1" w:styleId="Bullet1Heading3">
    <w:name w:val="Bullet1Heading3"/>
    <w:basedOn w:val="a1"/>
    <w:pPr>
      <w:numPr>
        <w:numId w:val="12"/>
      </w:numPr>
      <w:tabs>
        <w:tab w:val="clear" w:pos="360"/>
      </w:tabs>
      <w:spacing w:after="120"/>
      <w:ind w:left="1620" w:hanging="270"/>
    </w:pPr>
    <w:rPr>
      <w:rFonts w:ascii="Book Antiqua" w:eastAsia="Times New Roman" w:hAnsi="Book Antiqua"/>
      <w:noProof w:val="0"/>
      <w:lang w:val="en-GB" w:eastAsia="en-US"/>
    </w:rPr>
  </w:style>
  <w:style w:type="paragraph" w:customStyle="1" w:styleId="font5">
    <w:name w:val="font5"/>
    <w:basedOn w:val="a1"/>
    <w:pPr>
      <w:spacing w:before="100" w:beforeAutospacing="1" w:after="100" w:afterAutospacing="1"/>
    </w:pPr>
    <w:rPr>
      <w:rFonts w:ascii="Arial" w:eastAsia="Arial Unicode MS" w:hAnsi="Arial" w:cs="Arial"/>
      <w:noProof w:val="0"/>
      <w:sz w:val="16"/>
      <w:szCs w:val="16"/>
      <w:lang w:eastAsia="en-US"/>
    </w:rPr>
  </w:style>
  <w:style w:type="paragraph" w:customStyle="1" w:styleId="xl24">
    <w:name w:val="xl24"/>
    <w:basedOn w:val="a1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25">
    <w:name w:val="xl25"/>
    <w:basedOn w:val="a1"/>
    <w:pP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6">
    <w:name w:val="xl26"/>
    <w:basedOn w:val="a1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7">
    <w:name w:val="xl27"/>
    <w:basedOn w:val="a1"/>
    <w:pPr>
      <w:pBdr>
        <w:lef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8">
    <w:name w:val="xl28"/>
    <w:basedOn w:val="a1"/>
    <w:pPr>
      <w:pBdr>
        <w:left w:val="single" w:sz="8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29">
    <w:name w:val="xl29"/>
    <w:basedOn w:val="a1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color w:val="FF0000"/>
      <w:sz w:val="24"/>
      <w:szCs w:val="24"/>
      <w:lang w:eastAsia="en-US"/>
    </w:rPr>
  </w:style>
  <w:style w:type="paragraph" w:customStyle="1" w:styleId="xl30">
    <w:name w:val="xl30"/>
    <w:basedOn w:val="a1"/>
    <w:pP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1">
    <w:name w:val="xl31"/>
    <w:basedOn w:val="a1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2">
    <w:name w:val="xl32"/>
    <w:basedOn w:val="a1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3">
    <w:name w:val="xl33"/>
    <w:basedOn w:val="a1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4">
    <w:name w:val="xl34"/>
    <w:basedOn w:val="a1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35">
    <w:name w:val="xl35"/>
    <w:basedOn w:val="a1"/>
    <w:pPr>
      <w:pBdr>
        <w:bottom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6">
    <w:name w:val="xl36"/>
    <w:basedOn w:val="a1"/>
    <w:pPr>
      <w:pBdr>
        <w:top w:val="single" w:sz="8" w:space="0" w:color="auto"/>
        <w:lef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7">
    <w:name w:val="xl37"/>
    <w:basedOn w:val="a1"/>
    <w:pPr>
      <w:pBdr>
        <w:left w:val="single" w:sz="8" w:space="0" w:color="auto"/>
        <w:bottom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11">
    <w:name w:val="풍선 도움말 텍스트1"/>
    <w:basedOn w:val="a1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rPr>
      <w:rFonts w:eastAsia="바탕"/>
      <w:i/>
      <w:noProof/>
      <w:sz w:val="22"/>
      <w:lang w:val="en-US" w:eastAsia="fr-FR" w:bidi="ar-SA"/>
    </w:rPr>
  </w:style>
  <w:style w:type="paragraph" w:customStyle="1" w:styleId="Activity">
    <w:name w:val="Activity"/>
    <w:basedOn w:val="a1"/>
    <w:pPr>
      <w:numPr>
        <w:numId w:val="13"/>
      </w:numPr>
    </w:pPr>
  </w:style>
  <w:style w:type="paragraph" w:styleId="33">
    <w:name w:val="Body Text 3"/>
    <w:basedOn w:val="a1"/>
    <w:pPr>
      <w:widowControl w:val="0"/>
      <w:autoSpaceDE w:val="0"/>
      <w:autoSpaceDN w:val="0"/>
      <w:adjustRightInd w:val="0"/>
      <w:jc w:val="center"/>
    </w:pPr>
    <w:rPr>
      <w:rFonts w:ascii="Arial" w:eastAsia="굴림" w:hAnsi="Arial" w:cs="Arial"/>
      <w:color w:val="000000"/>
      <w:sz w:val="18"/>
      <w:szCs w:val="18"/>
    </w:rPr>
  </w:style>
  <w:style w:type="table" w:styleId="af3">
    <w:name w:val="Table Professional"/>
    <w:basedOn w:val="a3"/>
    <w:rsid w:val="00E11E9C"/>
    <w:pPr>
      <w:spacing w:before="60" w:after="6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12">
    <w:name w:val="스타일1"/>
    <w:basedOn w:val="20"/>
    <w:autoRedefine/>
    <w:rsid w:val="00A74F02"/>
    <w:rPr>
      <w:szCs w:val="24"/>
    </w:rPr>
  </w:style>
  <w:style w:type="paragraph" w:styleId="25">
    <w:name w:val="index 2"/>
    <w:basedOn w:val="a1"/>
    <w:next w:val="a1"/>
    <w:autoRedefine/>
    <w:semiHidden/>
    <w:rsid w:val="00D16ABB"/>
    <w:pPr>
      <w:ind w:left="850" w:hanging="425"/>
    </w:pPr>
  </w:style>
  <w:style w:type="character" w:customStyle="1" w:styleId="2Char">
    <w:name w:val="제목 2 Char"/>
    <w:aliases w:val="제목 2 Char1 Char,제목 2 Char Char Char,제목 2 Char1 Char Char1 Char,제목 2 Char Char Char Char Char Char Char Char Char1 Char Char Char,제목 2 Char Char Char Char1 Char,제목 2 Char Char Char Char Char Char Char Char Char Char Char Char Char,제목 1.1 Char"/>
    <w:link w:val="20"/>
    <w:rsid w:val="00B82CDD"/>
    <w:rPr>
      <w:rFonts w:ascii="KB금융 본문체 Medium" w:eastAsia="KB금융 본문체 Medium" w:hAnsi="KB금융 본문체 Medium"/>
      <w:b/>
      <w:noProof/>
      <w:sz w:val="28"/>
    </w:rPr>
  </w:style>
  <w:style w:type="table" w:styleId="af4">
    <w:name w:val="Table Grid"/>
    <w:aliases w:val="table general,_0Table Grid,표1,Table Grid,Smart Text Table,JWRT1,표편집 1,网格型,?网Ì«úþ,Smart Text Tabl,Kisi Tabel,강상호11,신한은행,Table - Heading 3,?I?u网Ì«úþ,?网Ì«ú©­,°­»ó,요건정의서_표,rlqhs,Table Grid_0,Table Grid_1"/>
    <w:basedOn w:val="a3"/>
    <w:qFormat/>
    <w:rsid w:val="006D68AD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bis0">
    <w:name w:val="스타일 Title 1 bis + 맑은 고딕"/>
    <w:basedOn w:val="Title1bis"/>
    <w:autoRedefine/>
    <w:rsid w:val="006D68AD"/>
    <w:rPr>
      <w:bCs/>
    </w:rPr>
  </w:style>
  <w:style w:type="paragraph" w:styleId="4">
    <w:name w:val="List Bullet 4"/>
    <w:basedOn w:val="a1"/>
    <w:rsid w:val="001E0B61"/>
    <w:pPr>
      <w:numPr>
        <w:numId w:val="14"/>
      </w:numPr>
    </w:pPr>
  </w:style>
  <w:style w:type="paragraph" w:customStyle="1" w:styleId="26">
    <w:name w:val="글머리기호 2"/>
    <w:basedOn w:val="21"/>
    <w:autoRedefine/>
    <w:rsid w:val="00D002D2"/>
    <w:pPr>
      <w:widowControl w:val="0"/>
      <w:numPr>
        <w:numId w:val="0"/>
      </w:numPr>
      <w:tabs>
        <w:tab w:val="clear" w:pos="567"/>
      </w:tabs>
      <w:spacing w:line="240" w:lineRule="atLeast"/>
      <w:ind w:hanging="330"/>
    </w:pPr>
    <w:rPr>
      <w:rFonts w:ascii="맑은 고딕" w:eastAsia="맑은 고딕" w:hAnsi="맑은 고딕"/>
      <w:noProof w:val="0"/>
      <w:lang w:eastAsia="ko-KR"/>
    </w:rPr>
  </w:style>
  <w:style w:type="paragraph" w:styleId="2">
    <w:name w:val="List Number 2"/>
    <w:basedOn w:val="a1"/>
    <w:rsid w:val="001E0B61"/>
    <w:pPr>
      <w:numPr>
        <w:numId w:val="15"/>
      </w:numPr>
    </w:pPr>
  </w:style>
  <w:style w:type="paragraph" w:customStyle="1" w:styleId="3">
    <w:name w:val="스타일3"/>
    <w:basedOn w:val="a0"/>
    <w:rsid w:val="001E0B61"/>
    <w:pPr>
      <w:numPr>
        <w:numId w:val="16"/>
      </w:numPr>
    </w:pPr>
    <w:rPr>
      <w:rFonts w:ascii="Times New Roman" w:hAnsi="Times New Roman"/>
      <w:noProof w:val="0"/>
    </w:rPr>
  </w:style>
  <w:style w:type="paragraph" w:customStyle="1" w:styleId="Figure">
    <w:name w:val="Figure"/>
    <w:basedOn w:val="a1"/>
    <w:next w:val="af1"/>
    <w:rsid w:val="00246C4C"/>
    <w:pPr>
      <w:keepLines/>
      <w:overflowPunct w:val="0"/>
      <w:autoSpaceDE w:val="0"/>
      <w:autoSpaceDN w:val="0"/>
      <w:adjustRightInd w:val="0"/>
      <w:jc w:val="center"/>
      <w:textAlignment w:val="baseline"/>
    </w:pPr>
    <w:rPr>
      <w:rFonts w:eastAsia="바탕체"/>
      <w:noProof w:val="0"/>
      <w:sz w:val="20"/>
      <w:lang w:eastAsia="ko-KR"/>
    </w:rPr>
  </w:style>
  <w:style w:type="paragraph" w:styleId="af5">
    <w:name w:val="Date"/>
    <w:basedOn w:val="a1"/>
    <w:next w:val="a1"/>
    <w:rsid w:val="00856555"/>
  </w:style>
  <w:style w:type="paragraph" w:customStyle="1" w:styleId="Default">
    <w:name w:val="Default"/>
    <w:rsid w:val="00414050"/>
    <w:pPr>
      <w:widowControl w:val="0"/>
      <w:autoSpaceDE w:val="0"/>
      <w:autoSpaceDN w:val="0"/>
      <w:adjustRightInd w:val="0"/>
    </w:pPr>
    <w:rPr>
      <w:rFonts w:ascii="굴림체..늲뤅." w:eastAsia="굴림체..늲뤅." w:cs="굴림체..늲뤅."/>
      <w:color w:val="000000"/>
      <w:sz w:val="24"/>
      <w:szCs w:val="24"/>
    </w:rPr>
  </w:style>
  <w:style w:type="paragraph" w:styleId="af6">
    <w:name w:val="List Paragraph"/>
    <w:aliases w:val="표준방법_스타일"/>
    <w:basedOn w:val="a1"/>
    <w:link w:val="Char0"/>
    <w:uiPriority w:val="34"/>
    <w:qFormat/>
    <w:rsid w:val="00AC126D"/>
    <w:pPr>
      <w:ind w:leftChars="400" w:left="800"/>
    </w:pPr>
    <w:rPr>
      <w:rFonts w:ascii="굴림" w:eastAsia="굴림" w:hAnsi="굴림" w:cs="굴림"/>
      <w:noProof w:val="0"/>
      <w:sz w:val="24"/>
      <w:szCs w:val="24"/>
      <w:lang w:eastAsia="ko-KR"/>
    </w:rPr>
  </w:style>
  <w:style w:type="paragraph" w:styleId="af7">
    <w:name w:val="Normal (Web)"/>
    <w:basedOn w:val="a1"/>
    <w:uiPriority w:val="99"/>
    <w:unhideWhenUsed/>
    <w:rsid w:val="00AC126D"/>
    <w:pPr>
      <w:spacing w:before="100" w:beforeAutospacing="1" w:after="100" w:afterAutospacing="1"/>
    </w:pPr>
    <w:rPr>
      <w:rFonts w:ascii="굴림" w:eastAsia="굴림" w:hAnsi="굴림" w:cs="굴림"/>
      <w:noProof w:val="0"/>
      <w:sz w:val="24"/>
      <w:szCs w:val="24"/>
      <w:lang w:eastAsia="ko-KR"/>
    </w:rPr>
  </w:style>
  <w:style w:type="paragraph" w:styleId="af8">
    <w:name w:val="Balloon Text"/>
    <w:basedOn w:val="a1"/>
    <w:link w:val="Char1"/>
    <w:rsid w:val="00940835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f8"/>
    <w:rsid w:val="00940835"/>
    <w:rPr>
      <w:rFonts w:ascii="맑은 고딕" w:eastAsia="맑은 고딕" w:hAnsi="맑은 고딕" w:cs="Times New Roman"/>
      <w:noProof/>
      <w:sz w:val="18"/>
      <w:szCs w:val="18"/>
      <w:lang w:eastAsia="fr-FR"/>
    </w:rPr>
  </w:style>
  <w:style w:type="character" w:customStyle="1" w:styleId="Char">
    <w:name w:val="머리글 Char"/>
    <w:aliases w:val="hd Char,he Char, Char Char Char1,머리글 Char Char Char Char, Char Char Char Char,Char Char Char1,Char Char Char Char,he + 굴림체 Char,12 pt Char,굵게 Char,왼쪽:... Char,Char Char Char + 굴림체 Char,왼쪽:  0 cm Char,내어쓰... Char,... Char,Char Char C... Char"/>
    <w:link w:val="a7"/>
    <w:rsid w:val="003C1CA1"/>
    <w:rPr>
      <w:rFonts w:ascii="Arial Gras" w:hAnsi="Arial Gras"/>
      <w:b/>
      <w:i/>
      <w:noProof/>
      <w:sz w:val="28"/>
      <w:lang w:eastAsia="fr-FR"/>
    </w:rPr>
  </w:style>
  <w:style w:type="character" w:styleId="af9">
    <w:name w:val="annotation reference"/>
    <w:rsid w:val="003D7A4D"/>
    <w:rPr>
      <w:sz w:val="18"/>
      <w:szCs w:val="18"/>
    </w:rPr>
  </w:style>
  <w:style w:type="paragraph" w:styleId="afa">
    <w:name w:val="annotation text"/>
    <w:basedOn w:val="a1"/>
    <w:link w:val="Char2"/>
    <w:rsid w:val="003D7A4D"/>
  </w:style>
  <w:style w:type="character" w:customStyle="1" w:styleId="Char2">
    <w:name w:val="메모 텍스트 Char"/>
    <w:link w:val="afa"/>
    <w:rsid w:val="003D7A4D"/>
    <w:rPr>
      <w:noProof/>
      <w:sz w:val="22"/>
      <w:lang w:eastAsia="fr-FR"/>
    </w:rPr>
  </w:style>
  <w:style w:type="paragraph" w:styleId="afb">
    <w:name w:val="annotation subject"/>
    <w:basedOn w:val="afa"/>
    <w:next w:val="afa"/>
    <w:link w:val="Char3"/>
    <w:rsid w:val="003D7A4D"/>
    <w:rPr>
      <w:b/>
      <w:bCs/>
    </w:rPr>
  </w:style>
  <w:style w:type="character" w:customStyle="1" w:styleId="Char3">
    <w:name w:val="메모 주제 Char"/>
    <w:link w:val="afb"/>
    <w:rsid w:val="003D7A4D"/>
    <w:rPr>
      <w:b/>
      <w:bCs/>
      <w:noProof/>
      <w:sz w:val="22"/>
      <w:lang w:eastAsia="fr-FR"/>
    </w:rPr>
  </w:style>
  <w:style w:type="paragraph" w:customStyle="1" w:styleId="afc">
    <w:name w:val="표준 단락"/>
    <w:rsid w:val="008F62A8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character" w:customStyle="1" w:styleId="3Char">
    <w:name w:val="제목 3 Char"/>
    <w:aliases w:val="수준3 Char"/>
    <w:link w:val="31"/>
    <w:rsid w:val="00D27FDA"/>
    <w:rPr>
      <w:rFonts w:ascii="KB금융 본문체 Light" w:eastAsia="KB금융 본문체 Light" w:hAnsi="KB금융 본문체 Light"/>
      <w:b/>
      <w:bCs/>
      <w:noProof/>
      <w:color w:val="000000"/>
      <w:sz w:val="26"/>
      <w:szCs w:val="26"/>
    </w:rPr>
  </w:style>
  <w:style w:type="paragraph" w:styleId="TOC">
    <w:name w:val="TOC Heading"/>
    <w:basedOn w:val="1"/>
    <w:next w:val="a1"/>
    <w:uiPriority w:val="39"/>
    <w:semiHidden/>
    <w:unhideWhenUsed/>
    <w:qFormat/>
    <w:rsid w:val="00B53BDE"/>
    <w:pPr>
      <w:keepLines/>
      <w:numPr>
        <w:numId w:val="0"/>
      </w:numPr>
      <w:spacing w:line="276" w:lineRule="auto"/>
      <w:outlineLvl w:val="9"/>
    </w:pPr>
    <w:rPr>
      <w:rFonts w:ascii="맑은 고딕" w:eastAsia="맑은 고딕" w:hAnsi="맑은 고딕" w:cs="Times New Roman"/>
      <w:bCs/>
      <w:noProof w:val="0"/>
      <w:color w:val="365F91"/>
    </w:rPr>
  </w:style>
  <w:style w:type="paragraph" w:customStyle="1" w:styleId="RevisionHistory">
    <w:name w:val="Revision History"/>
    <w:basedOn w:val="a1"/>
    <w:next w:val="a1"/>
    <w:autoRedefine/>
    <w:rsid w:val="000E58B8"/>
    <w:pPr>
      <w:widowControl w:val="0"/>
      <w:wordWrap w:val="0"/>
      <w:autoSpaceDE w:val="0"/>
      <w:autoSpaceDN w:val="0"/>
      <w:spacing w:before="20" w:after="240"/>
      <w:jc w:val="center"/>
    </w:pPr>
    <w:rPr>
      <w:rFonts w:ascii="KB금융 제목체 Medium" w:eastAsia="KB금융 제목체 Medium" w:hAnsi="KB금융 제목체 Medium"/>
      <w:b/>
      <w:bCs/>
      <w:noProof w:val="0"/>
      <w:kern w:val="2"/>
      <w:sz w:val="40"/>
      <w:szCs w:val="40"/>
      <w:lang w:eastAsia="ko-KR"/>
    </w:rPr>
  </w:style>
  <w:style w:type="character" w:customStyle="1" w:styleId="Char0">
    <w:name w:val="목록 단락 Char"/>
    <w:aliases w:val="표준방법_스타일 Char"/>
    <w:basedOn w:val="a2"/>
    <w:link w:val="af6"/>
    <w:uiPriority w:val="34"/>
    <w:rsid w:val="00733C26"/>
    <w:rPr>
      <w:rFonts w:ascii="굴림" w:eastAsia="굴림" w:hAnsi="굴림" w:cs="굴림"/>
      <w:sz w:val="24"/>
      <w:szCs w:val="24"/>
    </w:rPr>
  </w:style>
  <w:style w:type="paragraph" w:styleId="afd">
    <w:name w:val="Subtitle"/>
    <w:basedOn w:val="a1"/>
    <w:next w:val="a1"/>
    <w:link w:val="Char4"/>
    <w:qFormat/>
    <w:rsid w:val="00934830"/>
    <w:pPr>
      <w:jc w:val="center"/>
      <w:outlineLvl w:val="1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Char4">
    <w:name w:val="부제 Char"/>
    <w:basedOn w:val="a2"/>
    <w:link w:val="afd"/>
    <w:rsid w:val="00934830"/>
    <w:rPr>
      <w:rFonts w:asciiTheme="minorHAnsi" w:eastAsiaTheme="minorEastAsia" w:hAnsiTheme="minorHAnsi" w:cstheme="minorBidi"/>
      <w:noProof/>
      <w:sz w:val="24"/>
      <w:szCs w:val="24"/>
      <w:lang w:eastAsia="fr-FR"/>
    </w:rPr>
  </w:style>
  <w:style w:type="paragraph" w:customStyle="1" w:styleId="p1">
    <w:name w:val="p1"/>
    <w:basedOn w:val="a1"/>
    <w:rsid w:val="00B306D7"/>
    <w:rPr>
      <w:rFonts w:ascii=".AppleSystemUIFont" w:eastAsia="굴림" w:hAnsi=".AppleSystemUIFont" w:cs="굴림"/>
      <w:noProof w:val="0"/>
      <w:color w:val="0E0E0E"/>
      <w:sz w:val="21"/>
      <w:szCs w:val="21"/>
      <w:lang w:eastAsia="ko-KR"/>
    </w:rPr>
  </w:style>
  <w:style w:type="character" w:styleId="afe">
    <w:name w:val="Placeholder Text"/>
    <w:basedOn w:val="a2"/>
    <w:uiPriority w:val="99"/>
    <w:semiHidden/>
    <w:rsid w:val="003F4C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6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9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6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16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9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3997">
          <w:marLeft w:val="288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6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148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753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69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160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016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1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RCUS~1\LOCALS~1\Temp\KB%20Enter%20Arch%20Template%20V2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5EEFE3-7557-4DDD-A033-3EB4C7438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KB Enter Arch Template V2.dot</Template>
  <TotalTime>677</TotalTime>
  <Pages>25</Pages>
  <Words>2987</Words>
  <Characters>17030</Characters>
  <Application>Microsoft Office Word</Application>
  <DocSecurity>0</DocSecurity>
  <Lines>141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&lt;&lt;Title&gt;&gt;</vt:lpstr>
    </vt:vector>
  </TitlesOfParts>
  <Company>Accenture</Company>
  <LinksUpToDate>false</LinksUpToDate>
  <CharactersWithSpaces>19978</CharactersWithSpaces>
  <SharedDoc>false</SharedDoc>
  <HLinks>
    <vt:vector size="126" baseType="variant">
      <vt:variant>
        <vt:i4>1507386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_Toc449374036</vt:lpwstr>
      </vt:variant>
      <vt:variant>
        <vt:i4>1507386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_Toc449374035</vt:lpwstr>
      </vt:variant>
      <vt:variant>
        <vt:i4>1507386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_Toc449374034</vt:lpwstr>
      </vt:variant>
      <vt:variant>
        <vt:i4>1507386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_Toc449374033</vt:lpwstr>
      </vt:variant>
      <vt:variant>
        <vt:i4>1507386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_Toc449374032</vt:lpwstr>
      </vt:variant>
      <vt:variant>
        <vt:i4>1507386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_Toc449374031</vt:lpwstr>
      </vt:variant>
      <vt:variant>
        <vt:i4>1507386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_Toc449374030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_Toc449374029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_Toc449374028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_Toc449374027</vt:lpwstr>
      </vt:variant>
      <vt:variant>
        <vt:i4>1441850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_Toc449374026</vt:lpwstr>
      </vt:variant>
      <vt:variant>
        <vt:i4>1441850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_Toc449374025</vt:lpwstr>
      </vt:variant>
      <vt:variant>
        <vt:i4>1441850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_Toc449374024</vt:lpwstr>
      </vt:variant>
      <vt:variant>
        <vt:i4>1441850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_Toc449374023</vt:lpwstr>
      </vt:variant>
      <vt:variant>
        <vt:i4>1441850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_Toc449374022</vt:lpwstr>
      </vt:variant>
      <vt:variant>
        <vt:i4>1441850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_Toc449374021</vt:lpwstr>
      </vt:variant>
      <vt:variant>
        <vt:i4>1441850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_Toc449374020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_Toc449374019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_Toc449374018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_Toc449374017</vt:lpwstr>
      </vt:variant>
      <vt:variant>
        <vt:i4>1376314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_Toc449374016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&lt;&lt;Title&gt;&gt;</dc:title>
  <dc:subject>&lt;&lt;Subtitle&gt;&gt;</dc:subject>
  <dc:creator>Marcus von Engel</dc:creator>
  <cp:keywords/>
  <dc:description/>
  <cp:lastModifiedBy>문정현 팀원(대리)</cp:lastModifiedBy>
  <cp:revision>34</cp:revision>
  <cp:lastPrinted>2026-02-02T11:11:00Z</cp:lastPrinted>
  <dcterms:created xsi:type="dcterms:W3CDTF">2026-01-28T01:04:00Z</dcterms:created>
  <dcterms:modified xsi:type="dcterms:W3CDTF">2026-02-06T04:43:00Z</dcterms:modified>
  <cp:category/>
</cp:coreProperties>
</file>