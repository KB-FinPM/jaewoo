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BDD960" w14:textId="77777777" w:rsidR="00960EED" w:rsidRPr="00691814" w:rsidRDefault="00960EED" w:rsidP="00682B08">
      <w:pPr>
        <w:widowControl w:val="0"/>
        <w:wordWrap w:val="0"/>
        <w:autoSpaceDE w:val="0"/>
        <w:autoSpaceDN w:val="0"/>
        <w:rPr>
          <w:rFonts w:ascii="KB금융 본문체 Light" w:eastAsia="KB금융 본문체 Light" w:hAnsi="KB금융 본문체 Light"/>
          <w:szCs w:val="22"/>
        </w:rPr>
      </w:pPr>
      <w:bookmarkStart w:id="0" w:name="_Toc170802000"/>
    </w:p>
    <w:p w14:paraId="7C8644CF" w14:textId="1140635C" w:rsidR="00361B65" w:rsidRPr="00691814" w:rsidRDefault="00E37B9E" w:rsidP="00847645">
      <w:pPr>
        <w:pStyle w:val="31"/>
      </w:pPr>
      <w:bookmarkStart w:id="1" w:name="_Toc503797264"/>
      <w:bookmarkStart w:id="2" w:name="_Toc503880996"/>
      <w:bookmarkStart w:id="3" w:name="_Toc503881299"/>
      <w:bookmarkStart w:id="4" w:name="_Toc187768182"/>
      <w:bookmarkEnd w:id="0"/>
      <w:r w:rsidRPr="00691814">
        <w:rPr>
          <w:rFonts w:hint="eastAsia"/>
        </w:rPr>
        <w:t>2</w:t>
      </w:r>
      <w:r w:rsidR="00DB5CD5" w:rsidRPr="00691814">
        <w:t>.3.</w:t>
      </w:r>
      <w:r w:rsidR="000B7B09" w:rsidRPr="00691814">
        <w:t>3</w:t>
      </w:r>
      <w:r w:rsidRPr="00691814">
        <w:t xml:space="preserve"> </w:t>
      </w:r>
      <w:bookmarkStart w:id="5" w:name="_Toc187768183"/>
      <w:bookmarkEnd w:id="4"/>
      <w:r w:rsidR="00361B65" w:rsidRPr="00691814">
        <w:rPr>
          <w:rFonts w:hint="eastAsia"/>
        </w:rPr>
        <w:t>개발 상세 내용</w:t>
      </w:r>
      <w:bookmarkEnd w:id="5"/>
    </w:p>
    <w:p w14:paraId="05B6351F" w14:textId="132392EC" w:rsidR="00A406B9" w:rsidRPr="00691814" w:rsidRDefault="008427CC" w:rsidP="0024753E">
      <w:pPr>
        <w:autoSpaceDE w:val="0"/>
        <w:autoSpaceDN w:val="0"/>
        <w:adjustRightInd w:val="0"/>
        <w:ind w:leftChars="293" w:left="1005" w:hanging="360"/>
        <w:rPr>
          <w:rFonts w:ascii="KB금융 본문체 Light" w:eastAsia="KB금융 본문체 Light" w:hAnsi="KB금융 본문체 Light" w:cs="Tahoma"/>
          <w:sz w:val="24"/>
          <w:lang w:eastAsia="ko-KR"/>
        </w:rPr>
      </w:pPr>
      <w:r w:rsidRPr="00691814">
        <w:rPr>
          <w:rFonts w:ascii="KB금융 본문체 Light" w:eastAsia="KB금융 본문체 Light" w:hAnsi="KB금융 본문체 Light" w:cs="KB금융 본문체 Medium" w:hint="eastAsia"/>
          <w:noProof w:val="0"/>
          <w:sz w:val="24"/>
          <w:szCs w:val="24"/>
          <w:lang w:eastAsia="ko-KR"/>
        </w:rPr>
        <w:t>-</w:t>
      </w:r>
      <w:r w:rsidRPr="00691814">
        <w:rPr>
          <w:rFonts w:ascii="KB금융 본문체 Light" w:eastAsia="KB금융 본문체 Light" w:hAnsi="KB금융 본문체 Light" w:cs="KB금융 본문체 Medium"/>
          <w:noProof w:val="0"/>
          <w:sz w:val="24"/>
          <w:szCs w:val="24"/>
          <w:lang w:eastAsia="ko-KR"/>
        </w:rPr>
        <w:t xml:space="preserve"> </w:t>
      </w:r>
      <w:r w:rsidR="008D3C6F"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>비대면 아키텍쳐 재설계 및 인프라</w:t>
      </w:r>
      <w:r w:rsidR="008D3C6F" w:rsidRPr="00691814">
        <w:rPr>
          <w:rFonts w:ascii="KB금융 본문체 Light" w:eastAsia="KB금융 본문체 Light" w:hAnsi="KB금융 본문체 Light" w:cs="Tahoma" w:hint="eastAsia"/>
          <w:sz w:val="24"/>
        </w:rPr>
        <w:t xml:space="preserve"> 구축</w:t>
      </w:r>
    </w:p>
    <w:tbl>
      <w:tblPr>
        <w:tblW w:w="8788" w:type="dxa"/>
        <w:tblInd w:w="851" w:type="dxa"/>
        <w:tblBorders>
          <w:top w:val="single" w:sz="4" w:space="0" w:color="808080"/>
          <w:bottom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2127"/>
        <w:gridCol w:w="5244"/>
      </w:tblGrid>
      <w:tr w:rsidR="0024753E" w:rsidRPr="00691814" w14:paraId="4EA4BBD1" w14:textId="569F1901" w:rsidTr="0024753E">
        <w:trPr>
          <w:trHeight w:val="346"/>
        </w:trPr>
        <w:tc>
          <w:tcPr>
            <w:tcW w:w="1417" w:type="dxa"/>
            <w:shd w:val="clear" w:color="auto" w:fill="D9D9D9" w:themeFill="background1" w:themeFillShade="D9"/>
          </w:tcPr>
          <w:p w14:paraId="260CC3DB" w14:textId="0E600A98" w:rsidR="0024753E" w:rsidRPr="00691814" w:rsidRDefault="0024753E" w:rsidP="0024753E">
            <w:pPr>
              <w:jc w:val="center"/>
              <w:rPr>
                <w:rFonts w:ascii="KB금융 본문체 Light" w:eastAsia="KB금융 본문체 Light" w:hAnsi="KB금융 본문체 Light" w:cs="바탕"/>
                <w:bCs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바탕" w:hint="eastAsia"/>
                <w:bCs/>
                <w:sz w:val="20"/>
                <w:lang w:eastAsia="ko-KR"/>
              </w:rPr>
              <w:t>기능구분</w:t>
            </w:r>
          </w:p>
        </w:tc>
        <w:tc>
          <w:tcPr>
            <w:tcW w:w="2127" w:type="dxa"/>
            <w:shd w:val="clear" w:color="auto" w:fill="D9D9D9" w:themeFill="background1" w:themeFillShade="D9"/>
          </w:tcPr>
          <w:p w14:paraId="52C27C54" w14:textId="142046D9" w:rsidR="0024753E" w:rsidRPr="00691814" w:rsidRDefault="00D20A78" w:rsidP="0024753E">
            <w:pPr>
              <w:jc w:val="center"/>
              <w:rPr>
                <w:rFonts w:ascii="KB금융 본문체 Light" w:eastAsia="KB금융 본문체 Light" w:hAnsi="KB금융 본문체 Light" w:cs="바탕"/>
                <w:bCs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바탕" w:hint="eastAsia"/>
                <w:bCs/>
                <w:sz w:val="20"/>
                <w:lang w:eastAsia="ko-KR"/>
              </w:rPr>
              <w:t>주요내용</w:t>
            </w:r>
          </w:p>
        </w:tc>
        <w:tc>
          <w:tcPr>
            <w:tcW w:w="5244" w:type="dxa"/>
            <w:shd w:val="clear" w:color="auto" w:fill="D9D9D9" w:themeFill="background1" w:themeFillShade="D9"/>
          </w:tcPr>
          <w:p w14:paraId="308F2D8F" w14:textId="534B8FFB" w:rsidR="0024753E" w:rsidRPr="00691814" w:rsidRDefault="00D20A78" w:rsidP="0024753E">
            <w:pPr>
              <w:jc w:val="center"/>
              <w:rPr>
                <w:rFonts w:ascii="KB금융 본문체 Light" w:eastAsia="KB금융 본문체 Light" w:hAnsi="KB금융 본문체 Light" w:cs="바탕"/>
                <w:bCs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바탕" w:hint="eastAsia"/>
                <w:bCs/>
                <w:sz w:val="20"/>
                <w:lang w:eastAsia="ko-KR"/>
              </w:rPr>
              <w:t>상세</w:t>
            </w:r>
          </w:p>
        </w:tc>
      </w:tr>
      <w:tr w:rsidR="0024753E" w:rsidRPr="00691814" w14:paraId="067CB72E" w14:textId="7FD38A88" w:rsidTr="00D20A78">
        <w:trPr>
          <w:trHeight w:val="1091"/>
        </w:trPr>
        <w:tc>
          <w:tcPr>
            <w:tcW w:w="1417" w:type="dxa"/>
            <w:vMerge w:val="restart"/>
            <w:vAlign w:val="center"/>
          </w:tcPr>
          <w:p w14:paraId="6A73A915" w14:textId="3320BFCC" w:rsidR="0024753E" w:rsidRPr="00691814" w:rsidRDefault="0024753E" w:rsidP="00D20A78">
            <w:pPr>
              <w:widowControl w:val="0"/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proofErr w:type="spellStart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아키텍쳐</w:t>
            </w:r>
            <w:proofErr w:type="spellEnd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설계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58DADE1F" w14:textId="0A6ABAA5" w:rsidR="0024753E" w:rsidRPr="00691814" w:rsidRDefault="0024753E" w:rsidP="004F2B6D">
            <w:pPr>
              <w:spacing w:line="240" w:lineRule="atLeast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시스템 </w:t>
            </w:r>
            <w:proofErr w:type="spellStart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아키텍쳐</w:t>
            </w:r>
            <w:proofErr w:type="spellEnd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설계</w:t>
            </w:r>
          </w:p>
        </w:tc>
        <w:tc>
          <w:tcPr>
            <w:tcW w:w="5244" w:type="dxa"/>
            <w:vAlign w:val="center"/>
          </w:tcPr>
          <w:p w14:paraId="4FF9DD20" w14:textId="3FA4F848" w:rsidR="00D20A78" w:rsidRPr="00691814" w:rsidRDefault="00D20A78" w:rsidP="00D20A78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- 서비스별 독립성, 확장 유연성을 가질 수 있는 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OCP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플랫폼 구축</w:t>
            </w:r>
          </w:p>
          <w:p w14:paraId="48BC6AB2" w14:textId="77777777" w:rsidR="0024753E" w:rsidRPr="00691814" w:rsidRDefault="0024753E" w:rsidP="00D20A78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- 기존 화면 액션</w:t>
            </w:r>
            <w:r w:rsidR="00D20A78"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(</w:t>
            </w:r>
            <w:r w:rsidR="00D20A78"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JSP</w:t>
            </w:r>
            <w:r w:rsidR="00D20A78"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)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및 업무</w:t>
            </w:r>
            <w:r w:rsidR="00D20A78"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개발영역</w:t>
            </w:r>
            <w:r w:rsidR="00D20A78"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(JAVA)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을 PaaS</w:t>
            </w:r>
            <w:r w:rsidR="00D20A78"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로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설계</w:t>
            </w:r>
          </w:p>
          <w:p w14:paraId="71767D76" w14:textId="4C3592A9" w:rsidR="00D72644" w:rsidRPr="00691814" w:rsidRDefault="00D72644" w:rsidP="00D20A78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-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운영 클러스터를 단일 클러스터로 구성하되 향후 운영 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2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그룹으로 확장 할 수 있도록 설계</w:t>
            </w:r>
          </w:p>
        </w:tc>
      </w:tr>
      <w:tr w:rsidR="0024753E" w:rsidRPr="00691814" w14:paraId="6E7D7C9B" w14:textId="69B81405" w:rsidTr="00D20A78">
        <w:trPr>
          <w:trHeight w:val="727"/>
        </w:trPr>
        <w:tc>
          <w:tcPr>
            <w:tcW w:w="1417" w:type="dxa"/>
            <w:vMerge/>
            <w:vAlign w:val="center"/>
          </w:tcPr>
          <w:p w14:paraId="798C0FF6" w14:textId="44EC16D5" w:rsidR="0024753E" w:rsidRPr="00691814" w:rsidRDefault="0024753E" w:rsidP="00D20A78">
            <w:pPr>
              <w:widowControl w:val="0"/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6C2C78A8" w14:textId="0BC5F311" w:rsidR="0024753E" w:rsidRPr="00691814" w:rsidRDefault="0024753E" w:rsidP="004F2B6D">
            <w:pPr>
              <w:spacing w:line="240" w:lineRule="atLeast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대용량 </w:t>
            </w:r>
            <w:proofErr w:type="spellStart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아키텍쳐</w:t>
            </w:r>
            <w:proofErr w:type="spellEnd"/>
            <w:r w:rsidR="004F2B6D"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설계</w:t>
            </w:r>
          </w:p>
        </w:tc>
        <w:tc>
          <w:tcPr>
            <w:tcW w:w="5244" w:type="dxa"/>
            <w:vAlign w:val="center"/>
          </w:tcPr>
          <w:p w14:paraId="55E50345" w14:textId="36670B16" w:rsidR="0024753E" w:rsidRPr="00691814" w:rsidRDefault="0024753E" w:rsidP="00D20A78">
            <w:pPr>
              <w:spacing w:before="60" w:after="60" w:line="240" w:lineRule="atLeast"/>
              <w:ind w:left="200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- 대용량 수용가능 아키텍처 필요하며 시스템 사용자 증가에 대비한 </w:t>
            </w:r>
            <w:proofErr w:type="spellStart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아키텍쳐</w:t>
            </w:r>
            <w:proofErr w:type="spellEnd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설계</w:t>
            </w:r>
          </w:p>
        </w:tc>
      </w:tr>
      <w:tr w:rsidR="00282DC4" w:rsidRPr="00691814" w14:paraId="12B62D23" w14:textId="77777777" w:rsidTr="00D20A78">
        <w:trPr>
          <w:trHeight w:val="771"/>
        </w:trPr>
        <w:tc>
          <w:tcPr>
            <w:tcW w:w="1417" w:type="dxa"/>
            <w:vMerge w:val="restart"/>
            <w:vAlign w:val="center"/>
          </w:tcPr>
          <w:p w14:paraId="5E8F99A4" w14:textId="73441C7E" w:rsidR="00282DC4" w:rsidRPr="00691814" w:rsidRDefault="00282DC4" w:rsidP="00D20A78">
            <w:pPr>
              <w:widowControl w:val="0"/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모니터링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46061FB7" w14:textId="6ED5D267" w:rsidR="00282DC4" w:rsidRPr="00691814" w:rsidRDefault="00282DC4" w:rsidP="004F2B6D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시스템 모니터링</w:t>
            </w:r>
          </w:p>
        </w:tc>
        <w:tc>
          <w:tcPr>
            <w:tcW w:w="5244" w:type="dxa"/>
            <w:vAlign w:val="center"/>
          </w:tcPr>
          <w:p w14:paraId="7D574FF2" w14:textId="0047057A" w:rsidR="00282DC4" w:rsidRPr="00691814" w:rsidRDefault="00282DC4" w:rsidP="00D20A78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- 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OCP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클러스터 內 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Prometheus </w:t>
            </w:r>
            <w:r w:rsidR="00AD03AD" w:rsidRPr="00AD03AD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vertAlign w:val="superscript"/>
                <w:lang w:eastAsia="ko-KR"/>
              </w:rPr>
              <w:t>주7</w:t>
            </w:r>
            <w:r w:rsidR="00AD03AD" w:rsidRPr="00AD03AD">
              <w:rPr>
                <w:rFonts w:ascii="KB금융 본문체 Light" w:eastAsia="KB금융 본문체 Light" w:cs="굴림체"/>
                <w:noProof w:val="0"/>
                <w:color w:val="000000"/>
                <w:sz w:val="20"/>
                <w:vertAlign w:val="superscript"/>
                <w:lang w:eastAsia="ko-KR"/>
              </w:rPr>
              <w:t>)</w:t>
            </w:r>
            <w:r w:rsidR="00AD03AD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를 활용하여 클러스터 상태,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노드 리소스 등 모니터링</w:t>
            </w:r>
          </w:p>
          <w:p w14:paraId="365C1006" w14:textId="77777777" w:rsidR="00282DC4" w:rsidRPr="00691814" w:rsidRDefault="00282DC4" w:rsidP="00D20A78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-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컨테이너,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어플리케이션 등 성능 모니터링</w:t>
            </w:r>
          </w:p>
          <w:p w14:paraId="73FB81F9" w14:textId="7752F9B5" w:rsidR="00282DC4" w:rsidRPr="00691814" w:rsidRDefault="00282DC4" w:rsidP="00D20A78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- 추가 컴포넌트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(</w:t>
            </w:r>
            <w:proofErr w:type="spellStart"/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thanos</w:t>
            </w:r>
            <w:proofErr w:type="spellEnd"/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, node-exporter, metric-server </w:t>
            </w:r>
            <w:proofErr w:type="spellStart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등</w:t>
            </w:r>
            <w:r w:rsidR="00AD03AD" w:rsidRPr="00AD03AD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vertAlign w:val="superscript"/>
                <w:lang w:eastAsia="ko-KR"/>
              </w:rPr>
              <w:t>주</w:t>
            </w:r>
            <w:proofErr w:type="spellEnd"/>
            <w:r w:rsidR="00AD03AD" w:rsidRPr="00AD03AD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vertAlign w:val="superscript"/>
                <w:lang w:eastAsia="ko-KR"/>
              </w:rPr>
              <w:t>8</w:t>
            </w:r>
            <w:r w:rsidR="00AD03AD" w:rsidRPr="00AD03AD">
              <w:rPr>
                <w:rFonts w:ascii="KB금융 본문체 Light" w:eastAsia="KB금융 본문체 Light" w:cs="굴림체"/>
                <w:noProof w:val="0"/>
                <w:color w:val="000000"/>
                <w:sz w:val="20"/>
                <w:vertAlign w:val="superscript"/>
                <w:lang w:eastAsia="ko-KR"/>
              </w:rPr>
              <w:t>)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)</w:t>
            </w:r>
            <w:proofErr w:type="spellStart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를</w:t>
            </w:r>
            <w:proofErr w:type="spellEnd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동일 노드에 설치하여 사용할 수 있음</w:t>
            </w:r>
          </w:p>
        </w:tc>
      </w:tr>
      <w:tr w:rsidR="00282DC4" w:rsidRPr="00691814" w14:paraId="435E2754" w14:textId="4DBB46C8" w:rsidTr="00D20A78">
        <w:trPr>
          <w:trHeight w:val="771"/>
        </w:trPr>
        <w:tc>
          <w:tcPr>
            <w:tcW w:w="1417" w:type="dxa"/>
            <w:vMerge/>
            <w:vAlign w:val="center"/>
          </w:tcPr>
          <w:p w14:paraId="5F224756" w14:textId="0AA83D4B" w:rsidR="00282DC4" w:rsidRPr="00691814" w:rsidRDefault="00282DC4" w:rsidP="00D20A78">
            <w:pPr>
              <w:widowControl w:val="0"/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1D83E5A0" w14:textId="77777777" w:rsidR="00282DC4" w:rsidRPr="00691814" w:rsidRDefault="00282DC4" w:rsidP="004F2B6D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실시간 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MSA</w:t>
            </w:r>
          </w:p>
          <w:p w14:paraId="04C23E02" w14:textId="6FB8BEFD" w:rsidR="00282DC4" w:rsidRPr="00691814" w:rsidRDefault="00282DC4" w:rsidP="004F2B6D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거래 추적 기능 적용</w:t>
            </w:r>
          </w:p>
        </w:tc>
        <w:tc>
          <w:tcPr>
            <w:tcW w:w="5244" w:type="dxa"/>
            <w:vAlign w:val="center"/>
          </w:tcPr>
          <w:p w14:paraId="1CF10E97" w14:textId="164BFBBE" w:rsidR="00282DC4" w:rsidRPr="00691814" w:rsidRDefault="00282DC4" w:rsidP="00D20A78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-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 Service Mesh(</w:t>
            </w:r>
            <w:proofErr w:type="spellStart"/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istio</w:t>
            </w:r>
            <w:proofErr w:type="spellEnd"/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)</w:t>
            </w:r>
            <w:r w:rsidR="00AD03AD" w:rsidRPr="00AD03AD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vertAlign w:val="superscript"/>
                <w:lang w:eastAsia="ko-KR"/>
              </w:rPr>
              <w:t>주9</w:t>
            </w:r>
            <w:r w:rsidR="00AD03AD" w:rsidRPr="00AD03AD">
              <w:rPr>
                <w:rFonts w:ascii="KB금융 본문체 Light" w:eastAsia="KB금융 본문체 Light" w:cs="굴림체"/>
                <w:noProof w:val="0"/>
                <w:color w:val="000000"/>
                <w:sz w:val="20"/>
                <w:vertAlign w:val="superscript"/>
                <w:lang w:eastAsia="ko-KR"/>
              </w:rPr>
              <w:t>)</w:t>
            </w:r>
            <w:proofErr w:type="spellStart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를</w:t>
            </w:r>
            <w:proofErr w:type="spellEnd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적용하여 </w:t>
            </w:r>
            <w:proofErr w:type="spellStart"/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K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iali</w:t>
            </w:r>
            <w:proofErr w:type="spellEnd"/>
            <w:r w:rsidR="00AD03AD" w:rsidRPr="00AD03AD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vertAlign w:val="superscript"/>
                <w:lang w:eastAsia="ko-KR"/>
              </w:rPr>
              <w:t xml:space="preserve"> 주1</w:t>
            </w:r>
            <w:r w:rsidR="00AD03AD" w:rsidRPr="00AD03AD">
              <w:rPr>
                <w:rFonts w:ascii="KB금융 본문체 Light" w:eastAsia="KB금융 본문체 Light" w:cs="굴림체"/>
                <w:noProof w:val="0"/>
                <w:color w:val="000000"/>
                <w:sz w:val="20"/>
                <w:vertAlign w:val="superscript"/>
                <w:lang w:eastAsia="ko-KR"/>
              </w:rPr>
              <w:t>0)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, Jaeger</w:t>
            </w:r>
            <w:r w:rsidR="00AD03AD" w:rsidRPr="00AD03AD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vertAlign w:val="superscript"/>
                <w:lang w:eastAsia="ko-KR"/>
              </w:rPr>
              <w:t>주1</w:t>
            </w:r>
            <w:r w:rsidR="00AD03AD">
              <w:rPr>
                <w:rFonts w:ascii="KB금융 본문체 Light" w:eastAsia="KB금융 본문체 Light" w:cs="굴림체"/>
                <w:noProof w:val="0"/>
                <w:color w:val="000000"/>
                <w:sz w:val="20"/>
                <w:vertAlign w:val="superscript"/>
                <w:lang w:eastAsia="ko-KR"/>
              </w:rPr>
              <w:t>1</w:t>
            </w:r>
            <w:r w:rsidR="00AD03AD" w:rsidRPr="00AD03AD">
              <w:rPr>
                <w:rFonts w:ascii="KB금융 본문체 Light" w:eastAsia="KB금융 본문체 Light" w:cs="굴림체"/>
                <w:noProof w:val="0"/>
                <w:color w:val="000000"/>
                <w:sz w:val="20"/>
                <w:vertAlign w:val="superscript"/>
                <w:lang w:eastAsia="ko-KR"/>
              </w:rPr>
              <w:t>)</w:t>
            </w:r>
            <w:proofErr w:type="spellStart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를</w:t>
            </w:r>
            <w:proofErr w:type="spellEnd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통한 서비스 트래픽 및 성능 모니터링 시각화</w:t>
            </w:r>
          </w:p>
          <w:p w14:paraId="249742E5" w14:textId="49E08E48" w:rsidR="00282DC4" w:rsidRPr="00691814" w:rsidRDefault="00282DC4" w:rsidP="00A33A52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-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향후 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MSA</w:t>
            </w:r>
            <w:r w:rsidR="00AF6328" w:rsidRPr="00AF6328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vertAlign w:val="superscript"/>
                <w:lang w:eastAsia="ko-KR"/>
              </w:rPr>
              <w:t>주</w:t>
            </w:r>
            <w:r w:rsidR="00AF6328" w:rsidRPr="00AF6328">
              <w:rPr>
                <w:rFonts w:ascii="KB금융 본문체 Light" w:eastAsia="KB금융 본문체 Light" w:cs="굴림체"/>
                <w:noProof w:val="0"/>
                <w:color w:val="000000"/>
                <w:sz w:val="20"/>
                <w:vertAlign w:val="superscript"/>
                <w:lang w:eastAsia="ko-KR"/>
              </w:rPr>
              <w:t>12)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업무 확대를 고려하여 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Service Mesh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설계</w:t>
            </w:r>
          </w:p>
        </w:tc>
      </w:tr>
      <w:tr w:rsidR="00282DC4" w:rsidRPr="00691814" w14:paraId="4F03E12A" w14:textId="77777777" w:rsidTr="00D20A78">
        <w:trPr>
          <w:trHeight w:val="771"/>
        </w:trPr>
        <w:tc>
          <w:tcPr>
            <w:tcW w:w="1417" w:type="dxa"/>
            <w:vMerge/>
            <w:vAlign w:val="center"/>
          </w:tcPr>
          <w:p w14:paraId="7C33ECFB" w14:textId="77777777" w:rsidR="00282DC4" w:rsidRPr="00691814" w:rsidRDefault="00282DC4" w:rsidP="00282DC4">
            <w:pPr>
              <w:widowControl w:val="0"/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5C122C5D" w14:textId="77777777" w:rsidR="00282DC4" w:rsidRPr="00691814" w:rsidRDefault="00282DC4" w:rsidP="00282DC4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실시간 어플리케이션 </w:t>
            </w:r>
          </w:p>
          <w:p w14:paraId="6F174467" w14:textId="403CD07D" w:rsidR="00282DC4" w:rsidRPr="00691814" w:rsidRDefault="00282DC4" w:rsidP="00282DC4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로그 조회</w:t>
            </w:r>
          </w:p>
        </w:tc>
        <w:tc>
          <w:tcPr>
            <w:tcW w:w="5244" w:type="dxa"/>
            <w:vAlign w:val="center"/>
          </w:tcPr>
          <w:p w14:paraId="299B243D" w14:textId="339AA5A4" w:rsidR="00063B23" w:rsidRPr="00691814" w:rsidRDefault="00282DC4" w:rsidP="00063B23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- 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E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lasticsearch</w:t>
            </w:r>
            <w:r w:rsidR="00167139" w:rsidRPr="00167139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vertAlign w:val="superscript"/>
                <w:lang w:eastAsia="ko-KR"/>
              </w:rPr>
              <w:t>주1</w:t>
            </w:r>
            <w:r w:rsidR="00167139" w:rsidRPr="00167139">
              <w:rPr>
                <w:rFonts w:ascii="KB금융 본문체 Light" w:eastAsia="KB금융 본문체 Light" w:cs="굴림체"/>
                <w:noProof w:val="0"/>
                <w:color w:val="000000"/>
                <w:sz w:val="20"/>
                <w:vertAlign w:val="superscript"/>
                <w:lang w:eastAsia="ko-KR"/>
              </w:rPr>
              <w:t>3)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와 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K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ibana</w:t>
            </w:r>
            <w:r w:rsidR="00167139" w:rsidRPr="00167139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vertAlign w:val="superscript"/>
                <w:lang w:eastAsia="ko-KR"/>
              </w:rPr>
              <w:t>주1</w:t>
            </w:r>
            <w:r w:rsidR="00167139" w:rsidRPr="00167139">
              <w:rPr>
                <w:rFonts w:ascii="KB금융 본문체 Light" w:eastAsia="KB금융 본문체 Light" w:cs="굴림체"/>
                <w:noProof w:val="0"/>
                <w:color w:val="000000"/>
                <w:sz w:val="20"/>
                <w:vertAlign w:val="superscript"/>
                <w:lang w:eastAsia="ko-KR"/>
              </w:rPr>
              <w:t>4)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를 통한 통합 로그 조회로 개발 편의성 향상</w:t>
            </w:r>
          </w:p>
          <w:p w14:paraId="6AA820EC" w14:textId="2BB4D1A6" w:rsidR="00282DC4" w:rsidRPr="00691814" w:rsidRDefault="00282DC4" w:rsidP="00282DC4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- Kafka</w:t>
            </w:r>
            <w:proofErr w:type="spellStart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를</w:t>
            </w:r>
            <w:proofErr w:type="spellEnd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이용하여 로그데이터 유실을 방지하고 향후 업무 확장 시에 안정적으로 로그 적재할 수 있도록 구축 </w:t>
            </w:r>
          </w:p>
        </w:tc>
      </w:tr>
      <w:tr w:rsidR="00282DC4" w:rsidRPr="00691814" w14:paraId="1E4275CF" w14:textId="77777777" w:rsidTr="00D20A78">
        <w:trPr>
          <w:trHeight w:val="708"/>
        </w:trPr>
        <w:tc>
          <w:tcPr>
            <w:tcW w:w="1417" w:type="dxa"/>
            <w:vAlign w:val="center"/>
          </w:tcPr>
          <w:p w14:paraId="3A5A745D" w14:textId="76AE4416" w:rsidR="00282DC4" w:rsidRPr="00691814" w:rsidRDefault="00282DC4" w:rsidP="00282DC4">
            <w:pPr>
              <w:widowControl w:val="0"/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시스템 연계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5A3E22F6" w14:textId="77777777" w:rsidR="00282DC4" w:rsidRPr="00691814" w:rsidRDefault="00282DC4" w:rsidP="00282DC4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외부 </w:t>
            </w:r>
            <w:proofErr w:type="spellStart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연계시</w:t>
            </w:r>
            <w:proofErr w:type="spellEnd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내부AP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I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</w:t>
            </w:r>
          </w:p>
          <w:p w14:paraId="3B2EF647" w14:textId="7377E94D" w:rsidR="00282DC4" w:rsidRPr="00691814" w:rsidRDefault="00282DC4" w:rsidP="00282DC4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G/W, EAI 활용</w:t>
            </w:r>
          </w:p>
        </w:tc>
        <w:tc>
          <w:tcPr>
            <w:tcW w:w="5244" w:type="dxa"/>
            <w:vAlign w:val="center"/>
          </w:tcPr>
          <w:p w14:paraId="13AAE5E6" w14:textId="73418F3C" w:rsidR="00282DC4" w:rsidRPr="00691814" w:rsidRDefault="00282DC4" w:rsidP="00282DC4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- </w:t>
            </w:r>
            <w:proofErr w:type="spellStart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코어뱅킹</w:t>
            </w:r>
            <w:proofErr w:type="spellEnd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(상품 </w:t>
            </w:r>
            <w:proofErr w:type="spellStart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처리계</w:t>
            </w:r>
            <w:proofErr w:type="spellEnd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등)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,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금융복합플랫폼 </w:t>
            </w:r>
            <w:proofErr w:type="spellStart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연계시</w:t>
            </w:r>
            <w:proofErr w:type="spellEnd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전행표준인 내부API G/W or EAI를 통해 연계</w:t>
            </w:r>
          </w:p>
        </w:tc>
      </w:tr>
      <w:tr w:rsidR="00282DC4" w:rsidRPr="00691814" w14:paraId="35D14351" w14:textId="77777777" w:rsidTr="00D20A78">
        <w:trPr>
          <w:trHeight w:val="703"/>
        </w:trPr>
        <w:tc>
          <w:tcPr>
            <w:tcW w:w="1417" w:type="dxa"/>
            <w:vMerge w:val="restart"/>
            <w:vAlign w:val="center"/>
          </w:tcPr>
          <w:p w14:paraId="233856C6" w14:textId="77777777" w:rsidR="00282DC4" w:rsidRPr="00691814" w:rsidRDefault="00282DC4" w:rsidP="00282DC4">
            <w:pPr>
              <w:widowControl w:val="0"/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형상/변경</w:t>
            </w:r>
          </w:p>
          <w:p w14:paraId="6F7072D0" w14:textId="658B11D7" w:rsidR="00282DC4" w:rsidRPr="00691814" w:rsidRDefault="00282DC4" w:rsidP="00282DC4">
            <w:pPr>
              <w:widowControl w:val="0"/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관리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6486517F" w14:textId="77777777" w:rsidR="00282DC4" w:rsidRPr="00691814" w:rsidRDefault="00282DC4" w:rsidP="00282DC4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업무소스 IQ+ CI/CD</w:t>
            </w:r>
          </w:p>
          <w:p w14:paraId="47F18847" w14:textId="0FF157AC" w:rsidR="00282DC4" w:rsidRPr="00691814" w:rsidRDefault="00282DC4" w:rsidP="00282DC4">
            <w:pPr>
              <w:spacing w:line="240" w:lineRule="atLeast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배포 방식 변경</w:t>
            </w:r>
          </w:p>
        </w:tc>
        <w:tc>
          <w:tcPr>
            <w:tcW w:w="5244" w:type="dxa"/>
            <w:vAlign w:val="center"/>
          </w:tcPr>
          <w:p w14:paraId="1805E93B" w14:textId="368E3FBB" w:rsidR="00282DC4" w:rsidRPr="00691814" w:rsidRDefault="00282DC4" w:rsidP="00282DC4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- 신속한 업무 개발 및 지속적인 배포를 위해 CI/CD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파이프라인 구성</w:t>
            </w:r>
          </w:p>
        </w:tc>
      </w:tr>
      <w:tr w:rsidR="00282DC4" w:rsidRPr="00691814" w14:paraId="57BED067" w14:textId="77777777" w:rsidTr="00D20A78">
        <w:trPr>
          <w:trHeight w:val="557"/>
        </w:trPr>
        <w:tc>
          <w:tcPr>
            <w:tcW w:w="1417" w:type="dxa"/>
            <w:vMerge/>
            <w:vAlign w:val="center"/>
          </w:tcPr>
          <w:p w14:paraId="4C03FBAC" w14:textId="77777777" w:rsidR="00282DC4" w:rsidRPr="00691814" w:rsidRDefault="00282DC4" w:rsidP="00282DC4">
            <w:pPr>
              <w:widowControl w:val="0"/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7D2B0BAB" w14:textId="2012C435" w:rsidR="00282DC4" w:rsidRPr="00691814" w:rsidRDefault="00282DC4" w:rsidP="00282DC4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proofErr w:type="gramStart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CBT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18"/>
                <w:lang w:eastAsia="ko-KR"/>
              </w:rPr>
              <w:t>(</w:t>
            </w:r>
            <w:proofErr w:type="gramEnd"/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18"/>
                <w:lang w:eastAsia="ko-KR"/>
              </w:rPr>
              <w:t>Closed Beta Test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18"/>
                <w:lang w:eastAsia="ko-KR"/>
              </w:rPr>
              <w:t>)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18"/>
                <w:lang w:eastAsia="ko-KR"/>
              </w:rPr>
              <w:t xml:space="preserve"> </w:t>
            </w:r>
          </w:p>
          <w:p w14:paraId="4FDAD072" w14:textId="69A1BF0B" w:rsidR="00282DC4" w:rsidRPr="00691814" w:rsidRDefault="00282DC4" w:rsidP="00282DC4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구축</w:t>
            </w:r>
          </w:p>
        </w:tc>
        <w:tc>
          <w:tcPr>
            <w:tcW w:w="5244" w:type="dxa"/>
            <w:vAlign w:val="center"/>
          </w:tcPr>
          <w:p w14:paraId="187B92E3" w14:textId="3B78CBF6" w:rsidR="00282DC4" w:rsidRPr="00691814" w:rsidRDefault="00282DC4" w:rsidP="00282DC4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- </w:t>
            </w:r>
            <w:proofErr w:type="spellStart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다크배포</w:t>
            </w:r>
            <w:r w:rsidR="00167139" w:rsidRPr="00167139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vertAlign w:val="superscript"/>
                <w:lang w:eastAsia="ko-KR"/>
              </w:rPr>
              <w:t>주</w:t>
            </w:r>
            <w:proofErr w:type="spellEnd"/>
            <w:r w:rsidR="00167139" w:rsidRPr="00167139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vertAlign w:val="superscript"/>
                <w:lang w:eastAsia="ko-KR"/>
              </w:rPr>
              <w:t>1</w:t>
            </w:r>
            <w:r w:rsidR="00167139" w:rsidRPr="00167139">
              <w:rPr>
                <w:rFonts w:ascii="KB금융 본문체 Light" w:eastAsia="KB금융 본문체 Light" w:cs="굴림체"/>
                <w:noProof w:val="0"/>
                <w:color w:val="000000"/>
                <w:sz w:val="20"/>
                <w:vertAlign w:val="superscript"/>
                <w:lang w:eastAsia="ko-KR"/>
              </w:rPr>
              <w:t>5)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파이프라인 구축</w:t>
            </w:r>
          </w:p>
        </w:tc>
      </w:tr>
      <w:tr w:rsidR="00282DC4" w:rsidRPr="00691814" w14:paraId="453A471B" w14:textId="77777777" w:rsidTr="00D20A78">
        <w:trPr>
          <w:trHeight w:val="723"/>
        </w:trPr>
        <w:tc>
          <w:tcPr>
            <w:tcW w:w="1417" w:type="dxa"/>
            <w:vAlign w:val="center"/>
          </w:tcPr>
          <w:p w14:paraId="440AD240" w14:textId="0FD2DC98" w:rsidR="00282DC4" w:rsidRPr="00691814" w:rsidRDefault="00282DC4" w:rsidP="00282DC4">
            <w:pPr>
              <w:widowControl w:val="0"/>
              <w:autoSpaceDE w:val="0"/>
              <w:autoSpaceDN w:val="0"/>
              <w:adjustRightInd w:val="0"/>
              <w:spacing w:after="60" w:line="240" w:lineRule="atLeast"/>
              <w:jc w:val="center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proofErr w:type="spellStart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KafKa</w:t>
            </w:r>
            <w:proofErr w:type="spellEnd"/>
          </w:p>
          <w:p w14:paraId="53E1A697" w14:textId="4CEF3C6A" w:rsidR="00282DC4" w:rsidRPr="00691814" w:rsidRDefault="00282DC4" w:rsidP="00282DC4">
            <w:pPr>
              <w:widowControl w:val="0"/>
              <w:autoSpaceDE w:val="0"/>
              <w:autoSpaceDN w:val="0"/>
              <w:adjustRightInd w:val="0"/>
              <w:spacing w:after="60" w:line="240" w:lineRule="atLeast"/>
              <w:jc w:val="center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시스템 구축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135DB564" w14:textId="77777777" w:rsidR="00282DC4" w:rsidRPr="00691814" w:rsidRDefault="00282DC4" w:rsidP="00282DC4">
            <w:pPr>
              <w:widowControl w:val="0"/>
              <w:autoSpaceDE w:val="0"/>
              <w:autoSpaceDN w:val="0"/>
              <w:adjustRightInd w:val="0"/>
              <w:spacing w:after="60" w:line="240" w:lineRule="atLeast"/>
              <w:ind w:left="200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안정적인 로그 적재</w:t>
            </w:r>
          </w:p>
          <w:p w14:paraId="12C0D356" w14:textId="2F4F618A" w:rsidR="00282DC4" w:rsidRPr="00691814" w:rsidRDefault="00282DC4" w:rsidP="00282DC4">
            <w:pPr>
              <w:widowControl w:val="0"/>
              <w:autoSpaceDE w:val="0"/>
              <w:autoSpaceDN w:val="0"/>
              <w:adjustRightInd w:val="0"/>
              <w:spacing w:after="60" w:line="240" w:lineRule="atLeast"/>
              <w:ind w:left="200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시스템</w:t>
            </w:r>
          </w:p>
        </w:tc>
        <w:tc>
          <w:tcPr>
            <w:tcW w:w="5244" w:type="dxa"/>
            <w:vAlign w:val="center"/>
          </w:tcPr>
          <w:p w14:paraId="2673393A" w14:textId="1BAB529E" w:rsidR="00282DC4" w:rsidRPr="00691814" w:rsidRDefault="00282DC4" w:rsidP="00282DC4">
            <w:pPr>
              <w:widowControl w:val="0"/>
              <w:autoSpaceDE w:val="0"/>
              <w:autoSpaceDN w:val="0"/>
              <w:adjustRightInd w:val="0"/>
              <w:spacing w:after="60" w:line="240" w:lineRule="atLeast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-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Kraft Controller</w:t>
            </w:r>
            <w:r w:rsidR="00167139" w:rsidRPr="00167139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vertAlign w:val="superscript"/>
                <w:lang w:eastAsia="ko-KR"/>
              </w:rPr>
              <w:t>주1</w:t>
            </w:r>
            <w:r w:rsidR="00167139" w:rsidRPr="00167139">
              <w:rPr>
                <w:rFonts w:ascii="KB금융 본문체 Light" w:eastAsia="KB금융 본문체 Light" w:cs="굴림체"/>
                <w:noProof w:val="0"/>
                <w:color w:val="000000"/>
                <w:sz w:val="20"/>
                <w:vertAlign w:val="superscript"/>
                <w:lang w:eastAsia="ko-KR"/>
              </w:rPr>
              <w:t>6)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를 이용하여 구축</w:t>
            </w:r>
          </w:p>
          <w:p w14:paraId="358C605C" w14:textId="48B3F720" w:rsidR="00282DC4" w:rsidRPr="00691814" w:rsidRDefault="00282DC4" w:rsidP="00282DC4">
            <w:pPr>
              <w:widowControl w:val="0"/>
              <w:autoSpaceDE w:val="0"/>
              <w:autoSpaceDN w:val="0"/>
              <w:adjustRightInd w:val="0"/>
              <w:spacing w:after="60" w:line="240" w:lineRule="atLeast"/>
              <w:ind w:leftChars="64" w:left="341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t>o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3.8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이상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K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r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aft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버전: Zookeeper</w:t>
            </w:r>
            <w:r w:rsidR="00167139" w:rsidRPr="00167139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vertAlign w:val="superscript"/>
                <w:lang w:eastAsia="ko-KR"/>
              </w:rPr>
              <w:t>주1</w:t>
            </w:r>
            <w:r w:rsidR="00167139" w:rsidRPr="00167139">
              <w:rPr>
                <w:rFonts w:ascii="KB금융 본문체 Light" w:eastAsia="KB금융 본문체 Light" w:cs="굴림체"/>
                <w:noProof w:val="0"/>
                <w:color w:val="000000"/>
                <w:sz w:val="20"/>
                <w:vertAlign w:val="superscript"/>
                <w:lang w:eastAsia="ko-KR"/>
              </w:rPr>
              <w:t>7)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없이 Kafka 노드들이 직접 메타데이터를 저장하고 관리하는 버전</w:t>
            </w:r>
          </w:p>
          <w:p w14:paraId="0A7853FA" w14:textId="34CEA8E7" w:rsidR="00282DC4" w:rsidRPr="00691814" w:rsidRDefault="00282DC4" w:rsidP="00020E4E">
            <w:pPr>
              <w:widowControl w:val="0"/>
              <w:autoSpaceDE w:val="0"/>
              <w:autoSpaceDN w:val="0"/>
              <w:adjustRightInd w:val="0"/>
              <w:spacing w:after="60" w:line="240" w:lineRule="atLeast"/>
              <w:ind w:leftChars="64" w:left="341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lastRenderedPageBreak/>
              <w:t>o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</w:t>
            </w:r>
            <w:proofErr w:type="spellStart"/>
            <w:r w:rsidRPr="00691814">
              <w:rPr>
                <w:rFonts w:ascii="KB금융 본문체 Light" w:eastAsia="KB금융 본문체 Light" w:cs="굴림체" w:hint="eastAsia"/>
                <w:noProof w:val="0"/>
                <w:sz w:val="20"/>
                <w:lang w:eastAsia="ko-KR"/>
              </w:rPr>
              <w:t>KRaft</w:t>
            </w:r>
            <w:proofErr w:type="spellEnd"/>
            <w:r w:rsidRPr="00691814">
              <w:rPr>
                <w:rFonts w:ascii="KB금융 본문체 Light" w:eastAsia="KB금융 본문체 Light" w:cs="굴림체" w:hint="eastAsia"/>
                <w:noProof w:val="0"/>
                <w:sz w:val="20"/>
                <w:lang w:eastAsia="ko-KR"/>
              </w:rPr>
              <w:t xml:space="preserve"> Controllers와 Broker를 분리 구성</w:t>
            </w:r>
            <w:r w:rsidRPr="00691814">
              <w:rPr>
                <w:rFonts w:ascii="KB금융 본문체 Light" w:eastAsia="KB금융 본문체 Light" w:cs="굴림체"/>
                <w:noProof w:val="0"/>
                <w:sz w:val="20"/>
                <w:lang w:eastAsia="ko-KR"/>
              </w:rPr>
              <w:t xml:space="preserve">: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sz w:val="20"/>
                <w:lang w:eastAsia="ko-KR"/>
              </w:rPr>
              <w:t>클러스터 안정성,</w:t>
            </w:r>
            <w:r w:rsidRPr="00691814">
              <w:rPr>
                <w:rFonts w:ascii="KB금융 본문체 Light" w:eastAsia="KB금융 본문체 Light" w:cs="굴림체"/>
                <w:noProof w:val="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sz w:val="20"/>
                <w:lang w:eastAsia="ko-KR"/>
              </w:rPr>
              <w:t>컨트롤러 노드 경량화 및 향후 업무가 늘어날 것을 대비하여 동일한 노드에서 운영하지 않고 분리하여 구성</w:t>
            </w:r>
          </w:p>
        </w:tc>
      </w:tr>
      <w:tr w:rsidR="00282DC4" w:rsidRPr="00691814" w14:paraId="43B0F94D" w14:textId="77777777" w:rsidTr="00D20A78">
        <w:trPr>
          <w:trHeight w:val="723"/>
        </w:trPr>
        <w:tc>
          <w:tcPr>
            <w:tcW w:w="1417" w:type="dxa"/>
            <w:vAlign w:val="center"/>
          </w:tcPr>
          <w:p w14:paraId="2EA4D3DA" w14:textId="43C7E055" w:rsidR="00282DC4" w:rsidRPr="00691814" w:rsidRDefault="00282DC4" w:rsidP="00282DC4">
            <w:pPr>
              <w:widowControl w:val="0"/>
              <w:autoSpaceDE w:val="0"/>
              <w:autoSpaceDN w:val="0"/>
              <w:adjustRightInd w:val="0"/>
              <w:spacing w:after="60" w:line="240" w:lineRule="atLeast"/>
              <w:jc w:val="center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lastRenderedPageBreak/>
              <w:t>DB동기화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04602D2A" w14:textId="16F6322A" w:rsidR="00282DC4" w:rsidRPr="00691814" w:rsidRDefault="00282DC4" w:rsidP="00282DC4">
            <w:pPr>
              <w:widowControl w:val="0"/>
              <w:autoSpaceDE w:val="0"/>
              <w:autoSpaceDN w:val="0"/>
              <w:adjustRightInd w:val="0"/>
              <w:spacing w:after="60" w:line="240" w:lineRule="atLeast"/>
              <w:ind w:left="200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단방향 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DB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동기화 설계</w:t>
            </w:r>
          </w:p>
        </w:tc>
        <w:tc>
          <w:tcPr>
            <w:tcW w:w="5244" w:type="dxa"/>
            <w:vAlign w:val="center"/>
          </w:tcPr>
          <w:p w14:paraId="78B14500" w14:textId="3E028CCD" w:rsidR="00282DC4" w:rsidRPr="00691814" w:rsidRDefault="00282DC4" w:rsidP="00282DC4">
            <w:pPr>
              <w:widowControl w:val="0"/>
              <w:autoSpaceDE w:val="0"/>
              <w:autoSpaceDN w:val="0"/>
              <w:adjustRightInd w:val="0"/>
              <w:spacing w:after="60" w:line="240" w:lineRule="atLeast"/>
              <w:ind w:left="200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-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단방향 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DB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동기화 설계 및 구현 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(CDC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또는 </w:t>
            </w:r>
            <w:proofErr w:type="spellStart"/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kafka</w:t>
            </w:r>
            <w:proofErr w:type="spellEnd"/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메시징 큐를 활용하여 구현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)</w:t>
            </w:r>
          </w:p>
        </w:tc>
      </w:tr>
      <w:tr w:rsidR="00282DC4" w:rsidRPr="00691814" w14:paraId="0332214A" w14:textId="77777777" w:rsidTr="00D20A78">
        <w:trPr>
          <w:trHeight w:val="723"/>
        </w:trPr>
        <w:tc>
          <w:tcPr>
            <w:tcW w:w="1417" w:type="dxa"/>
            <w:vAlign w:val="center"/>
          </w:tcPr>
          <w:p w14:paraId="33A772D9" w14:textId="481311EC" w:rsidR="00282DC4" w:rsidRPr="00691814" w:rsidRDefault="00282DC4" w:rsidP="00282DC4">
            <w:pPr>
              <w:widowControl w:val="0"/>
              <w:autoSpaceDE w:val="0"/>
              <w:autoSpaceDN w:val="0"/>
              <w:adjustRightInd w:val="0"/>
              <w:spacing w:after="60" w:line="240" w:lineRule="atLeast"/>
              <w:jc w:val="center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백업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55B0A2A3" w14:textId="77777777" w:rsidR="00282DC4" w:rsidRPr="00691814" w:rsidRDefault="00282DC4" w:rsidP="00282DC4">
            <w:pPr>
              <w:widowControl w:val="0"/>
              <w:autoSpaceDE w:val="0"/>
              <w:autoSpaceDN w:val="0"/>
              <w:adjustRightInd w:val="0"/>
              <w:spacing w:after="60" w:line="240" w:lineRule="atLeast"/>
              <w:ind w:left="200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리눅스 서버 및 </w:t>
            </w:r>
          </w:p>
          <w:p w14:paraId="39EDB74A" w14:textId="73D5371F" w:rsidR="00282DC4" w:rsidRPr="00691814" w:rsidRDefault="00282DC4" w:rsidP="00282DC4">
            <w:pPr>
              <w:widowControl w:val="0"/>
              <w:autoSpaceDE w:val="0"/>
              <w:autoSpaceDN w:val="0"/>
              <w:adjustRightInd w:val="0"/>
              <w:spacing w:after="60" w:line="240" w:lineRule="atLeast"/>
              <w:ind w:left="200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클러스터 백업</w:t>
            </w:r>
          </w:p>
        </w:tc>
        <w:tc>
          <w:tcPr>
            <w:tcW w:w="5244" w:type="dxa"/>
            <w:vAlign w:val="center"/>
          </w:tcPr>
          <w:p w14:paraId="5B145F2E" w14:textId="59D28BD9" w:rsidR="00282DC4" w:rsidRPr="00691814" w:rsidRDefault="00282DC4" w:rsidP="00282DC4">
            <w:pPr>
              <w:widowControl w:val="0"/>
              <w:autoSpaceDE w:val="0"/>
              <w:autoSpaceDN w:val="0"/>
              <w:adjustRightInd w:val="0"/>
              <w:spacing w:after="60" w:line="240" w:lineRule="atLeast"/>
              <w:ind w:left="200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-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개발, </w:t>
            </w:r>
            <w:proofErr w:type="spellStart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스테이징</w:t>
            </w:r>
            <w:proofErr w:type="spellEnd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, 운영 모두 백업</w:t>
            </w:r>
          </w:p>
          <w:p w14:paraId="1C1ED250" w14:textId="7AA59612" w:rsidR="00282DC4" w:rsidRPr="00691814" w:rsidRDefault="00282DC4" w:rsidP="00282DC4">
            <w:pPr>
              <w:widowControl w:val="0"/>
              <w:autoSpaceDE w:val="0"/>
              <w:autoSpaceDN w:val="0"/>
              <w:adjustRightInd w:val="0"/>
              <w:spacing w:after="60" w:line="240" w:lineRule="atLeast"/>
              <w:ind w:left="200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- </w:t>
            </w:r>
            <w:r w:rsidR="00167139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Bastion</w:t>
            </w:r>
            <w:r w:rsidR="00167139" w:rsidRPr="00167139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vertAlign w:val="superscript"/>
                <w:lang w:eastAsia="ko-KR"/>
              </w:rPr>
              <w:t>주1</w:t>
            </w:r>
            <w:r w:rsidR="0053003E">
              <w:rPr>
                <w:rFonts w:ascii="KB금융 본문체 Light" w:eastAsia="KB금융 본문체 Light" w:cs="굴림체"/>
                <w:noProof w:val="0"/>
                <w:color w:val="000000"/>
                <w:sz w:val="20"/>
                <w:vertAlign w:val="superscript"/>
                <w:lang w:eastAsia="ko-KR"/>
              </w:rPr>
              <w:t>8</w:t>
            </w:r>
            <w:r w:rsidR="00167139" w:rsidRPr="00167139">
              <w:rPr>
                <w:rFonts w:ascii="KB금융 본문체 Light" w:eastAsia="KB금융 본문체 Light" w:cs="굴림체"/>
                <w:noProof w:val="0"/>
                <w:color w:val="000000"/>
                <w:sz w:val="20"/>
                <w:vertAlign w:val="superscript"/>
                <w:lang w:eastAsia="ko-KR"/>
              </w:rPr>
              <w:t>)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, EFK, </w:t>
            </w:r>
            <w:proofErr w:type="spellStart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kafka</w:t>
            </w:r>
            <w:proofErr w:type="spellEnd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서버 대상으로 백업 수행</w:t>
            </w:r>
          </w:p>
          <w:p w14:paraId="6F9D5E28" w14:textId="733822B6" w:rsidR="00282DC4" w:rsidRPr="00691814" w:rsidRDefault="00282DC4" w:rsidP="00282DC4">
            <w:pPr>
              <w:widowControl w:val="0"/>
              <w:autoSpaceDE w:val="0"/>
              <w:autoSpaceDN w:val="0"/>
              <w:adjustRightInd w:val="0"/>
              <w:spacing w:after="60" w:line="240" w:lineRule="atLeast"/>
              <w:ind w:left="200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- 클러스터(master, worker, infra (</w:t>
            </w:r>
            <w:proofErr w:type="spellStart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coreOS</w:t>
            </w:r>
            <w:proofErr w:type="spellEnd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, 표준OS가 아님)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)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에 대한 백업은 </w:t>
            </w:r>
            <w:proofErr w:type="spellStart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etcd</w:t>
            </w:r>
            <w:proofErr w:type="spellEnd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</w:t>
            </w:r>
            <w:proofErr w:type="spellStart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백업</w:t>
            </w:r>
            <w:r w:rsidR="00167139" w:rsidRPr="00167139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vertAlign w:val="superscript"/>
                <w:lang w:eastAsia="ko-KR"/>
              </w:rPr>
              <w:t>주</w:t>
            </w:r>
            <w:proofErr w:type="spellEnd"/>
            <w:r w:rsidR="00167139" w:rsidRPr="00167139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vertAlign w:val="superscript"/>
                <w:lang w:eastAsia="ko-KR"/>
              </w:rPr>
              <w:t>1</w:t>
            </w:r>
            <w:r w:rsidR="003E1449">
              <w:rPr>
                <w:rFonts w:ascii="KB금융 본문체 Light" w:eastAsia="KB금융 본문체 Light" w:cs="굴림체"/>
                <w:noProof w:val="0"/>
                <w:color w:val="000000"/>
                <w:sz w:val="20"/>
                <w:vertAlign w:val="superscript"/>
                <w:lang w:eastAsia="ko-KR"/>
              </w:rPr>
              <w:t>9</w:t>
            </w:r>
            <w:r w:rsidR="00167139" w:rsidRPr="00167139">
              <w:rPr>
                <w:rFonts w:ascii="KB금융 본문체 Light" w:eastAsia="KB금융 본문체 Light" w:cs="굴림체"/>
                <w:noProof w:val="0"/>
                <w:color w:val="000000"/>
                <w:sz w:val="20"/>
                <w:vertAlign w:val="superscript"/>
                <w:lang w:eastAsia="ko-KR"/>
              </w:rPr>
              <w:t>)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을 기본으로 하며 향후 구체적으로 설계 예정</w:t>
            </w:r>
          </w:p>
        </w:tc>
      </w:tr>
    </w:tbl>
    <w:p w14:paraId="4C861811" w14:textId="77777777" w:rsidR="00AD03AD" w:rsidRPr="00AD03AD" w:rsidRDefault="00AD03AD" w:rsidP="00361B65">
      <w:pPr>
        <w:ind w:left="1161"/>
        <w:rPr>
          <w:rFonts w:ascii="KB금융 본문체 Light" w:eastAsia="KB금융 본문체 Light" w:cs="KB금융 본문체 Light"/>
          <w:noProof w:val="0"/>
          <w:color w:val="000000"/>
          <w:sz w:val="20"/>
          <w:lang w:eastAsia="ko-KR"/>
        </w:rPr>
      </w:pPr>
    </w:p>
    <w:p w14:paraId="4BA801D7" w14:textId="4C5C1BEF" w:rsidR="00361B65" w:rsidRPr="00691814" w:rsidRDefault="0024753E" w:rsidP="00361B65">
      <w:pPr>
        <w:numPr>
          <w:ilvl w:val="0"/>
          <w:numId w:val="27"/>
        </w:numPr>
        <w:tabs>
          <w:tab w:val="clear" w:pos="720"/>
          <w:tab w:val="num" w:pos="1160"/>
        </w:tabs>
        <w:ind w:leftChars="364" w:left="1161"/>
        <w:rPr>
          <w:rFonts w:ascii="KB금융 본문체 Light" w:eastAsia="KB금융 본문체 Light" w:cs="KB금융 본문체 Light"/>
          <w:noProof w:val="0"/>
          <w:color w:val="000000"/>
          <w:sz w:val="24"/>
          <w:szCs w:val="24"/>
          <w:lang w:eastAsia="ko-KR"/>
        </w:rPr>
      </w:pPr>
      <w:r w:rsidRPr="00691814">
        <w:rPr>
          <w:rFonts w:ascii="KB금융 본문체 Light" w:eastAsia="KB금융 본문체 Light" w:hAnsi="KB금융 본문체 Light" w:cs="Tahoma"/>
          <w:sz w:val="24"/>
          <w:lang w:eastAsia="ko-KR"/>
        </w:rPr>
        <w:t>KB</w:t>
      </w:r>
      <w:r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 xml:space="preserve">스타뱅킹 </w:t>
      </w:r>
      <w:r w:rsidRPr="00691814">
        <w:rPr>
          <w:rFonts w:ascii="KB금융 본문체 Light" w:eastAsia="KB금융 본문체 Light" w:hAnsi="KB금융 본문체 Light" w:cs="Tahoma"/>
          <w:sz w:val="24"/>
          <w:lang w:eastAsia="ko-KR"/>
        </w:rPr>
        <w:t>PaaS</w:t>
      </w:r>
      <w:r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>프레임워크 기능 개발</w:t>
      </w:r>
    </w:p>
    <w:tbl>
      <w:tblPr>
        <w:tblW w:w="8788" w:type="dxa"/>
        <w:tblInd w:w="851" w:type="dxa"/>
        <w:tblBorders>
          <w:top w:val="single" w:sz="4" w:space="0" w:color="808080"/>
          <w:bottom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2127"/>
        <w:gridCol w:w="5244"/>
      </w:tblGrid>
      <w:tr w:rsidR="00D20A78" w:rsidRPr="00691814" w14:paraId="7E5B0055" w14:textId="77777777" w:rsidTr="00960EED">
        <w:trPr>
          <w:trHeight w:val="346"/>
        </w:trPr>
        <w:tc>
          <w:tcPr>
            <w:tcW w:w="1417" w:type="dxa"/>
            <w:shd w:val="clear" w:color="auto" w:fill="D9D9D9" w:themeFill="background1" w:themeFillShade="D9"/>
          </w:tcPr>
          <w:p w14:paraId="78E61EFB" w14:textId="27DA6789" w:rsidR="00D20A78" w:rsidRPr="00691814" w:rsidRDefault="00D20A78" w:rsidP="00D20A78">
            <w:pPr>
              <w:jc w:val="center"/>
              <w:rPr>
                <w:rFonts w:ascii="KB금융 본문체 Light" w:eastAsia="KB금융 본문체 Light" w:hAnsi="KB금융 본문체 Light" w:cs="바탕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바탕" w:hint="eastAsia"/>
                <w:sz w:val="20"/>
                <w:lang w:eastAsia="ko-KR"/>
              </w:rPr>
              <w:t>기능구분</w:t>
            </w:r>
          </w:p>
        </w:tc>
        <w:tc>
          <w:tcPr>
            <w:tcW w:w="2127" w:type="dxa"/>
            <w:shd w:val="clear" w:color="auto" w:fill="D9D9D9" w:themeFill="background1" w:themeFillShade="D9"/>
          </w:tcPr>
          <w:p w14:paraId="2F3F6AD0" w14:textId="48A11757" w:rsidR="00D20A78" w:rsidRPr="00691814" w:rsidRDefault="00D20A78" w:rsidP="00D20A78">
            <w:pPr>
              <w:jc w:val="center"/>
              <w:rPr>
                <w:rFonts w:ascii="KB금융 본문체 Light" w:eastAsia="KB금융 본문체 Light" w:hAnsi="KB금융 본문체 Light" w:cs="바탕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바탕" w:hint="eastAsia"/>
                <w:sz w:val="20"/>
                <w:lang w:eastAsia="ko-KR"/>
              </w:rPr>
              <w:t>주요내용</w:t>
            </w:r>
          </w:p>
        </w:tc>
        <w:tc>
          <w:tcPr>
            <w:tcW w:w="5244" w:type="dxa"/>
            <w:shd w:val="clear" w:color="auto" w:fill="D9D9D9" w:themeFill="background1" w:themeFillShade="D9"/>
          </w:tcPr>
          <w:p w14:paraId="2EF16922" w14:textId="68E9D5D5" w:rsidR="00D20A78" w:rsidRPr="00691814" w:rsidRDefault="00D20A78" w:rsidP="00D20A78">
            <w:pPr>
              <w:jc w:val="center"/>
              <w:rPr>
                <w:rFonts w:ascii="KB금융 본문체 Light" w:eastAsia="KB금융 본문체 Light" w:hAnsi="KB금융 본문체 Light" w:cs="바탕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바탕" w:hint="eastAsia"/>
                <w:sz w:val="20"/>
                <w:lang w:eastAsia="ko-KR"/>
              </w:rPr>
              <w:t>상세</w:t>
            </w:r>
          </w:p>
        </w:tc>
      </w:tr>
      <w:tr w:rsidR="0024753E" w:rsidRPr="00691814" w14:paraId="327D032F" w14:textId="77777777" w:rsidTr="00960EED">
        <w:trPr>
          <w:trHeight w:val="1101"/>
        </w:trPr>
        <w:tc>
          <w:tcPr>
            <w:tcW w:w="1417" w:type="dxa"/>
            <w:vMerge w:val="restart"/>
            <w:vAlign w:val="center"/>
          </w:tcPr>
          <w:p w14:paraId="0428CBEC" w14:textId="70ABC79E" w:rsidR="0024753E" w:rsidRPr="00691814" w:rsidRDefault="0024753E" w:rsidP="00015D3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F/W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기본 설계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67CD13AD" w14:textId="77777777" w:rsidR="004F2B6D" w:rsidRPr="00691814" w:rsidRDefault="0024753E" w:rsidP="004F2B6D">
            <w:pPr>
              <w:ind w:left="200" w:hangingChars="100" w:hanging="200"/>
              <w:rPr>
                <w:rFonts w:ascii="KB금융 본문체 Light" w:eastAsia="KB금융 본문체 Light" w:hAnsi="KB금융 본문체 Light" w:cs="굴림체"/>
                <w:color w:val="000000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굴림체" w:hint="eastAsia"/>
                <w:color w:val="000000"/>
                <w:sz w:val="20"/>
              </w:rPr>
              <w:t>어플리케이션 기본</w:t>
            </w:r>
          </w:p>
          <w:p w14:paraId="2C23C6C5" w14:textId="268F701F" w:rsidR="0024753E" w:rsidRPr="00691814" w:rsidRDefault="0024753E" w:rsidP="004F2B6D">
            <w:pPr>
              <w:ind w:left="200" w:hangingChars="100" w:hanging="200"/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체" w:hint="eastAsia"/>
                <w:color w:val="000000"/>
                <w:sz w:val="20"/>
              </w:rPr>
              <w:t>구조</w:t>
            </w:r>
            <w:r w:rsidRPr="00691814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설계</w:t>
            </w:r>
          </w:p>
        </w:tc>
        <w:tc>
          <w:tcPr>
            <w:tcW w:w="5244" w:type="dxa"/>
            <w:vAlign w:val="center"/>
          </w:tcPr>
          <w:p w14:paraId="5DF84C76" w14:textId="77777777" w:rsidR="0024753E" w:rsidRPr="00691814" w:rsidRDefault="0024753E" w:rsidP="0024753E">
            <w:pPr>
              <w:ind w:left="200" w:hangingChars="100" w:hanging="200"/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lang w:eastAsia="ko-KR"/>
              </w:rPr>
              <w:t>범용적인</w:t>
            </w:r>
            <w:r w:rsidRPr="00691814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t xml:space="preserve"> </w:t>
            </w:r>
            <w:proofErr w:type="spellStart"/>
            <w:r w:rsidRPr="00691814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t>Springboot</w:t>
            </w:r>
            <w:proofErr w:type="spellEnd"/>
            <w:r w:rsidRPr="00691814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t xml:space="preserve">(Java) </w:t>
            </w:r>
            <w:r w:rsidRPr="00691814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lang w:eastAsia="ko-KR"/>
              </w:rPr>
              <w:t>기반의</w:t>
            </w:r>
            <w:r w:rsidRPr="00691814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lang w:eastAsia="ko-KR"/>
              </w:rPr>
              <w:t>프레임워크</w:t>
            </w:r>
            <w:r w:rsidRPr="00691814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t xml:space="preserve">, </w:t>
            </w:r>
            <w:r w:rsidRPr="00691814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lang w:eastAsia="ko-KR"/>
              </w:rPr>
              <w:t>어플리케이션</w:t>
            </w:r>
            <w:r w:rsidRPr="00691814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lang w:eastAsia="ko-KR"/>
              </w:rPr>
              <w:t>구조</w:t>
            </w:r>
            <w:r w:rsidRPr="00691814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lang w:eastAsia="ko-KR"/>
              </w:rPr>
              <w:t>설계</w:t>
            </w:r>
          </w:p>
          <w:p w14:paraId="0E4CC70D" w14:textId="199A3425" w:rsidR="0024753E" w:rsidRPr="00691814" w:rsidRDefault="0024753E" w:rsidP="0024753E">
            <w:pPr>
              <w:ind w:left="200" w:hangingChars="100" w:hanging="200"/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t>o</w:t>
            </w:r>
            <w:r w:rsidRPr="00691814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lang w:eastAsia="ko-KR"/>
              </w:rPr>
              <w:t xml:space="preserve"> JDK 1</w:t>
            </w:r>
            <w:r w:rsidRPr="00691814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t>7</w:t>
            </w:r>
            <w:r w:rsidRPr="00691814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lang w:eastAsia="ko-KR"/>
              </w:rPr>
              <w:t xml:space="preserve">, </w:t>
            </w:r>
            <w:proofErr w:type="spellStart"/>
            <w:r w:rsidRPr="00691814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lang w:eastAsia="ko-KR"/>
              </w:rPr>
              <w:t>Springboot</w:t>
            </w:r>
            <w:proofErr w:type="spellEnd"/>
            <w:r w:rsidRPr="00691814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t>3.1.4</w:t>
            </w:r>
            <w:r w:rsidRPr="00691814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lang w:eastAsia="ko-KR"/>
              </w:rPr>
              <w:t xml:space="preserve"> 이상에서 최적 버전 선택</w:t>
            </w:r>
          </w:p>
        </w:tc>
      </w:tr>
      <w:tr w:rsidR="0024753E" w:rsidRPr="00691814" w14:paraId="216AAAF4" w14:textId="77777777" w:rsidTr="00960EED">
        <w:trPr>
          <w:trHeight w:val="1101"/>
        </w:trPr>
        <w:tc>
          <w:tcPr>
            <w:tcW w:w="1417" w:type="dxa"/>
            <w:vMerge/>
            <w:vAlign w:val="center"/>
          </w:tcPr>
          <w:p w14:paraId="00EFE42A" w14:textId="77777777" w:rsidR="0024753E" w:rsidRPr="00691814" w:rsidRDefault="0024753E" w:rsidP="0024753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37A1FA43" w14:textId="2774E4E8" w:rsidR="0024753E" w:rsidRPr="00691814" w:rsidRDefault="0024753E" w:rsidP="004F2B6D">
            <w:pPr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20"/>
                <w:lang w:eastAsia="ko-KR"/>
              </w:rPr>
              <w:t>표준화</w:t>
            </w:r>
          </w:p>
        </w:tc>
        <w:tc>
          <w:tcPr>
            <w:tcW w:w="5244" w:type="dxa"/>
            <w:vAlign w:val="center"/>
          </w:tcPr>
          <w:p w14:paraId="4A7E677B" w14:textId="77777777" w:rsidR="0024753E" w:rsidRPr="00691814" w:rsidRDefault="0024753E" w:rsidP="0024753E">
            <w:pPr>
              <w:ind w:left="200" w:hangingChars="100" w:hanging="200"/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lang w:eastAsia="ko-KR"/>
              </w:rPr>
              <w:t>-</w:t>
            </w:r>
            <w:r w:rsidRPr="00691814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lang w:eastAsia="ko-KR"/>
              </w:rPr>
              <w:t xml:space="preserve">클라우드 기반의KB표준 자바 프레임워크 구축인 KB </w:t>
            </w:r>
            <w:r w:rsidRPr="00691814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t xml:space="preserve">ONE </w:t>
            </w:r>
            <w:r w:rsidRPr="00691814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lang w:eastAsia="ko-KR"/>
              </w:rPr>
              <w:t>F/W를 사용하여 프레임워크 기능 개발</w:t>
            </w:r>
          </w:p>
          <w:p w14:paraId="6E54B34C" w14:textId="77777777" w:rsidR="0024753E" w:rsidRPr="00691814" w:rsidRDefault="0024753E" w:rsidP="0024753E">
            <w:pPr>
              <w:ind w:left="200" w:hangingChars="100" w:hanging="200"/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lang w:eastAsia="ko-KR"/>
              </w:rPr>
              <w:t>- 어플리케이션 개발 표준 수립 및 구축</w:t>
            </w:r>
          </w:p>
          <w:p w14:paraId="426F4DBD" w14:textId="77777777" w:rsidR="0024753E" w:rsidRPr="00691814" w:rsidRDefault="0024753E" w:rsidP="0024753E">
            <w:pPr>
              <w:ind w:left="200" w:hangingChars="100" w:hanging="200"/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lang w:eastAsia="ko-KR"/>
              </w:rPr>
              <w:t>어플리케이션</w:t>
            </w:r>
            <w:r w:rsidRPr="00691814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lang w:eastAsia="ko-KR"/>
              </w:rPr>
              <w:t>설정 관리 방안 수립 및 구현</w:t>
            </w:r>
          </w:p>
          <w:p w14:paraId="4306317D" w14:textId="77777777" w:rsidR="0024753E" w:rsidRPr="00691814" w:rsidRDefault="0024753E" w:rsidP="0024753E">
            <w:pPr>
              <w:ind w:leftChars="100" w:left="420" w:hangingChars="100" w:hanging="200"/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t xml:space="preserve">o </w:t>
            </w:r>
            <w:r w:rsidRPr="00691814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lang w:eastAsia="ko-KR"/>
              </w:rPr>
              <w:t xml:space="preserve">서버 </w:t>
            </w:r>
            <w:r w:rsidRPr="00691814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t xml:space="preserve">Config </w:t>
            </w:r>
            <w:r w:rsidRPr="00691814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lang w:eastAsia="ko-KR"/>
              </w:rPr>
              <w:t xml:space="preserve">설정 </w:t>
            </w:r>
            <w:r w:rsidRPr="00691814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t>구성</w:t>
            </w:r>
            <w:r w:rsidRPr="00691814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lang w:eastAsia="ko-KR"/>
              </w:rPr>
              <w:t xml:space="preserve"> 및</w:t>
            </w:r>
            <w:r w:rsidRPr="00691814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t xml:space="preserve"> 변경 시 적용 방안 수립: 실시간 적용, </w:t>
            </w:r>
            <w:r w:rsidRPr="00691814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lang w:eastAsia="ko-KR"/>
              </w:rPr>
              <w:t>관</w:t>
            </w:r>
            <w:r w:rsidRPr="00691814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t>리자 수동 적</w:t>
            </w:r>
            <w:r w:rsidRPr="00691814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lang w:eastAsia="ko-KR"/>
              </w:rPr>
              <w:t>용,</w:t>
            </w:r>
            <w:r w:rsidRPr="00691814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t xml:space="preserve"> </w:t>
            </w:r>
            <w:proofErr w:type="spellStart"/>
            <w:r w:rsidRPr="00691814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t>재기동</w:t>
            </w:r>
            <w:proofErr w:type="spellEnd"/>
            <w:r w:rsidRPr="00691814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t xml:space="preserve"> 방안</w:t>
            </w:r>
            <w:r w:rsidRPr="00691814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lang w:eastAsia="ko-KR"/>
              </w:rPr>
              <w:t xml:space="preserve"> 등</w:t>
            </w:r>
          </w:p>
          <w:p w14:paraId="5FA55C7A" w14:textId="77777777" w:rsidR="0024753E" w:rsidRPr="00691814" w:rsidRDefault="0024753E" w:rsidP="0024753E">
            <w:pPr>
              <w:ind w:left="200" w:hangingChars="100" w:hanging="200"/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lang w:eastAsia="ko-KR"/>
              </w:rPr>
              <w:t>서비스 등록 관리 표준 수립 및 구현</w:t>
            </w:r>
          </w:p>
          <w:p w14:paraId="5C0AB265" w14:textId="2BE3300E" w:rsidR="0024753E" w:rsidRPr="00691814" w:rsidRDefault="0024753E" w:rsidP="00D20A78">
            <w:pPr>
              <w:ind w:left="200" w:hangingChars="100" w:hanging="200"/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t xml:space="preserve">o </w:t>
            </w:r>
            <w:r w:rsidRPr="00691814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lang w:eastAsia="ko-KR"/>
              </w:rPr>
              <w:t>서비스 정보,</w:t>
            </w:r>
            <w:r w:rsidRPr="00691814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lang w:eastAsia="ko-KR"/>
              </w:rPr>
              <w:t>파라미터 등록 관리의 표준화 방안마련</w:t>
            </w:r>
          </w:p>
        </w:tc>
      </w:tr>
      <w:tr w:rsidR="0024753E" w:rsidRPr="00691814" w14:paraId="07656C65" w14:textId="77777777" w:rsidTr="00960EED">
        <w:trPr>
          <w:trHeight w:val="1101"/>
        </w:trPr>
        <w:tc>
          <w:tcPr>
            <w:tcW w:w="1417" w:type="dxa"/>
            <w:vMerge w:val="restart"/>
            <w:vAlign w:val="center"/>
          </w:tcPr>
          <w:p w14:paraId="142D1973" w14:textId="5A5E51C4" w:rsidR="0024753E" w:rsidRPr="00691814" w:rsidRDefault="0024753E" w:rsidP="0024753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F/W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공통기능 개발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340B3838" w14:textId="6ACA178A" w:rsidR="0024753E" w:rsidRPr="00691814" w:rsidRDefault="0024753E" w:rsidP="004F2B6D">
            <w:pPr>
              <w:spacing w:line="240" w:lineRule="atLeast"/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20"/>
                <w:lang w:eastAsia="ko-KR"/>
              </w:rPr>
              <w:t>테스트 기능</w:t>
            </w:r>
            <w:r w:rsidRPr="00691814">
              <w:rPr>
                <w:rFonts w:ascii="KB금융 본문체 Light" w:eastAsia="KB금융 본문체 Light" w:hAnsi="KB금융 본문체 Light" w:cs="굴림체" w:hint="eastAsia"/>
                <w:color w:val="000000"/>
                <w:sz w:val="20"/>
              </w:rPr>
              <w:t xml:space="preserve"> 제공</w:t>
            </w:r>
          </w:p>
        </w:tc>
        <w:tc>
          <w:tcPr>
            <w:tcW w:w="5244" w:type="dxa"/>
          </w:tcPr>
          <w:p w14:paraId="65F6073C" w14:textId="77777777" w:rsidR="0024753E" w:rsidRPr="00691814" w:rsidRDefault="0024753E" w:rsidP="00D20A78">
            <w:pPr>
              <w:spacing w:line="240" w:lineRule="atLeast"/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lang w:eastAsia="ko-KR"/>
              </w:rPr>
              <w:t>API테스트 가능한 환경 마련</w:t>
            </w:r>
          </w:p>
          <w:p w14:paraId="2A807D9D" w14:textId="77777777" w:rsidR="0024753E" w:rsidRPr="00691814" w:rsidRDefault="0024753E" w:rsidP="00D20A78">
            <w:pPr>
              <w:spacing w:line="240" w:lineRule="atLeast"/>
              <w:ind w:firstLineChars="100" w:firstLine="200"/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lang w:eastAsia="ko-KR"/>
              </w:rPr>
              <w:t>o 오픈소스 활용방안 검토 (Postman등)</w:t>
            </w:r>
          </w:p>
          <w:p w14:paraId="1E5FAA55" w14:textId="77777777" w:rsidR="0024753E" w:rsidRPr="00691814" w:rsidRDefault="0024753E" w:rsidP="00D20A78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lang w:eastAsia="ko-KR"/>
              </w:rPr>
              <w:t>- 단위 테스트</w:t>
            </w:r>
          </w:p>
          <w:p w14:paraId="57163E7E" w14:textId="6CEC4CE1" w:rsidR="0024753E" w:rsidRPr="00691814" w:rsidRDefault="0024753E" w:rsidP="00D20A78">
            <w:pPr>
              <w:spacing w:line="240" w:lineRule="atLeast"/>
              <w:ind w:leftChars="100" w:left="220"/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t xml:space="preserve">o </w:t>
            </w:r>
            <w:r w:rsidRPr="00691814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lang w:eastAsia="ko-KR"/>
              </w:rPr>
              <w:t>구현한 기능에 대하여J</w:t>
            </w:r>
            <w:r w:rsidRPr="00691814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t xml:space="preserve">unit, Mockito </w:t>
            </w:r>
            <w:r w:rsidR="00DF3C3A" w:rsidRPr="00DF3C3A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vertAlign w:val="superscript"/>
                <w:lang w:eastAsia="ko-KR"/>
              </w:rPr>
              <w:t>주2</w:t>
            </w:r>
            <w:r w:rsidR="00DF3C3A" w:rsidRPr="00DF3C3A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vertAlign w:val="superscript"/>
                <w:lang w:eastAsia="ko-KR"/>
              </w:rPr>
              <w:t>0)</w:t>
            </w:r>
            <w:r w:rsidRPr="00691814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lang w:eastAsia="ko-KR"/>
              </w:rPr>
              <w:t>단위 테스트 수행</w:t>
            </w:r>
          </w:p>
          <w:p w14:paraId="2D789E80" w14:textId="0B6849C8" w:rsidR="0024753E" w:rsidRPr="00691814" w:rsidRDefault="0024753E" w:rsidP="00D20A78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t xml:space="preserve">o </w:t>
            </w:r>
            <w:r w:rsidRPr="00691814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lang w:eastAsia="ko-KR"/>
              </w:rPr>
              <w:t>테스트 수행의 표준 방안 검토</w:t>
            </w:r>
          </w:p>
        </w:tc>
      </w:tr>
      <w:tr w:rsidR="0024753E" w:rsidRPr="00691814" w14:paraId="6F0A33FA" w14:textId="77777777" w:rsidTr="00D20A78">
        <w:trPr>
          <w:trHeight w:val="1382"/>
        </w:trPr>
        <w:tc>
          <w:tcPr>
            <w:tcW w:w="1417" w:type="dxa"/>
            <w:vMerge/>
            <w:vAlign w:val="center"/>
          </w:tcPr>
          <w:p w14:paraId="58FC14A3" w14:textId="77777777" w:rsidR="0024753E" w:rsidRPr="00691814" w:rsidRDefault="0024753E" w:rsidP="0024753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6F73BE17" w14:textId="77777777" w:rsidR="0024753E" w:rsidRPr="00691814" w:rsidRDefault="0024753E" w:rsidP="004F2B6D">
            <w:pPr>
              <w:spacing w:line="240" w:lineRule="atLeast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인터페이스 체계</w:t>
            </w:r>
          </w:p>
          <w:p w14:paraId="69513606" w14:textId="46507C27" w:rsidR="0024753E" w:rsidRPr="00691814" w:rsidRDefault="0024753E" w:rsidP="004F2B6D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구축</w:t>
            </w:r>
          </w:p>
        </w:tc>
        <w:tc>
          <w:tcPr>
            <w:tcW w:w="5244" w:type="dxa"/>
            <w:vAlign w:val="center"/>
          </w:tcPr>
          <w:p w14:paraId="5EEC82C6" w14:textId="6BC8D2E4" w:rsidR="0024753E" w:rsidRPr="00691814" w:rsidRDefault="0024753E" w:rsidP="00D20A78">
            <w:pPr>
              <w:spacing w:line="240" w:lineRule="atLeast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>- K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 xml:space="preserve">BaaS에 등록된 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>IN/OUT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 xml:space="preserve">레이아웃 연계방안 설계 </w:t>
            </w:r>
          </w:p>
          <w:p w14:paraId="3261C205" w14:textId="5EB99397" w:rsidR="0024753E" w:rsidRPr="00691814" w:rsidRDefault="0024753E" w:rsidP="00D20A78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소스시스템</w:t>
            </w:r>
            <w:r w:rsidR="00D20A78"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-</w:t>
            </w:r>
            <w:r w:rsidR="00D20A78"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 xml:space="preserve">스타뱅킹 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PaaS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통신</w:t>
            </w:r>
            <w:r w:rsidR="00D20A78"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시 에러메시지 처리방안 개발</w:t>
            </w:r>
          </w:p>
          <w:p w14:paraId="6B5CF65B" w14:textId="54CE614B" w:rsidR="0024753E" w:rsidRPr="00691814" w:rsidRDefault="0024753E" w:rsidP="00D20A78">
            <w:pPr>
              <w:spacing w:line="240" w:lineRule="atLeast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>- API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별 대응답 기능 개발</w:t>
            </w:r>
          </w:p>
          <w:p w14:paraId="6B928521" w14:textId="5AFE0959" w:rsidR="0024753E" w:rsidRPr="00691814" w:rsidRDefault="0024753E" w:rsidP="00D20A78">
            <w:pPr>
              <w:spacing w:line="240" w:lineRule="atLeast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- 거래제한,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 xml:space="preserve">거래필드 세팅 등 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MCI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대체 기능 구현</w:t>
            </w:r>
          </w:p>
        </w:tc>
      </w:tr>
      <w:tr w:rsidR="0024753E" w:rsidRPr="00691814" w14:paraId="57FDD174" w14:textId="77777777" w:rsidTr="00D20A78">
        <w:trPr>
          <w:trHeight w:val="556"/>
        </w:trPr>
        <w:tc>
          <w:tcPr>
            <w:tcW w:w="1417" w:type="dxa"/>
            <w:vMerge/>
            <w:vAlign w:val="center"/>
          </w:tcPr>
          <w:p w14:paraId="7578FAB9" w14:textId="54EFCD74" w:rsidR="0024753E" w:rsidRPr="00691814" w:rsidRDefault="0024753E" w:rsidP="0024753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15C11A58" w14:textId="30463E79" w:rsidR="0024753E" w:rsidRPr="00691814" w:rsidRDefault="0024753E" w:rsidP="004F2B6D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Cache 사용방안 수립</w:t>
            </w:r>
          </w:p>
        </w:tc>
        <w:tc>
          <w:tcPr>
            <w:tcW w:w="5244" w:type="dxa"/>
            <w:vAlign w:val="center"/>
          </w:tcPr>
          <w:p w14:paraId="11D76B78" w14:textId="1D439963" w:rsidR="0024753E" w:rsidRPr="00691814" w:rsidRDefault="0024753E" w:rsidP="00D20A78">
            <w:pPr>
              <w:spacing w:line="240" w:lineRule="atLeast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 xml:space="preserve">Cache, 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>IMDG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 xml:space="preserve"> 사용기준 수립 </w:t>
            </w:r>
          </w:p>
          <w:p w14:paraId="2C1C628F" w14:textId="105FF627" w:rsidR="0024753E" w:rsidRPr="00691814" w:rsidRDefault="0024753E" w:rsidP="00D20A78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IMDG 멀티 클러스터 연계</w:t>
            </w:r>
          </w:p>
        </w:tc>
      </w:tr>
      <w:tr w:rsidR="0024753E" w:rsidRPr="00691814" w14:paraId="5F6D5B68" w14:textId="77777777" w:rsidTr="00D20A78">
        <w:trPr>
          <w:trHeight w:val="893"/>
        </w:trPr>
        <w:tc>
          <w:tcPr>
            <w:tcW w:w="1417" w:type="dxa"/>
            <w:vMerge/>
            <w:vAlign w:val="center"/>
          </w:tcPr>
          <w:p w14:paraId="3F593040" w14:textId="2700DEC2" w:rsidR="0024753E" w:rsidRPr="00691814" w:rsidRDefault="0024753E" w:rsidP="0024753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290A2858" w14:textId="6819CEA0" w:rsidR="0024753E" w:rsidRPr="00691814" w:rsidRDefault="0024753E" w:rsidP="004F2B6D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배치 시스템 구축</w:t>
            </w:r>
          </w:p>
        </w:tc>
        <w:tc>
          <w:tcPr>
            <w:tcW w:w="5244" w:type="dxa"/>
            <w:vAlign w:val="center"/>
          </w:tcPr>
          <w:p w14:paraId="6EC3A648" w14:textId="4C72F808" w:rsidR="0024753E" w:rsidRPr="00691814" w:rsidRDefault="0024753E" w:rsidP="00D20A78">
            <w:pPr>
              <w:spacing w:line="240" w:lineRule="atLeast"/>
              <w:rPr>
                <w:rFonts w:ascii="KB금융 본문체 Light" w:eastAsia="KB금융 본문체 Light" w:hAnsi="KB금융 본문체 Light" w:cs="Tahoma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배치 시스템 및 인프라 구성 설계</w:t>
            </w:r>
          </w:p>
          <w:p w14:paraId="62CF0CBE" w14:textId="02485C2D" w:rsidR="0024753E" w:rsidRPr="00DF3C3A" w:rsidRDefault="0024753E" w:rsidP="00D20A78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 xml:space="preserve">스케줄 관리 및 선/후 작업 연동을 위한 control-m </w:t>
            </w:r>
            <w:r w:rsidR="00DF3C3A">
              <w:rPr>
                <w:rFonts w:ascii="KB금융 본문체 Light" w:eastAsia="KB금융 본문체 Light" w:hAnsi="KB금융 본문체 Light" w:cs="Tahoma"/>
                <w:sz w:val="20"/>
              </w:rPr>
              <w:t>(</w:t>
            </w:r>
            <w:r w:rsidR="00DF3C3A" w:rsidRPr="00DF3C3A">
              <w:rPr>
                <w:rFonts w:ascii="KB금융 본문체 Light" w:eastAsia="KB금융 본문체 Light" w:hAnsi="KB금융 본문체 Light" w:cs="Tahoma" w:hint="eastAsia"/>
                <w:sz w:val="20"/>
              </w:rPr>
              <w:t>배치 자동화 솔루션</w:t>
            </w:r>
            <w:r w:rsidR="00DF3C3A">
              <w:rPr>
                <w:rFonts w:ascii="KB금융 본문체 Light" w:eastAsia="KB금융 본문체 Light" w:hAnsi="KB금융 본문체 Light" w:cs="Tahoma"/>
                <w:sz w:val="20"/>
              </w:rPr>
              <w:t>)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연계</w:t>
            </w:r>
          </w:p>
          <w:p w14:paraId="05BA842D" w14:textId="564920A7" w:rsidR="0024753E" w:rsidRPr="00691814" w:rsidRDefault="0024753E" w:rsidP="00D20A78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배치 관리 어드민 구성</w:t>
            </w:r>
          </w:p>
        </w:tc>
      </w:tr>
      <w:tr w:rsidR="0024753E" w:rsidRPr="00691814" w14:paraId="5F277022" w14:textId="77777777" w:rsidTr="00D20A78">
        <w:trPr>
          <w:trHeight w:val="484"/>
        </w:trPr>
        <w:tc>
          <w:tcPr>
            <w:tcW w:w="1417" w:type="dxa"/>
            <w:vMerge/>
            <w:vAlign w:val="center"/>
          </w:tcPr>
          <w:p w14:paraId="0158934E" w14:textId="77777777" w:rsidR="0024753E" w:rsidRPr="00691814" w:rsidRDefault="0024753E" w:rsidP="0024753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3E17C7BD" w14:textId="036C7C0F" w:rsidR="0024753E" w:rsidRPr="00691814" w:rsidRDefault="0024753E" w:rsidP="004F2B6D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전행공통 연계</w:t>
            </w:r>
          </w:p>
        </w:tc>
        <w:tc>
          <w:tcPr>
            <w:tcW w:w="5244" w:type="dxa"/>
            <w:vAlign w:val="center"/>
          </w:tcPr>
          <w:p w14:paraId="3156848A" w14:textId="79EB3BBD" w:rsidR="0024753E" w:rsidRPr="00691814" w:rsidRDefault="0024753E" w:rsidP="00D20A78">
            <w:pPr>
              <w:spacing w:before="60" w:after="60" w:line="240" w:lineRule="atLeast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- 전행공통 제공데이터 전달방식 설계/개발</w:t>
            </w:r>
          </w:p>
        </w:tc>
      </w:tr>
      <w:tr w:rsidR="0024753E" w:rsidRPr="00691814" w14:paraId="41154B4F" w14:textId="77777777" w:rsidTr="00D20A78">
        <w:trPr>
          <w:trHeight w:val="420"/>
        </w:trPr>
        <w:tc>
          <w:tcPr>
            <w:tcW w:w="1417" w:type="dxa"/>
            <w:vMerge/>
            <w:vAlign w:val="center"/>
          </w:tcPr>
          <w:p w14:paraId="7EAD5DA6" w14:textId="2A7A108B" w:rsidR="0024753E" w:rsidRPr="00691814" w:rsidRDefault="0024753E" w:rsidP="0024753E">
            <w:pPr>
              <w:widowControl w:val="0"/>
              <w:autoSpaceDE w:val="0"/>
              <w:autoSpaceDN w:val="0"/>
              <w:adjustRightInd w:val="0"/>
              <w:spacing w:after="60"/>
              <w:jc w:val="center"/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5BEEAF6D" w14:textId="482B2F76" w:rsidR="0024753E" w:rsidRPr="00691814" w:rsidRDefault="0024753E" w:rsidP="004F2B6D">
            <w:pPr>
              <w:widowControl w:val="0"/>
              <w:autoSpaceDE w:val="0"/>
              <w:autoSpaceDN w:val="0"/>
              <w:adjustRightInd w:val="0"/>
              <w:spacing w:after="60" w:line="240" w:lineRule="atLeast"/>
              <w:ind w:left="200" w:hangingChars="100" w:hanging="200"/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CDC</w:t>
            </w:r>
            <w:r w:rsidR="00286191"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기능 제공</w:t>
            </w:r>
          </w:p>
        </w:tc>
        <w:tc>
          <w:tcPr>
            <w:tcW w:w="5244" w:type="dxa"/>
            <w:vAlign w:val="center"/>
          </w:tcPr>
          <w:p w14:paraId="30FF9A6C" w14:textId="77777777" w:rsidR="00286191" w:rsidRDefault="0024753E" w:rsidP="001C1A9B">
            <w:pPr>
              <w:widowControl w:val="0"/>
              <w:autoSpaceDE w:val="0"/>
              <w:autoSpaceDN w:val="0"/>
              <w:adjustRightInd w:val="0"/>
              <w:spacing w:after="60" w:line="240" w:lineRule="atLeast"/>
              <w:ind w:left="200" w:hangingChars="100" w:hanging="200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 xml:space="preserve">- </w:t>
            </w:r>
            <w:r w:rsidR="001C1A9B" w:rsidRPr="00691814">
              <w:rPr>
                <w:rFonts w:ascii="KB금융 본문체 Light" w:eastAsia="KB금융 본문체 Light" w:hAnsi="KB금융 본문체 Light" w:cs="Tahoma" w:hint="eastAsia"/>
                <w:sz w:val="20"/>
                <w:lang w:eastAsia="ko-KR"/>
              </w:rPr>
              <w:t>금융복합</w:t>
            </w:r>
            <w:r w:rsidR="001C1A9B" w:rsidRPr="00691814">
              <w:rPr>
                <w:rFonts w:ascii="KB금융 본문체 Light" w:eastAsia="KB금융 본문체 Light" w:hAnsi="KB금융 본문체 Light" w:cs="Tahoma"/>
                <w:sz w:val="20"/>
                <w:lang w:eastAsia="ko-KR"/>
              </w:rPr>
              <w:t>DB</w:t>
            </w:r>
            <w:r w:rsidR="001C1A9B" w:rsidRPr="00691814">
              <w:rPr>
                <w:rFonts w:ascii="KB금융 본문체 Light" w:eastAsia="KB금융 본문체 Light" w:hAnsi="KB금융 본문체 Light" w:cs="Tahoma" w:hint="eastAsia"/>
                <w:sz w:val="20"/>
                <w:lang w:eastAsia="ko-KR"/>
              </w:rPr>
              <w:t xml:space="preserve">와 </w:t>
            </w:r>
            <w:r w:rsidR="001C1A9B" w:rsidRPr="00691814">
              <w:rPr>
                <w:rFonts w:ascii="KB금융 본문체 Light" w:eastAsia="KB금융 본문체 Light" w:hAnsi="KB금융 본문체 Light" w:cs="Tahoma"/>
                <w:sz w:val="20"/>
                <w:lang w:eastAsia="ko-KR"/>
              </w:rPr>
              <w:t>KB</w:t>
            </w:r>
            <w:r w:rsidR="001C1A9B" w:rsidRPr="00691814">
              <w:rPr>
                <w:rFonts w:ascii="KB금융 본문체 Light" w:eastAsia="KB금융 본문체 Light" w:hAnsi="KB금융 본문체 Light" w:cs="Tahoma" w:hint="eastAsia"/>
                <w:sz w:val="20"/>
                <w:lang w:eastAsia="ko-KR"/>
              </w:rPr>
              <w:t>스타뱅킹 플랫폼 DB</w:t>
            </w:r>
            <w:r w:rsidR="001C1A9B" w:rsidRPr="00691814">
              <w:rPr>
                <w:rFonts w:ascii="KB금융 본문체 Light" w:eastAsia="KB금융 본문체 Light" w:hAnsi="KB금융 본문체 Light" w:cs="Tahoma"/>
                <w:sz w:val="20"/>
                <w:lang w:eastAsia="ko-KR"/>
              </w:rPr>
              <w:t xml:space="preserve"> </w:t>
            </w:r>
            <w:r w:rsidR="001C1A9B" w:rsidRPr="00691814">
              <w:rPr>
                <w:rFonts w:ascii="KB금융 본문체 Light" w:eastAsia="KB금융 본문체 Light" w:hAnsi="KB금융 본문체 Light" w:cs="Tahoma" w:hint="eastAsia"/>
                <w:sz w:val="20"/>
                <w:lang w:eastAsia="ko-KR"/>
              </w:rPr>
              <w:t xml:space="preserve">간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CDC 파이프라인 구축</w:t>
            </w:r>
          </w:p>
          <w:p w14:paraId="6ECCC7AE" w14:textId="0715132C" w:rsidR="002C1DEA" w:rsidRPr="00691814" w:rsidRDefault="002C1DEA" w:rsidP="001C1A9B">
            <w:pPr>
              <w:widowControl w:val="0"/>
              <w:autoSpaceDE w:val="0"/>
              <w:autoSpaceDN w:val="0"/>
              <w:adjustRightInd w:val="0"/>
              <w:spacing w:after="60" w:line="240" w:lineRule="atLeast"/>
              <w:ind w:left="200" w:hangingChars="100" w:hanging="200"/>
              <w:rPr>
                <w:rFonts w:ascii="KB금융 본문체 Light" w:eastAsia="KB금융 본문체 Light" w:hAnsi="KB금융 본문체 Light" w:cs="Tahoma"/>
                <w:sz w:val="20"/>
                <w:lang w:eastAsia="ko-KR"/>
              </w:rPr>
            </w:pPr>
            <w:r>
              <w:rPr>
                <w:rFonts w:ascii="맑은 고딕" w:eastAsia="맑은 고딕" w:hAnsi="맑은 고딕" w:cs="Tahoma" w:hint="eastAsia"/>
                <w:sz w:val="20"/>
              </w:rPr>
              <w:t>※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 xml:space="preserve"> </w:t>
            </w:r>
            <w:r>
              <w:rPr>
                <w:rFonts w:ascii="KB금융 본문체 Light" w:eastAsia="KB금융 본문체 Light" w:hAnsi="KB금융 본문체 Light" w:cs="Tahoma" w:hint="eastAsia"/>
                <w:sz w:val="20"/>
                <w:lang w:eastAsia="ko-KR"/>
              </w:rPr>
              <w:t xml:space="preserve">약 </w:t>
            </w:r>
            <w:r>
              <w:rPr>
                <w:rFonts w:ascii="KB금융 본문체 Light" w:eastAsia="KB금융 본문체 Light" w:hAnsi="KB금융 본문체 Light" w:cs="Tahoma"/>
                <w:sz w:val="20"/>
                <w:lang w:eastAsia="ko-KR"/>
              </w:rPr>
              <w:t>30</w:t>
            </w:r>
            <w:r>
              <w:rPr>
                <w:rFonts w:ascii="KB금융 본문체 Light" w:eastAsia="KB금융 본문체 Light" w:hAnsi="KB금융 본문체 Light" w:cs="Tahoma" w:hint="eastAsia"/>
                <w:sz w:val="20"/>
                <w:lang w:eastAsia="ko-KR"/>
              </w:rPr>
              <w:t xml:space="preserve">개의 테이블에 대해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CDC</w:t>
            </w:r>
            <w:r>
              <w:rPr>
                <w:rFonts w:ascii="KB금융 본문체 Light" w:eastAsia="KB금융 본문체 Light" w:hAnsi="KB금융 본문체 Light" w:cs="Tahoma"/>
                <w:sz w:val="20"/>
              </w:rPr>
              <w:t xml:space="preserve"> </w:t>
            </w:r>
            <w:r w:rsidR="00FD1003">
              <w:rPr>
                <w:rFonts w:ascii="KB금융 본문체 Light" w:eastAsia="KB금융 본문체 Light" w:hAnsi="KB금융 본문체 Light" w:cs="Tahoma" w:hint="eastAsia"/>
                <w:sz w:val="20"/>
                <w:lang w:eastAsia="ko-KR"/>
              </w:rPr>
              <w:t xml:space="preserve">복제 구성 </w:t>
            </w:r>
            <w:r>
              <w:rPr>
                <w:rFonts w:ascii="KB금융 본문체 Light" w:eastAsia="KB금융 본문체 Light" w:hAnsi="KB금융 본문체 Light" w:cs="Tahoma" w:hint="eastAsia"/>
                <w:sz w:val="20"/>
                <w:lang w:eastAsia="ko-KR"/>
              </w:rPr>
              <w:t>수행 예정</w:t>
            </w:r>
          </w:p>
        </w:tc>
      </w:tr>
      <w:tr w:rsidR="0024753E" w:rsidRPr="00691814" w14:paraId="55082042" w14:textId="77777777" w:rsidTr="00D20A78">
        <w:trPr>
          <w:trHeight w:val="837"/>
        </w:trPr>
        <w:tc>
          <w:tcPr>
            <w:tcW w:w="1417" w:type="dxa"/>
            <w:vMerge w:val="restart"/>
            <w:vAlign w:val="center"/>
          </w:tcPr>
          <w:p w14:paraId="1C177E25" w14:textId="33CA5D98" w:rsidR="0024753E" w:rsidRPr="00691814" w:rsidRDefault="0024753E" w:rsidP="0024753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시스템 연계 모듈 개발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4C4EFF86" w14:textId="75754CFC" w:rsidR="0024753E" w:rsidRPr="00691814" w:rsidRDefault="0024753E" w:rsidP="004F2B6D">
            <w:pPr>
              <w:widowControl w:val="0"/>
              <w:autoSpaceDE w:val="0"/>
              <w:autoSpaceDN w:val="0"/>
              <w:adjustRightInd w:val="0"/>
              <w:spacing w:line="240" w:lineRule="atLeast"/>
              <w:ind w:left="200" w:hangingChars="100" w:hanging="200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API G/W</w:t>
            </w:r>
          </w:p>
        </w:tc>
        <w:tc>
          <w:tcPr>
            <w:tcW w:w="5244" w:type="dxa"/>
            <w:vAlign w:val="center"/>
          </w:tcPr>
          <w:p w14:paraId="3017454D" w14:textId="7153051C" w:rsidR="0024753E" w:rsidRPr="00691814" w:rsidRDefault="0024753E" w:rsidP="00D20A78">
            <w:pPr>
              <w:spacing w:line="240" w:lineRule="atLeast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클라이언트별 토큰관리(생성/갱신)</w:t>
            </w:r>
          </w:p>
          <w:p w14:paraId="07CA6814" w14:textId="28BDED5F" w:rsidR="0024753E" w:rsidRPr="00691814" w:rsidRDefault="0024753E" w:rsidP="00D20A78">
            <w:pPr>
              <w:spacing w:line="240" w:lineRule="atLeast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클라이언트 정보 관리</w:t>
            </w:r>
          </w:p>
          <w:p w14:paraId="0DAD865C" w14:textId="6C5CA81E" w:rsidR="0024753E" w:rsidRPr="00691814" w:rsidRDefault="0024753E" w:rsidP="00D20A78">
            <w:pPr>
              <w:widowControl w:val="0"/>
              <w:autoSpaceDE w:val="0"/>
              <w:autoSpaceDN w:val="0"/>
              <w:adjustRightInd w:val="0"/>
              <w:spacing w:line="240" w:lineRule="atLeast"/>
              <w:ind w:left="200" w:hangingChars="100" w:hanging="200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호출 경로 설계</w:t>
            </w:r>
          </w:p>
        </w:tc>
      </w:tr>
      <w:tr w:rsidR="0024753E" w:rsidRPr="00691814" w14:paraId="0DF36484" w14:textId="77777777" w:rsidTr="00D20A78">
        <w:trPr>
          <w:trHeight w:val="398"/>
        </w:trPr>
        <w:tc>
          <w:tcPr>
            <w:tcW w:w="1417" w:type="dxa"/>
            <w:vMerge/>
            <w:vAlign w:val="center"/>
          </w:tcPr>
          <w:p w14:paraId="5150D55D" w14:textId="77777777" w:rsidR="0024753E" w:rsidRPr="00691814" w:rsidRDefault="0024753E" w:rsidP="0024753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KB금융 본문체 Light" w:eastAsia="KB금융 본문체 Light" w:hAnsi="KB금융 본문체 Light" w:cs="Tahoma"/>
                <w:sz w:val="20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25162681" w14:textId="4D63D593" w:rsidR="0024753E" w:rsidRPr="00691814" w:rsidRDefault="0024753E" w:rsidP="004F2B6D">
            <w:pPr>
              <w:widowControl w:val="0"/>
              <w:autoSpaceDE w:val="0"/>
              <w:autoSpaceDN w:val="0"/>
              <w:adjustRightInd w:val="0"/>
              <w:spacing w:line="240" w:lineRule="atLeast"/>
              <w:ind w:left="200" w:hangingChars="100" w:hanging="200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EAI</w:t>
            </w:r>
          </w:p>
        </w:tc>
        <w:tc>
          <w:tcPr>
            <w:tcW w:w="5244" w:type="dxa"/>
            <w:vAlign w:val="center"/>
          </w:tcPr>
          <w:p w14:paraId="5DCFF4E9" w14:textId="2BBC6F04" w:rsidR="0024753E" w:rsidRPr="00691814" w:rsidRDefault="0024753E" w:rsidP="00D20A78">
            <w:pPr>
              <w:spacing w:line="240" w:lineRule="atLeast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EAI 통신 필수 데이터 세팅</w:t>
            </w:r>
          </w:p>
        </w:tc>
      </w:tr>
    </w:tbl>
    <w:p w14:paraId="26123277" w14:textId="282DFB27" w:rsidR="00DF3C3A" w:rsidRDefault="00DF3C3A" w:rsidP="00DF3C3A">
      <w:pPr>
        <w:ind w:leftChars="400" w:left="880"/>
        <w:rPr>
          <w:rFonts w:ascii="KB금융 본문체 Light" w:eastAsia="KB금융 본문체 Light" w:cs="KB금융 본문체 Light"/>
          <w:noProof w:val="0"/>
          <w:color w:val="000000"/>
          <w:sz w:val="20"/>
          <w:lang w:eastAsia="ko-KR"/>
        </w:rPr>
      </w:pPr>
      <w:r w:rsidRPr="00DF3C3A"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>주2</w:t>
      </w:r>
      <w:r w:rsidRPr="00DF3C3A">
        <w:rPr>
          <w:rFonts w:ascii="KB금융 본문체 Light" w:eastAsia="KB금융 본문체 Light" w:cs="KB금융 본문체 Light"/>
          <w:noProof w:val="0"/>
          <w:color w:val="000000"/>
          <w:sz w:val="20"/>
          <w:lang w:eastAsia="ko-KR"/>
        </w:rPr>
        <w:t xml:space="preserve">0) </w:t>
      </w:r>
      <w:r w:rsidRPr="00DF3C3A"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>Java어플리케이션 단위 테스트 작성</w:t>
      </w:r>
      <w:r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 xml:space="preserve"> 및</w:t>
      </w:r>
      <w:r w:rsidRPr="00DF3C3A"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 xml:space="preserve"> 실행할 수 있는 오픈소스 테스트 프레임워크</w:t>
      </w:r>
    </w:p>
    <w:p w14:paraId="4209AB0B" w14:textId="77777777" w:rsidR="00DF3C3A" w:rsidRPr="00DF3C3A" w:rsidRDefault="00DF3C3A" w:rsidP="00DF3C3A">
      <w:pPr>
        <w:ind w:leftChars="400" w:left="880"/>
        <w:rPr>
          <w:rFonts w:ascii="KB금융 본문체 Light" w:eastAsia="KB금융 본문체 Light" w:cs="KB금융 본문체 Light"/>
          <w:noProof w:val="0"/>
          <w:color w:val="000000"/>
          <w:sz w:val="20"/>
          <w:lang w:eastAsia="ko-KR"/>
        </w:rPr>
      </w:pPr>
    </w:p>
    <w:p w14:paraId="073A13B2" w14:textId="283A1687" w:rsidR="00361B65" w:rsidRPr="00691814" w:rsidRDefault="0024753E" w:rsidP="00361B65">
      <w:pPr>
        <w:numPr>
          <w:ilvl w:val="0"/>
          <w:numId w:val="27"/>
        </w:numPr>
        <w:tabs>
          <w:tab w:val="clear" w:pos="720"/>
          <w:tab w:val="num" w:pos="1160"/>
        </w:tabs>
        <w:ind w:leftChars="364" w:left="1161"/>
        <w:rPr>
          <w:rFonts w:ascii="KB금융 본문체 Light" w:eastAsia="KB금융 본문체 Light" w:cs="KB금융 본문체 Light"/>
          <w:noProof w:val="0"/>
          <w:color w:val="000000"/>
          <w:sz w:val="24"/>
          <w:szCs w:val="24"/>
          <w:lang w:eastAsia="ko-KR"/>
        </w:rPr>
      </w:pPr>
      <w:r w:rsidRPr="00691814">
        <w:rPr>
          <w:rFonts w:ascii="KB금융 본문체 Light" w:eastAsia="KB금융 본문체 Light" w:hAnsi="KB금융 본문체 Light" w:cs="Tahoma" w:hint="eastAsia"/>
          <w:sz w:val="24"/>
        </w:rPr>
        <w:t xml:space="preserve">스타루트 </w:t>
      </w:r>
      <w:r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 xml:space="preserve">화면 </w:t>
      </w:r>
      <w:r w:rsidRPr="00691814">
        <w:rPr>
          <w:rFonts w:ascii="KB금융 본문체 Light" w:eastAsia="KB금융 본문체 Light" w:hAnsi="KB금융 본문체 Light" w:cs="Tahoma" w:hint="eastAsia"/>
          <w:sz w:val="24"/>
        </w:rPr>
        <w:t>프레임워크</w:t>
      </w:r>
      <w:r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 xml:space="preserve"> 엔진 및 어드민</w:t>
      </w:r>
      <w:r w:rsidRPr="00691814">
        <w:rPr>
          <w:rFonts w:ascii="KB금융 본문체 Light" w:eastAsia="KB금융 본문체 Light" w:hAnsi="KB금융 본문체 Light" w:cs="Tahoma" w:hint="eastAsia"/>
          <w:sz w:val="24"/>
        </w:rPr>
        <w:t xml:space="preserve"> </w:t>
      </w:r>
      <w:r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>기능 보완</w:t>
      </w:r>
    </w:p>
    <w:tbl>
      <w:tblPr>
        <w:tblW w:w="8788" w:type="dxa"/>
        <w:tblInd w:w="851" w:type="dxa"/>
        <w:tblBorders>
          <w:top w:val="single" w:sz="4" w:space="0" w:color="808080"/>
          <w:bottom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2127"/>
        <w:gridCol w:w="5244"/>
      </w:tblGrid>
      <w:tr w:rsidR="00D20A78" w:rsidRPr="00691814" w14:paraId="619A50D8" w14:textId="77777777" w:rsidTr="00960EED">
        <w:trPr>
          <w:trHeight w:val="346"/>
        </w:trPr>
        <w:tc>
          <w:tcPr>
            <w:tcW w:w="1417" w:type="dxa"/>
            <w:shd w:val="clear" w:color="auto" w:fill="D9D9D9" w:themeFill="background1" w:themeFillShade="D9"/>
          </w:tcPr>
          <w:p w14:paraId="725D7740" w14:textId="74DDFEE5" w:rsidR="00D20A78" w:rsidRPr="00691814" w:rsidRDefault="00D20A78" w:rsidP="00D20A78">
            <w:pPr>
              <w:jc w:val="center"/>
              <w:rPr>
                <w:rFonts w:ascii="KB금융 본문체 Light" w:eastAsia="KB금융 본문체 Light" w:hAnsi="KB금융 본문체 Light" w:cs="바탕"/>
                <w:bCs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바탕" w:hint="eastAsia"/>
                <w:bCs/>
                <w:sz w:val="20"/>
                <w:lang w:eastAsia="ko-KR"/>
              </w:rPr>
              <w:t>기능구분</w:t>
            </w:r>
          </w:p>
        </w:tc>
        <w:tc>
          <w:tcPr>
            <w:tcW w:w="2127" w:type="dxa"/>
            <w:shd w:val="clear" w:color="auto" w:fill="D9D9D9" w:themeFill="background1" w:themeFillShade="D9"/>
          </w:tcPr>
          <w:p w14:paraId="06B4D754" w14:textId="27F168CA" w:rsidR="00D20A78" w:rsidRPr="00691814" w:rsidRDefault="00D20A78" w:rsidP="00D20A78">
            <w:pPr>
              <w:jc w:val="center"/>
              <w:rPr>
                <w:rFonts w:ascii="KB금융 본문체 Light" w:eastAsia="KB금융 본문체 Light" w:hAnsi="KB금융 본문체 Light" w:cs="바탕"/>
                <w:bCs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바탕" w:hint="eastAsia"/>
                <w:bCs/>
                <w:sz w:val="20"/>
                <w:lang w:eastAsia="ko-KR"/>
              </w:rPr>
              <w:t>주요내용</w:t>
            </w:r>
          </w:p>
        </w:tc>
        <w:tc>
          <w:tcPr>
            <w:tcW w:w="5244" w:type="dxa"/>
            <w:shd w:val="clear" w:color="auto" w:fill="D9D9D9" w:themeFill="background1" w:themeFillShade="D9"/>
          </w:tcPr>
          <w:p w14:paraId="62B55568" w14:textId="0A371ABA" w:rsidR="00D20A78" w:rsidRPr="00691814" w:rsidRDefault="00D20A78" w:rsidP="00D20A78">
            <w:pPr>
              <w:jc w:val="center"/>
              <w:rPr>
                <w:rFonts w:ascii="KB금융 본문체 Light" w:eastAsia="KB금융 본문체 Light" w:hAnsi="KB금융 본문체 Light" w:cs="바탕"/>
                <w:bCs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바탕" w:hint="eastAsia"/>
                <w:bCs/>
                <w:sz w:val="20"/>
                <w:lang w:eastAsia="ko-KR"/>
              </w:rPr>
              <w:t>상세</w:t>
            </w:r>
          </w:p>
        </w:tc>
      </w:tr>
      <w:tr w:rsidR="0024753E" w:rsidRPr="00691814" w14:paraId="10B504CC" w14:textId="77777777" w:rsidTr="00D20A78">
        <w:trPr>
          <w:trHeight w:val="634"/>
        </w:trPr>
        <w:tc>
          <w:tcPr>
            <w:tcW w:w="1417" w:type="dxa"/>
            <w:vMerge w:val="restart"/>
            <w:vAlign w:val="center"/>
          </w:tcPr>
          <w:p w14:paraId="781C550B" w14:textId="5EB29C1F" w:rsidR="0024753E" w:rsidRPr="00691814" w:rsidRDefault="0024753E" w:rsidP="004F2B6D">
            <w:pPr>
              <w:spacing w:line="240" w:lineRule="atLeast"/>
              <w:jc w:val="center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API 기능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71F77A62" w14:textId="051C3EF6" w:rsidR="0024753E" w:rsidRPr="00691814" w:rsidRDefault="0024753E" w:rsidP="00D20A78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액션API 기능 추가</w:t>
            </w:r>
          </w:p>
        </w:tc>
        <w:tc>
          <w:tcPr>
            <w:tcW w:w="5244" w:type="dxa"/>
          </w:tcPr>
          <w:p w14:paraId="27A813D9" w14:textId="1DC7EFC4" w:rsidR="0024753E" w:rsidRPr="00691814" w:rsidRDefault="0024753E" w:rsidP="00D20A78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A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>PI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 xml:space="preserve"> 페이지관리 설계 및 구현</w:t>
            </w:r>
          </w:p>
          <w:p w14:paraId="45029FB0" w14:textId="1D23004D" w:rsidR="0024753E" w:rsidRPr="00691814" w:rsidRDefault="0024753E" w:rsidP="00D20A78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API 관리 설계 및 구현</w:t>
            </w:r>
          </w:p>
        </w:tc>
      </w:tr>
      <w:tr w:rsidR="0024753E" w:rsidRPr="00691814" w14:paraId="578C1439" w14:textId="77777777" w:rsidTr="00D20A78">
        <w:trPr>
          <w:trHeight w:val="530"/>
        </w:trPr>
        <w:tc>
          <w:tcPr>
            <w:tcW w:w="1417" w:type="dxa"/>
            <w:vMerge/>
            <w:vAlign w:val="center"/>
          </w:tcPr>
          <w:p w14:paraId="0B85C221" w14:textId="77777777" w:rsidR="0024753E" w:rsidRPr="00691814" w:rsidRDefault="0024753E" w:rsidP="004F2B6D">
            <w:pPr>
              <w:spacing w:line="240" w:lineRule="atLeast"/>
              <w:jc w:val="center"/>
              <w:rPr>
                <w:rFonts w:ascii="KB금융 본문체 Light" w:eastAsia="KB금융 본문체 Light" w:hAnsi="KB금융 본문체 Light" w:cs="Tahoma"/>
                <w:sz w:val="20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1C1C292F" w14:textId="0CA79725" w:rsidR="0024753E" w:rsidRPr="00691814" w:rsidRDefault="0024753E" w:rsidP="00D20A78">
            <w:pPr>
              <w:spacing w:line="240" w:lineRule="atLeast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스타루트 엔진 개선</w:t>
            </w:r>
          </w:p>
        </w:tc>
        <w:tc>
          <w:tcPr>
            <w:tcW w:w="5244" w:type="dxa"/>
            <w:vAlign w:val="center"/>
          </w:tcPr>
          <w:p w14:paraId="145E2E60" w14:textId="44889C11" w:rsidR="0024753E" w:rsidRPr="00691814" w:rsidRDefault="0024753E" w:rsidP="00D20A78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API G/W 연계처리</w:t>
            </w:r>
          </w:p>
          <w:p w14:paraId="7F64C2A4" w14:textId="5B31E1C1" w:rsidR="0024753E" w:rsidRPr="00691814" w:rsidRDefault="0024753E" w:rsidP="00D20A78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hAnsi="KB금융 본문체 Light" w:cs="Tahoma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거래로그</w:t>
            </w:r>
            <w:r w:rsidR="00D20A78"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 </w:t>
            </w:r>
            <w:r w:rsidR="00D20A78" w:rsidRPr="00691814">
              <w:rPr>
                <w:rFonts w:ascii="KB금융 본문체 Light" w:eastAsia="KB금융 본문체 Light" w:hAnsi="KB금융 본문체 Light" w:cs="Tahoma" w:hint="eastAsia"/>
                <w:sz w:val="20"/>
                <w:lang w:eastAsia="ko-KR"/>
              </w:rPr>
              <w:t xml:space="preserve">및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에러처리</w:t>
            </w:r>
            <w:r w:rsidR="00D20A78" w:rsidRPr="00691814">
              <w:rPr>
                <w:rFonts w:ascii="KB금융 본문체 Light" w:eastAsia="KB금융 본문체 Light" w:hAnsi="KB금융 본문체 Light" w:cs="Tahoma" w:hint="eastAsia"/>
                <w:sz w:val="20"/>
                <w:lang w:eastAsia="ko-KR"/>
              </w:rPr>
              <w:t xml:space="preserve"> 기능 개선</w:t>
            </w:r>
          </w:p>
        </w:tc>
      </w:tr>
      <w:tr w:rsidR="0024753E" w:rsidRPr="00691814" w14:paraId="18EF9366" w14:textId="77777777" w:rsidTr="00D20A78">
        <w:trPr>
          <w:trHeight w:val="412"/>
        </w:trPr>
        <w:tc>
          <w:tcPr>
            <w:tcW w:w="1417" w:type="dxa"/>
            <w:vMerge w:val="restart"/>
            <w:vAlign w:val="center"/>
          </w:tcPr>
          <w:p w14:paraId="0879634D" w14:textId="64130D5D" w:rsidR="0024753E" w:rsidRPr="00691814" w:rsidRDefault="0024753E" w:rsidP="004F2B6D">
            <w:pPr>
              <w:spacing w:line="240" w:lineRule="atLeast"/>
              <w:jc w:val="center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확장형 페이지 기능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2FCA2128" w14:textId="125E7C8C" w:rsidR="0024753E" w:rsidRPr="00691814" w:rsidRDefault="0024753E" w:rsidP="00D20A78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웹앱화면 관리 기능</w:t>
            </w:r>
          </w:p>
        </w:tc>
        <w:tc>
          <w:tcPr>
            <w:tcW w:w="5244" w:type="dxa"/>
            <w:vAlign w:val="center"/>
          </w:tcPr>
          <w:p w14:paraId="7866C063" w14:textId="6C52079B" w:rsidR="0024753E" w:rsidRPr="00691814" w:rsidRDefault="0024753E" w:rsidP="00D20A78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-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 Vue.js, React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등록 가능한 페이지관리 설계 및 구현</w:t>
            </w:r>
          </w:p>
        </w:tc>
      </w:tr>
      <w:tr w:rsidR="0024753E" w:rsidRPr="00691814" w14:paraId="4EFA1426" w14:textId="77777777" w:rsidTr="00D20A78">
        <w:trPr>
          <w:trHeight w:val="433"/>
        </w:trPr>
        <w:tc>
          <w:tcPr>
            <w:tcW w:w="1417" w:type="dxa"/>
            <w:vMerge/>
            <w:vAlign w:val="center"/>
          </w:tcPr>
          <w:p w14:paraId="39F66614" w14:textId="77777777" w:rsidR="0024753E" w:rsidRPr="00691814" w:rsidRDefault="0024753E" w:rsidP="00D20A78">
            <w:pPr>
              <w:spacing w:line="240" w:lineRule="atLeast"/>
              <w:rPr>
                <w:rFonts w:ascii="KB금융 본문체 Light" w:eastAsia="KB금융 본문체 Light" w:hAnsi="KB금융 본문체 Light" w:cs="Tahoma"/>
                <w:sz w:val="20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3CB6E5AE" w14:textId="72390194" w:rsidR="0024753E" w:rsidRPr="00691814" w:rsidRDefault="0024753E" w:rsidP="00D20A78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로그 수집 기능 확대</w:t>
            </w:r>
          </w:p>
        </w:tc>
        <w:tc>
          <w:tcPr>
            <w:tcW w:w="5244" w:type="dxa"/>
            <w:vAlign w:val="center"/>
          </w:tcPr>
          <w:p w14:paraId="147FBFDB" w14:textId="77777777" w:rsidR="0024753E" w:rsidRDefault="0024753E" w:rsidP="00D20A78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- 확장형페이지 內 클릭스트림 로그 수집 기능 개발</w:t>
            </w:r>
          </w:p>
          <w:p w14:paraId="4F962AF0" w14:textId="62CBF12E" w:rsidR="00DF3C3A" w:rsidRPr="00691814" w:rsidRDefault="00DF3C3A" w:rsidP="00DF3C3A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hAnsi="KB금융 본문체 Light" w:cs="Tahoma"/>
                <w:sz w:val="20"/>
                <w:lang w:eastAsia="ko-KR"/>
              </w:rPr>
            </w:pPr>
            <w:r>
              <w:rPr>
                <w:rFonts w:ascii="맑은 고딕" w:eastAsia="맑은 고딕" w:hAnsi="맑은 고딕" w:cs="Tahoma" w:hint="eastAsia"/>
                <w:sz w:val="20"/>
              </w:rPr>
              <w:t>※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 xml:space="preserve"> 클릭스트림 로그</w:t>
            </w:r>
            <w:r>
              <w:rPr>
                <w:rFonts w:ascii="KB금융 본문체 Light" w:eastAsia="KB금융 본문체 Light" w:hAnsi="KB금융 본문체 Light" w:cs="Tahoma" w:hint="eastAsia"/>
                <w:sz w:val="20"/>
                <w:lang w:eastAsia="ko-KR"/>
              </w:rPr>
              <w:t>: 웹브라우저 상에서 사용자가 마우스를 클릭해 발생하는 로그</w:t>
            </w:r>
          </w:p>
        </w:tc>
      </w:tr>
    </w:tbl>
    <w:p w14:paraId="46B6EAE0" w14:textId="77777777" w:rsidR="0024753E" w:rsidRPr="00691814" w:rsidRDefault="0024753E" w:rsidP="0024753E">
      <w:pPr>
        <w:ind w:left="1161"/>
        <w:rPr>
          <w:rFonts w:ascii="KB금융 본문체 Light" w:eastAsia="KB금융 본문체 Light" w:cs="KB금융 본문체 Light"/>
          <w:noProof w:val="0"/>
          <w:color w:val="000000"/>
          <w:sz w:val="24"/>
          <w:szCs w:val="24"/>
          <w:lang w:eastAsia="ko-KR"/>
        </w:rPr>
      </w:pPr>
    </w:p>
    <w:p w14:paraId="3EC331B0" w14:textId="58B9F5C9" w:rsidR="00361B65" w:rsidRPr="00691814" w:rsidRDefault="0024753E" w:rsidP="00361B65">
      <w:pPr>
        <w:numPr>
          <w:ilvl w:val="0"/>
          <w:numId w:val="28"/>
        </w:numPr>
        <w:tabs>
          <w:tab w:val="clear" w:pos="720"/>
          <w:tab w:val="num" w:pos="1160"/>
        </w:tabs>
        <w:ind w:leftChars="364" w:left="1161"/>
        <w:rPr>
          <w:rFonts w:ascii="KB금융 본문체 Light" w:eastAsia="KB금융 본문체 Light" w:cs="KB금융 본문체 Light"/>
          <w:noProof w:val="0"/>
          <w:color w:val="000000"/>
          <w:sz w:val="24"/>
          <w:szCs w:val="24"/>
          <w:lang w:eastAsia="ko-KR"/>
        </w:rPr>
      </w:pPr>
      <w:r w:rsidRPr="00691814">
        <w:rPr>
          <w:rFonts w:ascii="KB금융 본문체 Light" w:eastAsia="KB금융 본문체 Light" w:hAnsi="KB금융 본문체 Light" w:cs="Tahoma"/>
          <w:sz w:val="24"/>
        </w:rPr>
        <w:t>KB</w:t>
      </w:r>
      <w:r w:rsidRPr="00691814">
        <w:rPr>
          <w:rFonts w:ascii="KB금융 본문체 Light" w:eastAsia="KB금융 본문체 Light" w:hAnsi="KB금융 본문체 Light" w:cs="Tahoma" w:hint="eastAsia"/>
          <w:sz w:val="24"/>
        </w:rPr>
        <w:t>스타뱅킹 운영 어드민 구축</w:t>
      </w:r>
    </w:p>
    <w:tbl>
      <w:tblPr>
        <w:tblW w:w="8788" w:type="dxa"/>
        <w:tblInd w:w="851" w:type="dxa"/>
        <w:tblBorders>
          <w:top w:val="single" w:sz="4" w:space="0" w:color="808080"/>
          <w:bottom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2127"/>
        <w:gridCol w:w="5244"/>
      </w:tblGrid>
      <w:tr w:rsidR="00D20A78" w:rsidRPr="00691814" w14:paraId="0BED1DC1" w14:textId="77777777" w:rsidTr="00960EED">
        <w:trPr>
          <w:trHeight w:val="346"/>
        </w:trPr>
        <w:tc>
          <w:tcPr>
            <w:tcW w:w="1417" w:type="dxa"/>
            <w:shd w:val="clear" w:color="auto" w:fill="D9D9D9" w:themeFill="background1" w:themeFillShade="D9"/>
          </w:tcPr>
          <w:p w14:paraId="1AD5C2EA" w14:textId="29F6A9B1" w:rsidR="00D20A78" w:rsidRPr="00691814" w:rsidRDefault="00D20A78" w:rsidP="00D20A78">
            <w:pPr>
              <w:jc w:val="center"/>
              <w:rPr>
                <w:rFonts w:ascii="KB금융 본문체 Light" w:eastAsia="KB금융 본문체 Light" w:hAnsi="KB금융 본문체 Light" w:cs="바탕"/>
                <w:bCs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바탕" w:hint="eastAsia"/>
                <w:bCs/>
                <w:sz w:val="20"/>
                <w:lang w:eastAsia="ko-KR"/>
              </w:rPr>
              <w:t>기능구분</w:t>
            </w:r>
          </w:p>
        </w:tc>
        <w:tc>
          <w:tcPr>
            <w:tcW w:w="2127" w:type="dxa"/>
            <w:shd w:val="clear" w:color="auto" w:fill="D9D9D9" w:themeFill="background1" w:themeFillShade="D9"/>
          </w:tcPr>
          <w:p w14:paraId="15A3418F" w14:textId="70A8FA71" w:rsidR="00D20A78" w:rsidRPr="00691814" w:rsidRDefault="00D20A78" w:rsidP="00D20A78">
            <w:pPr>
              <w:jc w:val="center"/>
              <w:rPr>
                <w:rFonts w:ascii="KB금융 본문체 Light" w:eastAsia="KB금융 본문체 Light" w:hAnsi="KB금융 본문체 Light" w:cs="바탕"/>
                <w:bCs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바탕" w:hint="eastAsia"/>
                <w:bCs/>
                <w:sz w:val="20"/>
                <w:lang w:eastAsia="ko-KR"/>
              </w:rPr>
              <w:t>주요내용</w:t>
            </w:r>
          </w:p>
        </w:tc>
        <w:tc>
          <w:tcPr>
            <w:tcW w:w="5244" w:type="dxa"/>
            <w:shd w:val="clear" w:color="auto" w:fill="D9D9D9" w:themeFill="background1" w:themeFillShade="D9"/>
          </w:tcPr>
          <w:p w14:paraId="3316C76B" w14:textId="223E65E5" w:rsidR="00D20A78" w:rsidRPr="00691814" w:rsidRDefault="00D20A78" w:rsidP="00D20A78">
            <w:pPr>
              <w:jc w:val="center"/>
              <w:rPr>
                <w:rFonts w:ascii="KB금융 본문체 Light" w:eastAsia="KB금융 본문체 Light" w:hAnsi="KB금융 본문체 Light" w:cs="바탕"/>
                <w:bCs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바탕" w:hint="eastAsia"/>
                <w:bCs/>
                <w:sz w:val="20"/>
                <w:lang w:eastAsia="ko-KR"/>
              </w:rPr>
              <w:t>상세</w:t>
            </w:r>
          </w:p>
        </w:tc>
      </w:tr>
      <w:tr w:rsidR="0024753E" w:rsidRPr="00691814" w14:paraId="201F436D" w14:textId="77777777" w:rsidTr="00960EED">
        <w:trPr>
          <w:trHeight w:val="1101"/>
        </w:trPr>
        <w:tc>
          <w:tcPr>
            <w:tcW w:w="1417" w:type="dxa"/>
            <w:vMerge w:val="restart"/>
            <w:vAlign w:val="center"/>
          </w:tcPr>
          <w:p w14:paraId="229B2C56" w14:textId="4D9AB833" w:rsidR="0024753E" w:rsidRPr="00691814" w:rsidRDefault="0024753E" w:rsidP="004F2B6D">
            <w:pPr>
              <w:spacing w:line="240" w:lineRule="atLeast"/>
              <w:ind w:left="200" w:hangingChars="100" w:hanging="200"/>
              <w:jc w:val="center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시스템 구축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3600B410" w14:textId="43995B16" w:rsidR="0024753E" w:rsidRPr="00691814" w:rsidRDefault="0024753E" w:rsidP="00D20A78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프론트엔드 구축</w:t>
            </w:r>
          </w:p>
        </w:tc>
        <w:tc>
          <w:tcPr>
            <w:tcW w:w="5244" w:type="dxa"/>
            <w:vAlign w:val="center"/>
          </w:tcPr>
          <w:p w14:paraId="6D483DAC" w14:textId="5871E35E" w:rsidR="0024753E" w:rsidRPr="00691814" w:rsidRDefault="0024753E" w:rsidP="00D20A78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재사용이 용이한 컴포넌트 기반의 개발 언어(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>vue.js)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를 도입하여 신속한 개발 가능</w:t>
            </w:r>
          </w:p>
          <w:p w14:paraId="0772D1CB" w14:textId="77777777" w:rsidR="0024753E" w:rsidRPr="00691814" w:rsidRDefault="0024753E" w:rsidP="00D20A78">
            <w:pPr>
              <w:spacing w:line="240" w:lineRule="atLeast"/>
              <w:ind w:leftChars="50" w:left="210" w:hangingChars="50" w:hanging="100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 xml:space="preserve">ㅇ 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As-Is: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스타루트 프레임워크</w:t>
            </w:r>
          </w:p>
          <w:p w14:paraId="6847A8AF" w14:textId="5AE71836" w:rsidR="0024753E" w:rsidRPr="00691814" w:rsidRDefault="0024753E" w:rsidP="00D20A78">
            <w:pPr>
              <w:spacing w:line="240" w:lineRule="atLeast"/>
              <w:ind w:firstLineChars="50" w:firstLine="100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 xml:space="preserve">ㅇ 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To-Be: Vue.js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프레임워크</w:t>
            </w:r>
          </w:p>
        </w:tc>
      </w:tr>
      <w:tr w:rsidR="0024753E" w:rsidRPr="00691814" w14:paraId="087DA815" w14:textId="77777777" w:rsidTr="00D20A78">
        <w:trPr>
          <w:trHeight w:val="781"/>
        </w:trPr>
        <w:tc>
          <w:tcPr>
            <w:tcW w:w="1417" w:type="dxa"/>
            <w:vMerge/>
            <w:vAlign w:val="center"/>
          </w:tcPr>
          <w:p w14:paraId="6A6A7E1E" w14:textId="77777777" w:rsidR="0024753E" w:rsidRPr="00691814" w:rsidRDefault="0024753E" w:rsidP="004F2B6D">
            <w:pPr>
              <w:spacing w:line="240" w:lineRule="atLeast"/>
              <w:ind w:left="200" w:hangingChars="100" w:hanging="200"/>
              <w:jc w:val="center"/>
              <w:rPr>
                <w:rFonts w:ascii="KB금융 본문체 Light" w:eastAsia="KB금융 본문체 Light" w:hAnsi="KB금융 본문체 Light" w:cs="Tahoma"/>
                <w:sz w:val="20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127536B8" w14:textId="6E98A3AF" w:rsidR="0024753E" w:rsidRPr="00691814" w:rsidRDefault="0024753E" w:rsidP="00D20A78">
            <w:pPr>
              <w:spacing w:line="240" w:lineRule="atLeast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백엔드 구축</w:t>
            </w:r>
          </w:p>
        </w:tc>
        <w:tc>
          <w:tcPr>
            <w:tcW w:w="5244" w:type="dxa"/>
            <w:vAlign w:val="center"/>
          </w:tcPr>
          <w:p w14:paraId="70CC6922" w14:textId="6044BDA5" w:rsidR="0024753E" w:rsidRPr="00691814" w:rsidRDefault="0024753E" w:rsidP="00D20A78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Springboot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프레임워크 구축</w:t>
            </w:r>
          </w:p>
          <w:p w14:paraId="429F03E2" w14:textId="77777777" w:rsidR="00D20A78" w:rsidRPr="00691814" w:rsidRDefault="0024753E" w:rsidP="00D20A78">
            <w:pPr>
              <w:spacing w:line="240" w:lineRule="atLeast"/>
              <w:ind w:leftChars="50" w:left="210" w:hangingChars="50" w:hanging="100"/>
              <w:rPr>
                <w:rFonts w:ascii="KB금융 본문체 Light" w:eastAsia="KB금융 본문체 Light" w:hAnsi="KB금융 본문체 Light" w:cs="Tahoma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 xml:space="preserve">ㅇ 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As-Is: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n-Kesa 프레임워크</w:t>
            </w:r>
          </w:p>
          <w:p w14:paraId="03A5BE2E" w14:textId="511F8E32" w:rsidR="0024753E" w:rsidRPr="00691814" w:rsidRDefault="0024753E" w:rsidP="00D20A78">
            <w:pPr>
              <w:spacing w:line="240" w:lineRule="atLeast"/>
              <w:ind w:leftChars="50" w:left="210" w:hangingChars="50" w:hanging="100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 xml:space="preserve">ㅇ 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>To-Be: KB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스타뱅킹 프레임워크</w:t>
            </w:r>
          </w:p>
        </w:tc>
      </w:tr>
      <w:tr w:rsidR="0024753E" w:rsidRPr="00691814" w14:paraId="6276D097" w14:textId="77777777" w:rsidTr="00D20A78">
        <w:trPr>
          <w:trHeight w:val="1222"/>
        </w:trPr>
        <w:tc>
          <w:tcPr>
            <w:tcW w:w="1417" w:type="dxa"/>
            <w:vMerge w:val="restart"/>
            <w:vAlign w:val="center"/>
          </w:tcPr>
          <w:p w14:paraId="282D3CA5" w14:textId="77777777" w:rsidR="0024753E" w:rsidRPr="00691814" w:rsidRDefault="0024753E" w:rsidP="004F2B6D">
            <w:pPr>
              <w:spacing w:line="240" w:lineRule="atLeast"/>
              <w:ind w:left="200" w:hangingChars="100" w:hanging="200"/>
              <w:jc w:val="center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lastRenderedPageBreak/>
              <w:t>어드민</w:t>
            </w:r>
          </w:p>
          <w:p w14:paraId="57A5D80A" w14:textId="6A7C3C90" w:rsidR="0024753E" w:rsidRPr="00691814" w:rsidRDefault="0024753E" w:rsidP="004F2B6D">
            <w:pPr>
              <w:widowControl w:val="0"/>
              <w:autoSpaceDE w:val="0"/>
              <w:autoSpaceDN w:val="0"/>
              <w:adjustRightInd w:val="0"/>
              <w:spacing w:line="240" w:lineRule="atLeast"/>
              <w:ind w:left="200" w:hangingChars="100" w:hanging="200"/>
              <w:jc w:val="center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공통업무 구현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105DCA22" w14:textId="3B2C4A1D" w:rsidR="0024753E" w:rsidRPr="00691814" w:rsidRDefault="0024753E" w:rsidP="00D20A78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결재기능</w:t>
            </w:r>
          </w:p>
        </w:tc>
        <w:tc>
          <w:tcPr>
            <w:tcW w:w="5244" w:type="dxa"/>
            <w:vAlign w:val="center"/>
          </w:tcPr>
          <w:p w14:paraId="00984D6D" w14:textId="28849496" w:rsidR="0024753E" w:rsidRPr="00691814" w:rsidRDefault="0024753E" w:rsidP="00D20A78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- 기존 결재기능 구현</w:t>
            </w:r>
          </w:p>
          <w:p w14:paraId="6DDF0D9C" w14:textId="2261E3A4" w:rsidR="0024753E" w:rsidRPr="00691814" w:rsidRDefault="0024753E" w:rsidP="00D20A78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>-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신규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편의기능 개발</w:t>
            </w:r>
          </w:p>
          <w:p w14:paraId="211A10A9" w14:textId="77777777" w:rsidR="0024753E" w:rsidRPr="00691814" w:rsidRDefault="0024753E" w:rsidP="00D20A78">
            <w:pPr>
              <w:spacing w:line="240" w:lineRule="atLeast"/>
              <w:ind w:leftChars="50" w:left="210" w:hangingChars="50" w:hanging="100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ㅇ 다건승인, 대결 등록, 결재오류확인</w:t>
            </w:r>
          </w:p>
          <w:p w14:paraId="79202D4D" w14:textId="7FFDF37D" w:rsidR="0024753E" w:rsidRPr="00691814" w:rsidRDefault="0024753E" w:rsidP="00D20A78">
            <w:pPr>
              <w:spacing w:line="240" w:lineRule="atLeast"/>
              <w:ind w:leftChars="50" w:left="210" w:hangingChars="50" w:hanging="100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ㅇ 테스트 환경 자동결재 개발</w:t>
            </w:r>
          </w:p>
        </w:tc>
      </w:tr>
      <w:tr w:rsidR="0024753E" w:rsidRPr="00691814" w14:paraId="4F059891" w14:textId="77777777" w:rsidTr="00960EED">
        <w:trPr>
          <w:trHeight w:val="807"/>
        </w:trPr>
        <w:tc>
          <w:tcPr>
            <w:tcW w:w="1417" w:type="dxa"/>
            <w:vMerge/>
            <w:vAlign w:val="center"/>
          </w:tcPr>
          <w:p w14:paraId="2BC671E4" w14:textId="77777777" w:rsidR="0024753E" w:rsidRPr="00691814" w:rsidRDefault="0024753E" w:rsidP="004F2B6D">
            <w:pPr>
              <w:spacing w:line="240" w:lineRule="atLeast"/>
              <w:ind w:left="200" w:hangingChars="100" w:hanging="200"/>
              <w:jc w:val="center"/>
              <w:rPr>
                <w:rFonts w:ascii="KB금융 본문체 Light" w:eastAsia="KB금융 본문체 Light" w:hAnsi="KB금융 본문체 Light" w:cs="Tahoma"/>
                <w:sz w:val="20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770C02FA" w14:textId="24BAC433" w:rsidR="0024753E" w:rsidRPr="00691814" w:rsidRDefault="0024753E" w:rsidP="00D20A78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공유디스크 관리 기능</w:t>
            </w:r>
          </w:p>
        </w:tc>
        <w:tc>
          <w:tcPr>
            <w:tcW w:w="5244" w:type="dxa"/>
            <w:vAlign w:val="center"/>
          </w:tcPr>
          <w:p w14:paraId="18FD7EDA" w14:textId="1792F7A7" w:rsidR="0024753E" w:rsidRPr="00691814" w:rsidRDefault="0024753E" w:rsidP="00D20A78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>-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 xml:space="preserve"> 담당자 정보관리 및 파일업로드 권한관리 기능 개발</w:t>
            </w:r>
          </w:p>
          <w:p w14:paraId="22DB3825" w14:textId="4FF8335B" w:rsidR="0024753E" w:rsidRPr="00691814" w:rsidRDefault="0024753E" w:rsidP="00D20A78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- 컨텐츠 파일 업로드 모듈 개발</w:t>
            </w:r>
          </w:p>
        </w:tc>
      </w:tr>
      <w:tr w:rsidR="0024753E" w:rsidRPr="00691814" w14:paraId="6B757623" w14:textId="77777777" w:rsidTr="00960EED">
        <w:trPr>
          <w:trHeight w:val="807"/>
        </w:trPr>
        <w:tc>
          <w:tcPr>
            <w:tcW w:w="1417" w:type="dxa"/>
            <w:vMerge/>
            <w:vAlign w:val="center"/>
          </w:tcPr>
          <w:p w14:paraId="21E34D6B" w14:textId="77777777" w:rsidR="0024753E" w:rsidRPr="00691814" w:rsidRDefault="0024753E" w:rsidP="004F2B6D">
            <w:pPr>
              <w:spacing w:line="240" w:lineRule="atLeast"/>
              <w:ind w:left="200" w:hangingChars="100" w:hanging="200"/>
              <w:jc w:val="center"/>
              <w:rPr>
                <w:rFonts w:ascii="KB금융 본문체 Light" w:eastAsia="KB금융 본문체 Light" w:hAnsi="KB금융 본문체 Light" w:cs="Tahoma"/>
                <w:sz w:val="20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281DCA54" w14:textId="1442071E" w:rsidR="0024753E" w:rsidRPr="00691814" w:rsidRDefault="0024753E" w:rsidP="00D20A78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메뉴 구조 개선</w:t>
            </w:r>
          </w:p>
        </w:tc>
        <w:tc>
          <w:tcPr>
            <w:tcW w:w="5244" w:type="dxa"/>
            <w:vAlign w:val="center"/>
          </w:tcPr>
          <w:p w14:paraId="63AC3568" w14:textId="198B1E72" w:rsidR="0024753E" w:rsidRPr="00691814" w:rsidRDefault="0024753E" w:rsidP="00D20A78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어드민메뉴 카테고리 관리기능</w:t>
            </w:r>
          </w:p>
          <w:p w14:paraId="19E7C4CC" w14:textId="6089D003" w:rsidR="0024753E" w:rsidRPr="00691814" w:rsidRDefault="0024753E" w:rsidP="00D20A78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- 메뉴순서 및 구조 변경기능</w:t>
            </w:r>
          </w:p>
        </w:tc>
      </w:tr>
      <w:tr w:rsidR="0024753E" w:rsidRPr="00691814" w14:paraId="49D238E6" w14:textId="77777777" w:rsidTr="00960EED">
        <w:trPr>
          <w:trHeight w:val="807"/>
        </w:trPr>
        <w:tc>
          <w:tcPr>
            <w:tcW w:w="1417" w:type="dxa"/>
            <w:vMerge/>
            <w:vAlign w:val="center"/>
          </w:tcPr>
          <w:p w14:paraId="7EE1CC14" w14:textId="77777777" w:rsidR="0024753E" w:rsidRPr="00691814" w:rsidRDefault="0024753E" w:rsidP="004F2B6D">
            <w:pPr>
              <w:spacing w:line="240" w:lineRule="atLeast"/>
              <w:ind w:left="200" w:hangingChars="100" w:hanging="200"/>
              <w:jc w:val="center"/>
              <w:rPr>
                <w:rFonts w:ascii="KB금융 본문체 Light" w:eastAsia="KB금융 본문체 Light" w:hAnsi="KB금융 본문체 Light" w:cs="Tahoma"/>
                <w:sz w:val="20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3D9151B8" w14:textId="77777777" w:rsidR="004F2B6D" w:rsidRPr="00691814" w:rsidRDefault="0024753E" w:rsidP="00D20A78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어드민 사용자로그</w:t>
            </w:r>
          </w:p>
          <w:p w14:paraId="375F13FA" w14:textId="06E941E3" w:rsidR="0024753E" w:rsidRPr="00691814" w:rsidRDefault="0024753E" w:rsidP="00D20A78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적재 및 조회</w:t>
            </w:r>
          </w:p>
        </w:tc>
        <w:tc>
          <w:tcPr>
            <w:tcW w:w="5244" w:type="dxa"/>
            <w:vAlign w:val="center"/>
          </w:tcPr>
          <w:p w14:paraId="707F32F8" w14:textId="1439C8FE" w:rsidR="0024753E" w:rsidRPr="00691814" w:rsidRDefault="0024753E" w:rsidP="00D20A78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-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어드민 사용자 거래로그 분리</w:t>
            </w:r>
          </w:p>
          <w:p w14:paraId="5AD337D2" w14:textId="77777777" w:rsidR="0024753E" w:rsidRPr="00691814" w:rsidRDefault="0024753E" w:rsidP="00D20A78">
            <w:pPr>
              <w:spacing w:line="240" w:lineRule="atLeast"/>
              <w:ind w:leftChars="50" w:left="210" w:hangingChars="50" w:hanging="100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 xml:space="preserve">ㅇ 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As-Is: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통합로그DB</w:t>
            </w:r>
          </w:p>
          <w:p w14:paraId="558E2946" w14:textId="0D8836A1" w:rsidR="0024753E" w:rsidRPr="00691814" w:rsidRDefault="0024753E" w:rsidP="00D20A78">
            <w:pPr>
              <w:spacing w:line="240" w:lineRule="atLeast"/>
              <w:ind w:leftChars="50" w:left="210" w:hangingChars="50" w:hanging="100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 xml:space="preserve">ㅇ 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To-Be: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 xml:space="preserve">프레임워크 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>DB</w:t>
            </w:r>
          </w:p>
        </w:tc>
      </w:tr>
      <w:tr w:rsidR="0024753E" w:rsidRPr="00691814" w14:paraId="7FA979F7" w14:textId="77777777" w:rsidTr="00D20A78">
        <w:trPr>
          <w:trHeight w:val="621"/>
        </w:trPr>
        <w:tc>
          <w:tcPr>
            <w:tcW w:w="1417" w:type="dxa"/>
            <w:vMerge/>
            <w:vAlign w:val="center"/>
          </w:tcPr>
          <w:p w14:paraId="4B665649" w14:textId="77777777" w:rsidR="0024753E" w:rsidRPr="00691814" w:rsidRDefault="0024753E" w:rsidP="004F2B6D">
            <w:pPr>
              <w:spacing w:line="240" w:lineRule="atLeast"/>
              <w:ind w:left="200" w:hangingChars="100" w:hanging="200"/>
              <w:jc w:val="center"/>
              <w:rPr>
                <w:rFonts w:ascii="KB금융 본문체 Light" w:eastAsia="KB금융 본문체 Light" w:hAnsi="KB금융 본문체 Light" w:cs="Tahoma"/>
                <w:sz w:val="20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30090BE2" w14:textId="23B8FEEE" w:rsidR="0024753E" w:rsidRPr="00691814" w:rsidRDefault="0024753E" w:rsidP="00D20A78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사용자 알림 기능</w:t>
            </w:r>
          </w:p>
        </w:tc>
        <w:tc>
          <w:tcPr>
            <w:tcW w:w="5244" w:type="dxa"/>
            <w:vAlign w:val="center"/>
          </w:tcPr>
          <w:p w14:paraId="6257F890" w14:textId="6BD13C7E" w:rsidR="0024753E" w:rsidRPr="00691814" w:rsidRDefault="0024753E" w:rsidP="00D20A78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-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 WorKB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연동 쪽지 발송 기능</w:t>
            </w:r>
          </w:p>
          <w:p w14:paraId="66199D03" w14:textId="63E7A219" w:rsidR="0024753E" w:rsidRPr="00691814" w:rsidRDefault="0024753E" w:rsidP="00D20A78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결재 연동 알림함 기능 신규</w:t>
            </w:r>
          </w:p>
        </w:tc>
      </w:tr>
      <w:tr w:rsidR="0024753E" w:rsidRPr="00691814" w14:paraId="045CA10D" w14:textId="77777777" w:rsidTr="00960EED">
        <w:trPr>
          <w:trHeight w:val="807"/>
        </w:trPr>
        <w:tc>
          <w:tcPr>
            <w:tcW w:w="1417" w:type="dxa"/>
            <w:vMerge w:val="restart"/>
            <w:vAlign w:val="center"/>
          </w:tcPr>
          <w:p w14:paraId="709B3075" w14:textId="032F5985" w:rsidR="0024753E" w:rsidRPr="00691814" w:rsidRDefault="0024753E" w:rsidP="004F2B6D">
            <w:pPr>
              <w:spacing w:line="240" w:lineRule="atLeast"/>
              <w:ind w:left="200" w:hangingChars="100" w:hanging="200"/>
              <w:jc w:val="center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어드민</w:t>
            </w:r>
          </w:p>
          <w:p w14:paraId="0C166717" w14:textId="0C9EF650" w:rsidR="0024753E" w:rsidRPr="00691814" w:rsidRDefault="0024753E" w:rsidP="004F2B6D">
            <w:pPr>
              <w:widowControl w:val="0"/>
              <w:autoSpaceDE w:val="0"/>
              <w:autoSpaceDN w:val="0"/>
              <w:adjustRightInd w:val="0"/>
              <w:spacing w:line="240" w:lineRule="atLeast"/>
              <w:ind w:left="200" w:hangingChars="100" w:hanging="200"/>
              <w:jc w:val="center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개별업무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구현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527D8E22" w14:textId="495C0DA4" w:rsidR="0024753E" w:rsidRPr="00691814" w:rsidRDefault="0024753E" w:rsidP="00D20A78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거래로그 조회</w:t>
            </w:r>
          </w:p>
        </w:tc>
        <w:tc>
          <w:tcPr>
            <w:tcW w:w="5244" w:type="dxa"/>
            <w:vAlign w:val="center"/>
          </w:tcPr>
          <w:p w14:paraId="35C291B5" w14:textId="21A1C6B9" w:rsidR="0024753E" w:rsidRPr="00691814" w:rsidRDefault="0024753E" w:rsidP="00D20A78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K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>b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 xml:space="preserve">aaS API를 통해 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n-Kesa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시스템에서 사용자 거래로그 조회 기능 구현</w:t>
            </w:r>
          </w:p>
        </w:tc>
      </w:tr>
      <w:tr w:rsidR="0024753E" w:rsidRPr="00691814" w14:paraId="2539D68C" w14:textId="77777777" w:rsidTr="00D20A78">
        <w:trPr>
          <w:trHeight w:val="262"/>
        </w:trPr>
        <w:tc>
          <w:tcPr>
            <w:tcW w:w="1417" w:type="dxa"/>
            <w:vMerge/>
            <w:vAlign w:val="center"/>
          </w:tcPr>
          <w:p w14:paraId="578A09C6" w14:textId="77777777" w:rsidR="0024753E" w:rsidRPr="00691814" w:rsidRDefault="0024753E" w:rsidP="004F2B6D">
            <w:pPr>
              <w:spacing w:line="240" w:lineRule="atLeast"/>
              <w:ind w:left="200" w:hangingChars="100" w:hanging="200"/>
              <w:jc w:val="center"/>
              <w:rPr>
                <w:rFonts w:ascii="KB금융 본문체 Light" w:eastAsia="KB금융 본문체 Light" w:hAnsi="KB금융 본문체 Light" w:cs="Tahoma"/>
                <w:sz w:val="20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65A5E212" w14:textId="36E88882" w:rsidR="0024753E" w:rsidRPr="00691814" w:rsidRDefault="0024753E" w:rsidP="00D20A78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개인정보 취급점검</w:t>
            </w:r>
          </w:p>
        </w:tc>
        <w:tc>
          <w:tcPr>
            <w:tcW w:w="5244" w:type="dxa"/>
            <w:vAlign w:val="center"/>
          </w:tcPr>
          <w:p w14:paraId="78D2D3BD" w14:textId="77777777" w:rsidR="0024753E" w:rsidRPr="00691814" w:rsidRDefault="0024753E" w:rsidP="00D20A78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- 개인정보 취급 대상 거래로그를 별도로 적재하는 기능</w:t>
            </w:r>
          </w:p>
          <w:p w14:paraId="5FE71C38" w14:textId="0421E196" w:rsidR="00326CA0" w:rsidRPr="00691814" w:rsidRDefault="00326CA0" w:rsidP="00326CA0">
            <w:pPr>
              <w:spacing w:line="240" w:lineRule="atLeast"/>
              <w:ind w:leftChars="100" w:left="420" w:hangingChars="100" w:hanging="200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ㅇ 개인정보를 취급하는 API들은 사전에 식별해두고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해당 거래API를 호출할 때 후처리API를 별도로 구현해서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요청부를 테이블에 별도로 적재</w:t>
            </w:r>
          </w:p>
          <w:p w14:paraId="27DEB105" w14:textId="540E8DC6" w:rsidR="00326CA0" w:rsidRPr="00691814" w:rsidRDefault="00326CA0" w:rsidP="00326CA0">
            <w:pPr>
              <w:spacing w:line="240" w:lineRule="atLeast"/>
              <w:ind w:leftChars="100" w:left="420" w:hangingChars="100" w:hanging="200"/>
              <w:rPr>
                <w:rFonts w:ascii="KB금융 본문체 Light" w:eastAsia="KB금융 본문체 Light" w:hAnsi="KB금융 본문체 Light" w:cs="Tahoma"/>
                <w:sz w:val="20"/>
                <w:lang w:eastAsia="ko-KR"/>
              </w:rPr>
            </w:pPr>
            <w:r w:rsidRPr="00691814">
              <w:rPr>
                <w:rFonts w:ascii="맑은 고딕" w:eastAsia="맑은 고딕" w:hAnsi="맑은 고딕" w:cs="Tahoma" w:hint="eastAsia"/>
                <w:sz w:val="20"/>
              </w:rPr>
              <w:t>※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 xml:space="preserve">현재 금복 후처리에서 개인정보취급점검을 하도록 하고 있어서 해당 기능을 동일하게 만들어두려고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  <w:lang w:eastAsia="ko-KR"/>
              </w:rPr>
              <w:t>함</w:t>
            </w:r>
          </w:p>
        </w:tc>
      </w:tr>
      <w:tr w:rsidR="0024753E" w:rsidRPr="00691814" w14:paraId="6DF6FA7E" w14:textId="77777777" w:rsidTr="00960EED">
        <w:trPr>
          <w:trHeight w:val="807"/>
        </w:trPr>
        <w:tc>
          <w:tcPr>
            <w:tcW w:w="1417" w:type="dxa"/>
            <w:vAlign w:val="center"/>
          </w:tcPr>
          <w:p w14:paraId="30BDAD72" w14:textId="36F49D6C" w:rsidR="0024753E" w:rsidRPr="00691814" w:rsidRDefault="0024753E" w:rsidP="004F2B6D">
            <w:pPr>
              <w:spacing w:line="240" w:lineRule="atLeast"/>
              <w:ind w:left="200" w:hangingChars="100" w:hanging="200"/>
              <w:jc w:val="center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개발 가이드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5B741FC0" w14:textId="77777777" w:rsidR="004F2B6D" w:rsidRPr="00691814" w:rsidRDefault="0024753E" w:rsidP="00D20A78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로컬 개발환경 가이드</w:t>
            </w:r>
          </w:p>
          <w:p w14:paraId="77B3B6B7" w14:textId="5610BECA" w:rsidR="0024753E" w:rsidRPr="00691814" w:rsidRDefault="0024753E" w:rsidP="00D20A78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제공</w:t>
            </w:r>
          </w:p>
        </w:tc>
        <w:tc>
          <w:tcPr>
            <w:tcW w:w="5244" w:type="dxa"/>
            <w:vAlign w:val="center"/>
          </w:tcPr>
          <w:p w14:paraId="2590ED13" w14:textId="3FB9B46C" w:rsidR="0024753E" w:rsidRPr="00691814" w:rsidRDefault="0024753E" w:rsidP="00D20A78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- 개발자의 개발 편의성을 위해 개발 가이드 제공</w:t>
            </w:r>
          </w:p>
          <w:p w14:paraId="4475958C" w14:textId="7ECACDBC" w:rsidR="0024753E" w:rsidRPr="00691814" w:rsidRDefault="0024753E" w:rsidP="00D20A78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-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컴포넌트(vue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>.js)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 xml:space="preserve"> 재사용 가능하도록 가이드 제공</w:t>
            </w:r>
          </w:p>
        </w:tc>
      </w:tr>
      <w:bookmarkEnd w:id="1"/>
      <w:bookmarkEnd w:id="2"/>
      <w:bookmarkEnd w:id="3"/>
    </w:tbl>
    <w:p w14:paraId="6781BF28" w14:textId="77777777" w:rsidR="00817F0C" w:rsidRPr="00817F0C" w:rsidRDefault="00817F0C" w:rsidP="00682B08">
      <w:pPr>
        <w:rPr>
          <w:lang w:eastAsia="ko-KR"/>
        </w:rPr>
      </w:pPr>
    </w:p>
    <w:sectPr w:rsidR="00817F0C" w:rsidRPr="00817F0C" w:rsidSect="007F6A06">
      <w:headerReference w:type="default" r:id="rId8"/>
      <w:footerReference w:type="default" r:id="rId9"/>
      <w:headerReference w:type="first" r:id="rId10"/>
      <w:pgSz w:w="11907" w:h="16840" w:code="9"/>
      <w:pgMar w:top="1411" w:right="992" w:bottom="850" w:left="850" w:header="374" w:footer="461" w:gutter="288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E9D712" w14:textId="77777777" w:rsidR="00EC7851" w:rsidRDefault="00EC7851" w:rsidP="00E232FF">
      <w:pPr>
        <w:pStyle w:val="a7"/>
      </w:pPr>
      <w:r>
        <w:separator/>
      </w:r>
    </w:p>
  </w:endnote>
  <w:endnote w:type="continuationSeparator" w:id="0">
    <w:p w14:paraId="45F609F0" w14:textId="77777777" w:rsidR="00EC7851" w:rsidRDefault="00EC7851" w:rsidP="00E232FF">
      <w:pPr>
        <w:pStyle w:val="a7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KB금융 본문체 Light">
    <w:altName w:val="맑은 고딕"/>
    <w:panose1 w:val="020B0604020202020204"/>
    <w:charset w:val="81"/>
    <w:family w:val="modern"/>
    <w:pitch w:val="variable"/>
    <w:sig w:usb0="800002A7" w:usb1="79D7FCFB" w:usb2="00000010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KB금융 제목체 Bold">
    <w:altName w:val="맑은 고딕"/>
    <w:panose1 w:val="020B0604020202020204"/>
    <w:charset w:val="81"/>
    <w:family w:val="modern"/>
    <w:pitch w:val="variable"/>
    <w:sig w:usb0="800002A7" w:usb1="79D7FCFB" w:usb2="00000010" w:usb3="00000000" w:csb0="0008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KB금융 본문체 Medium">
    <w:altName w:val="맑은 고딕"/>
    <w:panose1 w:val="020B0604020202020204"/>
    <w:charset w:val="81"/>
    <w:family w:val="modern"/>
    <w:pitch w:val="variable"/>
    <w:sig w:usb0="800002A7" w:usb1="79D7FCFB" w:usb2="00000010" w:usb3="00000000" w:csb0="00080001" w:csb1="00000000"/>
  </w:font>
  <w:font w:name="Arial Gras">
    <w:altName w:val="Arial"/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Che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굴림체..늲뤅.">
    <w:altName w:val="-2002"/>
    <w:panose1 w:val="020B0604020202020204"/>
    <w:charset w:val="81"/>
    <w:family w:val="swiss"/>
    <w:notTrueType/>
    <w:pitch w:val="default"/>
    <w:sig w:usb0="00000001" w:usb1="09060000" w:usb2="00000010" w:usb3="00000000" w:csb0="00080000" w:csb1="00000000"/>
  </w:font>
  <w:font w:name="KB금융 제목체 Medium">
    <w:altName w:val="맑은 고딕"/>
    <w:panose1 w:val="020B0604020202020204"/>
    <w:charset w:val="81"/>
    <w:family w:val="modern"/>
    <w:pitch w:val="variable"/>
    <w:sig w:usb0="800002A7" w:usb1="79D7FCFB" w:usb2="00000010" w:usb3="00000000" w:csb0="00080001" w:csb1="00000000"/>
  </w:font>
  <w:font w:name=".AppleSystemUIFont">
    <w:altName w:val="Cambria"/>
    <w:panose1 w:val="020B0604020202020204"/>
    <w:charset w:val="00"/>
    <w:family w:val="auto"/>
    <w:pitch w:val="default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-2002">
    <w:altName w:val="바탕"/>
    <w:panose1 w:val="020B0604020202020204"/>
    <w:charset w:val="81"/>
    <w:family w:val="roman"/>
    <w:pitch w:val="variable"/>
    <w:sig w:usb0="800002A7" w:usb1="09D77CFB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80" w:type="dxa"/>
      <w:tblBorders>
        <w:top w:val="thickThinSmallGap" w:sz="12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4299"/>
      <w:gridCol w:w="1300"/>
      <w:gridCol w:w="4281"/>
    </w:tblGrid>
    <w:tr w:rsidR="00EC7851" w14:paraId="0F7AF88B" w14:textId="77777777">
      <w:trPr>
        <w:trHeight w:val="364"/>
      </w:trPr>
      <w:tc>
        <w:tcPr>
          <w:tcW w:w="4299" w:type="dxa"/>
          <w:vAlign w:val="center"/>
        </w:tcPr>
        <w:p w14:paraId="0B293987" w14:textId="77777777" w:rsidR="00EC7851" w:rsidRDefault="00EC7851" w:rsidP="006D68AD">
          <w:pPr>
            <w:jc w:val="both"/>
            <w:rPr>
              <w:rFonts w:ascii="Gulim" w:hAnsi="Gulim"/>
              <w:sz w:val="24"/>
              <w:lang w:eastAsia="ko-KR"/>
            </w:rPr>
          </w:pPr>
          <w:r>
            <w:rPr>
              <w:lang w:eastAsia="ko-KR"/>
            </w:rPr>
            <w:drawing>
              <wp:inline distT="0" distB="0" distL="0" distR="0" wp14:anchorId="324E8CCC" wp14:editId="0A7C36CB">
                <wp:extent cx="561975" cy="228600"/>
                <wp:effectExtent l="0" t="0" r="0" b="0"/>
                <wp:docPr id="2" name="그림 2" descr="무제-1 복사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무제-1 복사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61975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300" w:type="dxa"/>
          <w:vAlign w:val="center"/>
        </w:tcPr>
        <w:p w14:paraId="4790ADA2" w14:textId="0107FE87" w:rsidR="00EC7851" w:rsidRDefault="00EC7851" w:rsidP="006D68AD">
          <w:pPr>
            <w:jc w:val="center"/>
            <w:rPr>
              <w:rFonts w:cs="Arial"/>
              <w:b/>
              <w:bCs/>
              <w:sz w:val="18"/>
              <w:lang w:eastAsia="ko-KR"/>
            </w:rPr>
          </w:pPr>
          <w:r>
            <w:fldChar w:fldCharType="begin"/>
          </w:r>
          <w:r>
            <w:rPr>
              <w:lang w:eastAsia="ko-KR"/>
            </w:rPr>
            <w:instrText xml:space="preserve"> PAGE </w:instrText>
          </w:r>
          <w:r>
            <w:fldChar w:fldCharType="separate"/>
          </w:r>
          <w:r w:rsidR="00CE48A5">
            <w:rPr>
              <w:lang w:eastAsia="ko-KR"/>
            </w:rPr>
            <w:t>21</w:t>
          </w:r>
          <w:r>
            <w:fldChar w:fldCharType="end"/>
          </w:r>
          <w:r>
            <w:rPr>
              <w:lang w:eastAsia="ko-KR"/>
            </w:rPr>
            <w:t>/</w:t>
          </w:r>
          <w:r>
            <w:fldChar w:fldCharType="begin"/>
          </w:r>
          <w:r>
            <w:rPr>
              <w:lang w:eastAsia="ko-KR"/>
            </w:rPr>
            <w:instrText xml:space="preserve"> NUMPAGES </w:instrText>
          </w:r>
          <w:r>
            <w:fldChar w:fldCharType="separate"/>
          </w:r>
          <w:r w:rsidR="00CE48A5">
            <w:rPr>
              <w:lang w:eastAsia="ko-KR"/>
            </w:rPr>
            <w:t>21</w:t>
          </w:r>
          <w:r>
            <w:fldChar w:fldCharType="end"/>
          </w:r>
        </w:p>
      </w:tc>
      <w:tc>
        <w:tcPr>
          <w:tcW w:w="4281" w:type="dxa"/>
          <w:vAlign w:val="center"/>
        </w:tcPr>
        <w:p w14:paraId="14620588" w14:textId="77777777" w:rsidR="00EC7851" w:rsidRPr="00FD32E7" w:rsidRDefault="00EC7851" w:rsidP="006D68AD">
          <w:pPr>
            <w:jc w:val="right"/>
            <w:rPr>
              <w:rFonts w:eastAsia="맑은 고딕" w:hAnsi="맑은 고딕"/>
              <w:sz w:val="18"/>
              <w:szCs w:val="16"/>
              <w:lang w:eastAsia="ko-KR"/>
            </w:rPr>
          </w:pPr>
        </w:p>
      </w:tc>
    </w:tr>
  </w:tbl>
  <w:p w14:paraId="7B9DA091" w14:textId="77777777" w:rsidR="00EC7851" w:rsidRPr="006D68AD" w:rsidRDefault="00EC7851">
    <w:pPr>
      <w:pStyle w:val="a5"/>
      <w:tabs>
        <w:tab w:val="clear" w:pos="9214"/>
        <w:tab w:val="right" w:pos="9900"/>
      </w:tabs>
      <w:ind w:left="0"/>
      <w:rPr>
        <w:sz w:val="20"/>
        <w:lang w:eastAsia="ko-K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24041A" w14:textId="77777777" w:rsidR="00EC7851" w:rsidRDefault="00EC7851" w:rsidP="00E232FF">
      <w:pPr>
        <w:pStyle w:val="a7"/>
      </w:pPr>
      <w:r>
        <w:separator/>
      </w:r>
    </w:p>
  </w:footnote>
  <w:footnote w:type="continuationSeparator" w:id="0">
    <w:p w14:paraId="59F838B1" w14:textId="77777777" w:rsidR="00EC7851" w:rsidRDefault="00EC7851" w:rsidP="00E232FF">
      <w:pPr>
        <w:pStyle w:val="a7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28C822" w14:textId="33428A68" w:rsidR="00EC7851" w:rsidRDefault="00EC7851" w:rsidP="0014705B">
    <w:pPr>
      <w:pStyle w:val="a7"/>
      <w:rPr>
        <w:rFonts w:ascii="KB금융 본문체 Light" w:eastAsia="KB금융 본문체 Light" w:hAnsi="KB금융 본문체 Light"/>
        <w:i w:val="0"/>
        <w:sz w:val="20"/>
        <w:lang w:eastAsia="ko-KR"/>
      </w:rPr>
    </w:pPr>
    <w:r w:rsidRPr="00D83ACB">
      <w:rPr>
        <w:rFonts w:ascii="KB금융 본문체 Light" w:eastAsia="KB금융 본문체 Light" w:hAnsi="KB금융 본문체 Light" w:hint="eastAsia"/>
        <w:i w:val="0"/>
        <w:sz w:val="20"/>
        <w:lang w:eastAsia="ko-KR"/>
      </w:rPr>
      <w:t>「</w:t>
    </w:r>
    <w:r>
      <w:rPr>
        <w:rFonts w:ascii="KB금융 본문체 Light" w:eastAsia="KB금융 본문체 Light" w:hAnsi="KB금융 본문체 Light" w:hint="eastAsia"/>
        <w:i w:val="0"/>
        <w:sz w:val="20"/>
        <w:lang w:eastAsia="ko-KR"/>
      </w:rPr>
      <w:t>K</w:t>
    </w:r>
    <w:r>
      <w:rPr>
        <w:rFonts w:ascii="KB금융 본문체 Light" w:eastAsia="KB금융 본문체 Light" w:hAnsi="KB금융 본문체 Light"/>
        <w:i w:val="0"/>
        <w:sz w:val="20"/>
        <w:lang w:eastAsia="ko-KR"/>
      </w:rPr>
      <w:t>B</w:t>
    </w:r>
    <w:r>
      <w:rPr>
        <w:rFonts w:ascii="KB금융 본문체 Light" w:eastAsia="KB금융 본문체 Light" w:hAnsi="KB금융 본문체 Light" w:hint="eastAsia"/>
        <w:i w:val="0"/>
        <w:sz w:val="20"/>
        <w:lang w:eastAsia="ko-KR"/>
      </w:rPr>
      <w:t>스타뱅킹 전용 프레임워크 구축</w:t>
    </w:r>
    <w:r w:rsidRPr="00D83ACB">
      <w:rPr>
        <w:rFonts w:ascii="KB금융 본문체 Light" w:eastAsia="KB금융 본문체 Light" w:hAnsi="KB금융 본문체 Light" w:hint="eastAsia"/>
        <w:i w:val="0"/>
        <w:sz w:val="20"/>
        <w:lang w:eastAsia="ko-KR"/>
      </w:rPr>
      <w:t xml:space="preserve">」 </w:t>
    </w:r>
    <w:r>
      <w:rPr>
        <w:rFonts w:ascii="KB금융 본문체 Light" w:eastAsia="KB금융 본문체 Light" w:hAnsi="KB금융 본문체 Light" w:hint="eastAsia"/>
        <w:i w:val="0"/>
        <w:sz w:val="20"/>
        <w:lang w:eastAsia="ko-KR"/>
      </w:rPr>
      <w:t>프로젝트</w:t>
    </w:r>
  </w:p>
  <w:p w14:paraId="089283A4" w14:textId="77777777" w:rsidR="00EC7851" w:rsidRPr="0014705B" w:rsidRDefault="00EC7851" w:rsidP="0014705B">
    <w:pPr>
      <w:pStyle w:val="a7"/>
      <w:rPr>
        <w:rFonts w:ascii="KB금융 본문체 Light" w:eastAsia="KB금융 본문체 Light" w:hAnsi="KB금융 본문체 Light"/>
        <w:i w:val="0"/>
        <w:sz w:val="20"/>
        <w:lang w:eastAsia="ko-KR"/>
      </w:rPr>
    </w:pPr>
  </w:p>
  <w:p w14:paraId="77D0E266" w14:textId="77777777" w:rsidR="00EC7851" w:rsidRPr="0014705B" w:rsidRDefault="00EC7851">
    <w:pPr>
      <w:pStyle w:val="a7"/>
      <w:jc w:val="right"/>
      <w:rPr>
        <w:sz w:val="8"/>
        <w:lang w:eastAsia="ko-KR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AC4BA7" w14:textId="77777777" w:rsidR="00EC7851" w:rsidRDefault="00EC7851">
    <w:pPr>
      <w:pStyle w:val="a7"/>
      <w:tabs>
        <w:tab w:val="clear" w:pos="4678"/>
        <w:tab w:val="clear" w:pos="9923"/>
        <w:tab w:val="right" w:pos="10065"/>
      </w:tabs>
      <w:ind w:left="142"/>
      <w:rPr>
        <w:lang w:eastAsia="ko-KR"/>
      </w:rPr>
    </w:pPr>
  </w:p>
  <w:tbl>
    <w:tblPr>
      <w:tblW w:w="0" w:type="auto"/>
      <w:tblBorders>
        <w:insideH w:val="single" w:sz="4" w:space="0" w:color="auto"/>
      </w:tblBorders>
      <w:tblLook w:val="01E0" w:firstRow="1" w:lastRow="1" w:firstColumn="1" w:lastColumn="1" w:noHBand="0" w:noVBand="0"/>
    </w:tblPr>
    <w:tblGrid>
      <w:gridCol w:w="4954"/>
      <w:gridCol w:w="4823"/>
    </w:tblGrid>
    <w:tr w:rsidR="00EC7851" w:rsidRPr="004B7555" w14:paraId="4DD261EC" w14:textId="77777777" w:rsidTr="004B7555">
      <w:tc>
        <w:tcPr>
          <w:tcW w:w="5130" w:type="dxa"/>
          <w:shd w:val="clear" w:color="auto" w:fill="auto"/>
        </w:tcPr>
        <w:p w14:paraId="05DF24D5" w14:textId="77777777" w:rsidR="00EC7851" w:rsidRDefault="00EC7851" w:rsidP="007F6A06">
          <w:pPr>
            <w:rPr>
              <w:lang w:eastAsia="ko-KR"/>
            </w:rPr>
          </w:pPr>
          <w:r>
            <w:rPr>
              <w:rFonts w:ascii="-2002" w:eastAsia="-2002" w:hint="eastAsia"/>
              <w:b/>
              <w:bCs/>
              <w:i/>
              <w:iCs/>
              <w:lang w:eastAsia="ko-KR"/>
            </w:rPr>
            <w:t>「기업CRM」재구축 프로젝트</w:t>
          </w:r>
        </w:p>
      </w:tc>
      <w:tc>
        <w:tcPr>
          <w:tcW w:w="5131" w:type="dxa"/>
          <w:shd w:val="clear" w:color="auto" w:fill="auto"/>
        </w:tcPr>
        <w:p w14:paraId="5C94A6DD" w14:textId="77777777" w:rsidR="00EC7851" w:rsidRDefault="00EC7851" w:rsidP="004B7555">
          <w:pPr>
            <w:jc w:val="right"/>
            <w:rPr>
              <w:lang w:eastAsia="ko-KR"/>
            </w:rPr>
          </w:pPr>
        </w:p>
      </w:tc>
    </w:tr>
  </w:tbl>
  <w:p w14:paraId="1B037B52" w14:textId="77777777" w:rsidR="00EC7851" w:rsidRPr="003B4F40" w:rsidRDefault="00EC7851">
    <w:pPr>
      <w:pStyle w:val="a7"/>
      <w:tabs>
        <w:tab w:val="clear" w:pos="4678"/>
        <w:tab w:val="clear" w:pos="9923"/>
        <w:tab w:val="right" w:pos="10065"/>
      </w:tabs>
      <w:ind w:left="142"/>
      <w:rPr>
        <w:lang w:eastAsia="ko-K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F"/>
    <w:multiLevelType w:val="singleLevel"/>
    <w:tmpl w:val="5FE0931C"/>
    <w:lvl w:ilvl="0">
      <w:start w:val="1"/>
      <w:numFmt w:val="decimal"/>
      <w:pStyle w:val="2"/>
      <w:lvlText w:val="%1."/>
      <w:lvlJc w:val="left"/>
      <w:pPr>
        <w:tabs>
          <w:tab w:val="num" w:pos="786"/>
        </w:tabs>
        <w:ind w:leftChars="400" w:left="786" w:hangingChars="200" w:hanging="360"/>
      </w:pPr>
    </w:lvl>
  </w:abstractNum>
  <w:abstractNum w:abstractNumId="1" w15:restartNumberingAfterBreak="0">
    <w:nsid w:val="FFFFFF81"/>
    <w:multiLevelType w:val="singleLevel"/>
    <w:tmpl w:val="F2BA6C52"/>
    <w:lvl w:ilvl="0">
      <w:start w:val="1"/>
      <w:numFmt w:val="bullet"/>
      <w:pStyle w:val="4"/>
      <w:lvlText w:val=""/>
      <w:lvlJc w:val="left"/>
      <w:pPr>
        <w:tabs>
          <w:tab w:val="num" w:pos="1637"/>
        </w:tabs>
        <w:ind w:leftChars="800" w:left="1637" w:hangingChars="200" w:hanging="360"/>
      </w:pPr>
      <w:rPr>
        <w:rFonts w:ascii="Wingdings" w:hAnsi="Wingdings" w:hint="default"/>
      </w:rPr>
    </w:lvl>
  </w:abstractNum>
  <w:abstractNum w:abstractNumId="2" w15:restartNumberingAfterBreak="0">
    <w:nsid w:val="02064D81"/>
    <w:multiLevelType w:val="multilevel"/>
    <w:tmpl w:val="22F2ED7A"/>
    <w:lvl w:ilvl="0">
      <w:start w:val="2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8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40" w:hanging="1440"/>
      </w:pPr>
      <w:rPr>
        <w:rFonts w:hint="default"/>
      </w:rPr>
    </w:lvl>
  </w:abstractNum>
  <w:abstractNum w:abstractNumId="3" w15:restartNumberingAfterBreak="0">
    <w:nsid w:val="04306705"/>
    <w:multiLevelType w:val="hybridMultilevel"/>
    <w:tmpl w:val="C09A6EB6"/>
    <w:lvl w:ilvl="0" w:tplc="A6B28F54">
      <w:start w:val="1"/>
      <w:numFmt w:val="bullet"/>
      <w:pStyle w:val="3"/>
      <w:lvlText w:val="ᅳ"/>
      <w:lvlJc w:val="left"/>
      <w:pPr>
        <w:tabs>
          <w:tab w:val="num" w:pos="360"/>
        </w:tabs>
        <w:ind w:left="360" w:hanging="360"/>
      </w:pPr>
      <w:rPr>
        <w:rFonts w:ascii="Gulim" w:eastAsia="Gulim" w:hAnsi="Gulim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058D18F6"/>
    <w:multiLevelType w:val="hybridMultilevel"/>
    <w:tmpl w:val="E6223BB0"/>
    <w:lvl w:ilvl="0" w:tplc="77BCC3F6">
      <w:numFmt w:val="bullet"/>
      <w:lvlText w:val="-"/>
      <w:lvlJc w:val="left"/>
      <w:pPr>
        <w:ind w:left="760" w:hanging="360"/>
      </w:pPr>
      <w:rPr>
        <w:rFonts w:ascii="KB금융 본문체 Light" w:eastAsia="KB금융 본문체 Light" w:hAnsi="KB금융 본문체 Light" w:cs="바탕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101C22D8"/>
    <w:multiLevelType w:val="singleLevel"/>
    <w:tmpl w:val="ED72BCDA"/>
    <w:lvl w:ilvl="0">
      <w:start w:val="1"/>
      <w:numFmt w:val="bullet"/>
      <w:pStyle w:val="30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6" w15:restartNumberingAfterBreak="0">
    <w:nsid w:val="15371A4B"/>
    <w:multiLevelType w:val="multilevel"/>
    <w:tmpl w:val="6F6E5994"/>
    <w:lvl w:ilvl="0">
      <w:start w:val="1"/>
      <w:numFmt w:val="decimal"/>
      <w:pStyle w:val="1"/>
      <w:lvlText w:val="%1"/>
      <w:lvlJc w:val="left"/>
      <w:pPr>
        <w:ind w:left="400" w:hanging="400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firstLine="0"/>
      </w:pPr>
      <w:rPr>
        <w:rFonts w:hint="default"/>
        <w:lang w:val="en-US"/>
      </w:rPr>
    </w:lvl>
    <w:lvl w:ilvl="2">
      <w:start w:val="1"/>
      <w:numFmt w:val="decimal"/>
      <w:lvlText w:val="%1.%2.%3."/>
      <w:lvlJc w:val="left"/>
      <w:pPr>
        <w:tabs>
          <w:tab w:val="num" w:pos="1200"/>
        </w:tabs>
        <w:ind w:left="1200" w:firstLine="360"/>
      </w:pPr>
      <w:rPr>
        <w:rFonts w:hint="default"/>
      </w:rPr>
    </w:lvl>
    <w:lvl w:ilvl="3">
      <w:start w:val="1"/>
      <w:numFmt w:val="decimal"/>
      <w:pStyle w:val="40"/>
      <w:lvlText w:val="%1.%2.%3.%4."/>
      <w:lvlJc w:val="left"/>
      <w:pPr>
        <w:tabs>
          <w:tab w:val="num" w:pos="229"/>
        </w:tabs>
        <w:ind w:left="0" w:firstLine="720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589"/>
        </w:tabs>
        <w:ind w:left="0" w:hanging="85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7" w15:restartNumberingAfterBreak="0">
    <w:nsid w:val="1C4E0124"/>
    <w:multiLevelType w:val="singleLevel"/>
    <w:tmpl w:val="9F088D3E"/>
    <w:lvl w:ilvl="0">
      <w:start w:val="1"/>
      <w:numFmt w:val="bullet"/>
      <w:pStyle w:val="Bullet3Heading3"/>
      <w:lvlText w:val="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</w:abstractNum>
  <w:abstractNum w:abstractNumId="8" w15:restartNumberingAfterBreak="0">
    <w:nsid w:val="223C03CF"/>
    <w:multiLevelType w:val="hybridMultilevel"/>
    <w:tmpl w:val="85AA6620"/>
    <w:lvl w:ilvl="0" w:tplc="538470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7F8CA1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888F4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7AA2B9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3B401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F5288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35CD7C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56A9CB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C8E91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2A2206B2"/>
    <w:multiLevelType w:val="multilevel"/>
    <w:tmpl w:val="2554729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0" w15:restartNumberingAfterBreak="0">
    <w:nsid w:val="2A7B7198"/>
    <w:multiLevelType w:val="hybridMultilevel"/>
    <w:tmpl w:val="49BE88DC"/>
    <w:lvl w:ilvl="0" w:tplc="0718A0B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Gulim" w:hAnsi="Gulim" w:hint="default"/>
      </w:rPr>
    </w:lvl>
    <w:lvl w:ilvl="1" w:tplc="B438560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Gulim" w:hAnsi="Gulim" w:hint="default"/>
      </w:rPr>
    </w:lvl>
    <w:lvl w:ilvl="2" w:tplc="FB28F12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Gulim" w:hAnsi="Gulim" w:hint="default"/>
      </w:rPr>
    </w:lvl>
    <w:lvl w:ilvl="3" w:tplc="097296EE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Gulim" w:hAnsi="Gulim" w:hint="default"/>
      </w:rPr>
    </w:lvl>
    <w:lvl w:ilvl="4" w:tplc="CE343B6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Gulim" w:hAnsi="Gulim" w:hint="default"/>
      </w:rPr>
    </w:lvl>
    <w:lvl w:ilvl="5" w:tplc="5B02D7E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Gulim" w:hAnsi="Gulim" w:hint="default"/>
      </w:rPr>
    </w:lvl>
    <w:lvl w:ilvl="6" w:tplc="5E94B32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Gulim" w:hAnsi="Gulim" w:hint="default"/>
      </w:rPr>
    </w:lvl>
    <w:lvl w:ilvl="7" w:tplc="985EDBD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Gulim" w:hAnsi="Gulim" w:hint="default"/>
      </w:rPr>
    </w:lvl>
    <w:lvl w:ilvl="8" w:tplc="4D006ECA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Gulim" w:hAnsi="Gulim" w:hint="default"/>
      </w:rPr>
    </w:lvl>
  </w:abstractNum>
  <w:abstractNum w:abstractNumId="11" w15:restartNumberingAfterBreak="0">
    <w:nsid w:val="2AD30A75"/>
    <w:multiLevelType w:val="hybridMultilevel"/>
    <w:tmpl w:val="35428E92"/>
    <w:lvl w:ilvl="0" w:tplc="B7864436">
      <w:start w:val="18"/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2D1A77A0"/>
    <w:multiLevelType w:val="hybridMultilevel"/>
    <w:tmpl w:val="3508C306"/>
    <w:lvl w:ilvl="0" w:tplc="F74480F8">
      <w:start w:val="1"/>
      <w:numFmt w:val="bullet"/>
      <w:pStyle w:val="Activity"/>
      <w:lvlText w:val=""/>
      <w:lvlJc w:val="left"/>
      <w:pPr>
        <w:tabs>
          <w:tab w:val="num" w:pos="760"/>
        </w:tabs>
        <w:ind w:left="513" w:hanging="113"/>
      </w:pPr>
      <w:rPr>
        <w:rFonts w:ascii="Wingdings" w:hAnsi="Wingdings" w:hint="default"/>
      </w:rPr>
    </w:lvl>
    <w:lvl w:ilvl="1" w:tplc="2886E6E8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F36E527E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42CE45BA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83387E38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999CA632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756C36F0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21E0F9E4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4590F600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300C024C"/>
    <w:multiLevelType w:val="multilevel"/>
    <w:tmpl w:val="2DEC2FAC"/>
    <w:lvl w:ilvl="0">
      <w:start w:val="2"/>
      <w:numFmt w:val="decimal"/>
      <w:lvlText w:val="%1"/>
      <w:lvlJc w:val="left"/>
      <w:pPr>
        <w:ind w:left="705" w:hanging="705"/>
      </w:pPr>
      <w:rPr>
        <w:rFonts w:hint="eastAsia"/>
      </w:rPr>
    </w:lvl>
    <w:lvl w:ilvl="1">
      <w:start w:val="3"/>
      <w:numFmt w:val="decimal"/>
      <w:lvlText w:val="%1.%2"/>
      <w:lvlJc w:val="left"/>
      <w:pPr>
        <w:ind w:left="905" w:hanging="705"/>
      </w:pPr>
      <w:rPr>
        <w:rFonts w:hint="eastAsia"/>
      </w:rPr>
    </w:lvl>
    <w:lvl w:ilvl="2">
      <w:start w:val="2"/>
      <w:numFmt w:val="decimal"/>
      <w:pStyle w:val="20"/>
      <w:lvlText w:val="%1.%2.%3"/>
      <w:lvlJc w:val="left"/>
      <w:pPr>
        <w:ind w:left="11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680" w:hanging="1080"/>
      </w:pPr>
      <w:rPr>
        <w:rFonts w:hint="eastAsia"/>
        <w:i w:val="0"/>
      </w:rPr>
    </w:lvl>
    <w:lvl w:ilvl="4">
      <w:start w:val="1"/>
      <w:numFmt w:val="decimal"/>
      <w:lvlText w:val="%1.%2.%3.%4.%5"/>
      <w:lvlJc w:val="left"/>
      <w:pPr>
        <w:ind w:left="18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2440" w:hanging="144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26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3200" w:hanging="180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3400" w:hanging="1800"/>
      </w:pPr>
      <w:rPr>
        <w:rFonts w:hint="eastAsia"/>
      </w:rPr>
    </w:lvl>
  </w:abstractNum>
  <w:abstractNum w:abstractNumId="14" w15:restartNumberingAfterBreak="0">
    <w:nsid w:val="37D81540"/>
    <w:multiLevelType w:val="multilevel"/>
    <w:tmpl w:val="D09ECDDC"/>
    <w:lvl w:ilvl="0">
      <w:start w:val="2"/>
      <w:numFmt w:val="decimal"/>
      <w:lvlText w:val="%1"/>
      <w:lvlJc w:val="left"/>
      <w:pPr>
        <w:ind w:left="630" w:hanging="63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5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62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400" w:hanging="2160"/>
      </w:pPr>
      <w:rPr>
        <w:rFonts w:hint="default"/>
      </w:rPr>
    </w:lvl>
  </w:abstractNum>
  <w:abstractNum w:abstractNumId="15" w15:restartNumberingAfterBreak="0">
    <w:nsid w:val="3F847398"/>
    <w:multiLevelType w:val="singleLevel"/>
    <w:tmpl w:val="3D427F3C"/>
    <w:lvl w:ilvl="0">
      <w:start w:val="1"/>
      <w:numFmt w:val="bullet"/>
      <w:pStyle w:val="Bullet1Heading3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8BC0E13"/>
    <w:multiLevelType w:val="singleLevel"/>
    <w:tmpl w:val="040C0001"/>
    <w:lvl w:ilvl="0">
      <w:start w:val="1"/>
      <w:numFmt w:val="bullet"/>
      <w:pStyle w:val="Bullet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17" w15:restartNumberingAfterBreak="0">
    <w:nsid w:val="4C384DB4"/>
    <w:multiLevelType w:val="singleLevel"/>
    <w:tmpl w:val="7A0C7D7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8" w15:restartNumberingAfterBreak="0">
    <w:nsid w:val="535764D4"/>
    <w:multiLevelType w:val="multilevel"/>
    <w:tmpl w:val="AEE8A026"/>
    <w:lvl w:ilvl="0">
      <w:start w:val="3"/>
      <w:numFmt w:val="decimal"/>
      <w:lvlText w:val="%1"/>
      <w:lvlJc w:val="left"/>
      <w:pPr>
        <w:ind w:left="435" w:hanging="43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20" w:hanging="72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80" w:hanging="108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680" w:hanging="108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240" w:hanging="144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2800" w:hanging="180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000" w:hanging="180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3560" w:hanging="216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4120" w:hanging="2520"/>
      </w:pPr>
      <w:rPr>
        <w:rFonts w:hint="eastAsia"/>
      </w:rPr>
    </w:lvl>
  </w:abstractNum>
  <w:abstractNum w:abstractNumId="19" w15:restartNumberingAfterBreak="0">
    <w:nsid w:val="57841F10"/>
    <w:multiLevelType w:val="hybridMultilevel"/>
    <w:tmpl w:val="CDACB42E"/>
    <w:lvl w:ilvl="0" w:tplc="E7CE5C1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Gulim" w:hAnsi="Gulim" w:hint="default"/>
      </w:rPr>
    </w:lvl>
    <w:lvl w:ilvl="1" w:tplc="053E7F28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Gulim" w:hAnsi="Gulim" w:hint="default"/>
      </w:rPr>
    </w:lvl>
    <w:lvl w:ilvl="2" w:tplc="81D2C02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Gulim" w:hAnsi="Gulim" w:hint="default"/>
      </w:rPr>
    </w:lvl>
    <w:lvl w:ilvl="3" w:tplc="F8C2F17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Gulim" w:hAnsi="Gulim" w:hint="default"/>
      </w:rPr>
    </w:lvl>
    <w:lvl w:ilvl="4" w:tplc="440E2DB0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Gulim" w:hAnsi="Gulim" w:hint="default"/>
      </w:rPr>
    </w:lvl>
    <w:lvl w:ilvl="5" w:tplc="2236BE82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Gulim" w:hAnsi="Gulim" w:hint="default"/>
      </w:rPr>
    </w:lvl>
    <w:lvl w:ilvl="6" w:tplc="3A30C1B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Gulim" w:hAnsi="Gulim" w:hint="default"/>
      </w:rPr>
    </w:lvl>
    <w:lvl w:ilvl="7" w:tplc="A800A0B8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Gulim" w:hAnsi="Gulim" w:hint="default"/>
      </w:rPr>
    </w:lvl>
    <w:lvl w:ilvl="8" w:tplc="43F2107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Gulim" w:hAnsi="Gulim" w:hint="default"/>
      </w:rPr>
    </w:lvl>
  </w:abstractNum>
  <w:abstractNum w:abstractNumId="20" w15:restartNumberingAfterBreak="0">
    <w:nsid w:val="5DBE02D4"/>
    <w:multiLevelType w:val="multilevel"/>
    <w:tmpl w:val="63A67112"/>
    <w:lvl w:ilvl="0">
      <w:start w:val="2"/>
      <w:numFmt w:val="decimal"/>
      <w:lvlText w:val="%1"/>
      <w:lvlJc w:val="left"/>
      <w:pPr>
        <w:ind w:left="705" w:hanging="705"/>
      </w:pPr>
      <w:rPr>
        <w:rFonts w:ascii="KB금융 본문체 Light" w:eastAsia="KB금융 본문체 Light" w:hAnsi="KB금융 본문체 Light" w:hint="default"/>
        <w:i w:val="0"/>
      </w:rPr>
    </w:lvl>
    <w:lvl w:ilvl="1">
      <w:start w:val="3"/>
      <w:numFmt w:val="decimal"/>
      <w:lvlText w:val="%1.%2"/>
      <w:lvlJc w:val="left"/>
      <w:pPr>
        <w:ind w:left="905" w:hanging="705"/>
      </w:pPr>
      <w:rPr>
        <w:rFonts w:ascii="KB금융 본문체 Light" w:eastAsia="KB금융 본문체 Light" w:hAnsi="KB금융 본문체 Light" w:hint="default"/>
        <w:i w:val="0"/>
      </w:rPr>
    </w:lvl>
    <w:lvl w:ilvl="2">
      <w:start w:val="4"/>
      <w:numFmt w:val="decimal"/>
      <w:lvlText w:val="%1.%2.%3"/>
      <w:lvlJc w:val="left"/>
      <w:pPr>
        <w:ind w:left="1120" w:hanging="720"/>
      </w:pPr>
      <w:rPr>
        <w:rFonts w:ascii="KB금융 본문체 Light" w:eastAsia="KB금융 본문체 Light" w:hAnsi="KB금융 본문체 Light" w:hint="default"/>
        <w:i w:val="0"/>
      </w:rPr>
    </w:lvl>
    <w:lvl w:ilvl="3">
      <w:start w:val="1"/>
      <w:numFmt w:val="decimal"/>
      <w:lvlText w:val="%1.%2.%3.%4"/>
      <w:lvlJc w:val="left"/>
      <w:pPr>
        <w:ind w:left="1680" w:hanging="1080"/>
      </w:pPr>
      <w:rPr>
        <w:rFonts w:ascii="KB금융 본문체 Light" w:eastAsia="KB금융 본문체 Light" w:hAnsi="KB금융 본문체 Light" w:hint="default"/>
        <w:i w:val="0"/>
      </w:rPr>
    </w:lvl>
    <w:lvl w:ilvl="4">
      <w:start w:val="1"/>
      <w:numFmt w:val="decimal"/>
      <w:lvlText w:val="%1.%2.%3.%4.%5"/>
      <w:lvlJc w:val="left"/>
      <w:pPr>
        <w:ind w:left="1880" w:hanging="1080"/>
      </w:pPr>
      <w:rPr>
        <w:rFonts w:ascii="KB금융 본문체 Light" w:eastAsia="KB금융 본문체 Light" w:hAnsi="KB금융 본문체 Light" w:hint="default"/>
        <w:i w:val="0"/>
      </w:rPr>
    </w:lvl>
    <w:lvl w:ilvl="5">
      <w:start w:val="1"/>
      <w:numFmt w:val="decimal"/>
      <w:lvlText w:val="%1.%2.%3.%4.%5.%6"/>
      <w:lvlJc w:val="left"/>
      <w:pPr>
        <w:ind w:left="2440" w:hanging="1440"/>
      </w:pPr>
      <w:rPr>
        <w:rFonts w:ascii="KB금융 본문체 Light" w:eastAsia="KB금융 본문체 Light" w:hAnsi="KB금융 본문체 Light" w:hint="default"/>
        <w:i w:val="0"/>
      </w:rPr>
    </w:lvl>
    <w:lvl w:ilvl="6">
      <w:start w:val="1"/>
      <w:numFmt w:val="decimal"/>
      <w:lvlText w:val="%1.%2.%3.%4.%5.%6.%7"/>
      <w:lvlJc w:val="left"/>
      <w:pPr>
        <w:ind w:left="2640" w:hanging="1440"/>
      </w:pPr>
      <w:rPr>
        <w:rFonts w:ascii="KB금융 본문체 Light" w:eastAsia="KB금융 본문체 Light" w:hAnsi="KB금융 본문체 Light" w:hint="default"/>
        <w:i w:val="0"/>
      </w:rPr>
    </w:lvl>
    <w:lvl w:ilvl="7">
      <w:start w:val="1"/>
      <w:numFmt w:val="decimal"/>
      <w:lvlText w:val="%1.%2.%3.%4.%5.%6.%7.%8"/>
      <w:lvlJc w:val="left"/>
      <w:pPr>
        <w:ind w:left="3200" w:hanging="1800"/>
      </w:pPr>
      <w:rPr>
        <w:rFonts w:ascii="KB금융 본문체 Light" w:eastAsia="KB금융 본문체 Light" w:hAnsi="KB금융 본문체 Light" w:hint="default"/>
        <w:i w:val="0"/>
      </w:rPr>
    </w:lvl>
    <w:lvl w:ilvl="8">
      <w:start w:val="1"/>
      <w:numFmt w:val="decimal"/>
      <w:lvlText w:val="%1.%2.%3.%4.%5.%6.%7.%8.%9"/>
      <w:lvlJc w:val="left"/>
      <w:pPr>
        <w:ind w:left="3760" w:hanging="2160"/>
      </w:pPr>
      <w:rPr>
        <w:rFonts w:ascii="KB금융 본문체 Light" w:eastAsia="KB금융 본문체 Light" w:hAnsi="KB금융 본문체 Light" w:hint="default"/>
        <w:i w:val="0"/>
      </w:rPr>
    </w:lvl>
  </w:abstractNum>
  <w:abstractNum w:abstractNumId="21" w15:restartNumberingAfterBreak="0">
    <w:nsid w:val="60F435FB"/>
    <w:multiLevelType w:val="multilevel"/>
    <w:tmpl w:val="43CAF1CA"/>
    <w:lvl w:ilvl="0">
      <w:start w:val="2"/>
      <w:numFmt w:val="decimal"/>
      <w:lvlText w:val="%1"/>
      <w:lvlJc w:val="left"/>
      <w:pPr>
        <w:ind w:left="525" w:hanging="525"/>
      </w:pPr>
      <w:rPr>
        <w:rFonts w:ascii="KB금융 본문체 Light" w:eastAsia="KB금융 본문체 Light" w:hAnsi="KB금융 본문체 Light" w:hint="default"/>
        <w:i w:val="0"/>
      </w:rPr>
    </w:lvl>
    <w:lvl w:ilvl="1">
      <w:start w:val="5"/>
      <w:numFmt w:val="decimal"/>
      <w:lvlText w:val="%1.%2"/>
      <w:lvlJc w:val="left"/>
      <w:pPr>
        <w:ind w:left="825" w:hanging="525"/>
      </w:pPr>
      <w:rPr>
        <w:rFonts w:ascii="KB금융 본문체 Light" w:eastAsia="KB금융 본문체 Light" w:hAnsi="KB금융 본문체 Light" w:hint="default"/>
        <w:i w:val="0"/>
      </w:rPr>
    </w:lvl>
    <w:lvl w:ilvl="2">
      <w:start w:val="2"/>
      <w:numFmt w:val="decimal"/>
      <w:lvlText w:val="%1.%2.%3"/>
      <w:lvlJc w:val="left"/>
      <w:pPr>
        <w:ind w:left="1320" w:hanging="720"/>
      </w:pPr>
      <w:rPr>
        <w:rFonts w:ascii="KB금융 본문체 Light" w:eastAsia="KB금융 본문체 Light" w:hAnsi="KB금융 본문체 Light" w:hint="default"/>
        <w:i w:val="0"/>
      </w:rPr>
    </w:lvl>
    <w:lvl w:ilvl="3">
      <w:start w:val="1"/>
      <w:numFmt w:val="decimal"/>
      <w:lvlText w:val="%1.%2.%3.%4"/>
      <w:lvlJc w:val="left"/>
      <w:pPr>
        <w:ind w:left="1980" w:hanging="1080"/>
      </w:pPr>
      <w:rPr>
        <w:rFonts w:ascii="KB금융 본문체 Light" w:eastAsia="KB금융 본문체 Light" w:hAnsi="KB금융 본문체 Light" w:hint="default"/>
        <w:i w:val="0"/>
      </w:rPr>
    </w:lvl>
    <w:lvl w:ilvl="4">
      <w:start w:val="1"/>
      <w:numFmt w:val="decimal"/>
      <w:lvlText w:val="%1.%2.%3.%4.%5"/>
      <w:lvlJc w:val="left"/>
      <w:pPr>
        <w:ind w:left="2280" w:hanging="1080"/>
      </w:pPr>
      <w:rPr>
        <w:rFonts w:ascii="KB금융 본문체 Light" w:eastAsia="KB금융 본문체 Light" w:hAnsi="KB금융 본문체 Light" w:hint="default"/>
        <w:i w:val="0"/>
      </w:rPr>
    </w:lvl>
    <w:lvl w:ilvl="5">
      <w:start w:val="1"/>
      <w:numFmt w:val="decimal"/>
      <w:lvlText w:val="%1.%2.%3.%4.%5.%6"/>
      <w:lvlJc w:val="left"/>
      <w:pPr>
        <w:ind w:left="2940" w:hanging="1440"/>
      </w:pPr>
      <w:rPr>
        <w:rFonts w:ascii="KB금융 본문체 Light" w:eastAsia="KB금융 본문체 Light" w:hAnsi="KB금융 본문체 Light" w:hint="default"/>
        <w:i w:val="0"/>
      </w:rPr>
    </w:lvl>
    <w:lvl w:ilvl="6">
      <w:start w:val="1"/>
      <w:numFmt w:val="decimal"/>
      <w:lvlText w:val="%1.%2.%3.%4.%5.%6.%7"/>
      <w:lvlJc w:val="left"/>
      <w:pPr>
        <w:ind w:left="3240" w:hanging="1440"/>
      </w:pPr>
      <w:rPr>
        <w:rFonts w:ascii="KB금융 본문체 Light" w:eastAsia="KB금융 본문체 Light" w:hAnsi="KB금융 본문체 Light" w:hint="default"/>
        <w:i w:val="0"/>
      </w:rPr>
    </w:lvl>
    <w:lvl w:ilvl="7">
      <w:start w:val="1"/>
      <w:numFmt w:val="decimal"/>
      <w:lvlText w:val="%1.%2.%3.%4.%5.%6.%7.%8"/>
      <w:lvlJc w:val="left"/>
      <w:pPr>
        <w:ind w:left="3900" w:hanging="1800"/>
      </w:pPr>
      <w:rPr>
        <w:rFonts w:ascii="KB금융 본문체 Light" w:eastAsia="KB금융 본문체 Light" w:hAnsi="KB금융 본문체 Light" w:hint="default"/>
        <w:i w:val="0"/>
      </w:rPr>
    </w:lvl>
    <w:lvl w:ilvl="8">
      <w:start w:val="1"/>
      <w:numFmt w:val="decimal"/>
      <w:lvlText w:val="%1.%2.%3.%4.%5.%6.%7.%8.%9"/>
      <w:lvlJc w:val="left"/>
      <w:pPr>
        <w:ind w:left="4560" w:hanging="2160"/>
      </w:pPr>
      <w:rPr>
        <w:rFonts w:ascii="KB금융 본문체 Light" w:eastAsia="KB금융 본문체 Light" w:hAnsi="KB금융 본문체 Light" w:hint="default"/>
        <w:i w:val="0"/>
      </w:rPr>
    </w:lvl>
  </w:abstractNum>
  <w:abstractNum w:abstractNumId="22" w15:restartNumberingAfterBreak="0">
    <w:nsid w:val="61624B08"/>
    <w:multiLevelType w:val="multilevel"/>
    <w:tmpl w:val="5D667A22"/>
    <w:lvl w:ilvl="0">
      <w:start w:val="2"/>
      <w:numFmt w:val="decimal"/>
      <w:lvlText w:val="%1"/>
      <w:lvlJc w:val="left"/>
      <w:pPr>
        <w:ind w:left="525" w:hanging="525"/>
      </w:pPr>
      <w:rPr>
        <w:rFonts w:ascii="KB금융 본문체 Light" w:eastAsia="KB금융 본문체 Light" w:hAnsi="KB금융 본문체 Light" w:hint="default"/>
        <w:i w:val="0"/>
      </w:rPr>
    </w:lvl>
    <w:lvl w:ilvl="1">
      <w:start w:val="5"/>
      <w:numFmt w:val="decimal"/>
      <w:lvlText w:val="%1.%2"/>
      <w:lvlJc w:val="left"/>
      <w:pPr>
        <w:ind w:left="1020" w:hanging="720"/>
      </w:pPr>
      <w:rPr>
        <w:rFonts w:ascii="KB금융 본문체 Light" w:eastAsia="KB금융 본문체 Light" w:hAnsi="KB금융 본문체 Light" w:hint="default"/>
        <w:i w:val="0"/>
      </w:rPr>
    </w:lvl>
    <w:lvl w:ilvl="2">
      <w:start w:val="1"/>
      <w:numFmt w:val="decimal"/>
      <w:lvlText w:val="%1.%2.%3"/>
      <w:lvlJc w:val="left"/>
      <w:pPr>
        <w:ind w:left="1320" w:hanging="720"/>
      </w:pPr>
      <w:rPr>
        <w:rFonts w:ascii="KB금융 본문체 Light" w:eastAsia="KB금융 본문체 Light" w:hAnsi="KB금융 본문체 Light" w:hint="default"/>
        <w:i w:val="0"/>
      </w:rPr>
    </w:lvl>
    <w:lvl w:ilvl="3">
      <w:start w:val="1"/>
      <w:numFmt w:val="decimal"/>
      <w:lvlText w:val="%1.%2.%3.%4"/>
      <w:lvlJc w:val="left"/>
      <w:pPr>
        <w:ind w:left="1980" w:hanging="1080"/>
      </w:pPr>
      <w:rPr>
        <w:rFonts w:ascii="KB금융 본문체 Light" w:eastAsia="KB금융 본문체 Light" w:hAnsi="KB금융 본문체 Light" w:hint="default"/>
        <w:i w:val="0"/>
      </w:rPr>
    </w:lvl>
    <w:lvl w:ilvl="4">
      <w:start w:val="1"/>
      <w:numFmt w:val="decimal"/>
      <w:lvlText w:val="%1.%2.%3.%4.%5"/>
      <w:lvlJc w:val="left"/>
      <w:pPr>
        <w:ind w:left="2280" w:hanging="1080"/>
      </w:pPr>
      <w:rPr>
        <w:rFonts w:ascii="KB금융 본문체 Light" w:eastAsia="KB금융 본문체 Light" w:hAnsi="KB금융 본문체 Light" w:hint="default"/>
        <w:i w:val="0"/>
      </w:rPr>
    </w:lvl>
    <w:lvl w:ilvl="5">
      <w:start w:val="1"/>
      <w:numFmt w:val="decimal"/>
      <w:lvlText w:val="%1.%2.%3.%4.%5.%6"/>
      <w:lvlJc w:val="left"/>
      <w:pPr>
        <w:ind w:left="2940" w:hanging="1440"/>
      </w:pPr>
      <w:rPr>
        <w:rFonts w:ascii="KB금융 본문체 Light" w:eastAsia="KB금융 본문체 Light" w:hAnsi="KB금융 본문체 Light" w:hint="default"/>
        <w:i w:val="0"/>
      </w:rPr>
    </w:lvl>
    <w:lvl w:ilvl="6">
      <w:start w:val="1"/>
      <w:numFmt w:val="decimal"/>
      <w:lvlText w:val="%1.%2.%3.%4.%5.%6.%7"/>
      <w:lvlJc w:val="left"/>
      <w:pPr>
        <w:ind w:left="3600" w:hanging="1800"/>
      </w:pPr>
      <w:rPr>
        <w:rFonts w:ascii="KB금융 본문체 Light" w:eastAsia="KB금융 본문체 Light" w:hAnsi="KB금융 본문체 Light" w:hint="default"/>
        <w:i w:val="0"/>
      </w:rPr>
    </w:lvl>
    <w:lvl w:ilvl="7">
      <w:start w:val="1"/>
      <w:numFmt w:val="decimal"/>
      <w:lvlText w:val="%1.%2.%3.%4.%5.%6.%7.%8"/>
      <w:lvlJc w:val="left"/>
      <w:pPr>
        <w:ind w:left="3900" w:hanging="1800"/>
      </w:pPr>
      <w:rPr>
        <w:rFonts w:ascii="KB금융 본문체 Light" w:eastAsia="KB금융 본문체 Light" w:hAnsi="KB금융 본문체 Light" w:hint="default"/>
        <w:i w:val="0"/>
      </w:rPr>
    </w:lvl>
    <w:lvl w:ilvl="8">
      <w:start w:val="1"/>
      <w:numFmt w:val="decimal"/>
      <w:lvlText w:val="%1.%2.%3.%4.%5.%6.%7.%8.%9"/>
      <w:lvlJc w:val="left"/>
      <w:pPr>
        <w:ind w:left="4560" w:hanging="2160"/>
      </w:pPr>
      <w:rPr>
        <w:rFonts w:ascii="KB금융 본문체 Light" w:eastAsia="KB금융 본문체 Light" w:hAnsi="KB금융 본문체 Light" w:hint="default"/>
        <w:i w:val="0"/>
      </w:rPr>
    </w:lvl>
  </w:abstractNum>
  <w:abstractNum w:abstractNumId="23" w15:restartNumberingAfterBreak="0">
    <w:nsid w:val="64D924F3"/>
    <w:multiLevelType w:val="multilevel"/>
    <w:tmpl w:val="89F4E5A2"/>
    <w:lvl w:ilvl="0">
      <w:start w:val="4"/>
      <w:numFmt w:val="bullet"/>
      <w:lvlText w:val="-"/>
      <w:lvlJc w:val="left"/>
      <w:pPr>
        <w:ind w:left="800" w:hanging="400"/>
      </w:pPr>
      <w:rPr>
        <w:rFonts w:ascii="KB금융 본문체 Light" w:eastAsia="KB금융 본문체 Light" w:hAnsi="KB금융 본문체 Light" w:cs="Times New Roman" w:hint="eastAsia"/>
      </w:rPr>
    </w:lvl>
    <w:lvl w:ilvl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6BE21A14"/>
    <w:multiLevelType w:val="hybridMultilevel"/>
    <w:tmpl w:val="693CBCCC"/>
    <w:lvl w:ilvl="0" w:tplc="75C8E89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Gulim" w:hAnsi="Gulim" w:hint="default"/>
      </w:rPr>
    </w:lvl>
    <w:lvl w:ilvl="1" w:tplc="4F32BF76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Gulim" w:hAnsi="Gulim" w:hint="default"/>
      </w:rPr>
    </w:lvl>
    <w:lvl w:ilvl="2" w:tplc="B8D09E6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Gulim" w:hAnsi="Gulim" w:hint="default"/>
      </w:rPr>
    </w:lvl>
    <w:lvl w:ilvl="3" w:tplc="6738283A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Gulim" w:hAnsi="Gulim" w:hint="default"/>
      </w:rPr>
    </w:lvl>
    <w:lvl w:ilvl="4" w:tplc="AF40D680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Gulim" w:hAnsi="Gulim" w:hint="default"/>
      </w:rPr>
    </w:lvl>
    <w:lvl w:ilvl="5" w:tplc="93188A9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Gulim" w:hAnsi="Gulim" w:hint="default"/>
      </w:rPr>
    </w:lvl>
    <w:lvl w:ilvl="6" w:tplc="6A0E29E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Gulim" w:hAnsi="Gulim" w:hint="default"/>
      </w:rPr>
    </w:lvl>
    <w:lvl w:ilvl="7" w:tplc="FBD48F6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Gulim" w:hAnsi="Gulim" w:hint="default"/>
      </w:rPr>
    </w:lvl>
    <w:lvl w:ilvl="8" w:tplc="411AD840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Gulim" w:hAnsi="Gulim" w:hint="default"/>
      </w:rPr>
    </w:lvl>
  </w:abstractNum>
  <w:abstractNum w:abstractNumId="25" w15:restartNumberingAfterBreak="0">
    <w:nsid w:val="77140FD8"/>
    <w:multiLevelType w:val="multilevel"/>
    <w:tmpl w:val="EF74E988"/>
    <w:lvl w:ilvl="0">
      <w:start w:val="2"/>
      <w:numFmt w:val="decimal"/>
      <w:lvlText w:val="%1"/>
      <w:lvlJc w:val="left"/>
      <w:pPr>
        <w:ind w:left="630" w:hanging="63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50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2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62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400" w:hanging="2160"/>
      </w:pPr>
      <w:rPr>
        <w:rFonts w:hint="default"/>
      </w:rPr>
    </w:lvl>
  </w:abstractNum>
  <w:abstractNum w:abstractNumId="26" w15:restartNumberingAfterBreak="0">
    <w:nsid w:val="77CC172C"/>
    <w:multiLevelType w:val="multilevel"/>
    <w:tmpl w:val="44F8549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25659D"/>
    <w:multiLevelType w:val="hybridMultilevel"/>
    <w:tmpl w:val="E334E32A"/>
    <w:lvl w:ilvl="0" w:tplc="5674F64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Gulim" w:hAnsi="Gulim" w:hint="default"/>
      </w:rPr>
    </w:lvl>
    <w:lvl w:ilvl="1" w:tplc="917A7014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Gulim" w:hAnsi="Gulim" w:hint="default"/>
      </w:rPr>
    </w:lvl>
    <w:lvl w:ilvl="2" w:tplc="3DE84F7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Gulim" w:hAnsi="Gulim" w:hint="default"/>
      </w:rPr>
    </w:lvl>
    <w:lvl w:ilvl="3" w:tplc="DB5AB7F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Gulim" w:hAnsi="Gulim" w:hint="default"/>
      </w:rPr>
    </w:lvl>
    <w:lvl w:ilvl="4" w:tplc="911ECB6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Gulim" w:hAnsi="Gulim" w:hint="default"/>
      </w:rPr>
    </w:lvl>
    <w:lvl w:ilvl="5" w:tplc="C7A6ACD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Gulim" w:hAnsi="Gulim" w:hint="default"/>
      </w:rPr>
    </w:lvl>
    <w:lvl w:ilvl="6" w:tplc="E71E232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Gulim" w:hAnsi="Gulim" w:hint="default"/>
      </w:rPr>
    </w:lvl>
    <w:lvl w:ilvl="7" w:tplc="B5700888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Gulim" w:hAnsi="Gulim" w:hint="default"/>
      </w:rPr>
    </w:lvl>
    <w:lvl w:ilvl="8" w:tplc="8F4E30E6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Gulim" w:hAnsi="Gulim" w:hint="default"/>
      </w:rPr>
    </w:lvl>
  </w:abstractNum>
  <w:abstractNum w:abstractNumId="28" w15:restartNumberingAfterBreak="0">
    <w:nsid w:val="7BC75541"/>
    <w:multiLevelType w:val="singleLevel"/>
    <w:tmpl w:val="1D8603CE"/>
    <w:lvl w:ilvl="0">
      <w:start w:val="1"/>
      <w:numFmt w:val="bullet"/>
      <w:pStyle w:val="21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 w15:restartNumberingAfterBreak="0">
    <w:nsid w:val="7FAA00CC"/>
    <w:multiLevelType w:val="singleLevel"/>
    <w:tmpl w:val="9F0646E4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4977492">
    <w:abstractNumId w:val="16"/>
  </w:num>
  <w:num w:numId="2" w16cid:durableId="1732460901">
    <w:abstractNumId w:val="17"/>
  </w:num>
  <w:num w:numId="3" w16cid:durableId="1867326400">
    <w:abstractNumId w:val="29"/>
  </w:num>
  <w:num w:numId="4" w16cid:durableId="1157840975">
    <w:abstractNumId w:val="28"/>
  </w:num>
  <w:num w:numId="5" w16cid:durableId="1274242924">
    <w:abstractNumId w:val="5"/>
  </w:num>
  <w:num w:numId="6" w16cid:durableId="2025476348">
    <w:abstractNumId w:val="6"/>
  </w:num>
  <w:num w:numId="7" w16cid:durableId="1536235252">
    <w:abstractNumId w:val="9"/>
  </w:num>
  <w:num w:numId="8" w16cid:durableId="1426462275">
    <w:abstractNumId w:val="9"/>
  </w:num>
  <w:num w:numId="9" w16cid:durableId="1638533613">
    <w:abstractNumId w:val="9"/>
  </w:num>
  <w:num w:numId="10" w16cid:durableId="1784496774">
    <w:abstractNumId w:val="9"/>
  </w:num>
  <w:num w:numId="11" w16cid:durableId="214660090">
    <w:abstractNumId w:val="7"/>
  </w:num>
  <w:num w:numId="12" w16cid:durableId="904801873">
    <w:abstractNumId w:val="15"/>
  </w:num>
  <w:num w:numId="13" w16cid:durableId="775564690">
    <w:abstractNumId w:val="12"/>
  </w:num>
  <w:num w:numId="14" w16cid:durableId="1155024242">
    <w:abstractNumId w:val="1"/>
  </w:num>
  <w:num w:numId="15" w16cid:durableId="1725448904">
    <w:abstractNumId w:val="0"/>
  </w:num>
  <w:num w:numId="16" w16cid:durableId="1865170854">
    <w:abstractNumId w:val="3"/>
  </w:num>
  <w:num w:numId="17" w16cid:durableId="1837186494">
    <w:abstractNumId w:val="4"/>
  </w:num>
  <w:num w:numId="18" w16cid:durableId="677389524">
    <w:abstractNumId w:val="13"/>
  </w:num>
  <w:num w:numId="19" w16cid:durableId="701051934">
    <w:abstractNumId w:val="18"/>
  </w:num>
  <w:num w:numId="20" w16cid:durableId="31003805">
    <w:abstractNumId w:val="11"/>
  </w:num>
  <w:num w:numId="21" w16cid:durableId="1748071312">
    <w:abstractNumId w:val="14"/>
  </w:num>
  <w:num w:numId="22" w16cid:durableId="1092043789">
    <w:abstractNumId w:val="25"/>
  </w:num>
  <w:num w:numId="23" w16cid:durableId="1657948965">
    <w:abstractNumId w:val="6"/>
  </w:num>
  <w:num w:numId="24" w16cid:durableId="1942377561">
    <w:abstractNumId w:val="6"/>
  </w:num>
  <w:num w:numId="25" w16cid:durableId="205073345">
    <w:abstractNumId w:val="20"/>
  </w:num>
  <w:num w:numId="26" w16cid:durableId="891842227">
    <w:abstractNumId w:val="26"/>
  </w:num>
  <w:num w:numId="27" w16cid:durableId="355280191">
    <w:abstractNumId w:val="27"/>
  </w:num>
  <w:num w:numId="28" w16cid:durableId="773937062">
    <w:abstractNumId w:val="24"/>
  </w:num>
  <w:num w:numId="29" w16cid:durableId="34239606">
    <w:abstractNumId w:val="10"/>
  </w:num>
  <w:num w:numId="30" w16cid:durableId="9533393">
    <w:abstractNumId w:val="19"/>
  </w:num>
  <w:num w:numId="31" w16cid:durableId="1472871092">
    <w:abstractNumId w:val="21"/>
  </w:num>
  <w:num w:numId="32" w16cid:durableId="251625040">
    <w:abstractNumId w:val="22"/>
  </w:num>
  <w:num w:numId="33" w16cid:durableId="1690525383">
    <w:abstractNumId w:val="2"/>
  </w:num>
  <w:num w:numId="34" w16cid:durableId="639119650">
    <w:abstractNumId w:val="23"/>
  </w:num>
  <w:num w:numId="35" w16cid:durableId="1977832881">
    <w:abstractNumId w:val="8"/>
  </w:num>
  <w:num w:numId="36" w16cid:durableId="1030447275">
    <w:abstractNumId w:val="13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oNotDisplayPageBoundaries/>
  <w:embedSystemFonts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fr-FR" w:vendorID="64" w:dllVersion="0" w:nlCheck="1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mailingLabels"/>
    <w:dataType w:val="textFile"/>
    <w:activeRecord w:val="-1"/>
  </w:mailMerge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354305" style="mso-width-relative:margin;mso-height-relative:margin;v-text-anchor:middle" fillcolor="#f2f2f2" strokecolor="none [2412]">
      <v:fill color="#f2f2f2"/>
      <v:stroke color="none [2412]"/>
      <v:textbox inset="0,0,0,0"/>
      <o:colormenu v:ext="edit" fillcolor="none [661]" strokecolor="none [1612]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66C5"/>
    <w:rsid w:val="0000190A"/>
    <w:rsid w:val="0000307F"/>
    <w:rsid w:val="000032DF"/>
    <w:rsid w:val="00003B3C"/>
    <w:rsid w:val="00004158"/>
    <w:rsid w:val="00005B80"/>
    <w:rsid w:val="00005FBF"/>
    <w:rsid w:val="000067F3"/>
    <w:rsid w:val="0001060E"/>
    <w:rsid w:val="00010741"/>
    <w:rsid w:val="000107EC"/>
    <w:rsid w:val="00010DC3"/>
    <w:rsid w:val="000114D5"/>
    <w:rsid w:val="000117BB"/>
    <w:rsid w:val="00011C98"/>
    <w:rsid w:val="00013881"/>
    <w:rsid w:val="00013FAA"/>
    <w:rsid w:val="000146C3"/>
    <w:rsid w:val="0001545B"/>
    <w:rsid w:val="00015D31"/>
    <w:rsid w:val="00016196"/>
    <w:rsid w:val="00016945"/>
    <w:rsid w:val="00016F2D"/>
    <w:rsid w:val="00017CCB"/>
    <w:rsid w:val="00020B19"/>
    <w:rsid w:val="00020E4E"/>
    <w:rsid w:val="00020E90"/>
    <w:rsid w:val="00020F4A"/>
    <w:rsid w:val="00021A71"/>
    <w:rsid w:val="00022A0B"/>
    <w:rsid w:val="00022E3F"/>
    <w:rsid w:val="00022F8B"/>
    <w:rsid w:val="00023011"/>
    <w:rsid w:val="00023347"/>
    <w:rsid w:val="00024E83"/>
    <w:rsid w:val="00027D97"/>
    <w:rsid w:val="00027E49"/>
    <w:rsid w:val="00030F44"/>
    <w:rsid w:val="00033D23"/>
    <w:rsid w:val="00034204"/>
    <w:rsid w:val="000343DC"/>
    <w:rsid w:val="000354D7"/>
    <w:rsid w:val="00035C70"/>
    <w:rsid w:val="00035D5C"/>
    <w:rsid w:val="00036065"/>
    <w:rsid w:val="0003656B"/>
    <w:rsid w:val="00036B06"/>
    <w:rsid w:val="00037027"/>
    <w:rsid w:val="00037097"/>
    <w:rsid w:val="0003715E"/>
    <w:rsid w:val="000372F6"/>
    <w:rsid w:val="00037580"/>
    <w:rsid w:val="000409A5"/>
    <w:rsid w:val="0004135B"/>
    <w:rsid w:val="0004195B"/>
    <w:rsid w:val="00042208"/>
    <w:rsid w:val="0004252C"/>
    <w:rsid w:val="00043D03"/>
    <w:rsid w:val="000444F5"/>
    <w:rsid w:val="00044A15"/>
    <w:rsid w:val="000460D8"/>
    <w:rsid w:val="000466B3"/>
    <w:rsid w:val="00047413"/>
    <w:rsid w:val="000475C9"/>
    <w:rsid w:val="00047A3D"/>
    <w:rsid w:val="00047BBA"/>
    <w:rsid w:val="000505FE"/>
    <w:rsid w:val="0005196C"/>
    <w:rsid w:val="00051B0A"/>
    <w:rsid w:val="00052712"/>
    <w:rsid w:val="0005289B"/>
    <w:rsid w:val="00052B47"/>
    <w:rsid w:val="00053767"/>
    <w:rsid w:val="00054155"/>
    <w:rsid w:val="00055ACB"/>
    <w:rsid w:val="00056876"/>
    <w:rsid w:val="00056C27"/>
    <w:rsid w:val="00056EE0"/>
    <w:rsid w:val="000571D9"/>
    <w:rsid w:val="000571E4"/>
    <w:rsid w:val="00060471"/>
    <w:rsid w:val="0006049A"/>
    <w:rsid w:val="00060A39"/>
    <w:rsid w:val="00061108"/>
    <w:rsid w:val="0006298E"/>
    <w:rsid w:val="00062E5B"/>
    <w:rsid w:val="00063B23"/>
    <w:rsid w:val="00063D7D"/>
    <w:rsid w:val="00064619"/>
    <w:rsid w:val="000655BE"/>
    <w:rsid w:val="00066514"/>
    <w:rsid w:val="0006713B"/>
    <w:rsid w:val="00067FE3"/>
    <w:rsid w:val="00070268"/>
    <w:rsid w:val="00070475"/>
    <w:rsid w:val="0007080C"/>
    <w:rsid w:val="0007140B"/>
    <w:rsid w:val="00072228"/>
    <w:rsid w:val="00072984"/>
    <w:rsid w:val="000734A9"/>
    <w:rsid w:val="0007420E"/>
    <w:rsid w:val="00074F06"/>
    <w:rsid w:val="00075DCF"/>
    <w:rsid w:val="00076026"/>
    <w:rsid w:val="0007648B"/>
    <w:rsid w:val="00076C6E"/>
    <w:rsid w:val="00077CD8"/>
    <w:rsid w:val="00077E62"/>
    <w:rsid w:val="000803CF"/>
    <w:rsid w:val="00080D4F"/>
    <w:rsid w:val="0008110D"/>
    <w:rsid w:val="000818C1"/>
    <w:rsid w:val="00081FB2"/>
    <w:rsid w:val="0008210A"/>
    <w:rsid w:val="00082797"/>
    <w:rsid w:val="000834AA"/>
    <w:rsid w:val="00083549"/>
    <w:rsid w:val="00083781"/>
    <w:rsid w:val="00083B40"/>
    <w:rsid w:val="00085842"/>
    <w:rsid w:val="00085AD9"/>
    <w:rsid w:val="00086205"/>
    <w:rsid w:val="00086EBC"/>
    <w:rsid w:val="00086F2C"/>
    <w:rsid w:val="00087FB2"/>
    <w:rsid w:val="0009021B"/>
    <w:rsid w:val="0009025B"/>
    <w:rsid w:val="00090BC2"/>
    <w:rsid w:val="00091D09"/>
    <w:rsid w:val="00092759"/>
    <w:rsid w:val="00093E4E"/>
    <w:rsid w:val="00094AC0"/>
    <w:rsid w:val="000961E5"/>
    <w:rsid w:val="000962C6"/>
    <w:rsid w:val="000973CE"/>
    <w:rsid w:val="00097460"/>
    <w:rsid w:val="00097C59"/>
    <w:rsid w:val="000A030D"/>
    <w:rsid w:val="000A0482"/>
    <w:rsid w:val="000A0575"/>
    <w:rsid w:val="000A062A"/>
    <w:rsid w:val="000A0AE6"/>
    <w:rsid w:val="000A0E8E"/>
    <w:rsid w:val="000A0F9F"/>
    <w:rsid w:val="000A14D2"/>
    <w:rsid w:val="000A16D0"/>
    <w:rsid w:val="000A190D"/>
    <w:rsid w:val="000A1FA0"/>
    <w:rsid w:val="000A2690"/>
    <w:rsid w:val="000A27CF"/>
    <w:rsid w:val="000A4675"/>
    <w:rsid w:val="000A49AA"/>
    <w:rsid w:val="000A4F6C"/>
    <w:rsid w:val="000A5641"/>
    <w:rsid w:val="000A5AA3"/>
    <w:rsid w:val="000A5EAF"/>
    <w:rsid w:val="000B0002"/>
    <w:rsid w:val="000B1911"/>
    <w:rsid w:val="000B2B44"/>
    <w:rsid w:val="000B2DC6"/>
    <w:rsid w:val="000B364C"/>
    <w:rsid w:val="000B39CC"/>
    <w:rsid w:val="000B3C64"/>
    <w:rsid w:val="000B4506"/>
    <w:rsid w:val="000B625C"/>
    <w:rsid w:val="000B637C"/>
    <w:rsid w:val="000B6585"/>
    <w:rsid w:val="000B7186"/>
    <w:rsid w:val="000B7B09"/>
    <w:rsid w:val="000C10E0"/>
    <w:rsid w:val="000C155C"/>
    <w:rsid w:val="000C1656"/>
    <w:rsid w:val="000C1C7A"/>
    <w:rsid w:val="000C2136"/>
    <w:rsid w:val="000C24B9"/>
    <w:rsid w:val="000C254E"/>
    <w:rsid w:val="000C2E9D"/>
    <w:rsid w:val="000C3113"/>
    <w:rsid w:val="000C35F5"/>
    <w:rsid w:val="000C432A"/>
    <w:rsid w:val="000C4A19"/>
    <w:rsid w:val="000C566A"/>
    <w:rsid w:val="000C64BF"/>
    <w:rsid w:val="000C71E8"/>
    <w:rsid w:val="000D10B4"/>
    <w:rsid w:val="000D24A7"/>
    <w:rsid w:val="000D273D"/>
    <w:rsid w:val="000D28A5"/>
    <w:rsid w:val="000D28F8"/>
    <w:rsid w:val="000D312C"/>
    <w:rsid w:val="000D374E"/>
    <w:rsid w:val="000D3D45"/>
    <w:rsid w:val="000D4279"/>
    <w:rsid w:val="000D4600"/>
    <w:rsid w:val="000D4DC8"/>
    <w:rsid w:val="000D555B"/>
    <w:rsid w:val="000D6369"/>
    <w:rsid w:val="000D689D"/>
    <w:rsid w:val="000D6A3E"/>
    <w:rsid w:val="000D6CA2"/>
    <w:rsid w:val="000D6CE2"/>
    <w:rsid w:val="000D7A24"/>
    <w:rsid w:val="000D7F37"/>
    <w:rsid w:val="000E0FC7"/>
    <w:rsid w:val="000E12EA"/>
    <w:rsid w:val="000E1530"/>
    <w:rsid w:val="000E16E2"/>
    <w:rsid w:val="000E1BA9"/>
    <w:rsid w:val="000E2280"/>
    <w:rsid w:val="000E34D4"/>
    <w:rsid w:val="000E41F4"/>
    <w:rsid w:val="000E52C3"/>
    <w:rsid w:val="000E5343"/>
    <w:rsid w:val="000E57D4"/>
    <w:rsid w:val="000E58B8"/>
    <w:rsid w:val="000E6627"/>
    <w:rsid w:val="000E7003"/>
    <w:rsid w:val="000F0ADA"/>
    <w:rsid w:val="000F2744"/>
    <w:rsid w:val="000F2BB9"/>
    <w:rsid w:val="000F30DA"/>
    <w:rsid w:val="000F3F09"/>
    <w:rsid w:val="000F4629"/>
    <w:rsid w:val="000F564D"/>
    <w:rsid w:val="000F5CE9"/>
    <w:rsid w:val="000F7163"/>
    <w:rsid w:val="000F7199"/>
    <w:rsid w:val="000F7793"/>
    <w:rsid w:val="0010066B"/>
    <w:rsid w:val="00100CE1"/>
    <w:rsid w:val="00101554"/>
    <w:rsid w:val="00101806"/>
    <w:rsid w:val="001021BE"/>
    <w:rsid w:val="00102E33"/>
    <w:rsid w:val="0010539E"/>
    <w:rsid w:val="00105409"/>
    <w:rsid w:val="00105B46"/>
    <w:rsid w:val="00105EC0"/>
    <w:rsid w:val="00106374"/>
    <w:rsid w:val="00111807"/>
    <w:rsid w:val="00111B8C"/>
    <w:rsid w:val="001128EC"/>
    <w:rsid w:val="00113D5E"/>
    <w:rsid w:val="00115003"/>
    <w:rsid w:val="00116366"/>
    <w:rsid w:val="00117546"/>
    <w:rsid w:val="00117CA6"/>
    <w:rsid w:val="00120D05"/>
    <w:rsid w:val="0012134C"/>
    <w:rsid w:val="00121882"/>
    <w:rsid w:val="00121B75"/>
    <w:rsid w:val="00122396"/>
    <w:rsid w:val="001227AB"/>
    <w:rsid w:val="00123D48"/>
    <w:rsid w:val="001247C6"/>
    <w:rsid w:val="00124C30"/>
    <w:rsid w:val="00125528"/>
    <w:rsid w:val="00126287"/>
    <w:rsid w:val="00126842"/>
    <w:rsid w:val="00126BED"/>
    <w:rsid w:val="00127E99"/>
    <w:rsid w:val="00127FE2"/>
    <w:rsid w:val="001304B1"/>
    <w:rsid w:val="0013054A"/>
    <w:rsid w:val="00130A27"/>
    <w:rsid w:val="00130C07"/>
    <w:rsid w:val="00131042"/>
    <w:rsid w:val="00132E9A"/>
    <w:rsid w:val="00133111"/>
    <w:rsid w:val="001335D6"/>
    <w:rsid w:val="00133A61"/>
    <w:rsid w:val="00134991"/>
    <w:rsid w:val="0013533C"/>
    <w:rsid w:val="00136A61"/>
    <w:rsid w:val="00136EA7"/>
    <w:rsid w:val="00140773"/>
    <w:rsid w:val="00142751"/>
    <w:rsid w:val="00142755"/>
    <w:rsid w:val="00142D75"/>
    <w:rsid w:val="001436C1"/>
    <w:rsid w:val="00145082"/>
    <w:rsid w:val="00145464"/>
    <w:rsid w:val="001459BD"/>
    <w:rsid w:val="00145BBB"/>
    <w:rsid w:val="00145BF3"/>
    <w:rsid w:val="001460F7"/>
    <w:rsid w:val="001461BB"/>
    <w:rsid w:val="0014705B"/>
    <w:rsid w:val="001475F7"/>
    <w:rsid w:val="001479AA"/>
    <w:rsid w:val="00147BE0"/>
    <w:rsid w:val="00147F6F"/>
    <w:rsid w:val="00151A7E"/>
    <w:rsid w:val="00151C1D"/>
    <w:rsid w:val="00151EDD"/>
    <w:rsid w:val="00153DA7"/>
    <w:rsid w:val="001549F7"/>
    <w:rsid w:val="00154F07"/>
    <w:rsid w:val="001566E9"/>
    <w:rsid w:val="00156FF1"/>
    <w:rsid w:val="001570E4"/>
    <w:rsid w:val="0015747E"/>
    <w:rsid w:val="00160B92"/>
    <w:rsid w:val="001616F5"/>
    <w:rsid w:val="001623B8"/>
    <w:rsid w:val="001628D0"/>
    <w:rsid w:val="00162F5B"/>
    <w:rsid w:val="00163102"/>
    <w:rsid w:val="00163E15"/>
    <w:rsid w:val="00164802"/>
    <w:rsid w:val="00164CDF"/>
    <w:rsid w:val="00164F4F"/>
    <w:rsid w:val="00165888"/>
    <w:rsid w:val="00166CD0"/>
    <w:rsid w:val="00167139"/>
    <w:rsid w:val="001706D9"/>
    <w:rsid w:val="001737B1"/>
    <w:rsid w:val="00173CE2"/>
    <w:rsid w:val="00174170"/>
    <w:rsid w:val="00174546"/>
    <w:rsid w:val="0017484F"/>
    <w:rsid w:val="00174E3B"/>
    <w:rsid w:val="0017608C"/>
    <w:rsid w:val="00176097"/>
    <w:rsid w:val="001800EF"/>
    <w:rsid w:val="0018015D"/>
    <w:rsid w:val="00180F26"/>
    <w:rsid w:val="00180F80"/>
    <w:rsid w:val="00181061"/>
    <w:rsid w:val="0018121D"/>
    <w:rsid w:val="00181E66"/>
    <w:rsid w:val="0018350F"/>
    <w:rsid w:val="00183B77"/>
    <w:rsid w:val="00185DDB"/>
    <w:rsid w:val="001866DC"/>
    <w:rsid w:val="00187669"/>
    <w:rsid w:val="00187B99"/>
    <w:rsid w:val="00187DD5"/>
    <w:rsid w:val="00187E9E"/>
    <w:rsid w:val="00191C66"/>
    <w:rsid w:val="00191F12"/>
    <w:rsid w:val="0019264D"/>
    <w:rsid w:val="00193DF8"/>
    <w:rsid w:val="001963F0"/>
    <w:rsid w:val="001A0E61"/>
    <w:rsid w:val="001A2AFA"/>
    <w:rsid w:val="001A2EFD"/>
    <w:rsid w:val="001A3D3E"/>
    <w:rsid w:val="001A45F4"/>
    <w:rsid w:val="001A4EAC"/>
    <w:rsid w:val="001A5081"/>
    <w:rsid w:val="001A55BC"/>
    <w:rsid w:val="001A5883"/>
    <w:rsid w:val="001A5B65"/>
    <w:rsid w:val="001A61B9"/>
    <w:rsid w:val="001A682D"/>
    <w:rsid w:val="001A76A7"/>
    <w:rsid w:val="001A7AB5"/>
    <w:rsid w:val="001B1352"/>
    <w:rsid w:val="001B2145"/>
    <w:rsid w:val="001B22CC"/>
    <w:rsid w:val="001B3EE4"/>
    <w:rsid w:val="001B4A21"/>
    <w:rsid w:val="001B547A"/>
    <w:rsid w:val="001B5E7D"/>
    <w:rsid w:val="001B5E82"/>
    <w:rsid w:val="001C170A"/>
    <w:rsid w:val="001C1A9B"/>
    <w:rsid w:val="001C4468"/>
    <w:rsid w:val="001C6103"/>
    <w:rsid w:val="001C64B7"/>
    <w:rsid w:val="001C651F"/>
    <w:rsid w:val="001C752B"/>
    <w:rsid w:val="001D162C"/>
    <w:rsid w:val="001D365E"/>
    <w:rsid w:val="001D3A46"/>
    <w:rsid w:val="001D478B"/>
    <w:rsid w:val="001D4E4B"/>
    <w:rsid w:val="001D5471"/>
    <w:rsid w:val="001D56CD"/>
    <w:rsid w:val="001D5A44"/>
    <w:rsid w:val="001D6590"/>
    <w:rsid w:val="001D6FFD"/>
    <w:rsid w:val="001D7A11"/>
    <w:rsid w:val="001D7E06"/>
    <w:rsid w:val="001E0703"/>
    <w:rsid w:val="001E0996"/>
    <w:rsid w:val="001E0B61"/>
    <w:rsid w:val="001E10B5"/>
    <w:rsid w:val="001E1915"/>
    <w:rsid w:val="001E1DBE"/>
    <w:rsid w:val="001E34B7"/>
    <w:rsid w:val="001E3A0F"/>
    <w:rsid w:val="001E4DDA"/>
    <w:rsid w:val="001E638F"/>
    <w:rsid w:val="001E678B"/>
    <w:rsid w:val="001E67EA"/>
    <w:rsid w:val="001E7185"/>
    <w:rsid w:val="001E7689"/>
    <w:rsid w:val="001F10B4"/>
    <w:rsid w:val="001F16A2"/>
    <w:rsid w:val="001F192C"/>
    <w:rsid w:val="001F2412"/>
    <w:rsid w:val="001F34C5"/>
    <w:rsid w:val="001F3BC1"/>
    <w:rsid w:val="001F4D03"/>
    <w:rsid w:val="001F576C"/>
    <w:rsid w:val="001F57B0"/>
    <w:rsid w:val="001F5DC5"/>
    <w:rsid w:val="001F6923"/>
    <w:rsid w:val="001F6F2D"/>
    <w:rsid w:val="001F72E5"/>
    <w:rsid w:val="0020002D"/>
    <w:rsid w:val="0020194C"/>
    <w:rsid w:val="00201B2C"/>
    <w:rsid w:val="00201BB6"/>
    <w:rsid w:val="00202308"/>
    <w:rsid w:val="00202AFC"/>
    <w:rsid w:val="00202C4E"/>
    <w:rsid w:val="0020385C"/>
    <w:rsid w:val="00203BBA"/>
    <w:rsid w:val="00203E13"/>
    <w:rsid w:val="002042B8"/>
    <w:rsid w:val="00204A21"/>
    <w:rsid w:val="00205059"/>
    <w:rsid w:val="00205642"/>
    <w:rsid w:val="00205651"/>
    <w:rsid w:val="00205F12"/>
    <w:rsid w:val="00206B82"/>
    <w:rsid w:val="002070B0"/>
    <w:rsid w:val="00207C60"/>
    <w:rsid w:val="00207E73"/>
    <w:rsid w:val="00210127"/>
    <w:rsid w:val="002108D2"/>
    <w:rsid w:val="00210CB2"/>
    <w:rsid w:val="00210FE7"/>
    <w:rsid w:val="00211402"/>
    <w:rsid w:val="00211608"/>
    <w:rsid w:val="00212A56"/>
    <w:rsid w:val="002132C3"/>
    <w:rsid w:val="002133C2"/>
    <w:rsid w:val="00214A87"/>
    <w:rsid w:val="002155B1"/>
    <w:rsid w:val="002155E3"/>
    <w:rsid w:val="00215B95"/>
    <w:rsid w:val="00216308"/>
    <w:rsid w:val="00217410"/>
    <w:rsid w:val="002202C5"/>
    <w:rsid w:val="0022059F"/>
    <w:rsid w:val="00220AE9"/>
    <w:rsid w:val="00221283"/>
    <w:rsid w:val="00221973"/>
    <w:rsid w:val="00221EC2"/>
    <w:rsid w:val="002223A2"/>
    <w:rsid w:val="00223386"/>
    <w:rsid w:val="00223F0F"/>
    <w:rsid w:val="00224C17"/>
    <w:rsid w:val="00226ADE"/>
    <w:rsid w:val="0023066B"/>
    <w:rsid w:val="0023182E"/>
    <w:rsid w:val="00232A55"/>
    <w:rsid w:val="00232A9D"/>
    <w:rsid w:val="00233AF5"/>
    <w:rsid w:val="00233F46"/>
    <w:rsid w:val="00234AC2"/>
    <w:rsid w:val="00234AF0"/>
    <w:rsid w:val="00236B3A"/>
    <w:rsid w:val="00237B2F"/>
    <w:rsid w:val="00240B0B"/>
    <w:rsid w:val="00242258"/>
    <w:rsid w:val="002433DE"/>
    <w:rsid w:val="00243551"/>
    <w:rsid w:val="00243B81"/>
    <w:rsid w:val="00244A1F"/>
    <w:rsid w:val="00244F53"/>
    <w:rsid w:val="00245937"/>
    <w:rsid w:val="00246C4C"/>
    <w:rsid w:val="00246DAA"/>
    <w:rsid w:val="0024753E"/>
    <w:rsid w:val="00247730"/>
    <w:rsid w:val="00252C84"/>
    <w:rsid w:val="00254655"/>
    <w:rsid w:val="002556EE"/>
    <w:rsid w:val="0025714D"/>
    <w:rsid w:val="002573E0"/>
    <w:rsid w:val="00260558"/>
    <w:rsid w:val="002608B6"/>
    <w:rsid w:val="00261007"/>
    <w:rsid w:val="00261873"/>
    <w:rsid w:val="002628B9"/>
    <w:rsid w:val="0026320F"/>
    <w:rsid w:val="00263E94"/>
    <w:rsid w:val="00265A0F"/>
    <w:rsid w:val="00265D4F"/>
    <w:rsid w:val="002664CF"/>
    <w:rsid w:val="00266FCC"/>
    <w:rsid w:val="00266FEB"/>
    <w:rsid w:val="00267022"/>
    <w:rsid w:val="002672D0"/>
    <w:rsid w:val="002676C5"/>
    <w:rsid w:val="00267C05"/>
    <w:rsid w:val="00267E8E"/>
    <w:rsid w:val="00270017"/>
    <w:rsid w:val="00270180"/>
    <w:rsid w:val="00270554"/>
    <w:rsid w:val="0027093F"/>
    <w:rsid w:val="00271252"/>
    <w:rsid w:val="002721F2"/>
    <w:rsid w:val="00272BC4"/>
    <w:rsid w:val="00272CAF"/>
    <w:rsid w:val="002742E3"/>
    <w:rsid w:val="002745F8"/>
    <w:rsid w:val="00274AEC"/>
    <w:rsid w:val="00274FC0"/>
    <w:rsid w:val="002763CF"/>
    <w:rsid w:val="00276A29"/>
    <w:rsid w:val="00277804"/>
    <w:rsid w:val="00277E3C"/>
    <w:rsid w:val="002802D1"/>
    <w:rsid w:val="00281765"/>
    <w:rsid w:val="00281882"/>
    <w:rsid w:val="00281F8A"/>
    <w:rsid w:val="00282BC9"/>
    <w:rsid w:val="00282DC4"/>
    <w:rsid w:val="00284044"/>
    <w:rsid w:val="00284CA7"/>
    <w:rsid w:val="00284E88"/>
    <w:rsid w:val="00284F79"/>
    <w:rsid w:val="002852E2"/>
    <w:rsid w:val="00285845"/>
    <w:rsid w:val="00286191"/>
    <w:rsid w:val="0028702D"/>
    <w:rsid w:val="002877FF"/>
    <w:rsid w:val="002878B5"/>
    <w:rsid w:val="00287961"/>
    <w:rsid w:val="00287EC0"/>
    <w:rsid w:val="0029100F"/>
    <w:rsid w:val="00291891"/>
    <w:rsid w:val="00292035"/>
    <w:rsid w:val="002926BC"/>
    <w:rsid w:val="0029387F"/>
    <w:rsid w:val="00293EDD"/>
    <w:rsid w:val="0029473F"/>
    <w:rsid w:val="00294E92"/>
    <w:rsid w:val="00295D5F"/>
    <w:rsid w:val="00295E10"/>
    <w:rsid w:val="00297CAC"/>
    <w:rsid w:val="002A0DF7"/>
    <w:rsid w:val="002A34D0"/>
    <w:rsid w:val="002A4780"/>
    <w:rsid w:val="002A5311"/>
    <w:rsid w:val="002A6182"/>
    <w:rsid w:val="002A6E94"/>
    <w:rsid w:val="002A74CE"/>
    <w:rsid w:val="002A7FA9"/>
    <w:rsid w:val="002B0598"/>
    <w:rsid w:val="002B07A2"/>
    <w:rsid w:val="002B093D"/>
    <w:rsid w:val="002B0DCE"/>
    <w:rsid w:val="002B264C"/>
    <w:rsid w:val="002B30EB"/>
    <w:rsid w:val="002B3150"/>
    <w:rsid w:val="002B3AB9"/>
    <w:rsid w:val="002B501B"/>
    <w:rsid w:val="002B5070"/>
    <w:rsid w:val="002B5179"/>
    <w:rsid w:val="002B60DA"/>
    <w:rsid w:val="002B63CB"/>
    <w:rsid w:val="002B6E3E"/>
    <w:rsid w:val="002B78BC"/>
    <w:rsid w:val="002B7E46"/>
    <w:rsid w:val="002C0F47"/>
    <w:rsid w:val="002C1DEA"/>
    <w:rsid w:val="002C347D"/>
    <w:rsid w:val="002C35AF"/>
    <w:rsid w:val="002C365D"/>
    <w:rsid w:val="002C4188"/>
    <w:rsid w:val="002C445E"/>
    <w:rsid w:val="002C59A5"/>
    <w:rsid w:val="002C5CC4"/>
    <w:rsid w:val="002C6115"/>
    <w:rsid w:val="002C6851"/>
    <w:rsid w:val="002C71F0"/>
    <w:rsid w:val="002C7974"/>
    <w:rsid w:val="002C7981"/>
    <w:rsid w:val="002C7C9A"/>
    <w:rsid w:val="002D0701"/>
    <w:rsid w:val="002D07B2"/>
    <w:rsid w:val="002D088D"/>
    <w:rsid w:val="002D1D1C"/>
    <w:rsid w:val="002D30B2"/>
    <w:rsid w:val="002D328F"/>
    <w:rsid w:val="002D39C6"/>
    <w:rsid w:val="002D3AB1"/>
    <w:rsid w:val="002D3DE2"/>
    <w:rsid w:val="002D473D"/>
    <w:rsid w:val="002D491C"/>
    <w:rsid w:val="002D7520"/>
    <w:rsid w:val="002D7FC0"/>
    <w:rsid w:val="002E00F3"/>
    <w:rsid w:val="002E0817"/>
    <w:rsid w:val="002E08B4"/>
    <w:rsid w:val="002E1980"/>
    <w:rsid w:val="002E1C16"/>
    <w:rsid w:val="002E1E25"/>
    <w:rsid w:val="002E322D"/>
    <w:rsid w:val="002E39B9"/>
    <w:rsid w:val="002E5F12"/>
    <w:rsid w:val="002E604E"/>
    <w:rsid w:val="002E6306"/>
    <w:rsid w:val="002E64F2"/>
    <w:rsid w:val="002E6602"/>
    <w:rsid w:val="002E6DA6"/>
    <w:rsid w:val="002E75A4"/>
    <w:rsid w:val="002F013A"/>
    <w:rsid w:val="002F243B"/>
    <w:rsid w:val="002F2E69"/>
    <w:rsid w:val="002F3639"/>
    <w:rsid w:val="002F36AD"/>
    <w:rsid w:val="002F3A43"/>
    <w:rsid w:val="002F4681"/>
    <w:rsid w:val="002F4A26"/>
    <w:rsid w:val="002F57DA"/>
    <w:rsid w:val="002F5AC5"/>
    <w:rsid w:val="002F5E7D"/>
    <w:rsid w:val="002F6021"/>
    <w:rsid w:val="003000C4"/>
    <w:rsid w:val="00300BD9"/>
    <w:rsid w:val="00302993"/>
    <w:rsid w:val="00302AA4"/>
    <w:rsid w:val="00304179"/>
    <w:rsid w:val="00304962"/>
    <w:rsid w:val="00305016"/>
    <w:rsid w:val="00306893"/>
    <w:rsid w:val="003069BD"/>
    <w:rsid w:val="00307D13"/>
    <w:rsid w:val="00311B5A"/>
    <w:rsid w:val="00314542"/>
    <w:rsid w:val="00315A3A"/>
    <w:rsid w:val="0031738D"/>
    <w:rsid w:val="003173EE"/>
    <w:rsid w:val="00320B9B"/>
    <w:rsid w:val="003213A7"/>
    <w:rsid w:val="00321A29"/>
    <w:rsid w:val="00321EAA"/>
    <w:rsid w:val="003223E7"/>
    <w:rsid w:val="00323163"/>
    <w:rsid w:val="00326888"/>
    <w:rsid w:val="00326CA0"/>
    <w:rsid w:val="0033024C"/>
    <w:rsid w:val="003341F9"/>
    <w:rsid w:val="00334478"/>
    <w:rsid w:val="00334B23"/>
    <w:rsid w:val="0033525D"/>
    <w:rsid w:val="0033541A"/>
    <w:rsid w:val="00335F7A"/>
    <w:rsid w:val="00335FF3"/>
    <w:rsid w:val="003373EB"/>
    <w:rsid w:val="003375BC"/>
    <w:rsid w:val="0033775C"/>
    <w:rsid w:val="003377ED"/>
    <w:rsid w:val="00337BA0"/>
    <w:rsid w:val="00337D43"/>
    <w:rsid w:val="00337D84"/>
    <w:rsid w:val="00342A09"/>
    <w:rsid w:val="0034317B"/>
    <w:rsid w:val="003434AD"/>
    <w:rsid w:val="00344228"/>
    <w:rsid w:val="00344463"/>
    <w:rsid w:val="00344E79"/>
    <w:rsid w:val="00344F8C"/>
    <w:rsid w:val="00345C81"/>
    <w:rsid w:val="00346119"/>
    <w:rsid w:val="0034737F"/>
    <w:rsid w:val="0034758B"/>
    <w:rsid w:val="003477AE"/>
    <w:rsid w:val="00350A36"/>
    <w:rsid w:val="00350CFB"/>
    <w:rsid w:val="00352214"/>
    <w:rsid w:val="0035284D"/>
    <w:rsid w:val="003537AD"/>
    <w:rsid w:val="003568E7"/>
    <w:rsid w:val="00356BEC"/>
    <w:rsid w:val="00357488"/>
    <w:rsid w:val="00360DAE"/>
    <w:rsid w:val="00361B31"/>
    <w:rsid w:val="00361B65"/>
    <w:rsid w:val="00361EEE"/>
    <w:rsid w:val="00361FA0"/>
    <w:rsid w:val="0036229F"/>
    <w:rsid w:val="00363187"/>
    <w:rsid w:val="0036399A"/>
    <w:rsid w:val="003639EC"/>
    <w:rsid w:val="00363A2B"/>
    <w:rsid w:val="00363FFE"/>
    <w:rsid w:val="00364093"/>
    <w:rsid w:val="00364B56"/>
    <w:rsid w:val="00364BBB"/>
    <w:rsid w:val="00364CFE"/>
    <w:rsid w:val="003655E7"/>
    <w:rsid w:val="003664D0"/>
    <w:rsid w:val="00366A67"/>
    <w:rsid w:val="0036717C"/>
    <w:rsid w:val="00367C80"/>
    <w:rsid w:val="00370542"/>
    <w:rsid w:val="00370584"/>
    <w:rsid w:val="00370A1D"/>
    <w:rsid w:val="003710B2"/>
    <w:rsid w:val="00371657"/>
    <w:rsid w:val="003718FF"/>
    <w:rsid w:val="00371B7A"/>
    <w:rsid w:val="003735EB"/>
    <w:rsid w:val="00373D28"/>
    <w:rsid w:val="003746F0"/>
    <w:rsid w:val="00374D82"/>
    <w:rsid w:val="00375130"/>
    <w:rsid w:val="0037513A"/>
    <w:rsid w:val="00375291"/>
    <w:rsid w:val="00375C9B"/>
    <w:rsid w:val="0037638C"/>
    <w:rsid w:val="00376FD1"/>
    <w:rsid w:val="003774B6"/>
    <w:rsid w:val="003778F4"/>
    <w:rsid w:val="00380D7E"/>
    <w:rsid w:val="0038110F"/>
    <w:rsid w:val="003816A4"/>
    <w:rsid w:val="00381A33"/>
    <w:rsid w:val="00381B59"/>
    <w:rsid w:val="00382284"/>
    <w:rsid w:val="00383174"/>
    <w:rsid w:val="003835EC"/>
    <w:rsid w:val="0038435B"/>
    <w:rsid w:val="00387B2E"/>
    <w:rsid w:val="00390628"/>
    <w:rsid w:val="0039198E"/>
    <w:rsid w:val="00391B53"/>
    <w:rsid w:val="00391C0B"/>
    <w:rsid w:val="00392128"/>
    <w:rsid w:val="003926EC"/>
    <w:rsid w:val="00392D60"/>
    <w:rsid w:val="00392DAD"/>
    <w:rsid w:val="00393AAE"/>
    <w:rsid w:val="003940F5"/>
    <w:rsid w:val="00394FB0"/>
    <w:rsid w:val="00394FCF"/>
    <w:rsid w:val="00395457"/>
    <w:rsid w:val="00396E57"/>
    <w:rsid w:val="003979B7"/>
    <w:rsid w:val="003A0BE3"/>
    <w:rsid w:val="003A0DF6"/>
    <w:rsid w:val="003A19E0"/>
    <w:rsid w:val="003A218F"/>
    <w:rsid w:val="003A2292"/>
    <w:rsid w:val="003A5852"/>
    <w:rsid w:val="003A5AB3"/>
    <w:rsid w:val="003A68FD"/>
    <w:rsid w:val="003A6B28"/>
    <w:rsid w:val="003A7474"/>
    <w:rsid w:val="003A7651"/>
    <w:rsid w:val="003A7A9F"/>
    <w:rsid w:val="003A7BD7"/>
    <w:rsid w:val="003B0748"/>
    <w:rsid w:val="003B07FE"/>
    <w:rsid w:val="003B27E3"/>
    <w:rsid w:val="003B29E9"/>
    <w:rsid w:val="003B3822"/>
    <w:rsid w:val="003B4183"/>
    <w:rsid w:val="003B47E6"/>
    <w:rsid w:val="003B4F40"/>
    <w:rsid w:val="003B53BC"/>
    <w:rsid w:val="003B5AC6"/>
    <w:rsid w:val="003B6122"/>
    <w:rsid w:val="003B64D3"/>
    <w:rsid w:val="003B7F17"/>
    <w:rsid w:val="003C00DC"/>
    <w:rsid w:val="003C0D8E"/>
    <w:rsid w:val="003C1857"/>
    <w:rsid w:val="003C1CA1"/>
    <w:rsid w:val="003C2527"/>
    <w:rsid w:val="003C2A5C"/>
    <w:rsid w:val="003C3128"/>
    <w:rsid w:val="003C3ECF"/>
    <w:rsid w:val="003C4645"/>
    <w:rsid w:val="003C4863"/>
    <w:rsid w:val="003C6911"/>
    <w:rsid w:val="003C7E61"/>
    <w:rsid w:val="003D093B"/>
    <w:rsid w:val="003D0B39"/>
    <w:rsid w:val="003D0B99"/>
    <w:rsid w:val="003D163F"/>
    <w:rsid w:val="003D1B0F"/>
    <w:rsid w:val="003D1EAC"/>
    <w:rsid w:val="003D2285"/>
    <w:rsid w:val="003D2AA9"/>
    <w:rsid w:val="003D2EDF"/>
    <w:rsid w:val="003D4D7A"/>
    <w:rsid w:val="003D4FCA"/>
    <w:rsid w:val="003D5BC6"/>
    <w:rsid w:val="003D5CDC"/>
    <w:rsid w:val="003D61D2"/>
    <w:rsid w:val="003D6407"/>
    <w:rsid w:val="003D7A4D"/>
    <w:rsid w:val="003E0B6D"/>
    <w:rsid w:val="003E1449"/>
    <w:rsid w:val="003E2754"/>
    <w:rsid w:val="003E4B88"/>
    <w:rsid w:val="003E5BBA"/>
    <w:rsid w:val="003E6570"/>
    <w:rsid w:val="003E6806"/>
    <w:rsid w:val="003E688D"/>
    <w:rsid w:val="003E6896"/>
    <w:rsid w:val="003E7142"/>
    <w:rsid w:val="003F1CCF"/>
    <w:rsid w:val="003F1D8E"/>
    <w:rsid w:val="003F264B"/>
    <w:rsid w:val="003F375A"/>
    <w:rsid w:val="003F458E"/>
    <w:rsid w:val="003F4A87"/>
    <w:rsid w:val="003F4CD4"/>
    <w:rsid w:val="003F50C8"/>
    <w:rsid w:val="003F61E0"/>
    <w:rsid w:val="003F6659"/>
    <w:rsid w:val="003F6D2B"/>
    <w:rsid w:val="003F7071"/>
    <w:rsid w:val="003F7554"/>
    <w:rsid w:val="003F76CD"/>
    <w:rsid w:val="003F7BBA"/>
    <w:rsid w:val="0040089A"/>
    <w:rsid w:val="004022A0"/>
    <w:rsid w:val="00404331"/>
    <w:rsid w:val="00404AC9"/>
    <w:rsid w:val="00404E58"/>
    <w:rsid w:val="00406EF7"/>
    <w:rsid w:val="0041001C"/>
    <w:rsid w:val="00411F36"/>
    <w:rsid w:val="004123C5"/>
    <w:rsid w:val="00412DDC"/>
    <w:rsid w:val="0041319A"/>
    <w:rsid w:val="00413EFF"/>
    <w:rsid w:val="00414050"/>
    <w:rsid w:val="0041521C"/>
    <w:rsid w:val="00415CCA"/>
    <w:rsid w:val="00415EA6"/>
    <w:rsid w:val="0041661A"/>
    <w:rsid w:val="0041685C"/>
    <w:rsid w:val="004168D5"/>
    <w:rsid w:val="00416CBD"/>
    <w:rsid w:val="00416E92"/>
    <w:rsid w:val="004177BC"/>
    <w:rsid w:val="00417FC1"/>
    <w:rsid w:val="00420FB4"/>
    <w:rsid w:val="00421ACD"/>
    <w:rsid w:val="00421BB1"/>
    <w:rsid w:val="00421E1C"/>
    <w:rsid w:val="004229C5"/>
    <w:rsid w:val="004243CB"/>
    <w:rsid w:val="0042462D"/>
    <w:rsid w:val="00424B10"/>
    <w:rsid w:val="00424F46"/>
    <w:rsid w:val="00425187"/>
    <w:rsid w:val="0042522A"/>
    <w:rsid w:val="00425537"/>
    <w:rsid w:val="00425AEE"/>
    <w:rsid w:val="00425E8B"/>
    <w:rsid w:val="00426657"/>
    <w:rsid w:val="00426682"/>
    <w:rsid w:val="00426720"/>
    <w:rsid w:val="004269AF"/>
    <w:rsid w:val="00426FA0"/>
    <w:rsid w:val="00430204"/>
    <w:rsid w:val="004319C5"/>
    <w:rsid w:val="00433F49"/>
    <w:rsid w:val="00433FFC"/>
    <w:rsid w:val="004350E0"/>
    <w:rsid w:val="00435D87"/>
    <w:rsid w:val="00436A9F"/>
    <w:rsid w:val="00440449"/>
    <w:rsid w:val="00441156"/>
    <w:rsid w:val="004416BD"/>
    <w:rsid w:val="004418CF"/>
    <w:rsid w:val="00441E41"/>
    <w:rsid w:val="004422E7"/>
    <w:rsid w:val="00442501"/>
    <w:rsid w:val="0044292B"/>
    <w:rsid w:val="00442DC0"/>
    <w:rsid w:val="004436F4"/>
    <w:rsid w:val="0044380E"/>
    <w:rsid w:val="0044415F"/>
    <w:rsid w:val="0044418E"/>
    <w:rsid w:val="00444242"/>
    <w:rsid w:val="004446BB"/>
    <w:rsid w:val="00445B7C"/>
    <w:rsid w:val="00446AB9"/>
    <w:rsid w:val="00447667"/>
    <w:rsid w:val="0045019B"/>
    <w:rsid w:val="00450345"/>
    <w:rsid w:val="00451D20"/>
    <w:rsid w:val="00452099"/>
    <w:rsid w:val="0045276C"/>
    <w:rsid w:val="00452DD8"/>
    <w:rsid w:val="00453117"/>
    <w:rsid w:val="004533F7"/>
    <w:rsid w:val="00453840"/>
    <w:rsid w:val="004540AB"/>
    <w:rsid w:val="004549B1"/>
    <w:rsid w:val="00454C73"/>
    <w:rsid w:val="0045553C"/>
    <w:rsid w:val="00455990"/>
    <w:rsid w:val="00455CA0"/>
    <w:rsid w:val="00462816"/>
    <w:rsid w:val="0046302F"/>
    <w:rsid w:val="0046352E"/>
    <w:rsid w:val="0046392E"/>
    <w:rsid w:val="004643E8"/>
    <w:rsid w:val="00465751"/>
    <w:rsid w:val="00465A6E"/>
    <w:rsid w:val="00465FE7"/>
    <w:rsid w:val="00466E4F"/>
    <w:rsid w:val="00467DFC"/>
    <w:rsid w:val="00471614"/>
    <w:rsid w:val="00471670"/>
    <w:rsid w:val="00471A5C"/>
    <w:rsid w:val="00472B76"/>
    <w:rsid w:val="00472FD9"/>
    <w:rsid w:val="00472FFD"/>
    <w:rsid w:val="004731ED"/>
    <w:rsid w:val="0047393D"/>
    <w:rsid w:val="00473A18"/>
    <w:rsid w:val="00473A64"/>
    <w:rsid w:val="00474D06"/>
    <w:rsid w:val="004759BB"/>
    <w:rsid w:val="004766D0"/>
    <w:rsid w:val="0047683A"/>
    <w:rsid w:val="0047708A"/>
    <w:rsid w:val="004802B9"/>
    <w:rsid w:val="00480432"/>
    <w:rsid w:val="00480E8E"/>
    <w:rsid w:val="004816A0"/>
    <w:rsid w:val="00481C61"/>
    <w:rsid w:val="00482E8E"/>
    <w:rsid w:val="004834F5"/>
    <w:rsid w:val="00483CC1"/>
    <w:rsid w:val="00483F7B"/>
    <w:rsid w:val="00484C5D"/>
    <w:rsid w:val="00486360"/>
    <w:rsid w:val="0048676E"/>
    <w:rsid w:val="004868EC"/>
    <w:rsid w:val="0048715F"/>
    <w:rsid w:val="00487342"/>
    <w:rsid w:val="004875F1"/>
    <w:rsid w:val="004879F5"/>
    <w:rsid w:val="00487C8B"/>
    <w:rsid w:val="00487CC8"/>
    <w:rsid w:val="00487F2A"/>
    <w:rsid w:val="004925CE"/>
    <w:rsid w:val="004945BD"/>
    <w:rsid w:val="00495D72"/>
    <w:rsid w:val="00496A91"/>
    <w:rsid w:val="00496C71"/>
    <w:rsid w:val="004A0252"/>
    <w:rsid w:val="004A03B8"/>
    <w:rsid w:val="004A092A"/>
    <w:rsid w:val="004A12AC"/>
    <w:rsid w:val="004A13DF"/>
    <w:rsid w:val="004A17A5"/>
    <w:rsid w:val="004A1953"/>
    <w:rsid w:val="004A22FC"/>
    <w:rsid w:val="004A2F92"/>
    <w:rsid w:val="004A32AB"/>
    <w:rsid w:val="004A345A"/>
    <w:rsid w:val="004A477B"/>
    <w:rsid w:val="004A4794"/>
    <w:rsid w:val="004A6340"/>
    <w:rsid w:val="004A6826"/>
    <w:rsid w:val="004A6C0D"/>
    <w:rsid w:val="004A6E91"/>
    <w:rsid w:val="004A7133"/>
    <w:rsid w:val="004A71C5"/>
    <w:rsid w:val="004B073C"/>
    <w:rsid w:val="004B2D65"/>
    <w:rsid w:val="004B7555"/>
    <w:rsid w:val="004C073B"/>
    <w:rsid w:val="004C1865"/>
    <w:rsid w:val="004C1B6D"/>
    <w:rsid w:val="004C2263"/>
    <w:rsid w:val="004C3530"/>
    <w:rsid w:val="004C3BA0"/>
    <w:rsid w:val="004C4AC4"/>
    <w:rsid w:val="004C5342"/>
    <w:rsid w:val="004C5C01"/>
    <w:rsid w:val="004C69D2"/>
    <w:rsid w:val="004C6E4C"/>
    <w:rsid w:val="004C74EB"/>
    <w:rsid w:val="004C796C"/>
    <w:rsid w:val="004C7B7C"/>
    <w:rsid w:val="004D06D2"/>
    <w:rsid w:val="004D10B8"/>
    <w:rsid w:val="004D13F7"/>
    <w:rsid w:val="004D30ED"/>
    <w:rsid w:val="004D34C5"/>
    <w:rsid w:val="004D35CA"/>
    <w:rsid w:val="004D6CA4"/>
    <w:rsid w:val="004D72AB"/>
    <w:rsid w:val="004E005A"/>
    <w:rsid w:val="004E0079"/>
    <w:rsid w:val="004E02BA"/>
    <w:rsid w:val="004E1C3E"/>
    <w:rsid w:val="004E305F"/>
    <w:rsid w:val="004E33A1"/>
    <w:rsid w:val="004E3420"/>
    <w:rsid w:val="004E3914"/>
    <w:rsid w:val="004E473B"/>
    <w:rsid w:val="004E55DF"/>
    <w:rsid w:val="004E64BC"/>
    <w:rsid w:val="004E65B5"/>
    <w:rsid w:val="004E6E75"/>
    <w:rsid w:val="004E72EE"/>
    <w:rsid w:val="004E76A3"/>
    <w:rsid w:val="004E7F5C"/>
    <w:rsid w:val="004F034C"/>
    <w:rsid w:val="004F13AF"/>
    <w:rsid w:val="004F1FB1"/>
    <w:rsid w:val="004F22CD"/>
    <w:rsid w:val="004F2B6D"/>
    <w:rsid w:val="004F2BA2"/>
    <w:rsid w:val="004F4841"/>
    <w:rsid w:val="004F550A"/>
    <w:rsid w:val="004F5628"/>
    <w:rsid w:val="004F575E"/>
    <w:rsid w:val="004F6419"/>
    <w:rsid w:val="004F6D55"/>
    <w:rsid w:val="004F6D70"/>
    <w:rsid w:val="004F794D"/>
    <w:rsid w:val="00500142"/>
    <w:rsid w:val="005005BF"/>
    <w:rsid w:val="005007E6"/>
    <w:rsid w:val="00500C9A"/>
    <w:rsid w:val="00501A64"/>
    <w:rsid w:val="00501DB4"/>
    <w:rsid w:val="00502B33"/>
    <w:rsid w:val="00503CBD"/>
    <w:rsid w:val="0050473B"/>
    <w:rsid w:val="00504E83"/>
    <w:rsid w:val="005069C3"/>
    <w:rsid w:val="00507050"/>
    <w:rsid w:val="00507693"/>
    <w:rsid w:val="00507D93"/>
    <w:rsid w:val="0051087B"/>
    <w:rsid w:val="00511BFB"/>
    <w:rsid w:val="00512673"/>
    <w:rsid w:val="005140CA"/>
    <w:rsid w:val="0051457F"/>
    <w:rsid w:val="0051588E"/>
    <w:rsid w:val="00516229"/>
    <w:rsid w:val="00516EC6"/>
    <w:rsid w:val="005179F0"/>
    <w:rsid w:val="00517E88"/>
    <w:rsid w:val="0052060F"/>
    <w:rsid w:val="0052370B"/>
    <w:rsid w:val="005239CA"/>
    <w:rsid w:val="005246AB"/>
    <w:rsid w:val="00525DEC"/>
    <w:rsid w:val="00526625"/>
    <w:rsid w:val="00526A74"/>
    <w:rsid w:val="005270F1"/>
    <w:rsid w:val="005278C6"/>
    <w:rsid w:val="005278E0"/>
    <w:rsid w:val="0053003E"/>
    <w:rsid w:val="00533421"/>
    <w:rsid w:val="00533FFF"/>
    <w:rsid w:val="00534A20"/>
    <w:rsid w:val="005358FB"/>
    <w:rsid w:val="00535E9E"/>
    <w:rsid w:val="005375BC"/>
    <w:rsid w:val="00537921"/>
    <w:rsid w:val="00537FFD"/>
    <w:rsid w:val="005405CB"/>
    <w:rsid w:val="00541133"/>
    <w:rsid w:val="0054157D"/>
    <w:rsid w:val="00541A8D"/>
    <w:rsid w:val="005421AD"/>
    <w:rsid w:val="0054257F"/>
    <w:rsid w:val="0054271E"/>
    <w:rsid w:val="00542729"/>
    <w:rsid w:val="00542D40"/>
    <w:rsid w:val="0054388D"/>
    <w:rsid w:val="00543A4B"/>
    <w:rsid w:val="00545130"/>
    <w:rsid w:val="0054573D"/>
    <w:rsid w:val="00545F5D"/>
    <w:rsid w:val="005466AB"/>
    <w:rsid w:val="00546933"/>
    <w:rsid w:val="00546D6F"/>
    <w:rsid w:val="005474D0"/>
    <w:rsid w:val="00550423"/>
    <w:rsid w:val="00550AA2"/>
    <w:rsid w:val="00550E96"/>
    <w:rsid w:val="00551417"/>
    <w:rsid w:val="00552B49"/>
    <w:rsid w:val="00552F67"/>
    <w:rsid w:val="00553466"/>
    <w:rsid w:val="00553794"/>
    <w:rsid w:val="0055444D"/>
    <w:rsid w:val="00554F7E"/>
    <w:rsid w:val="005559E2"/>
    <w:rsid w:val="005569B9"/>
    <w:rsid w:val="00556BBB"/>
    <w:rsid w:val="0056007E"/>
    <w:rsid w:val="005603B3"/>
    <w:rsid w:val="0056144D"/>
    <w:rsid w:val="00562264"/>
    <w:rsid w:val="00562439"/>
    <w:rsid w:val="00562617"/>
    <w:rsid w:val="005629CE"/>
    <w:rsid w:val="00563574"/>
    <w:rsid w:val="00563B13"/>
    <w:rsid w:val="0056442F"/>
    <w:rsid w:val="0056476B"/>
    <w:rsid w:val="005649B2"/>
    <w:rsid w:val="005659B9"/>
    <w:rsid w:val="00565A77"/>
    <w:rsid w:val="00565B94"/>
    <w:rsid w:val="00566BC3"/>
    <w:rsid w:val="005672BC"/>
    <w:rsid w:val="00570CAD"/>
    <w:rsid w:val="0057182B"/>
    <w:rsid w:val="00573E83"/>
    <w:rsid w:val="005757C8"/>
    <w:rsid w:val="00575B42"/>
    <w:rsid w:val="005775B6"/>
    <w:rsid w:val="005801DB"/>
    <w:rsid w:val="00580AF8"/>
    <w:rsid w:val="00581D92"/>
    <w:rsid w:val="0058202F"/>
    <w:rsid w:val="005834A6"/>
    <w:rsid w:val="00584AF3"/>
    <w:rsid w:val="0058539E"/>
    <w:rsid w:val="00585B6F"/>
    <w:rsid w:val="00586CE0"/>
    <w:rsid w:val="00587540"/>
    <w:rsid w:val="005879A4"/>
    <w:rsid w:val="00590324"/>
    <w:rsid w:val="00590795"/>
    <w:rsid w:val="005909F2"/>
    <w:rsid w:val="00591462"/>
    <w:rsid w:val="00591577"/>
    <w:rsid w:val="0059459E"/>
    <w:rsid w:val="00594888"/>
    <w:rsid w:val="00594C23"/>
    <w:rsid w:val="00594F84"/>
    <w:rsid w:val="00596A3E"/>
    <w:rsid w:val="0059746C"/>
    <w:rsid w:val="00597753"/>
    <w:rsid w:val="00597B1E"/>
    <w:rsid w:val="005A0C9D"/>
    <w:rsid w:val="005A184C"/>
    <w:rsid w:val="005A2916"/>
    <w:rsid w:val="005A32DE"/>
    <w:rsid w:val="005A6784"/>
    <w:rsid w:val="005B0642"/>
    <w:rsid w:val="005B1DDA"/>
    <w:rsid w:val="005B285B"/>
    <w:rsid w:val="005B2AFC"/>
    <w:rsid w:val="005B31C3"/>
    <w:rsid w:val="005B33BD"/>
    <w:rsid w:val="005B5172"/>
    <w:rsid w:val="005B5299"/>
    <w:rsid w:val="005B59D3"/>
    <w:rsid w:val="005B603C"/>
    <w:rsid w:val="005B7A3E"/>
    <w:rsid w:val="005C154A"/>
    <w:rsid w:val="005C1984"/>
    <w:rsid w:val="005C1B50"/>
    <w:rsid w:val="005C2921"/>
    <w:rsid w:val="005C3BF0"/>
    <w:rsid w:val="005C45F5"/>
    <w:rsid w:val="005C5066"/>
    <w:rsid w:val="005C50E9"/>
    <w:rsid w:val="005C5C29"/>
    <w:rsid w:val="005C5E7E"/>
    <w:rsid w:val="005C6D34"/>
    <w:rsid w:val="005C727F"/>
    <w:rsid w:val="005C72D5"/>
    <w:rsid w:val="005C79D4"/>
    <w:rsid w:val="005D0329"/>
    <w:rsid w:val="005D1D0D"/>
    <w:rsid w:val="005D21F3"/>
    <w:rsid w:val="005D3368"/>
    <w:rsid w:val="005D3C09"/>
    <w:rsid w:val="005D55CC"/>
    <w:rsid w:val="005D7023"/>
    <w:rsid w:val="005D7843"/>
    <w:rsid w:val="005D7AEE"/>
    <w:rsid w:val="005E0B0A"/>
    <w:rsid w:val="005E1437"/>
    <w:rsid w:val="005E169C"/>
    <w:rsid w:val="005E1F1D"/>
    <w:rsid w:val="005E1FB2"/>
    <w:rsid w:val="005E2B7B"/>
    <w:rsid w:val="005E2F3A"/>
    <w:rsid w:val="005E39DA"/>
    <w:rsid w:val="005E3E62"/>
    <w:rsid w:val="005E3ED1"/>
    <w:rsid w:val="005E4B6D"/>
    <w:rsid w:val="005E5D95"/>
    <w:rsid w:val="005E6956"/>
    <w:rsid w:val="005E702B"/>
    <w:rsid w:val="005F154D"/>
    <w:rsid w:val="005F1C60"/>
    <w:rsid w:val="005F1DB0"/>
    <w:rsid w:val="005F2D4B"/>
    <w:rsid w:val="005F3118"/>
    <w:rsid w:val="005F3576"/>
    <w:rsid w:val="005F38C3"/>
    <w:rsid w:val="005F4667"/>
    <w:rsid w:val="005F48D9"/>
    <w:rsid w:val="005F4C2A"/>
    <w:rsid w:val="005F4E85"/>
    <w:rsid w:val="005F5327"/>
    <w:rsid w:val="005F595F"/>
    <w:rsid w:val="005F5C37"/>
    <w:rsid w:val="005F6045"/>
    <w:rsid w:val="005F7855"/>
    <w:rsid w:val="005F79A8"/>
    <w:rsid w:val="00600D8F"/>
    <w:rsid w:val="00601233"/>
    <w:rsid w:val="006012C6"/>
    <w:rsid w:val="00603206"/>
    <w:rsid w:val="0060321C"/>
    <w:rsid w:val="00604A90"/>
    <w:rsid w:val="00604F17"/>
    <w:rsid w:val="00605983"/>
    <w:rsid w:val="00606379"/>
    <w:rsid w:val="006067A6"/>
    <w:rsid w:val="0060723B"/>
    <w:rsid w:val="00610437"/>
    <w:rsid w:val="006106FE"/>
    <w:rsid w:val="00611083"/>
    <w:rsid w:val="0061163C"/>
    <w:rsid w:val="006130EB"/>
    <w:rsid w:val="00614484"/>
    <w:rsid w:val="00616235"/>
    <w:rsid w:val="006165EA"/>
    <w:rsid w:val="0061666B"/>
    <w:rsid w:val="006170F0"/>
    <w:rsid w:val="00620AB6"/>
    <w:rsid w:val="00621013"/>
    <w:rsid w:val="00621A9F"/>
    <w:rsid w:val="00621CB1"/>
    <w:rsid w:val="006221B3"/>
    <w:rsid w:val="006230C2"/>
    <w:rsid w:val="00623F23"/>
    <w:rsid w:val="0062476A"/>
    <w:rsid w:val="00625481"/>
    <w:rsid w:val="006258C3"/>
    <w:rsid w:val="00625E91"/>
    <w:rsid w:val="006262AF"/>
    <w:rsid w:val="00626871"/>
    <w:rsid w:val="00626913"/>
    <w:rsid w:val="006269CB"/>
    <w:rsid w:val="00626AD1"/>
    <w:rsid w:val="00627249"/>
    <w:rsid w:val="00627513"/>
    <w:rsid w:val="00627E42"/>
    <w:rsid w:val="006301C6"/>
    <w:rsid w:val="00630214"/>
    <w:rsid w:val="0063145E"/>
    <w:rsid w:val="006325B8"/>
    <w:rsid w:val="00632D4E"/>
    <w:rsid w:val="00633007"/>
    <w:rsid w:val="006349E7"/>
    <w:rsid w:val="00635375"/>
    <w:rsid w:val="00635E6B"/>
    <w:rsid w:val="006360E7"/>
    <w:rsid w:val="00636209"/>
    <w:rsid w:val="006368F7"/>
    <w:rsid w:val="006369D6"/>
    <w:rsid w:val="00636DF6"/>
    <w:rsid w:val="006370BE"/>
    <w:rsid w:val="00637A05"/>
    <w:rsid w:val="0064096B"/>
    <w:rsid w:val="00640985"/>
    <w:rsid w:val="0064110D"/>
    <w:rsid w:val="00641669"/>
    <w:rsid w:val="00641B92"/>
    <w:rsid w:val="00642593"/>
    <w:rsid w:val="00642E9F"/>
    <w:rsid w:val="0064310B"/>
    <w:rsid w:val="00643205"/>
    <w:rsid w:val="00643463"/>
    <w:rsid w:val="00643CF8"/>
    <w:rsid w:val="006442BC"/>
    <w:rsid w:val="00646CB4"/>
    <w:rsid w:val="00647016"/>
    <w:rsid w:val="0065096F"/>
    <w:rsid w:val="00650CD7"/>
    <w:rsid w:val="00651133"/>
    <w:rsid w:val="006521DC"/>
    <w:rsid w:val="00652634"/>
    <w:rsid w:val="006536E9"/>
    <w:rsid w:val="0065499D"/>
    <w:rsid w:val="00655976"/>
    <w:rsid w:val="00655B78"/>
    <w:rsid w:val="00655C54"/>
    <w:rsid w:val="00655DED"/>
    <w:rsid w:val="00657152"/>
    <w:rsid w:val="006574D5"/>
    <w:rsid w:val="0066037D"/>
    <w:rsid w:val="00660914"/>
    <w:rsid w:val="00660E41"/>
    <w:rsid w:val="00661354"/>
    <w:rsid w:val="0066175B"/>
    <w:rsid w:val="00661BEA"/>
    <w:rsid w:val="00662718"/>
    <w:rsid w:val="00665146"/>
    <w:rsid w:val="006658F5"/>
    <w:rsid w:val="006660F8"/>
    <w:rsid w:val="0066667F"/>
    <w:rsid w:val="00666CED"/>
    <w:rsid w:val="00667C93"/>
    <w:rsid w:val="006701AF"/>
    <w:rsid w:val="0067123C"/>
    <w:rsid w:val="0067161F"/>
    <w:rsid w:val="00671B1E"/>
    <w:rsid w:val="006720E3"/>
    <w:rsid w:val="00672266"/>
    <w:rsid w:val="00674D7C"/>
    <w:rsid w:val="00674F41"/>
    <w:rsid w:val="00675467"/>
    <w:rsid w:val="00677CEB"/>
    <w:rsid w:val="00680D20"/>
    <w:rsid w:val="00681404"/>
    <w:rsid w:val="00681B40"/>
    <w:rsid w:val="00682252"/>
    <w:rsid w:val="00682B08"/>
    <w:rsid w:val="0068404B"/>
    <w:rsid w:val="00684D28"/>
    <w:rsid w:val="0068518F"/>
    <w:rsid w:val="00685A5D"/>
    <w:rsid w:val="006866E1"/>
    <w:rsid w:val="0068676C"/>
    <w:rsid w:val="006878D8"/>
    <w:rsid w:val="00690048"/>
    <w:rsid w:val="006901FE"/>
    <w:rsid w:val="00690646"/>
    <w:rsid w:val="00690752"/>
    <w:rsid w:val="00690874"/>
    <w:rsid w:val="00691010"/>
    <w:rsid w:val="006917E8"/>
    <w:rsid w:val="00691814"/>
    <w:rsid w:val="00692CD8"/>
    <w:rsid w:val="00693B63"/>
    <w:rsid w:val="00693BDB"/>
    <w:rsid w:val="00693C2F"/>
    <w:rsid w:val="00693E47"/>
    <w:rsid w:val="0069470D"/>
    <w:rsid w:val="00694F48"/>
    <w:rsid w:val="00695662"/>
    <w:rsid w:val="00695D19"/>
    <w:rsid w:val="00697882"/>
    <w:rsid w:val="00697BBE"/>
    <w:rsid w:val="00697C00"/>
    <w:rsid w:val="006A02A1"/>
    <w:rsid w:val="006A04D5"/>
    <w:rsid w:val="006A199E"/>
    <w:rsid w:val="006A362E"/>
    <w:rsid w:val="006A4AD1"/>
    <w:rsid w:val="006A5A03"/>
    <w:rsid w:val="006A6404"/>
    <w:rsid w:val="006A6F03"/>
    <w:rsid w:val="006B11CA"/>
    <w:rsid w:val="006B1302"/>
    <w:rsid w:val="006B162F"/>
    <w:rsid w:val="006B2ACC"/>
    <w:rsid w:val="006B2D70"/>
    <w:rsid w:val="006B3662"/>
    <w:rsid w:val="006B4048"/>
    <w:rsid w:val="006B57FE"/>
    <w:rsid w:val="006B5C7C"/>
    <w:rsid w:val="006B63F9"/>
    <w:rsid w:val="006B686B"/>
    <w:rsid w:val="006B783C"/>
    <w:rsid w:val="006B7939"/>
    <w:rsid w:val="006C016D"/>
    <w:rsid w:val="006C0DDE"/>
    <w:rsid w:val="006C1147"/>
    <w:rsid w:val="006C1474"/>
    <w:rsid w:val="006C1956"/>
    <w:rsid w:val="006C26DD"/>
    <w:rsid w:val="006C29AF"/>
    <w:rsid w:val="006C2F79"/>
    <w:rsid w:val="006C3287"/>
    <w:rsid w:val="006C3ABD"/>
    <w:rsid w:val="006C4D02"/>
    <w:rsid w:val="006C4DC4"/>
    <w:rsid w:val="006C5515"/>
    <w:rsid w:val="006C5BE9"/>
    <w:rsid w:val="006D009E"/>
    <w:rsid w:val="006D00BA"/>
    <w:rsid w:val="006D191C"/>
    <w:rsid w:val="006D1B4E"/>
    <w:rsid w:val="006D2110"/>
    <w:rsid w:val="006D2618"/>
    <w:rsid w:val="006D2CA2"/>
    <w:rsid w:val="006D332C"/>
    <w:rsid w:val="006D4AF4"/>
    <w:rsid w:val="006D4B95"/>
    <w:rsid w:val="006D4C7F"/>
    <w:rsid w:val="006D5F6F"/>
    <w:rsid w:val="006D6475"/>
    <w:rsid w:val="006D65EB"/>
    <w:rsid w:val="006D67AD"/>
    <w:rsid w:val="006D68AD"/>
    <w:rsid w:val="006D6944"/>
    <w:rsid w:val="006D73D9"/>
    <w:rsid w:val="006D7B4A"/>
    <w:rsid w:val="006E029F"/>
    <w:rsid w:val="006E05FE"/>
    <w:rsid w:val="006E1081"/>
    <w:rsid w:val="006E1EB1"/>
    <w:rsid w:val="006E1FA1"/>
    <w:rsid w:val="006E2FF9"/>
    <w:rsid w:val="006E3110"/>
    <w:rsid w:val="006E36D2"/>
    <w:rsid w:val="006E3CD0"/>
    <w:rsid w:val="006E47FE"/>
    <w:rsid w:val="006E4E5E"/>
    <w:rsid w:val="006E4F36"/>
    <w:rsid w:val="006E55EA"/>
    <w:rsid w:val="006E5D73"/>
    <w:rsid w:val="006E69C9"/>
    <w:rsid w:val="006E7F9D"/>
    <w:rsid w:val="006F006E"/>
    <w:rsid w:val="006F08E3"/>
    <w:rsid w:val="006F2372"/>
    <w:rsid w:val="006F47EA"/>
    <w:rsid w:val="006F4CDF"/>
    <w:rsid w:val="006F5B59"/>
    <w:rsid w:val="006F5B7B"/>
    <w:rsid w:val="006F5FEF"/>
    <w:rsid w:val="006F7137"/>
    <w:rsid w:val="007002C9"/>
    <w:rsid w:val="00700F6E"/>
    <w:rsid w:val="00701A50"/>
    <w:rsid w:val="00702067"/>
    <w:rsid w:val="007025CF"/>
    <w:rsid w:val="00702934"/>
    <w:rsid w:val="00703488"/>
    <w:rsid w:val="00703792"/>
    <w:rsid w:val="00704EE1"/>
    <w:rsid w:val="00704F91"/>
    <w:rsid w:val="00705FCC"/>
    <w:rsid w:val="00706E16"/>
    <w:rsid w:val="00706EB8"/>
    <w:rsid w:val="0070717E"/>
    <w:rsid w:val="0070767D"/>
    <w:rsid w:val="007076C7"/>
    <w:rsid w:val="0071099D"/>
    <w:rsid w:val="00710B59"/>
    <w:rsid w:val="00711666"/>
    <w:rsid w:val="007127CD"/>
    <w:rsid w:val="007128E8"/>
    <w:rsid w:val="0071324E"/>
    <w:rsid w:val="00713C35"/>
    <w:rsid w:val="00713F29"/>
    <w:rsid w:val="007166E5"/>
    <w:rsid w:val="00716D50"/>
    <w:rsid w:val="00717E3D"/>
    <w:rsid w:val="0072125F"/>
    <w:rsid w:val="0072165B"/>
    <w:rsid w:val="0072192A"/>
    <w:rsid w:val="0072329F"/>
    <w:rsid w:val="007236AA"/>
    <w:rsid w:val="00724AB3"/>
    <w:rsid w:val="00724C67"/>
    <w:rsid w:val="00724F02"/>
    <w:rsid w:val="00725502"/>
    <w:rsid w:val="00725BA4"/>
    <w:rsid w:val="00725C94"/>
    <w:rsid w:val="0072729B"/>
    <w:rsid w:val="007275A1"/>
    <w:rsid w:val="00727E44"/>
    <w:rsid w:val="00731155"/>
    <w:rsid w:val="007320C8"/>
    <w:rsid w:val="00733220"/>
    <w:rsid w:val="007333BD"/>
    <w:rsid w:val="00733A50"/>
    <w:rsid w:val="00733C26"/>
    <w:rsid w:val="00734F5C"/>
    <w:rsid w:val="0073630C"/>
    <w:rsid w:val="00736460"/>
    <w:rsid w:val="007372A9"/>
    <w:rsid w:val="00737AD3"/>
    <w:rsid w:val="00737F68"/>
    <w:rsid w:val="00740091"/>
    <w:rsid w:val="00740620"/>
    <w:rsid w:val="00740C16"/>
    <w:rsid w:val="007412CE"/>
    <w:rsid w:val="00741662"/>
    <w:rsid w:val="007423BB"/>
    <w:rsid w:val="007430BA"/>
    <w:rsid w:val="0074452E"/>
    <w:rsid w:val="00745653"/>
    <w:rsid w:val="007458D7"/>
    <w:rsid w:val="0074611E"/>
    <w:rsid w:val="00746D3D"/>
    <w:rsid w:val="0074743D"/>
    <w:rsid w:val="00747C51"/>
    <w:rsid w:val="00750B4E"/>
    <w:rsid w:val="007512B6"/>
    <w:rsid w:val="00751628"/>
    <w:rsid w:val="00752991"/>
    <w:rsid w:val="007533B5"/>
    <w:rsid w:val="00754A46"/>
    <w:rsid w:val="0075599B"/>
    <w:rsid w:val="00755B1B"/>
    <w:rsid w:val="007562CA"/>
    <w:rsid w:val="0075686F"/>
    <w:rsid w:val="00756B4A"/>
    <w:rsid w:val="00756F12"/>
    <w:rsid w:val="00760024"/>
    <w:rsid w:val="007608DB"/>
    <w:rsid w:val="00761C4C"/>
    <w:rsid w:val="00761FB3"/>
    <w:rsid w:val="0076230F"/>
    <w:rsid w:val="00763354"/>
    <w:rsid w:val="00764147"/>
    <w:rsid w:val="0076461B"/>
    <w:rsid w:val="00764BDC"/>
    <w:rsid w:val="00767909"/>
    <w:rsid w:val="00767B08"/>
    <w:rsid w:val="007701C6"/>
    <w:rsid w:val="00772F0D"/>
    <w:rsid w:val="00773924"/>
    <w:rsid w:val="00773CD1"/>
    <w:rsid w:val="00773CEB"/>
    <w:rsid w:val="00774A23"/>
    <w:rsid w:val="00774B2B"/>
    <w:rsid w:val="00775525"/>
    <w:rsid w:val="0077598B"/>
    <w:rsid w:val="00775D67"/>
    <w:rsid w:val="007760F0"/>
    <w:rsid w:val="007805C7"/>
    <w:rsid w:val="00780966"/>
    <w:rsid w:val="00780B30"/>
    <w:rsid w:val="00781020"/>
    <w:rsid w:val="007810C1"/>
    <w:rsid w:val="007813D6"/>
    <w:rsid w:val="0078163A"/>
    <w:rsid w:val="00782673"/>
    <w:rsid w:val="00783150"/>
    <w:rsid w:val="0078344F"/>
    <w:rsid w:val="00784A59"/>
    <w:rsid w:val="00784BE1"/>
    <w:rsid w:val="00785DC0"/>
    <w:rsid w:val="0078785E"/>
    <w:rsid w:val="00790031"/>
    <w:rsid w:val="00790198"/>
    <w:rsid w:val="00790817"/>
    <w:rsid w:val="00790E0C"/>
    <w:rsid w:val="007910EF"/>
    <w:rsid w:val="00791329"/>
    <w:rsid w:val="00791CEB"/>
    <w:rsid w:val="00791F18"/>
    <w:rsid w:val="00792EA8"/>
    <w:rsid w:val="00793E4B"/>
    <w:rsid w:val="00794BF1"/>
    <w:rsid w:val="00795765"/>
    <w:rsid w:val="00795E16"/>
    <w:rsid w:val="007963DA"/>
    <w:rsid w:val="00796A34"/>
    <w:rsid w:val="007973A2"/>
    <w:rsid w:val="007A041F"/>
    <w:rsid w:val="007A119F"/>
    <w:rsid w:val="007A1769"/>
    <w:rsid w:val="007A2045"/>
    <w:rsid w:val="007A3638"/>
    <w:rsid w:val="007A373C"/>
    <w:rsid w:val="007A5A0F"/>
    <w:rsid w:val="007A61B5"/>
    <w:rsid w:val="007A687B"/>
    <w:rsid w:val="007A7E74"/>
    <w:rsid w:val="007B0CE6"/>
    <w:rsid w:val="007B0FE7"/>
    <w:rsid w:val="007B1168"/>
    <w:rsid w:val="007B1458"/>
    <w:rsid w:val="007B1D9C"/>
    <w:rsid w:val="007B2A8D"/>
    <w:rsid w:val="007B2CB1"/>
    <w:rsid w:val="007B339A"/>
    <w:rsid w:val="007B46B2"/>
    <w:rsid w:val="007B63C3"/>
    <w:rsid w:val="007B6B07"/>
    <w:rsid w:val="007B713E"/>
    <w:rsid w:val="007C0176"/>
    <w:rsid w:val="007C0C60"/>
    <w:rsid w:val="007C0FD1"/>
    <w:rsid w:val="007C3319"/>
    <w:rsid w:val="007C336B"/>
    <w:rsid w:val="007C3FB8"/>
    <w:rsid w:val="007C4DCD"/>
    <w:rsid w:val="007C5169"/>
    <w:rsid w:val="007C52B7"/>
    <w:rsid w:val="007C55BF"/>
    <w:rsid w:val="007C62D3"/>
    <w:rsid w:val="007C688D"/>
    <w:rsid w:val="007C6B9F"/>
    <w:rsid w:val="007C70F4"/>
    <w:rsid w:val="007C7115"/>
    <w:rsid w:val="007C7880"/>
    <w:rsid w:val="007D0253"/>
    <w:rsid w:val="007D02FA"/>
    <w:rsid w:val="007D0C77"/>
    <w:rsid w:val="007D25B8"/>
    <w:rsid w:val="007D3282"/>
    <w:rsid w:val="007D36B4"/>
    <w:rsid w:val="007D39C6"/>
    <w:rsid w:val="007D3E08"/>
    <w:rsid w:val="007D732C"/>
    <w:rsid w:val="007D7482"/>
    <w:rsid w:val="007E0480"/>
    <w:rsid w:val="007E0AA7"/>
    <w:rsid w:val="007E117E"/>
    <w:rsid w:val="007E1943"/>
    <w:rsid w:val="007E22EB"/>
    <w:rsid w:val="007E29A4"/>
    <w:rsid w:val="007E351B"/>
    <w:rsid w:val="007E4E70"/>
    <w:rsid w:val="007E5BA9"/>
    <w:rsid w:val="007E5D7F"/>
    <w:rsid w:val="007E5E74"/>
    <w:rsid w:val="007E64C2"/>
    <w:rsid w:val="007E64D0"/>
    <w:rsid w:val="007E6555"/>
    <w:rsid w:val="007E70FA"/>
    <w:rsid w:val="007E7C19"/>
    <w:rsid w:val="007F25EF"/>
    <w:rsid w:val="007F43A0"/>
    <w:rsid w:val="007F492C"/>
    <w:rsid w:val="007F4F06"/>
    <w:rsid w:val="007F51E5"/>
    <w:rsid w:val="007F57F1"/>
    <w:rsid w:val="007F5BD5"/>
    <w:rsid w:val="007F6319"/>
    <w:rsid w:val="007F6A06"/>
    <w:rsid w:val="007F7051"/>
    <w:rsid w:val="007F7438"/>
    <w:rsid w:val="007F7662"/>
    <w:rsid w:val="007F7E22"/>
    <w:rsid w:val="008010E5"/>
    <w:rsid w:val="00801630"/>
    <w:rsid w:val="0080260D"/>
    <w:rsid w:val="008028A7"/>
    <w:rsid w:val="00802F73"/>
    <w:rsid w:val="008040A2"/>
    <w:rsid w:val="0080437F"/>
    <w:rsid w:val="00805A37"/>
    <w:rsid w:val="00805ADB"/>
    <w:rsid w:val="00807BEA"/>
    <w:rsid w:val="00807D6F"/>
    <w:rsid w:val="00807F20"/>
    <w:rsid w:val="008103C3"/>
    <w:rsid w:val="008107B7"/>
    <w:rsid w:val="0081148B"/>
    <w:rsid w:val="008115EA"/>
    <w:rsid w:val="00811DE3"/>
    <w:rsid w:val="00811FB2"/>
    <w:rsid w:val="008129AB"/>
    <w:rsid w:val="008134FD"/>
    <w:rsid w:val="00814328"/>
    <w:rsid w:val="00815E6A"/>
    <w:rsid w:val="0081675F"/>
    <w:rsid w:val="00816AF5"/>
    <w:rsid w:val="00816F8A"/>
    <w:rsid w:val="008170AE"/>
    <w:rsid w:val="00817F0C"/>
    <w:rsid w:val="0082027D"/>
    <w:rsid w:val="0082086F"/>
    <w:rsid w:val="00820E57"/>
    <w:rsid w:val="008219F7"/>
    <w:rsid w:val="00821AB4"/>
    <w:rsid w:val="00822664"/>
    <w:rsid w:val="00822879"/>
    <w:rsid w:val="00822BC4"/>
    <w:rsid w:val="00823EA9"/>
    <w:rsid w:val="0082422B"/>
    <w:rsid w:val="00824568"/>
    <w:rsid w:val="00824E76"/>
    <w:rsid w:val="00825366"/>
    <w:rsid w:val="008259DE"/>
    <w:rsid w:val="00826728"/>
    <w:rsid w:val="0082795D"/>
    <w:rsid w:val="00830D04"/>
    <w:rsid w:val="008336CB"/>
    <w:rsid w:val="00833B2C"/>
    <w:rsid w:val="00833E6A"/>
    <w:rsid w:val="00833FD9"/>
    <w:rsid w:val="008341B1"/>
    <w:rsid w:val="008342E5"/>
    <w:rsid w:val="00835107"/>
    <w:rsid w:val="00835FA6"/>
    <w:rsid w:val="00837E91"/>
    <w:rsid w:val="008400E9"/>
    <w:rsid w:val="00840781"/>
    <w:rsid w:val="00840F20"/>
    <w:rsid w:val="00842390"/>
    <w:rsid w:val="008427CC"/>
    <w:rsid w:val="00843714"/>
    <w:rsid w:val="00843748"/>
    <w:rsid w:val="00843A9C"/>
    <w:rsid w:val="0084460F"/>
    <w:rsid w:val="00844C20"/>
    <w:rsid w:val="00845DD2"/>
    <w:rsid w:val="00846893"/>
    <w:rsid w:val="00847645"/>
    <w:rsid w:val="00851893"/>
    <w:rsid w:val="00851FDA"/>
    <w:rsid w:val="0085372A"/>
    <w:rsid w:val="00853827"/>
    <w:rsid w:val="00853B18"/>
    <w:rsid w:val="00854D3F"/>
    <w:rsid w:val="008551C8"/>
    <w:rsid w:val="00855EF0"/>
    <w:rsid w:val="00856555"/>
    <w:rsid w:val="00856702"/>
    <w:rsid w:val="00856C07"/>
    <w:rsid w:val="00856EE4"/>
    <w:rsid w:val="00857CFA"/>
    <w:rsid w:val="00860348"/>
    <w:rsid w:val="008618A8"/>
    <w:rsid w:val="00861D06"/>
    <w:rsid w:val="00863946"/>
    <w:rsid w:val="00863E9A"/>
    <w:rsid w:val="0086429C"/>
    <w:rsid w:val="00864678"/>
    <w:rsid w:val="008659CC"/>
    <w:rsid w:val="0086647E"/>
    <w:rsid w:val="00866857"/>
    <w:rsid w:val="00866D16"/>
    <w:rsid w:val="00867E63"/>
    <w:rsid w:val="00871097"/>
    <w:rsid w:val="008710F1"/>
    <w:rsid w:val="00871358"/>
    <w:rsid w:val="00871364"/>
    <w:rsid w:val="0087176C"/>
    <w:rsid w:val="0087193D"/>
    <w:rsid w:val="00871FE9"/>
    <w:rsid w:val="00872AE7"/>
    <w:rsid w:val="008735D1"/>
    <w:rsid w:val="008735E6"/>
    <w:rsid w:val="00873AD2"/>
    <w:rsid w:val="00873E3A"/>
    <w:rsid w:val="00873F58"/>
    <w:rsid w:val="00874137"/>
    <w:rsid w:val="00874BED"/>
    <w:rsid w:val="008754CC"/>
    <w:rsid w:val="00876D7B"/>
    <w:rsid w:val="008770D2"/>
    <w:rsid w:val="00877110"/>
    <w:rsid w:val="00880C18"/>
    <w:rsid w:val="00881077"/>
    <w:rsid w:val="008815E2"/>
    <w:rsid w:val="00882233"/>
    <w:rsid w:val="008826CD"/>
    <w:rsid w:val="00882DA2"/>
    <w:rsid w:val="008845CD"/>
    <w:rsid w:val="00884A3C"/>
    <w:rsid w:val="00886449"/>
    <w:rsid w:val="00886D4B"/>
    <w:rsid w:val="00886F0C"/>
    <w:rsid w:val="00887325"/>
    <w:rsid w:val="008879B8"/>
    <w:rsid w:val="00887D80"/>
    <w:rsid w:val="00890580"/>
    <w:rsid w:val="00890A4E"/>
    <w:rsid w:val="00890F12"/>
    <w:rsid w:val="00890F74"/>
    <w:rsid w:val="00891D95"/>
    <w:rsid w:val="00891E55"/>
    <w:rsid w:val="00892E03"/>
    <w:rsid w:val="00892EB0"/>
    <w:rsid w:val="00893137"/>
    <w:rsid w:val="0089372B"/>
    <w:rsid w:val="00893782"/>
    <w:rsid w:val="0089555B"/>
    <w:rsid w:val="00895C44"/>
    <w:rsid w:val="00895E52"/>
    <w:rsid w:val="0089624A"/>
    <w:rsid w:val="00897045"/>
    <w:rsid w:val="00897956"/>
    <w:rsid w:val="00897F6D"/>
    <w:rsid w:val="008A1155"/>
    <w:rsid w:val="008A136C"/>
    <w:rsid w:val="008A3389"/>
    <w:rsid w:val="008A50C2"/>
    <w:rsid w:val="008A512D"/>
    <w:rsid w:val="008A5E81"/>
    <w:rsid w:val="008A65D6"/>
    <w:rsid w:val="008A6CBA"/>
    <w:rsid w:val="008A7338"/>
    <w:rsid w:val="008B1FD8"/>
    <w:rsid w:val="008B2219"/>
    <w:rsid w:val="008B2416"/>
    <w:rsid w:val="008B5026"/>
    <w:rsid w:val="008B50BD"/>
    <w:rsid w:val="008B5132"/>
    <w:rsid w:val="008B779A"/>
    <w:rsid w:val="008C0512"/>
    <w:rsid w:val="008C09E8"/>
    <w:rsid w:val="008C17A9"/>
    <w:rsid w:val="008C2059"/>
    <w:rsid w:val="008C391E"/>
    <w:rsid w:val="008C649D"/>
    <w:rsid w:val="008C678C"/>
    <w:rsid w:val="008C69CA"/>
    <w:rsid w:val="008C6C58"/>
    <w:rsid w:val="008C6F5F"/>
    <w:rsid w:val="008C704C"/>
    <w:rsid w:val="008C7A17"/>
    <w:rsid w:val="008C7BD1"/>
    <w:rsid w:val="008D0040"/>
    <w:rsid w:val="008D018B"/>
    <w:rsid w:val="008D0BDE"/>
    <w:rsid w:val="008D0F74"/>
    <w:rsid w:val="008D30CC"/>
    <w:rsid w:val="008D3C6F"/>
    <w:rsid w:val="008D4758"/>
    <w:rsid w:val="008D5C5B"/>
    <w:rsid w:val="008D7BAA"/>
    <w:rsid w:val="008D7D83"/>
    <w:rsid w:val="008D7D87"/>
    <w:rsid w:val="008E05BB"/>
    <w:rsid w:val="008E1633"/>
    <w:rsid w:val="008E2008"/>
    <w:rsid w:val="008E2DAE"/>
    <w:rsid w:val="008E31B1"/>
    <w:rsid w:val="008E38EC"/>
    <w:rsid w:val="008E447A"/>
    <w:rsid w:val="008E582B"/>
    <w:rsid w:val="008E619C"/>
    <w:rsid w:val="008E6920"/>
    <w:rsid w:val="008E6E0F"/>
    <w:rsid w:val="008E6E77"/>
    <w:rsid w:val="008E76B7"/>
    <w:rsid w:val="008E76E7"/>
    <w:rsid w:val="008F049B"/>
    <w:rsid w:val="008F1C66"/>
    <w:rsid w:val="008F2800"/>
    <w:rsid w:val="008F3A9E"/>
    <w:rsid w:val="008F59BE"/>
    <w:rsid w:val="008F6077"/>
    <w:rsid w:val="008F62A8"/>
    <w:rsid w:val="008F6CEE"/>
    <w:rsid w:val="008F750D"/>
    <w:rsid w:val="008F7757"/>
    <w:rsid w:val="008F7A5A"/>
    <w:rsid w:val="008F7B07"/>
    <w:rsid w:val="009000EF"/>
    <w:rsid w:val="00900454"/>
    <w:rsid w:val="009009A8"/>
    <w:rsid w:val="00900D3C"/>
    <w:rsid w:val="00900FDA"/>
    <w:rsid w:val="00901733"/>
    <w:rsid w:val="00901854"/>
    <w:rsid w:val="00901F99"/>
    <w:rsid w:val="00901FFC"/>
    <w:rsid w:val="00902890"/>
    <w:rsid w:val="009043B8"/>
    <w:rsid w:val="00904843"/>
    <w:rsid w:val="00904945"/>
    <w:rsid w:val="00904FE3"/>
    <w:rsid w:val="009058A0"/>
    <w:rsid w:val="00906067"/>
    <w:rsid w:val="009064C9"/>
    <w:rsid w:val="00906A68"/>
    <w:rsid w:val="009077CC"/>
    <w:rsid w:val="00907FBB"/>
    <w:rsid w:val="0091001E"/>
    <w:rsid w:val="00910265"/>
    <w:rsid w:val="009103A4"/>
    <w:rsid w:val="0091136B"/>
    <w:rsid w:val="00911519"/>
    <w:rsid w:val="0091167A"/>
    <w:rsid w:val="009125BC"/>
    <w:rsid w:val="00912C42"/>
    <w:rsid w:val="00912D5E"/>
    <w:rsid w:val="00913645"/>
    <w:rsid w:val="009137E3"/>
    <w:rsid w:val="00913D84"/>
    <w:rsid w:val="00914345"/>
    <w:rsid w:val="0091462E"/>
    <w:rsid w:val="009149EE"/>
    <w:rsid w:val="00916570"/>
    <w:rsid w:val="00920070"/>
    <w:rsid w:val="009215B2"/>
    <w:rsid w:val="00922F1E"/>
    <w:rsid w:val="00923020"/>
    <w:rsid w:val="00923F94"/>
    <w:rsid w:val="00924A28"/>
    <w:rsid w:val="00925E5F"/>
    <w:rsid w:val="009261BE"/>
    <w:rsid w:val="009262B7"/>
    <w:rsid w:val="00926AFE"/>
    <w:rsid w:val="009270F2"/>
    <w:rsid w:val="009279C5"/>
    <w:rsid w:val="0093180B"/>
    <w:rsid w:val="00932144"/>
    <w:rsid w:val="00932EF6"/>
    <w:rsid w:val="0093321F"/>
    <w:rsid w:val="00933320"/>
    <w:rsid w:val="00933521"/>
    <w:rsid w:val="00933B63"/>
    <w:rsid w:val="0093403B"/>
    <w:rsid w:val="00934830"/>
    <w:rsid w:val="009349AF"/>
    <w:rsid w:val="00934D4B"/>
    <w:rsid w:val="00935894"/>
    <w:rsid w:val="00935BB2"/>
    <w:rsid w:val="009362F3"/>
    <w:rsid w:val="00936739"/>
    <w:rsid w:val="00936DD6"/>
    <w:rsid w:val="009370EB"/>
    <w:rsid w:val="00937897"/>
    <w:rsid w:val="00940835"/>
    <w:rsid w:val="0094091E"/>
    <w:rsid w:val="00940ADA"/>
    <w:rsid w:val="00940B80"/>
    <w:rsid w:val="00940C96"/>
    <w:rsid w:val="00940D39"/>
    <w:rsid w:val="00941994"/>
    <w:rsid w:val="00941A16"/>
    <w:rsid w:val="00941B7A"/>
    <w:rsid w:val="00942CA4"/>
    <w:rsid w:val="0094410A"/>
    <w:rsid w:val="00945425"/>
    <w:rsid w:val="00945692"/>
    <w:rsid w:val="0094570C"/>
    <w:rsid w:val="00946293"/>
    <w:rsid w:val="009467BA"/>
    <w:rsid w:val="009467FA"/>
    <w:rsid w:val="00946C13"/>
    <w:rsid w:val="00947217"/>
    <w:rsid w:val="00947284"/>
    <w:rsid w:val="009507D1"/>
    <w:rsid w:val="0095107C"/>
    <w:rsid w:val="00953AA9"/>
    <w:rsid w:val="00953F34"/>
    <w:rsid w:val="00953FF6"/>
    <w:rsid w:val="0095429F"/>
    <w:rsid w:val="00954466"/>
    <w:rsid w:val="0095630F"/>
    <w:rsid w:val="009565A5"/>
    <w:rsid w:val="00956974"/>
    <w:rsid w:val="0095704D"/>
    <w:rsid w:val="00960EED"/>
    <w:rsid w:val="00962699"/>
    <w:rsid w:val="00962AAF"/>
    <w:rsid w:val="00962F7C"/>
    <w:rsid w:val="00962F94"/>
    <w:rsid w:val="00963D7A"/>
    <w:rsid w:val="00964AF5"/>
    <w:rsid w:val="0096656C"/>
    <w:rsid w:val="00966CD2"/>
    <w:rsid w:val="00966EFE"/>
    <w:rsid w:val="009672C4"/>
    <w:rsid w:val="009675D2"/>
    <w:rsid w:val="00970470"/>
    <w:rsid w:val="00971599"/>
    <w:rsid w:val="009723CB"/>
    <w:rsid w:val="009733C7"/>
    <w:rsid w:val="00973953"/>
    <w:rsid w:val="00973E2F"/>
    <w:rsid w:val="00973E78"/>
    <w:rsid w:val="009744C6"/>
    <w:rsid w:val="00975BAC"/>
    <w:rsid w:val="00975C7A"/>
    <w:rsid w:val="00975DE9"/>
    <w:rsid w:val="00977068"/>
    <w:rsid w:val="009801BF"/>
    <w:rsid w:val="0098079C"/>
    <w:rsid w:val="00980CAC"/>
    <w:rsid w:val="00980F83"/>
    <w:rsid w:val="00981687"/>
    <w:rsid w:val="00982301"/>
    <w:rsid w:val="00982F9A"/>
    <w:rsid w:val="0098360F"/>
    <w:rsid w:val="00983AAD"/>
    <w:rsid w:val="009847A5"/>
    <w:rsid w:val="00984EF2"/>
    <w:rsid w:val="009851B8"/>
    <w:rsid w:val="00985E15"/>
    <w:rsid w:val="00985E5A"/>
    <w:rsid w:val="0098603E"/>
    <w:rsid w:val="00986182"/>
    <w:rsid w:val="009861E2"/>
    <w:rsid w:val="00986250"/>
    <w:rsid w:val="009864FD"/>
    <w:rsid w:val="00986675"/>
    <w:rsid w:val="009869B7"/>
    <w:rsid w:val="00987682"/>
    <w:rsid w:val="00990444"/>
    <w:rsid w:val="009906BD"/>
    <w:rsid w:val="00990AD1"/>
    <w:rsid w:val="00991C30"/>
    <w:rsid w:val="00992592"/>
    <w:rsid w:val="0099264E"/>
    <w:rsid w:val="009926A7"/>
    <w:rsid w:val="00992B4B"/>
    <w:rsid w:val="00992C7F"/>
    <w:rsid w:val="00993AB9"/>
    <w:rsid w:val="0099428C"/>
    <w:rsid w:val="009960D1"/>
    <w:rsid w:val="00996F0C"/>
    <w:rsid w:val="009976EE"/>
    <w:rsid w:val="009A1413"/>
    <w:rsid w:val="009A1E6A"/>
    <w:rsid w:val="009A1EB8"/>
    <w:rsid w:val="009A22DA"/>
    <w:rsid w:val="009A29F8"/>
    <w:rsid w:val="009A2C84"/>
    <w:rsid w:val="009A367F"/>
    <w:rsid w:val="009A3E27"/>
    <w:rsid w:val="009A404B"/>
    <w:rsid w:val="009A43EE"/>
    <w:rsid w:val="009A4D0E"/>
    <w:rsid w:val="009A5381"/>
    <w:rsid w:val="009A5FB7"/>
    <w:rsid w:val="009A72E5"/>
    <w:rsid w:val="009A7D76"/>
    <w:rsid w:val="009B04E2"/>
    <w:rsid w:val="009B0951"/>
    <w:rsid w:val="009B124F"/>
    <w:rsid w:val="009B24B7"/>
    <w:rsid w:val="009B30BB"/>
    <w:rsid w:val="009B34FA"/>
    <w:rsid w:val="009B410C"/>
    <w:rsid w:val="009B4741"/>
    <w:rsid w:val="009B4CFA"/>
    <w:rsid w:val="009B5481"/>
    <w:rsid w:val="009B66E9"/>
    <w:rsid w:val="009B6E86"/>
    <w:rsid w:val="009C1A79"/>
    <w:rsid w:val="009C26AB"/>
    <w:rsid w:val="009C3571"/>
    <w:rsid w:val="009C48A2"/>
    <w:rsid w:val="009C5C35"/>
    <w:rsid w:val="009C604A"/>
    <w:rsid w:val="009C614D"/>
    <w:rsid w:val="009C624E"/>
    <w:rsid w:val="009C69E0"/>
    <w:rsid w:val="009C72BE"/>
    <w:rsid w:val="009C73E3"/>
    <w:rsid w:val="009D1598"/>
    <w:rsid w:val="009D1C12"/>
    <w:rsid w:val="009D5C42"/>
    <w:rsid w:val="009D666E"/>
    <w:rsid w:val="009D7366"/>
    <w:rsid w:val="009D7A21"/>
    <w:rsid w:val="009E00AA"/>
    <w:rsid w:val="009E02C8"/>
    <w:rsid w:val="009E051A"/>
    <w:rsid w:val="009E0F11"/>
    <w:rsid w:val="009E11F5"/>
    <w:rsid w:val="009E23FD"/>
    <w:rsid w:val="009E381E"/>
    <w:rsid w:val="009E41A8"/>
    <w:rsid w:val="009E42F4"/>
    <w:rsid w:val="009E4786"/>
    <w:rsid w:val="009E4D50"/>
    <w:rsid w:val="009E4F6F"/>
    <w:rsid w:val="009E527C"/>
    <w:rsid w:val="009E5961"/>
    <w:rsid w:val="009E5ED9"/>
    <w:rsid w:val="009F072A"/>
    <w:rsid w:val="009F0D30"/>
    <w:rsid w:val="009F0F66"/>
    <w:rsid w:val="009F143D"/>
    <w:rsid w:val="009F2609"/>
    <w:rsid w:val="009F308F"/>
    <w:rsid w:val="009F3F0B"/>
    <w:rsid w:val="009F49A5"/>
    <w:rsid w:val="009F4A01"/>
    <w:rsid w:val="009F50DC"/>
    <w:rsid w:val="009F5486"/>
    <w:rsid w:val="009F5EC5"/>
    <w:rsid w:val="009F6C6F"/>
    <w:rsid w:val="009F6E8C"/>
    <w:rsid w:val="009F7112"/>
    <w:rsid w:val="009F7B12"/>
    <w:rsid w:val="009F7C5D"/>
    <w:rsid w:val="009F7CB2"/>
    <w:rsid w:val="00A0099D"/>
    <w:rsid w:val="00A0123C"/>
    <w:rsid w:val="00A0187B"/>
    <w:rsid w:val="00A0209D"/>
    <w:rsid w:val="00A02223"/>
    <w:rsid w:val="00A02427"/>
    <w:rsid w:val="00A05398"/>
    <w:rsid w:val="00A05434"/>
    <w:rsid w:val="00A055D3"/>
    <w:rsid w:val="00A06367"/>
    <w:rsid w:val="00A064A3"/>
    <w:rsid w:val="00A07538"/>
    <w:rsid w:val="00A1048A"/>
    <w:rsid w:val="00A104B8"/>
    <w:rsid w:val="00A10B8A"/>
    <w:rsid w:val="00A10DFF"/>
    <w:rsid w:val="00A11112"/>
    <w:rsid w:val="00A120DE"/>
    <w:rsid w:val="00A124BC"/>
    <w:rsid w:val="00A12678"/>
    <w:rsid w:val="00A12D19"/>
    <w:rsid w:val="00A1311A"/>
    <w:rsid w:val="00A13500"/>
    <w:rsid w:val="00A13600"/>
    <w:rsid w:val="00A13701"/>
    <w:rsid w:val="00A14462"/>
    <w:rsid w:val="00A14604"/>
    <w:rsid w:val="00A14A69"/>
    <w:rsid w:val="00A151E6"/>
    <w:rsid w:val="00A15290"/>
    <w:rsid w:val="00A16479"/>
    <w:rsid w:val="00A2028E"/>
    <w:rsid w:val="00A20857"/>
    <w:rsid w:val="00A20E81"/>
    <w:rsid w:val="00A210CD"/>
    <w:rsid w:val="00A213F6"/>
    <w:rsid w:val="00A21CFE"/>
    <w:rsid w:val="00A224D7"/>
    <w:rsid w:val="00A226E4"/>
    <w:rsid w:val="00A230F8"/>
    <w:rsid w:val="00A232B4"/>
    <w:rsid w:val="00A23358"/>
    <w:rsid w:val="00A23542"/>
    <w:rsid w:val="00A24FBA"/>
    <w:rsid w:val="00A25779"/>
    <w:rsid w:val="00A25BB6"/>
    <w:rsid w:val="00A25E1C"/>
    <w:rsid w:val="00A2605E"/>
    <w:rsid w:val="00A303C7"/>
    <w:rsid w:val="00A30ABA"/>
    <w:rsid w:val="00A30C0A"/>
    <w:rsid w:val="00A31170"/>
    <w:rsid w:val="00A3148A"/>
    <w:rsid w:val="00A31B6B"/>
    <w:rsid w:val="00A32F4C"/>
    <w:rsid w:val="00A33A52"/>
    <w:rsid w:val="00A34595"/>
    <w:rsid w:val="00A3475C"/>
    <w:rsid w:val="00A34E4F"/>
    <w:rsid w:val="00A35081"/>
    <w:rsid w:val="00A35E0A"/>
    <w:rsid w:val="00A366C5"/>
    <w:rsid w:val="00A37580"/>
    <w:rsid w:val="00A406B9"/>
    <w:rsid w:val="00A40789"/>
    <w:rsid w:val="00A40904"/>
    <w:rsid w:val="00A40BF0"/>
    <w:rsid w:val="00A423D2"/>
    <w:rsid w:val="00A42DA9"/>
    <w:rsid w:val="00A43291"/>
    <w:rsid w:val="00A43533"/>
    <w:rsid w:val="00A43679"/>
    <w:rsid w:val="00A437DE"/>
    <w:rsid w:val="00A43D2A"/>
    <w:rsid w:val="00A43EFD"/>
    <w:rsid w:val="00A4438E"/>
    <w:rsid w:val="00A447F7"/>
    <w:rsid w:val="00A449A1"/>
    <w:rsid w:val="00A45A42"/>
    <w:rsid w:val="00A45ACC"/>
    <w:rsid w:val="00A45CEC"/>
    <w:rsid w:val="00A4618A"/>
    <w:rsid w:val="00A46532"/>
    <w:rsid w:val="00A4786B"/>
    <w:rsid w:val="00A50260"/>
    <w:rsid w:val="00A5032E"/>
    <w:rsid w:val="00A5065A"/>
    <w:rsid w:val="00A50693"/>
    <w:rsid w:val="00A5131D"/>
    <w:rsid w:val="00A5385A"/>
    <w:rsid w:val="00A53C9A"/>
    <w:rsid w:val="00A53CBE"/>
    <w:rsid w:val="00A53E61"/>
    <w:rsid w:val="00A562B4"/>
    <w:rsid w:val="00A564CE"/>
    <w:rsid w:val="00A56797"/>
    <w:rsid w:val="00A5755C"/>
    <w:rsid w:val="00A57643"/>
    <w:rsid w:val="00A57F15"/>
    <w:rsid w:val="00A61DFE"/>
    <w:rsid w:val="00A624BA"/>
    <w:rsid w:val="00A62E24"/>
    <w:rsid w:val="00A65EDB"/>
    <w:rsid w:val="00A6668F"/>
    <w:rsid w:val="00A667B1"/>
    <w:rsid w:val="00A67223"/>
    <w:rsid w:val="00A702DA"/>
    <w:rsid w:val="00A707E8"/>
    <w:rsid w:val="00A72256"/>
    <w:rsid w:val="00A737C9"/>
    <w:rsid w:val="00A746F1"/>
    <w:rsid w:val="00A74AA9"/>
    <w:rsid w:val="00A74B29"/>
    <w:rsid w:val="00A74F02"/>
    <w:rsid w:val="00A75454"/>
    <w:rsid w:val="00A75DA7"/>
    <w:rsid w:val="00A80AA5"/>
    <w:rsid w:val="00A80EA0"/>
    <w:rsid w:val="00A81541"/>
    <w:rsid w:val="00A816DC"/>
    <w:rsid w:val="00A827BA"/>
    <w:rsid w:val="00A83AF0"/>
    <w:rsid w:val="00A83DC4"/>
    <w:rsid w:val="00A84C31"/>
    <w:rsid w:val="00A8556C"/>
    <w:rsid w:val="00A85DD6"/>
    <w:rsid w:val="00A85FEE"/>
    <w:rsid w:val="00A8612C"/>
    <w:rsid w:val="00A86A4F"/>
    <w:rsid w:val="00A86E54"/>
    <w:rsid w:val="00A87132"/>
    <w:rsid w:val="00A9056C"/>
    <w:rsid w:val="00A910B6"/>
    <w:rsid w:val="00A93804"/>
    <w:rsid w:val="00A93FD1"/>
    <w:rsid w:val="00A9614F"/>
    <w:rsid w:val="00A96A0B"/>
    <w:rsid w:val="00A96DB2"/>
    <w:rsid w:val="00A97494"/>
    <w:rsid w:val="00A97F1B"/>
    <w:rsid w:val="00AA1A1A"/>
    <w:rsid w:val="00AA1DCE"/>
    <w:rsid w:val="00AA304B"/>
    <w:rsid w:val="00AA38F6"/>
    <w:rsid w:val="00AA4E9E"/>
    <w:rsid w:val="00AA4EA6"/>
    <w:rsid w:val="00AA5247"/>
    <w:rsid w:val="00AA60F5"/>
    <w:rsid w:val="00AA62E5"/>
    <w:rsid w:val="00AA64C9"/>
    <w:rsid w:val="00AA6502"/>
    <w:rsid w:val="00AA661A"/>
    <w:rsid w:val="00AA6EB4"/>
    <w:rsid w:val="00AA73B5"/>
    <w:rsid w:val="00AA7C3A"/>
    <w:rsid w:val="00AB010B"/>
    <w:rsid w:val="00AB04E9"/>
    <w:rsid w:val="00AB1889"/>
    <w:rsid w:val="00AB1CBA"/>
    <w:rsid w:val="00AB2E29"/>
    <w:rsid w:val="00AB451E"/>
    <w:rsid w:val="00AB5C09"/>
    <w:rsid w:val="00AB7021"/>
    <w:rsid w:val="00AB78D9"/>
    <w:rsid w:val="00AB7F17"/>
    <w:rsid w:val="00AC05E2"/>
    <w:rsid w:val="00AC08BB"/>
    <w:rsid w:val="00AC0D06"/>
    <w:rsid w:val="00AC0F07"/>
    <w:rsid w:val="00AC1245"/>
    <w:rsid w:val="00AC126D"/>
    <w:rsid w:val="00AC1F01"/>
    <w:rsid w:val="00AC308D"/>
    <w:rsid w:val="00AC467B"/>
    <w:rsid w:val="00AC5480"/>
    <w:rsid w:val="00AC5D7F"/>
    <w:rsid w:val="00AC671F"/>
    <w:rsid w:val="00AC7DCF"/>
    <w:rsid w:val="00AD0075"/>
    <w:rsid w:val="00AD03AD"/>
    <w:rsid w:val="00AD0819"/>
    <w:rsid w:val="00AD096A"/>
    <w:rsid w:val="00AD24FF"/>
    <w:rsid w:val="00AD2572"/>
    <w:rsid w:val="00AD27E2"/>
    <w:rsid w:val="00AD3819"/>
    <w:rsid w:val="00AD38A1"/>
    <w:rsid w:val="00AD3D4B"/>
    <w:rsid w:val="00AD48C5"/>
    <w:rsid w:val="00AD50E8"/>
    <w:rsid w:val="00AD6E7F"/>
    <w:rsid w:val="00AD773E"/>
    <w:rsid w:val="00AE1E2A"/>
    <w:rsid w:val="00AE3BB7"/>
    <w:rsid w:val="00AE3E2A"/>
    <w:rsid w:val="00AE46C7"/>
    <w:rsid w:val="00AE4BA2"/>
    <w:rsid w:val="00AE4D6C"/>
    <w:rsid w:val="00AE5B93"/>
    <w:rsid w:val="00AE7139"/>
    <w:rsid w:val="00AE7315"/>
    <w:rsid w:val="00AF0261"/>
    <w:rsid w:val="00AF176B"/>
    <w:rsid w:val="00AF2294"/>
    <w:rsid w:val="00AF23BE"/>
    <w:rsid w:val="00AF3647"/>
    <w:rsid w:val="00AF42CD"/>
    <w:rsid w:val="00AF4B8C"/>
    <w:rsid w:val="00AF4CD4"/>
    <w:rsid w:val="00AF560C"/>
    <w:rsid w:val="00AF5827"/>
    <w:rsid w:val="00AF5FF5"/>
    <w:rsid w:val="00AF6328"/>
    <w:rsid w:val="00AF7289"/>
    <w:rsid w:val="00B0021C"/>
    <w:rsid w:val="00B008C0"/>
    <w:rsid w:val="00B03748"/>
    <w:rsid w:val="00B03DA2"/>
    <w:rsid w:val="00B0421C"/>
    <w:rsid w:val="00B04899"/>
    <w:rsid w:val="00B070DA"/>
    <w:rsid w:val="00B07615"/>
    <w:rsid w:val="00B07FBA"/>
    <w:rsid w:val="00B10D1C"/>
    <w:rsid w:val="00B10D6A"/>
    <w:rsid w:val="00B11A9A"/>
    <w:rsid w:val="00B11CE8"/>
    <w:rsid w:val="00B11DD4"/>
    <w:rsid w:val="00B12070"/>
    <w:rsid w:val="00B1340C"/>
    <w:rsid w:val="00B13B54"/>
    <w:rsid w:val="00B1427E"/>
    <w:rsid w:val="00B14AB8"/>
    <w:rsid w:val="00B16A5F"/>
    <w:rsid w:val="00B20698"/>
    <w:rsid w:val="00B20721"/>
    <w:rsid w:val="00B21B5C"/>
    <w:rsid w:val="00B22B38"/>
    <w:rsid w:val="00B2557F"/>
    <w:rsid w:val="00B25ACE"/>
    <w:rsid w:val="00B26259"/>
    <w:rsid w:val="00B263F3"/>
    <w:rsid w:val="00B2706B"/>
    <w:rsid w:val="00B275D5"/>
    <w:rsid w:val="00B27D00"/>
    <w:rsid w:val="00B30085"/>
    <w:rsid w:val="00B306D7"/>
    <w:rsid w:val="00B323B9"/>
    <w:rsid w:val="00B32934"/>
    <w:rsid w:val="00B336BA"/>
    <w:rsid w:val="00B3487E"/>
    <w:rsid w:val="00B3516E"/>
    <w:rsid w:val="00B35618"/>
    <w:rsid w:val="00B358B3"/>
    <w:rsid w:val="00B41A86"/>
    <w:rsid w:val="00B420B9"/>
    <w:rsid w:val="00B427CA"/>
    <w:rsid w:val="00B42F51"/>
    <w:rsid w:val="00B42F5E"/>
    <w:rsid w:val="00B43584"/>
    <w:rsid w:val="00B43FD0"/>
    <w:rsid w:val="00B4426D"/>
    <w:rsid w:val="00B44736"/>
    <w:rsid w:val="00B44A1B"/>
    <w:rsid w:val="00B4565E"/>
    <w:rsid w:val="00B4568B"/>
    <w:rsid w:val="00B45715"/>
    <w:rsid w:val="00B45F83"/>
    <w:rsid w:val="00B46B4B"/>
    <w:rsid w:val="00B46E8E"/>
    <w:rsid w:val="00B47778"/>
    <w:rsid w:val="00B47DE7"/>
    <w:rsid w:val="00B5044D"/>
    <w:rsid w:val="00B50C2D"/>
    <w:rsid w:val="00B50CA0"/>
    <w:rsid w:val="00B51C1F"/>
    <w:rsid w:val="00B51EB5"/>
    <w:rsid w:val="00B52AC1"/>
    <w:rsid w:val="00B53033"/>
    <w:rsid w:val="00B5337E"/>
    <w:rsid w:val="00B53627"/>
    <w:rsid w:val="00B53BDE"/>
    <w:rsid w:val="00B53E62"/>
    <w:rsid w:val="00B540A5"/>
    <w:rsid w:val="00B5410B"/>
    <w:rsid w:val="00B541B1"/>
    <w:rsid w:val="00B54861"/>
    <w:rsid w:val="00B5529A"/>
    <w:rsid w:val="00B55700"/>
    <w:rsid w:val="00B55E9F"/>
    <w:rsid w:val="00B561AB"/>
    <w:rsid w:val="00B57325"/>
    <w:rsid w:val="00B6001A"/>
    <w:rsid w:val="00B60F71"/>
    <w:rsid w:val="00B627F3"/>
    <w:rsid w:val="00B62AAF"/>
    <w:rsid w:val="00B63E55"/>
    <w:rsid w:val="00B64ADE"/>
    <w:rsid w:val="00B660C6"/>
    <w:rsid w:val="00B6721A"/>
    <w:rsid w:val="00B67C30"/>
    <w:rsid w:val="00B70179"/>
    <w:rsid w:val="00B712D6"/>
    <w:rsid w:val="00B73A4F"/>
    <w:rsid w:val="00B73BE0"/>
    <w:rsid w:val="00B73C46"/>
    <w:rsid w:val="00B73FAB"/>
    <w:rsid w:val="00B7524A"/>
    <w:rsid w:val="00B760A0"/>
    <w:rsid w:val="00B765E9"/>
    <w:rsid w:val="00B765F4"/>
    <w:rsid w:val="00B77164"/>
    <w:rsid w:val="00B77666"/>
    <w:rsid w:val="00B801E8"/>
    <w:rsid w:val="00B80ED0"/>
    <w:rsid w:val="00B820C8"/>
    <w:rsid w:val="00B824E9"/>
    <w:rsid w:val="00B82AA2"/>
    <w:rsid w:val="00B82CCE"/>
    <w:rsid w:val="00B82CDD"/>
    <w:rsid w:val="00B82D09"/>
    <w:rsid w:val="00B82FAB"/>
    <w:rsid w:val="00B83CE2"/>
    <w:rsid w:val="00B84672"/>
    <w:rsid w:val="00B8482E"/>
    <w:rsid w:val="00B84A8B"/>
    <w:rsid w:val="00B85922"/>
    <w:rsid w:val="00B85E19"/>
    <w:rsid w:val="00B860DA"/>
    <w:rsid w:val="00B86E7F"/>
    <w:rsid w:val="00B8739A"/>
    <w:rsid w:val="00B915AD"/>
    <w:rsid w:val="00B9179C"/>
    <w:rsid w:val="00B92ED6"/>
    <w:rsid w:val="00B93B37"/>
    <w:rsid w:val="00B9531C"/>
    <w:rsid w:val="00B9570B"/>
    <w:rsid w:val="00B96A22"/>
    <w:rsid w:val="00B96F2E"/>
    <w:rsid w:val="00B97718"/>
    <w:rsid w:val="00BA0F09"/>
    <w:rsid w:val="00BA1129"/>
    <w:rsid w:val="00BA1386"/>
    <w:rsid w:val="00BA2151"/>
    <w:rsid w:val="00BA33BF"/>
    <w:rsid w:val="00BA3611"/>
    <w:rsid w:val="00BA3D0B"/>
    <w:rsid w:val="00BA4420"/>
    <w:rsid w:val="00BA62CB"/>
    <w:rsid w:val="00BA745B"/>
    <w:rsid w:val="00BA7736"/>
    <w:rsid w:val="00BB0633"/>
    <w:rsid w:val="00BB1001"/>
    <w:rsid w:val="00BB147E"/>
    <w:rsid w:val="00BB19AA"/>
    <w:rsid w:val="00BB1D05"/>
    <w:rsid w:val="00BB22CC"/>
    <w:rsid w:val="00BB2C05"/>
    <w:rsid w:val="00BB2F23"/>
    <w:rsid w:val="00BB3BA8"/>
    <w:rsid w:val="00BB4928"/>
    <w:rsid w:val="00BB4A25"/>
    <w:rsid w:val="00BB4CA6"/>
    <w:rsid w:val="00BB5D2A"/>
    <w:rsid w:val="00BB643C"/>
    <w:rsid w:val="00BB6F09"/>
    <w:rsid w:val="00BB73BA"/>
    <w:rsid w:val="00BB7996"/>
    <w:rsid w:val="00BB7F87"/>
    <w:rsid w:val="00BC070C"/>
    <w:rsid w:val="00BC0E02"/>
    <w:rsid w:val="00BC0E08"/>
    <w:rsid w:val="00BC4227"/>
    <w:rsid w:val="00BC4A3B"/>
    <w:rsid w:val="00BC4E2B"/>
    <w:rsid w:val="00BC4E6B"/>
    <w:rsid w:val="00BC616E"/>
    <w:rsid w:val="00BC6D53"/>
    <w:rsid w:val="00BC753A"/>
    <w:rsid w:val="00BC7CE1"/>
    <w:rsid w:val="00BC7E26"/>
    <w:rsid w:val="00BD05D8"/>
    <w:rsid w:val="00BD064C"/>
    <w:rsid w:val="00BD0EF8"/>
    <w:rsid w:val="00BD1FE7"/>
    <w:rsid w:val="00BD2536"/>
    <w:rsid w:val="00BD2634"/>
    <w:rsid w:val="00BD297D"/>
    <w:rsid w:val="00BD3490"/>
    <w:rsid w:val="00BD372D"/>
    <w:rsid w:val="00BD3777"/>
    <w:rsid w:val="00BD3AA4"/>
    <w:rsid w:val="00BD4080"/>
    <w:rsid w:val="00BD4834"/>
    <w:rsid w:val="00BD57B7"/>
    <w:rsid w:val="00BD5A15"/>
    <w:rsid w:val="00BD662D"/>
    <w:rsid w:val="00BD668A"/>
    <w:rsid w:val="00BD6CAC"/>
    <w:rsid w:val="00BD6FEA"/>
    <w:rsid w:val="00BD7064"/>
    <w:rsid w:val="00BD7952"/>
    <w:rsid w:val="00BD7DE4"/>
    <w:rsid w:val="00BD7F6B"/>
    <w:rsid w:val="00BE01B7"/>
    <w:rsid w:val="00BE01E8"/>
    <w:rsid w:val="00BE13C8"/>
    <w:rsid w:val="00BE15ED"/>
    <w:rsid w:val="00BE17B0"/>
    <w:rsid w:val="00BE1F26"/>
    <w:rsid w:val="00BE2303"/>
    <w:rsid w:val="00BE2895"/>
    <w:rsid w:val="00BE3424"/>
    <w:rsid w:val="00BE4CBA"/>
    <w:rsid w:val="00BE4E4E"/>
    <w:rsid w:val="00BE5506"/>
    <w:rsid w:val="00BE6551"/>
    <w:rsid w:val="00BE69CF"/>
    <w:rsid w:val="00BE7FC3"/>
    <w:rsid w:val="00BF081B"/>
    <w:rsid w:val="00BF0A5B"/>
    <w:rsid w:val="00BF100D"/>
    <w:rsid w:val="00BF1204"/>
    <w:rsid w:val="00BF13EE"/>
    <w:rsid w:val="00BF3237"/>
    <w:rsid w:val="00BF32FB"/>
    <w:rsid w:val="00BF3467"/>
    <w:rsid w:val="00BF41E0"/>
    <w:rsid w:val="00BF44A8"/>
    <w:rsid w:val="00BF44B7"/>
    <w:rsid w:val="00BF5123"/>
    <w:rsid w:val="00BF515B"/>
    <w:rsid w:val="00BF5A79"/>
    <w:rsid w:val="00BF5CC2"/>
    <w:rsid w:val="00BF600C"/>
    <w:rsid w:val="00BF607D"/>
    <w:rsid w:val="00BF6142"/>
    <w:rsid w:val="00BF6A27"/>
    <w:rsid w:val="00C00044"/>
    <w:rsid w:val="00C00653"/>
    <w:rsid w:val="00C00721"/>
    <w:rsid w:val="00C0273D"/>
    <w:rsid w:val="00C037CA"/>
    <w:rsid w:val="00C06E47"/>
    <w:rsid w:val="00C07DB2"/>
    <w:rsid w:val="00C07DF8"/>
    <w:rsid w:val="00C10731"/>
    <w:rsid w:val="00C1087F"/>
    <w:rsid w:val="00C10A63"/>
    <w:rsid w:val="00C10D50"/>
    <w:rsid w:val="00C1126A"/>
    <w:rsid w:val="00C1164D"/>
    <w:rsid w:val="00C13059"/>
    <w:rsid w:val="00C13B09"/>
    <w:rsid w:val="00C1558D"/>
    <w:rsid w:val="00C17357"/>
    <w:rsid w:val="00C177F4"/>
    <w:rsid w:val="00C17F14"/>
    <w:rsid w:val="00C20026"/>
    <w:rsid w:val="00C205D7"/>
    <w:rsid w:val="00C21297"/>
    <w:rsid w:val="00C22BFF"/>
    <w:rsid w:val="00C2367B"/>
    <w:rsid w:val="00C239A3"/>
    <w:rsid w:val="00C2442A"/>
    <w:rsid w:val="00C2530E"/>
    <w:rsid w:val="00C253D4"/>
    <w:rsid w:val="00C256DF"/>
    <w:rsid w:val="00C257A8"/>
    <w:rsid w:val="00C2596C"/>
    <w:rsid w:val="00C25F47"/>
    <w:rsid w:val="00C2644A"/>
    <w:rsid w:val="00C267BD"/>
    <w:rsid w:val="00C26B8A"/>
    <w:rsid w:val="00C278CC"/>
    <w:rsid w:val="00C27C5D"/>
    <w:rsid w:val="00C30946"/>
    <w:rsid w:val="00C30C72"/>
    <w:rsid w:val="00C32936"/>
    <w:rsid w:val="00C32EBA"/>
    <w:rsid w:val="00C33094"/>
    <w:rsid w:val="00C33B88"/>
    <w:rsid w:val="00C346BE"/>
    <w:rsid w:val="00C34ABD"/>
    <w:rsid w:val="00C34ACB"/>
    <w:rsid w:val="00C35157"/>
    <w:rsid w:val="00C351D3"/>
    <w:rsid w:val="00C40357"/>
    <w:rsid w:val="00C418D9"/>
    <w:rsid w:val="00C41BA7"/>
    <w:rsid w:val="00C42BCB"/>
    <w:rsid w:val="00C430A1"/>
    <w:rsid w:val="00C43A9C"/>
    <w:rsid w:val="00C43D08"/>
    <w:rsid w:val="00C45796"/>
    <w:rsid w:val="00C46183"/>
    <w:rsid w:val="00C47C47"/>
    <w:rsid w:val="00C47C53"/>
    <w:rsid w:val="00C47D1B"/>
    <w:rsid w:val="00C50036"/>
    <w:rsid w:val="00C50265"/>
    <w:rsid w:val="00C510BB"/>
    <w:rsid w:val="00C512ED"/>
    <w:rsid w:val="00C514AB"/>
    <w:rsid w:val="00C51EF4"/>
    <w:rsid w:val="00C52A1B"/>
    <w:rsid w:val="00C54F44"/>
    <w:rsid w:val="00C55487"/>
    <w:rsid w:val="00C560D5"/>
    <w:rsid w:val="00C56423"/>
    <w:rsid w:val="00C56A60"/>
    <w:rsid w:val="00C56CA1"/>
    <w:rsid w:val="00C574CB"/>
    <w:rsid w:val="00C57D03"/>
    <w:rsid w:val="00C57E69"/>
    <w:rsid w:val="00C60AD2"/>
    <w:rsid w:val="00C60BAA"/>
    <w:rsid w:val="00C619C3"/>
    <w:rsid w:val="00C61BC1"/>
    <w:rsid w:val="00C62C35"/>
    <w:rsid w:val="00C632F9"/>
    <w:rsid w:val="00C6391A"/>
    <w:rsid w:val="00C64F21"/>
    <w:rsid w:val="00C66B9A"/>
    <w:rsid w:val="00C7042A"/>
    <w:rsid w:val="00C71E93"/>
    <w:rsid w:val="00C72F0E"/>
    <w:rsid w:val="00C73776"/>
    <w:rsid w:val="00C737C9"/>
    <w:rsid w:val="00C74824"/>
    <w:rsid w:val="00C750E8"/>
    <w:rsid w:val="00C758D6"/>
    <w:rsid w:val="00C76D2F"/>
    <w:rsid w:val="00C77213"/>
    <w:rsid w:val="00C777BB"/>
    <w:rsid w:val="00C80901"/>
    <w:rsid w:val="00C80993"/>
    <w:rsid w:val="00C82977"/>
    <w:rsid w:val="00C84136"/>
    <w:rsid w:val="00C844CD"/>
    <w:rsid w:val="00C84F5B"/>
    <w:rsid w:val="00C84F63"/>
    <w:rsid w:val="00C864F4"/>
    <w:rsid w:val="00C87147"/>
    <w:rsid w:val="00C87823"/>
    <w:rsid w:val="00C90435"/>
    <w:rsid w:val="00C90924"/>
    <w:rsid w:val="00C90B1F"/>
    <w:rsid w:val="00C90DE8"/>
    <w:rsid w:val="00C930AC"/>
    <w:rsid w:val="00C947A1"/>
    <w:rsid w:val="00C9659B"/>
    <w:rsid w:val="00C969B7"/>
    <w:rsid w:val="00C97207"/>
    <w:rsid w:val="00C97521"/>
    <w:rsid w:val="00C97CF6"/>
    <w:rsid w:val="00CA0D2E"/>
    <w:rsid w:val="00CA138A"/>
    <w:rsid w:val="00CA16FF"/>
    <w:rsid w:val="00CA20F6"/>
    <w:rsid w:val="00CA3C45"/>
    <w:rsid w:val="00CA434E"/>
    <w:rsid w:val="00CA4B97"/>
    <w:rsid w:val="00CA4DD7"/>
    <w:rsid w:val="00CA555C"/>
    <w:rsid w:val="00CA58B6"/>
    <w:rsid w:val="00CB1564"/>
    <w:rsid w:val="00CB31E9"/>
    <w:rsid w:val="00CB3672"/>
    <w:rsid w:val="00CB3855"/>
    <w:rsid w:val="00CB389C"/>
    <w:rsid w:val="00CB468C"/>
    <w:rsid w:val="00CB46DC"/>
    <w:rsid w:val="00CB48C9"/>
    <w:rsid w:val="00CB4E79"/>
    <w:rsid w:val="00CB5529"/>
    <w:rsid w:val="00CB6025"/>
    <w:rsid w:val="00CB687D"/>
    <w:rsid w:val="00CB6E81"/>
    <w:rsid w:val="00CB736F"/>
    <w:rsid w:val="00CB7CEC"/>
    <w:rsid w:val="00CC0B2D"/>
    <w:rsid w:val="00CC10A7"/>
    <w:rsid w:val="00CC1EB7"/>
    <w:rsid w:val="00CC21F8"/>
    <w:rsid w:val="00CC2D86"/>
    <w:rsid w:val="00CC4371"/>
    <w:rsid w:val="00CC5738"/>
    <w:rsid w:val="00CC6469"/>
    <w:rsid w:val="00CC79C4"/>
    <w:rsid w:val="00CC7BBB"/>
    <w:rsid w:val="00CD0123"/>
    <w:rsid w:val="00CD2DA1"/>
    <w:rsid w:val="00CD3022"/>
    <w:rsid w:val="00CD486D"/>
    <w:rsid w:val="00CD4C72"/>
    <w:rsid w:val="00CD532E"/>
    <w:rsid w:val="00CD669C"/>
    <w:rsid w:val="00CD6923"/>
    <w:rsid w:val="00CD6F6B"/>
    <w:rsid w:val="00CE1B22"/>
    <w:rsid w:val="00CE291B"/>
    <w:rsid w:val="00CE2F3E"/>
    <w:rsid w:val="00CE3F35"/>
    <w:rsid w:val="00CE4132"/>
    <w:rsid w:val="00CE48A5"/>
    <w:rsid w:val="00CE779C"/>
    <w:rsid w:val="00CF2141"/>
    <w:rsid w:val="00CF24D9"/>
    <w:rsid w:val="00CF3400"/>
    <w:rsid w:val="00CF4452"/>
    <w:rsid w:val="00CF5657"/>
    <w:rsid w:val="00CF5B2D"/>
    <w:rsid w:val="00CF67FD"/>
    <w:rsid w:val="00CF7109"/>
    <w:rsid w:val="00CF7309"/>
    <w:rsid w:val="00CF75F4"/>
    <w:rsid w:val="00CF7ED4"/>
    <w:rsid w:val="00D002D2"/>
    <w:rsid w:val="00D00D9D"/>
    <w:rsid w:val="00D01055"/>
    <w:rsid w:val="00D02FCA"/>
    <w:rsid w:val="00D034A8"/>
    <w:rsid w:val="00D04486"/>
    <w:rsid w:val="00D04793"/>
    <w:rsid w:val="00D058BF"/>
    <w:rsid w:val="00D05B9C"/>
    <w:rsid w:val="00D05D62"/>
    <w:rsid w:val="00D05D99"/>
    <w:rsid w:val="00D061AC"/>
    <w:rsid w:val="00D068D6"/>
    <w:rsid w:val="00D074C0"/>
    <w:rsid w:val="00D107A6"/>
    <w:rsid w:val="00D10869"/>
    <w:rsid w:val="00D10AEE"/>
    <w:rsid w:val="00D13058"/>
    <w:rsid w:val="00D1346D"/>
    <w:rsid w:val="00D13668"/>
    <w:rsid w:val="00D138D3"/>
    <w:rsid w:val="00D13AA4"/>
    <w:rsid w:val="00D16454"/>
    <w:rsid w:val="00D1658D"/>
    <w:rsid w:val="00D16ABB"/>
    <w:rsid w:val="00D1717B"/>
    <w:rsid w:val="00D1779B"/>
    <w:rsid w:val="00D202D9"/>
    <w:rsid w:val="00D20A78"/>
    <w:rsid w:val="00D22C98"/>
    <w:rsid w:val="00D255DA"/>
    <w:rsid w:val="00D26036"/>
    <w:rsid w:val="00D26F4E"/>
    <w:rsid w:val="00D2757D"/>
    <w:rsid w:val="00D27FDA"/>
    <w:rsid w:val="00D301D4"/>
    <w:rsid w:val="00D305EE"/>
    <w:rsid w:val="00D309A1"/>
    <w:rsid w:val="00D31363"/>
    <w:rsid w:val="00D316E4"/>
    <w:rsid w:val="00D32270"/>
    <w:rsid w:val="00D322E9"/>
    <w:rsid w:val="00D3245A"/>
    <w:rsid w:val="00D335B3"/>
    <w:rsid w:val="00D353AF"/>
    <w:rsid w:val="00D35742"/>
    <w:rsid w:val="00D35DDC"/>
    <w:rsid w:val="00D36401"/>
    <w:rsid w:val="00D3687B"/>
    <w:rsid w:val="00D373B5"/>
    <w:rsid w:val="00D377A8"/>
    <w:rsid w:val="00D37921"/>
    <w:rsid w:val="00D40765"/>
    <w:rsid w:val="00D414D9"/>
    <w:rsid w:val="00D41CF6"/>
    <w:rsid w:val="00D42D5E"/>
    <w:rsid w:val="00D45002"/>
    <w:rsid w:val="00D45BFE"/>
    <w:rsid w:val="00D45DE7"/>
    <w:rsid w:val="00D4634B"/>
    <w:rsid w:val="00D4758F"/>
    <w:rsid w:val="00D4774E"/>
    <w:rsid w:val="00D47A59"/>
    <w:rsid w:val="00D501BE"/>
    <w:rsid w:val="00D50D7C"/>
    <w:rsid w:val="00D50E72"/>
    <w:rsid w:val="00D50EEA"/>
    <w:rsid w:val="00D510F3"/>
    <w:rsid w:val="00D5156C"/>
    <w:rsid w:val="00D515DC"/>
    <w:rsid w:val="00D51754"/>
    <w:rsid w:val="00D52D21"/>
    <w:rsid w:val="00D533EA"/>
    <w:rsid w:val="00D539CC"/>
    <w:rsid w:val="00D566F7"/>
    <w:rsid w:val="00D56A85"/>
    <w:rsid w:val="00D576DC"/>
    <w:rsid w:val="00D60C33"/>
    <w:rsid w:val="00D61B84"/>
    <w:rsid w:val="00D63372"/>
    <w:rsid w:val="00D63776"/>
    <w:rsid w:val="00D63813"/>
    <w:rsid w:val="00D641B0"/>
    <w:rsid w:val="00D643A2"/>
    <w:rsid w:val="00D658C3"/>
    <w:rsid w:val="00D668AD"/>
    <w:rsid w:val="00D67454"/>
    <w:rsid w:val="00D67C80"/>
    <w:rsid w:val="00D67E5E"/>
    <w:rsid w:val="00D71596"/>
    <w:rsid w:val="00D718EE"/>
    <w:rsid w:val="00D71FF4"/>
    <w:rsid w:val="00D72644"/>
    <w:rsid w:val="00D72C6B"/>
    <w:rsid w:val="00D72DA9"/>
    <w:rsid w:val="00D7339B"/>
    <w:rsid w:val="00D74167"/>
    <w:rsid w:val="00D749AF"/>
    <w:rsid w:val="00D7634A"/>
    <w:rsid w:val="00D76641"/>
    <w:rsid w:val="00D7666F"/>
    <w:rsid w:val="00D76EF4"/>
    <w:rsid w:val="00D7714C"/>
    <w:rsid w:val="00D800FF"/>
    <w:rsid w:val="00D806CA"/>
    <w:rsid w:val="00D8088A"/>
    <w:rsid w:val="00D80AC8"/>
    <w:rsid w:val="00D80D4D"/>
    <w:rsid w:val="00D81443"/>
    <w:rsid w:val="00D81F45"/>
    <w:rsid w:val="00D81F57"/>
    <w:rsid w:val="00D82435"/>
    <w:rsid w:val="00D82C7C"/>
    <w:rsid w:val="00D83ACB"/>
    <w:rsid w:val="00D8456F"/>
    <w:rsid w:val="00D85C59"/>
    <w:rsid w:val="00D8629A"/>
    <w:rsid w:val="00D86DCC"/>
    <w:rsid w:val="00D8751F"/>
    <w:rsid w:val="00D87654"/>
    <w:rsid w:val="00D87CB8"/>
    <w:rsid w:val="00D87D01"/>
    <w:rsid w:val="00D90EC1"/>
    <w:rsid w:val="00D9182C"/>
    <w:rsid w:val="00D92DCE"/>
    <w:rsid w:val="00D93314"/>
    <w:rsid w:val="00D934BC"/>
    <w:rsid w:val="00D93E1D"/>
    <w:rsid w:val="00D9484D"/>
    <w:rsid w:val="00D95002"/>
    <w:rsid w:val="00D95439"/>
    <w:rsid w:val="00D95FFF"/>
    <w:rsid w:val="00D97E5D"/>
    <w:rsid w:val="00DA0BAE"/>
    <w:rsid w:val="00DA0BB6"/>
    <w:rsid w:val="00DA10A4"/>
    <w:rsid w:val="00DA2B69"/>
    <w:rsid w:val="00DA3AD8"/>
    <w:rsid w:val="00DA41D1"/>
    <w:rsid w:val="00DA4623"/>
    <w:rsid w:val="00DA52B4"/>
    <w:rsid w:val="00DA533A"/>
    <w:rsid w:val="00DA5B49"/>
    <w:rsid w:val="00DA5B9D"/>
    <w:rsid w:val="00DA5D92"/>
    <w:rsid w:val="00DA5E20"/>
    <w:rsid w:val="00DA6A41"/>
    <w:rsid w:val="00DA738B"/>
    <w:rsid w:val="00DA7720"/>
    <w:rsid w:val="00DA7CFF"/>
    <w:rsid w:val="00DB11CA"/>
    <w:rsid w:val="00DB1773"/>
    <w:rsid w:val="00DB186D"/>
    <w:rsid w:val="00DB25C5"/>
    <w:rsid w:val="00DB2E5C"/>
    <w:rsid w:val="00DB4F99"/>
    <w:rsid w:val="00DB5CD5"/>
    <w:rsid w:val="00DB6FF0"/>
    <w:rsid w:val="00DB77EB"/>
    <w:rsid w:val="00DC0111"/>
    <w:rsid w:val="00DC0A95"/>
    <w:rsid w:val="00DC1AD2"/>
    <w:rsid w:val="00DC2472"/>
    <w:rsid w:val="00DC39EB"/>
    <w:rsid w:val="00DC4DC6"/>
    <w:rsid w:val="00DC52CC"/>
    <w:rsid w:val="00DC556E"/>
    <w:rsid w:val="00DC66CE"/>
    <w:rsid w:val="00DC6BD9"/>
    <w:rsid w:val="00DC7038"/>
    <w:rsid w:val="00DC70BB"/>
    <w:rsid w:val="00DD0BD2"/>
    <w:rsid w:val="00DD0D69"/>
    <w:rsid w:val="00DD1937"/>
    <w:rsid w:val="00DD1DFA"/>
    <w:rsid w:val="00DD22CD"/>
    <w:rsid w:val="00DD2472"/>
    <w:rsid w:val="00DD2F1F"/>
    <w:rsid w:val="00DD3128"/>
    <w:rsid w:val="00DD3D2B"/>
    <w:rsid w:val="00DD54BE"/>
    <w:rsid w:val="00DD56BC"/>
    <w:rsid w:val="00DD7284"/>
    <w:rsid w:val="00DD7BD9"/>
    <w:rsid w:val="00DE0FC0"/>
    <w:rsid w:val="00DE1C16"/>
    <w:rsid w:val="00DE1DF2"/>
    <w:rsid w:val="00DE2057"/>
    <w:rsid w:val="00DE2DBF"/>
    <w:rsid w:val="00DE2FCC"/>
    <w:rsid w:val="00DE3011"/>
    <w:rsid w:val="00DE31E8"/>
    <w:rsid w:val="00DE4947"/>
    <w:rsid w:val="00DE6310"/>
    <w:rsid w:val="00DE6319"/>
    <w:rsid w:val="00DE6361"/>
    <w:rsid w:val="00DE637F"/>
    <w:rsid w:val="00DE6E9B"/>
    <w:rsid w:val="00DE7684"/>
    <w:rsid w:val="00DF1A34"/>
    <w:rsid w:val="00DF1B88"/>
    <w:rsid w:val="00DF1E41"/>
    <w:rsid w:val="00DF2C3E"/>
    <w:rsid w:val="00DF3C3A"/>
    <w:rsid w:val="00DF4119"/>
    <w:rsid w:val="00DF4680"/>
    <w:rsid w:val="00DF5116"/>
    <w:rsid w:val="00DF57BF"/>
    <w:rsid w:val="00DF741E"/>
    <w:rsid w:val="00DF7C5F"/>
    <w:rsid w:val="00DF7D8E"/>
    <w:rsid w:val="00E00F2C"/>
    <w:rsid w:val="00E01EBA"/>
    <w:rsid w:val="00E0261A"/>
    <w:rsid w:val="00E02E70"/>
    <w:rsid w:val="00E038C5"/>
    <w:rsid w:val="00E040A1"/>
    <w:rsid w:val="00E05224"/>
    <w:rsid w:val="00E05732"/>
    <w:rsid w:val="00E0603C"/>
    <w:rsid w:val="00E06381"/>
    <w:rsid w:val="00E0713F"/>
    <w:rsid w:val="00E072F8"/>
    <w:rsid w:val="00E07477"/>
    <w:rsid w:val="00E0757B"/>
    <w:rsid w:val="00E077FD"/>
    <w:rsid w:val="00E105E3"/>
    <w:rsid w:val="00E1061D"/>
    <w:rsid w:val="00E108C0"/>
    <w:rsid w:val="00E10FFF"/>
    <w:rsid w:val="00E110AC"/>
    <w:rsid w:val="00E110B0"/>
    <w:rsid w:val="00E11E9C"/>
    <w:rsid w:val="00E1264A"/>
    <w:rsid w:val="00E126AA"/>
    <w:rsid w:val="00E13C31"/>
    <w:rsid w:val="00E14051"/>
    <w:rsid w:val="00E150BC"/>
    <w:rsid w:val="00E15BF6"/>
    <w:rsid w:val="00E162E1"/>
    <w:rsid w:val="00E1631C"/>
    <w:rsid w:val="00E16943"/>
    <w:rsid w:val="00E1753E"/>
    <w:rsid w:val="00E17D52"/>
    <w:rsid w:val="00E206D9"/>
    <w:rsid w:val="00E21A85"/>
    <w:rsid w:val="00E22EFB"/>
    <w:rsid w:val="00E232FF"/>
    <w:rsid w:val="00E249A9"/>
    <w:rsid w:val="00E25CB7"/>
    <w:rsid w:val="00E26266"/>
    <w:rsid w:val="00E26DBC"/>
    <w:rsid w:val="00E278AE"/>
    <w:rsid w:val="00E31651"/>
    <w:rsid w:val="00E3166B"/>
    <w:rsid w:val="00E32300"/>
    <w:rsid w:val="00E325BC"/>
    <w:rsid w:val="00E3364B"/>
    <w:rsid w:val="00E33D21"/>
    <w:rsid w:val="00E33EC1"/>
    <w:rsid w:val="00E34BF0"/>
    <w:rsid w:val="00E34E50"/>
    <w:rsid w:val="00E36F10"/>
    <w:rsid w:val="00E37201"/>
    <w:rsid w:val="00E37573"/>
    <w:rsid w:val="00E37B9E"/>
    <w:rsid w:val="00E400DF"/>
    <w:rsid w:val="00E40245"/>
    <w:rsid w:val="00E415A1"/>
    <w:rsid w:val="00E44916"/>
    <w:rsid w:val="00E44A15"/>
    <w:rsid w:val="00E44B5D"/>
    <w:rsid w:val="00E45324"/>
    <w:rsid w:val="00E473A6"/>
    <w:rsid w:val="00E4780F"/>
    <w:rsid w:val="00E50CAB"/>
    <w:rsid w:val="00E5145E"/>
    <w:rsid w:val="00E52792"/>
    <w:rsid w:val="00E5320C"/>
    <w:rsid w:val="00E55922"/>
    <w:rsid w:val="00E55C7E"/>
    <w:rsid w:val="00E5761B"/>
    <w:rsid w:val="00E602CD"/>
    <w:rsid w:val="00E603FD"/>
    <w:rsid w:val="00E61671"/>
    <w:rsid w:val="00E61D24"/>
    <w:rsid w:val="00E6334E"/>
    <w:rsid w:val="00E633C1"/>
    <w:rsid w:val="00E64AD8"/>
    <w:rsid w:val="00E66032"/>
    <w:rsid w:val="00E6726F"/>
    <w:rsid w:val="00E679D1"/>
    <w:rsid w:val="00E71823"/>
    <w:rsid w:val="00E72E95"/>
    <w:rsid w:val="00E737B7"/>
    <w:rsid w:val="00E737F6"/>
    <w:rsid w:val="00E73F19"/>
    <w:rsid w:val="00E74814"/>
    <w:rsid w:val="00E74C65"/>
    <w:rsid w:val="00E76062"/>
    <w:rsid w:val="00E760B4"/>
    <w:rsid w:val="00E76136"/>
    <w:rsid w:val="00E76C3C"/>
    <w:rsid w:val="00E77680"/>
    <w:rsid w:val="00E77AA5"/>
    <w:rsid w:val="00E800F7"/>
    <w:rsid w:val="00E80E72"/>
    <w:rsid w:val="00E83411"/>
    <w:rsid w:val="00E8346C"/>
    <w:rsid w:val="00E84C89"/>
    <w:rsid w:val="00E855F5"/>
    <w:rsid w:val="00E87808"/>
    <w:rsid w:val="00E9004C"/>
    <w:rsid w:val="00E910BA"/>
    <w:rsid w:val="00E9240C"/>
    <w:rsid w:val="00E92C03"/>
    <w:rsid w:val="00E930BA"/>
    <w:rsid w:val="00E93A3C"/>
    <w:rsid w:val="00E9515D"/>
    <w:rsid w:val="00E95EA1"/>
    <w:rsid w:val="00E963DA"/>
    <w:rsid w:val="00E9734A"/>
    <w:rsid w:val="00E973CF"/>
    <w:rsid w:val="00EA02CF"/>
    <w:rsid w:val="00EA1B86"/>
    <w:rsid w:val="00EA1F68"/>
    <w:rsid w:val="00EA2E6F"/>
    <w:rsid w:val="00EA409D"/>
    <w:rsid w:val="00EA458F"/>
    <w:rsid w:val="00EA6355"/>
    <w:rsid w:val="00EA67EE"/>
    <w:rsid w:val="00EB1035"/>
    <w:rsid w:val="00EB2282"/>
    <w:rsid w:val="00EB2402"/>
    <w:rsid w:val="00EB2976"/>
    <w:rsid w:val="00EB2E38"/>
    <w:rsid w:val="00EB3D32"/>
    <w:rsid w:val="00EB503C"/>
    <w:rsid w:val="00EB6245"/>
    <w:rsid w:val="00EB626A"/>
    <w:rsid w:val="00EC1C18"/>
    <w:rsid w:val="00EC1DA2"/>
    <w:rsid w:val="00EC2343"/>
    <w:rsid w:val="00EC28A3"/>
    <w:rsid w:val="00EC2948"/>
    <w:rsid w:val="00EC3426"/>
    <w:rsid w:val="00EC3BA6"/>
    <w:rsid w:val="00EC468B"/>
    <w:rsid w:val="00EC4D85"/>
    <w:rsid w:val="00EC4E23"/>
    <w:rsid w:val="00EC7833"/>
    <w:rsid w:val="00EC7851"/>
    <w:rsid w:val="00ED04D4"/>
    <w:rsid w:val="00ED27C8"/>
    <w:rsid w:val="00ED28AA"/>
    <w:rsid w:val="00ED2EE3"/>
    <w:rsid w:val="00ED374F"/>
    <w:rsid w:val="00ED46E1"/>
    <w:rsid w:val="00ED4B4D"/>
    <w:rsid w:val="00ED50E8"/>
    <w:rsid w:val="00ED660B"/>
    <w:rsid w:val="00ED6FFF"/>
    <w:rsid w:val="00ED738B"/>
    <w:rsid w:val="00EE094B"/>
    <w:rsid w:val="00EE0C19"/>
    <w:rsid w:val="00EE0D82"/>
    <w:rsid w:val="00EE18A0"/>
    <w:rsid w:val="00EE1D2B"/>
    <w:rsid w:val="00EE2423"/>
    <w:rsid w:val="00EE28C4"/>
    <w:rsid w:val="00EE2C46"/>
    <w:rsid w:val="00EE3D3E"/>
    <w:rsid w:val="00EE48D8"/>
    <w:rsid w:val="00EE5591"/>
    <w:rsid w:val="00EE5599"/>
    <w:rsid w:val="00EE5873"/>
    <w:rsid w:val="00EE5890"/>
    <w:rsid w:val="00EE5EFE"/>
    <w:rsid w:val="00EE69B6"/>
    <w:rsid w:val="00EE7C7C"/>
    <w:rsid w:val="00EF1ADC"/>
    <w:rsid w:val="00EF1B73"/>
    <w:rsid w:val="00EF2DCE"/>
    <w:rsid w:val="00EF2F92"/>
    <w:rsid w:val="00EF3245"/>
    <w:rsid w:val="00EF340E"/>
    <w:rsid w:val="00EF3E0D"/>
    <w:rsid w:val="00EF4442"/>
    <w:rsid w:val="00EF4A34"/>
    <w:rsid w:val="00EF5C54"/>
    <w:rsid w:val="00EF625F"/>
    <w:rsid w:val="00EF64FB"/>
    <w:rsid w:val="00EF6938"/>
    <w:rsid w:val="00EF69D8"/>
    <w:rsid w:val="00EF7ADC"/>
    <w:rsid w:val="00F01DAD"/>
    <w:rsid w:val="00F01EB4"/>
    <w:rsid w:val="00F03320"/>
    <w:rsid w:val="00F033E1"/>
    <w:rsid w:val="00F0361B"/>
    <w:rsid w:val="00F03A68"/>
    <w:rsid w:val="00F03EDA"/>
    <w:rsid w:val="00F03F1D"/>
    <w:rsid w:val="00F04AB2"/>
    <w:rsid w:val="00F04C12"/>
    <w:rsid w:val="00F050A9"/>
    <w:rsid w:val="00F0563E"/>
    <w:rsid w:val="00F07059"/>
    <w:rsid w:val="00F07A63"/>
    <w:rsid w:val="00F1019F"/>
    <w:rsid w:val="00F109CE"/>
    <w:rsid w:val="00F122AD"/>
    <w:rsid w:val="00F127F8"/>
    <w:rsid w:val="00F12F00"/>
    <w:rsid w:val="00F13097"/>
    <w:rsid w:val="00F134F9"/>
    <w:rsid w:val="00F1475C"/>
    <w:rsid w:val="00F15482"/>
    <w:rsid w:val="00F15BF0"/>
    <w:rsid w:val="00F16CFF"/>
    <w:rsid w:val="00F17569"/>
    <w:rsid w:val="00F201D7"/>
    <w:rsid w:val="00F2250E"/>
    <w:rsid w:val="00F2256B"/>
    <w:rsid w:val="00F23845"/>
    <w:rsid w:val="00F2395C"/>
    <w:rsid w:val="00F2424D"/>
    <w:rsid w:val="00F245D8"/>
    <w:rsid w:val="00F24BF3"/>
    <w:rsid w:val="00F24CB4"/>
    <w:rsid w:val="00F26D71"/>
    <w:rsid w:val="00F30914"/>
    <w:rsid w:val="00F310EA"/>
    <w:rsid w:val="00F31433"/>
    <w:rsid w:val="00F31723"/>
    <w:rsid w:val="00F31983"/>
    <w:rsid w:val="00F31E32"/>
    <w:rsid w:val="00F3230D"/>
    <w:rsid w:val="00F345C4"/>
    <w:rsid w:val="00F41212"/>
    <w:rsid w:val="00F42918"/>
    <w:rsid w:val="00F42DDA"/>
    <w:rsid w:val="00F4405C"/>
    <w:rsid w:val="00F445AE"/>
    <w:rsid w:val="00F446A6"/>
    <w:rsid w:val="00F446F9"/>
    <w:rsid w:val="00F461A4"/>
    <w:rsid w:val="00F46AE7"/>
    <w:rsid w:val="00F47731"/>
    <w:rsid w:val="00F47CEA"/>
    <w:rsid w:val="00F5101B"/>
    <w:rsid w:val="00F51802"/>
    <w:rsid w:val="00F52199"/>
    <w:rsid w:val="00F53653"/>
    <w:rsid w:val="00F53ED2"/>
    <w:rsid w:val="00F5439D"/>
    <w:rsid w:val="00F54596"/>
    <w:rsid w:val="00F54728"/>
    <w:rsid w:val="00F549C8"/>
    <w:rsid w:val="00F55440"/>
    <w:rsid w:val="00F55CAD"/>
    <w:rsid w:val="00F56001"/>
    <w:rsid w:val="00F56742"/>
    <w:rsid w:val="00F57037"/>
    <w:rsid w:val="00F57216"/>
    <w:rsid w:val="00F57575"/>
    <w:rsid w:val="00F57AD6"/>
    <w:rsid w:val="00F57F32"/>
    <w:rsid w:val="00F604CB"/>
    <w:rsid w:val="00F608E4"/>
    <w:rsid w:val="00F61DB3"/>
    <w:rsid w:val="00F61FFD"/>
    <w:rsid w:val="00F62426"/>
    <w:rsid w:val="00F62F2C"/>
    <w:rsid w:val="00F63990"/>
    <w:rsid w:val="00F63C92"/>
    <w:rsid w:val="00F63CF7"/>
    <w:rsid w:val="00F64C18"/>
    <w:rsid w:val="00F655E8"/>
    <w:rsid w:val="00F65EA9"/>
    <w:rsid w:val="00F663A8"/>
    <w:rsid w:val="00F66931"/>
    <w:rsid w:val="00F66AD6"/>
    <w:rsid w:val="00F66CB3"/>
    <w:rsid w:val="00F67B53"/>
    <w:rsid w:val="00F709F0"/>
    <w:rsid w:val="00F70CE1"/>
    <w:rsid w:val="00F70D5E"/>
    <w:rsid w:val="00F73920"/>
    <w:rsid w:val="00F742F4"/>
    <w:rsid w:val="00F76082"/>
    <w:rsid w:val="00F76AA8"/>
    <w:rsid w:val="00F76E5D"/>
    <w:rsid w:val="00F77232"/>
    <w:rsid w:val="00F77245"/>
    <w:rsid w:val="00F8208E"/>
    <w:rsid w:val="00F8248E"/>
    <w:rsid w:val="00F82949"/>
    <w:rsid w:val="00F83987"/>
    <w:rsid w:val="00F83A1D"/>
    <w:rsid w:val="00F84117"/>
    <w:rsid w:val="00F84524"/>
    <w:rsid w:val="00F8454A"/>
    <w:rsid w:val="00F84581"/>
    <w:rsid w:val="00F85756"/>
    <w:rsid w:val="00F857AE"/>
    <w:rsid w:val="00F866C8"/>
    <w:rsid w:val="00F86984"/>
    <w:rsid w:val="00F870B5"/>
    <w:rsid w:val="00F902CB"/>
    <w:rsid w:val="00F903E6"/>
    <w:rsid w:val="00F90542"/>
    <w:rsid w:val="00F90EE6"/>
    <w:rsid w:val="00F92565"/>
    <w:rsid w:val="00F92FC4"/>
    <w:rsid w:val="00F94B45"/>
    <w:rsid w:val="00F9563C"/>
    <w:rsid w:val="00F963AE"/>
    <w:rsid w:val="00F97C51"/>
    <w:rsid w:val="00FA0C17"/>
    <w:rsid w:val="00FA0CC8"/>
    <w:rsid w:val="00FA0CCA"/>
    <w:rsid w:val="00FA157A"/>
    <w:rsid w:val="00FA1CEF"/>
    <w:rsid w:val="00FA2497"/>
    <w:rsid w:val="00FA3F8B"/>
    <w:rsid w:val="00FA4511"/>
    <w:rsid w:val="00FA459C"/>
    <w:rsid w:val="00FA4758"/>
    <w:rsid w:val="00FA4B89"/>
    <w:rsid w:val="00FA5123"/>
    <w:rsid w:val="00FA539E"/>
    <w:rsid w:val="00FA55A2"/>
    <w:rsid w:val="00FA55DE"/>
    <w:rsid w:val="00FA6C5B"/>
    <w:rsid w:val="00FA752B"/>
    <w:rsid w:val="00FB0A8D"/>
    <w:rsid w:val="00FB0A9D"/>
    <w:rsid w:val="00FB0E85"/>
    <w:rsid w:val="00FB14F1"/>
    <w:rsid w:val="00FB151C"/>
    <w:rsid w:val="00FB1FB8"/>
    <w:rsid w:val="00FB29E8"/>
    <w:rsid w:val="00FB2CC9"/>
    <w:rsid w:val="00FB312F"/>
    <w:rsid w:val="00FB3588"/>
    <w:rsid w:val="00FB3643"/>
    <w:rsid w:val="00FB3980"/>
    <w:rsid w:val="00FB411B"/>
    <w:rsid w:val="00FB4560"/>
    <w:rsid w:val="00FB482B"/>
    <w:rsid w:val="00FB4F38"/>
    <w:rsid w:val="00FB5AB6"/>
    <w:rsid w:val="00FB6F88"/>
    <w:rsid w:val="00FB724D"/>
    <w:rsid w:val="00FB7F20"/>
    <w:rsid w:val="00FC1147"/>
    <w:rsid w:val="00FC1269"/>
    <w:rsid w:val="00FC1FA2"/>
    <w:rsid w:val="00FC37CF"/>
    <w:rsid w:val="00FC4618"/>
    <w:rsid w:val="00FC4E1F"/>
    <w:rsid w:val="00FC6472"/>
    <w:rsid w:val="00FC6AE8"/>
    <w:rsid w:val="00FC71AE"/>
    <w:rsid w:val="00FC7224"/>
    <w:rsid w:val="00FC73BC"/>
    <w:rsid w:val="00FC79B0"/>
    <w:rsid w:val="00FD036C"/>
    <w:rsid w:val="00FD03B3"/>
    <w:rsid w:val="00FD1003"/>
    <w:rsid w:val="00FD106A"/>
    <w:rsid w:val="00FD2A51"/>
    <w:rsid w:val="00FD2DBF"/>
    <w:rsid w:val="00FD32E7"/>
    <w:rsid w:val="00FD33B4"/>
    <w:rsid w:val="00FD4247"/>
    <w:rsid w:val="00FD4778"/>
    <w:rsid w:val="00FD4C49"/>
    <w:rsid w:val="00FD4C6C"/>
    <w:rsid w:val="00FD5021"/>
    <w:rsid w:val="00FD64A7"/>
    <w:rsid w:val="00FD6605"/>
    <w:rsid w:val="00FD6D85"/>
    <w:rsid w:val="00FD79EE"/>
    <w:rsid w:val="00FE1276"/>
    <w:rsid w:val="00FE25F3"/>
    <w:rsid w:val="00FE3E1B"/>
    <w:rsid w:val="00FE4FAA"/>
    <w:rsid w:val="00FE55CB"/>
    <w:rsid w:val="00FE57BD"/>
    <w:rsid w:val="00FE57F2"/>
    <w:rsid w:val="00FE7029"/>
    <w:rsid w:val="00FE7E96"/>
    <w:rsid w:val="00FF1824"/>
    <w:rsid w:val="00FF1F96"/>
    <w:rsid w:val="00FF23C3"/>
    <w:rsid w:val="00FF2C08"/>
    <w:rsid w:val="00FF3789"/>
    <w:rsid w:val="00FF4650"/>
    <w:rsid w:val="00FF4D21"/>
    <w:rsid w:val="00FF4F21"/>
    <w:rsid w:val="00FF5016"/>
    <w:rsid w:val="00FF5242"/>
    <w:rsid w:val="00FF5D1E"/>
    <w:rsid w:val="00FF6912"/>
    <w:rsid w:val="00FF744F"/>
    <w:rsid w:val="00FF790F"/>
    <w:rsid w:val="00FF799A"/>
    <w:rsid w:val="00FF7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54305" style="mso-width-relative:margin;mso-height-relative:margin;v-text-anchor:middle" fillcolor="#f2f2f2" strokecolor="none [2412]">
      <v:fill color="#f2f2f2"/>
      <v:stroke color="none [2412]"/>
      <v:textbox inset="0,0,0,0"/>
      <o:colormenu v:ext="edit" fillcolor="none [661]" strokecolor="none [1612]" shadowcolor="none"/>
    </o:shapedefaults>
    <o:shapelayout v:ext="edit">
      <o:idmap v:ext="edit" data="1"/>
      <o:regrouptable v:ext="edit">
        <o:entry new="1" old="0"/>
        <o:entry new="2" old="1"/>
        <o:entry new="3" old="0"/>
        <o:entry new="4" old="0"/>
        <o:entry new="5" old="4"/>
        <o:entry new="6" old="0"/>
      </o:regrouptable>
    </o:shapelayout>
  </w:shapeDefaults>
  <w:decimalSymbol w:val="."/>
  <w:listSeparator w:val=","/>
  <w14:docId w14:val="1AD7B8B5"/>
  <w15:docId w15:val="{04F40413-DC71-48DB-A29A-68E2C3C51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6F08E3"/>
    <w:rPr>
      <w:noProof/>
      <w:sz w:val="22"/>
      <w:lang w:eastAsia="fr-FR"/>
    </w:rPr>
  </w:style>
  <w:style w:type="paragraph" w:styleId="1">
    <w:name w:val="heading 1"/>
    <w:basedOn w:val="a1"/>
    <w:next w:val="a1"/>
    <w:autoRedefine/>
    <w:qFormat/>
    <w:rsid w:val="00934830"/>
    <w:pPr>
      <w:keepNext/>
      <w:numPr>
        <w:numId w:val="6"/>
      </w:numPr>
      <w:shd w:val="clear" w:color="C0504D" w:fill="BFBFBF"/>
      <w:spacing w:before="480"/>
      <w:outlineLvl w:val="0"/>
    </w:pPr>
    <w:rPr>
      <w:rFonts w:ascii="KB금융 제목체 Bold" w:eastAsia="KB금융 제목체 Bold" w:hAnsi="KB금융 제목체 Bold" w:cs="맑은 고딕"/>
      <w:sz w:val="32"/>
      <w:szCs w:val="28"/>
      <w:lang w:eastAsia="ko-KR"/>
    </w:rPr>
  </w:style>
  <w:style w:type="paragraph" w:styleId="20">
    <w:name w:val="heading 2"/>
    <w:aliases w:val="제목 2 Char1,제목 2 Char Char,제목 2 Char1 Char Char1,제목 2 Char Char Char Char Char Char Char Char Char1 Char Char,제목 2 Char Char Char Char1,제목 2 Char Char Char Char Char Char Char Char Char Char Char Char,제목 2 Char Char1 Char,제목 1.1"/>
    <w:basedOn w:val="a1"/>
    <w:next w:val="a1"/>
    <w:link w:val="2Char"/>
    <w:autoRedefine/>
    <w:qFormat/>
    <w:rsid w:val="00B82CDD"/>
    <w:pPr>
      <w:keepNext/>
      <w:numPr>
        <w:ilvl w:val="2"/>
        <w:numId w:val="18"/>
      </w:numPr>
      <w:pBdr>
        <w:bottom w:val="single" w:sz="8" w:space="1" w:color="auto"/>
      </w:pBdr>
      <w:spacing w:before="240" w:after="120"/>
      <w:ind w:rightChars="100" w:right="220"/>
      <w:outlineLvl w:val="1"/>
    </w:pPr>
    <w:rPr>
      <w:rFonts w:ascii="KB금융 본문체 Medium" w:eastAsia="KB금융 본문체 Medium" w:hAnsi="KB금융 본문체 Medium"/>
      <w:b/>
      <w:sz w:val="28"/>
      <w:shd w:val="clear" w:color="auto" w:fill="FFFFFF"/>
      <w:lang w:eastAsia="ko-KR"/>
    </w:rPr>
  </w:style>
  <w:style w:type="paragraph" w:styleId="31">
    <w:name w:val="heading 3"/>
    <w:aliases w:val="수준3"/>
    <w:basedOn w:val="a1"/>
    <w:next w:val="a1"/>
    <w:link w:val="3Char"/>
    <w:autoRedefine/>
    <w:qFormat/>
    <w:rsid w:val="00D27FDA"/>
    <w:pPr>
      <w:keepNext/>
      <w:tabs>
        <w:tab w:val="left" w:pos="631"/>
        <w:tab w:val="left" w:pos="851"/>
        <w:tab w:val="left" w:pos="1134"/>
        <w:tab w:val="left" w:pos="1418"/>
      </w:tabs>
      <w:spacing w:before="360"/>
      <w:ind w:leftChars="100" w:left="220" w:rightChars="100" w:right="220" w:firstLine="360"/>
      <w:outlineLvl w:val="2"/>
    </w:pPr>
    <w:rPr>
      <w:rFonts w:ascii="KB금융 본문체 Light" w:eastAsia="KB금융 본문체 Light" w:hAnsi="KB금융 본문체 Light"/>
      <w:b/>
      <w:bCs/>
      <w:color w:val="000000"/>
      <w:sz w:val="26"/>
      <w:szCs w:val="26"/>
      <w:lang w:eastAsia="ko-KR"/>
    </w:rPr>
  </w:style>
  <w:style w:type="paragraph" w:styleId="40">
    <w:name w:val="heading 4"/>
    <w:aliases w:val="제목 4 Char1,제목 4 Char Char,제목 4 Char1 Char2 Char,제목 4 Char Char Char Char,제목 4 Char1 Char Char1 Char1 Char,제목 4 Char Char Char Char Char Char Char Char Char1 Char Char Char1 Char,제목 4 Char Char Char Char1 Char1 Char,제목 4 Char,제목 4 Char1 Char2"/>
    <w:basedOn w:val="a1"/>
    <w:next w:val="a1"/>
    <w:qFormat/>
    <w:pPr>
      <w:keepNext/>
      <w:numPr>
        <w:ilvl w:val="3"/>
        <w:numId w:val="6"/>
      </w:numPr>
      <w:spacing w:before="240"/>
      <w:outlineLvl w:val="3"/>
    </w:pPr>
    <w:rPr>
      <w:i/>
    </w:rPr>
  </w:style>
  <w:style w:type="paragraph" w:styleId="5">
    <w:name w:val="heading 5"/>
    <w:aliases w:val="제목 5 Char2,제목 5 Char1 Char1,제목 5 Char Char Char1,제목 5 Char2 Char1 Char Char1,제목 5 Char Char Char Char Char Char Char Char Char Char Char Char1,제목 5 Char Char Char Char Char Char1,제목 5 Char1 Char Char Char Char1,제목 5 Char,제목 5 Char2 Char1"/>
    <w:basedOn w:val="a1"/>
    <w:next w:val="a1"/>
    <w:qFormat/>
    <w:pPr>
      <w:keepNext/>
      <w:numPr>
        <w:ilvl w:val="4"/>
        <w:numId w:val="6"/>
      </w:numPr>
      <w:spacing w:before="240"/>
      <w:outlineLvl w:val="4"/>
    </w:pPr>
    <w:rPr>
      <w:i/>
      <w:sz w:val="20"/>
    </w:rPr>
  </w:style>
  <w:style w:type="paragraph" w:styleId="6">
    <w:name w:val="heading 6"/>
    <w:basedOn w:val="a1"/>
    <w:next w:val="a1"/>
    <w:qFormat/>
    <w:pPr>
      <w:keepNext/>
      <w:numPr>
        <w:ilvl w:val="5"/>
        <w:numId w:val="7"/>
      </w:numPr>
      <w:tabs>
        <w:tab w:val="clear" w:pos="1152"/>
        <w:tab w:val="num" w:pos="1134"/>
      </w:tabs>
      <w:spacing w:before="240"/>
      <w:ind w:left="1134" w:hanging="1134"/>
      <w:outlineLvl w:val="5"/>
    </w:pPr>
    <w:rPr>
      <w:i/>
      <w:sz w:val="18"/>
    </w:rPr>
  </w:style>
  <w:style w:type="paragraph" w:styleId="7">
    <w:name w:val="heading 7"/>
    <w:basedOn w:val="a1"/>
    <w:next w:val="a1"/>
    <w:qFormat/>
    <w:pPr>
      <w:keepNext/>
      <w:numPr>
        <w:ilvl w:val="6"/>
        <w:numId w:val="8"/>
      </w:numPr>
      <w:tabs>
        <w:tab w:val="clear" w:pos="1296"/>
        <w:tab w:val="num" w:pos="1418"/>
      </w:tabs>
      <w:spacing w:before="120"/>
      <w:ind w:left="1418" w:hanging="1418"/>
      <w:outlineLvl w:val="6"/>
    </w:pPr>
    <w:rPr>
      <w:i/>
      <w:sz w:val="16"/>
    </w:rPr>
  </w:style>
  <w:style w:type="paragraph" w:styleId="8">
    <w:name w:val="heading 8"/>
    <w:basedOn w:val="a1"/>
    <w:next w:val="a1"/>
    <w:qFormat/>
    <w:pPr>
      <w:keepNext/>
      <w:numPr>
        <w:ilvl w:val="7"/>
        <w:numId w:val="9"/>
      </w:numPr>
      <w:tabs>
        <w:tab w:val="clear" w:pos="1440"/>
        <w:tab w:val="num" w:pos="1418"/>
      </w:tabs>
      <w:spacing w:before="120"/>
      <w:ind w:left="1418" w:hanging="1418"/>
      <w:outlineLvl w:val="7"/>
    </w:pPr>
    <w:rPr>
      <w:i/>
      <w:sz w:val="16"/>
    </w:rPr>
  </w:style>
  <w:style w:type="paragraph" w:styleId="9">
    <w:name w:val="heading 9"/>
    <w:basedOn w:val="a1"/>
    <w:next w:val="a1"/>
    <w:qFormat/>
    <w:pPr>
      <w:keepNext/>
      <w:numPr>
        <w:ilvl w:val="8"/>
        <w:numId w:val="10"/>
      </w:numPr>
      <w:tabs>
        <w:tab w:val="clear" w:pos="1584"/>
        <w:tab w:val="num" w:pos="1418"/>
      </w:tabs>
      <w:spacing w:before="120"/>
      <w:ind w:left="1418" w:hanging="1418"/>
      <w:outlineLvl w:val="8"/>
    </w:pPr>
    <w:rPr>
      <w:i/>
      <w:sz w:val="1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footer"/>
    <w:basedOn w:val="a1"/>
    <w:pPr>
      <w:tabs>
        <w:tab w:val="center" w:pos="4678"/>
        <w:tab w:val="right" w:pos="9214"/>
      </w:tabs>
      <w:ind w:left="-425"/>
    </w:pPr>
    <w:rPr>
      <w:sz w:val="14"/>
    </w:rPr>
  </w:style>
  <w:style w:type="character" w:styleId="a6">
    <w:name w:val="page number"/>
    <w:basedOn w:val="a2"/>
  </w:style>
  <w:style w:type="paragraph" w:customStyle="1" w:styleId="TableText">
    <w:name w:val="Table Text"/>
    <w:basedOn w:val="a1"/>
  </w:style>
  <w:style w:type="paragraph" w:styleId="a7">
    <w:name w:val="header"/>
    <w:aliases w:val="hd,he, Char Char,머리글 Char Char Char, Char Char Char,Char Char,Char Char Char,he + 굴림체,12 pt,굵게,왼쪽:...,Char Char Char + 굴림체,왼쪽:  0 cm,내어쓰...,...,Char Char C...,Char Char Char + 굴림,파랑,Heade,Even Header,Header Char Char Char Char Char,울릉도M 14"/>
    <w:basedOn w:val="a1"/>
    <w:link w:val="Char"/>
    <w:pPr>
      <w:tabs>
        <w:tab w:val="center" w:pos="4678"/>
        <w:tab w:val="right" w:pos="9923"/>
      </w:tabs>
    </w:pPr>
    <w:rPr>
      <w:rFonts w:ascii="Arial Gras" w:hAnsi="Arial Gras"/>
      <w:b/>
      <w:i/>
      <w:sz w:val="28"/>
    </w:rPr>
  </w:style>
  <w:style w:type="paragraph" w:customStyle="1" w:styleId="TitleBlock">
    <w:name w:val="Title Block"/>
    <w:basedOn w:val="a1"/>
    <w:next w:val="a1"/>
    <w:pPr>
      <w:spacing w:before="120" w:after="120"/>
    </w:pPr>
    <w:rPr>
      <w:b/>
    </w:rPr>
  </w:style>
  <w:style w:type="paragraph" w:styleId="10">
    <w:name w:val="toc 1"/>
    <w:basedOn w:val="a1"/>
    <w:next w:val="a1"/>
    <w:uiPriority w:val="39"/>
    <w:qFormat/>
    <w:pPr>
      <w:spacing w:before="120"/>
    </w:pPr>
    <w:rPr>
      <w:rFonts w:ascii="맑은 고딕" w:eastAsia="맑은 고딕"/>
      <w:b/>
      <w:bCs/>
      <w:i/>
      <w:iCs/>
      <w:sz w:val="24"/>
      <w:szCs w:val="24"/>
    </w:rPr>
  </w:style>
  <w:style w:type="paragraph" w:customStyle="1" w:styleId="TitleTable">
    <w:name w:val="Title Table"/>
    <w:basedOn w:val="a1"/>
    <w:pPr>
      <w:jc w:val="center"/>
    </w:pPr>
    <w:rPr>
      <w:b/>
    </w:rPr>
  </w:style>
  <w:style w:type="paragraph" w:styleId="22">
    <w:name w:val="toc 2"/>
    <w:basedOn w:val="a1"/>
    <w:next w:val="a1"/>
    <w:uiPriority w:val="39"/>
    <w:qFormat/>
    <w:pPr>
      <w:spacing w:before="120"/>
      <w:ind w:left="220"/>
    </w:pPr>
    <w:rPr>
      <w:rFonts w:ascii="맑은 고딕" w:eastAsia="맑은 고딕"/>
      <w:b/>
      <w:bCs/>
      <w:szCs w:val="22"/>
    </w:rPr>
  </w:style>
  <w:style w:type="paragraph" w:styleId="32">
    <w:name w:val="toc 3"/>
    <w:basedOn w:val="a1"/>
    <w:next w:val="a1"/>
    <w:uiPriority w:val="39"/>
    <w:qFormat/>
    <w:pPr>
      <w:ind w:left="440"/>
    </w:pPr>
    <w:rPr>
      <w:rFonts w:ascii="맑은 고딕" w:eastAsia="맑은 고딕"/>
      <w:sz w:val="20"/>
    </w:rPr>
  </w:style>
  <w:style w:type="paragraph" w:styleId="41">
    <w:name w:val="toc 4"/>
    <w:basedOn w:val="a1"/>
    <w:next w:val="a1"/>
    <w:uiPriority w:val="39"/>
    <w:pPr>
      <w:ind w:left="660"/>
    </w:pPr>
    <w:rPr>
      <w:rFonts w:ascii="맑은 고딕" w:eastAsia="맑은 고딕"/>
      <w:sz w:val="20"/>
    </w:rPr>
  </w:style>
  <w:style w:type="paragraph" w:styleId="50">
    <w:name w:val="toc 5"/>
    <w:basedOn w:val="a1"/>
    <w:next w:val="a1"/>
    <w:semiHidden/>
    <w:pPr>
      <w:ind w:left="880"/>
    </w:pPr>
    <w:rPr>
      <w:rFonts w:ascii="맑은 고딕" w:eastAsia="맑은 고딕"/>
      <w:sz w:val="20"/>
    </w:rPr>
  </w:style>
  <w:style w:type="paragraph" w:styleId="60">
    <w:name w:val="toc 6"/>
    <w:basedOn w:val="a1"/>
    <w:next w:val="a1"/>
    <w:semiHidden/>
    <w:pPr>
      <w:ind w:left="1100"/>
    </w:pPr>
    <w:rPr>
      <w:rFonts w:ascii="맑은 고딕" w:eastAsia="맑은 고딕"/>
      <w:sz w:val="20"/>
    </w:rPr>
  </w:style>
  <w:style w:type="paragraph" w:styleId="70">
    <w:name w:val="toc 7"/>
    <w:basedOn w:val="a1"/>
    <w:next w:val="a1"/>
    <w:semiHidden/>
    <w:pPr>
      <w:ind w:left="1320"/>
    </w:pPr>
    <w:rPr>
      <w:rFonts w:ascii="맑은 고딕" w:eastAsia="맑은 고딕"/>
      <w:sz w:val="20"/>
    </w:rPr>
  </w:style>
  <w:style w:type="paragraph" w:styleId="80">
    <w:name w:val="toc 8"/>
    <w:basedOn w:val="a1"/>
    <w:next w:val="a1"/>
    <w:semiHidden/>
    <w:pPr>
      <w:ind w:left="1540"/>
    </w:pPr>
    <w:rPr>
      <w:rFonts w:ascii="맑은 고딕" w:eastAsia="맑은 고딕"/>
      <w:sz w:val="20"/>
    </w:rPr>
  </w:style>
  <w:style w:type="paragraph" w:styleId="90">
    <w:name w:val="toc 9"/>
    <w:basedOn w:val="a1"/>
    <w:next w:val="a1"/>
    <w:semiHidden/>
    <w:pPr>
      <w:ind w:left="1760"/>
    </w:pPr>
    <w:rPr>
      <w:rFonts w:ascii="맑은 고딕" w:eastAsia="맑은 고딕"/>
      <w:sz w:val="20"/>
    </w:rPr>
  </w:style>
  <w:style w:type="character" w:styleId="a8">
    <w:name w:val="Hyperlink"/>
    <w:uiPriority w:val="99"/>
    <w:rsid w:val="001E0B61"/>
    <w:rPr>
      <w:rFonts w:ascii="맑은 고딕" w:eastAsia="맑은 고딕" w:hAnsi="맑은 고딕"/>
      <w:color w:val="0000FF"/>
      <w:sz w:val="24"/>
      <w:u w:val="single"/>
    </w:rPr>
  </w:style>
  <w:style w:type="character" w:styleId="a9">
    <w:name w:val="FollowedHyperlink"/>
    <w:rPr>
      <w:color w:val="800080"/>
      <w:u w:val="single"/>
    </w:rPr>
  </w:style>
  <w:style w:type="paragraph" w:styleId="aa">
    <w:name w:val="index heading"/>
    <w:basedOn w:val="a1"/>
    <w:next w:val="a1"/>
    <w:semiHidden/>
  </w:style>
  <w:style w:type="character" w:styleId="ab">
    <w:name w:val="footnote reference"/>
    <w:semiHidden/>
    <w:rPr>
      <w:position w:val="6"/>
      <w:sz w:val="16"/>
    </w:rPr>
  </w:style>
  <w:style w:type="paragraph" w:styleId="ac">
    <w:name w:val="footnote text"/>
    <w:basedOn w:val="a1"/>
    <w:semiHidden/>
    <w:pPr>
      <w:overflowPunct w:val="0"/>
      <w:adjustRightInd w:val="0"/>
      <w:textAlignment w:val="baseline"/>
    </w:pPr>
  </w:style>
  <w:style w:type="paragraph" w:styleId="ad">
    <w:name w:val="Block Text"/>
    <w:basedOn w:val="a1"/>
    <w:pPr>
      <w:ind w:left="284" w:right="-142"/>
    </w:pPr>
    <w:rPr>
      <w:rFonts w:ascii="Comic Sans MS" w:hAnsi="Comic Sans MS"/>
      <w:i/>
      <w:sz w:val="28"/>
    </w:rPr>
  </w:style>
  <w:style w:type="paragraph" w:customStyle="1" w:styleId="Tableheader">
    <w:name w:val="Table header"/>
    <w:basedOn w:val="a1"/>
    <w:pPr>
      <w:spacing w:before="120" w:after="120"/>
    </w:pPr>
    <w:rPr>
      <w:rFonts w:ascii="Arial Gras" w:hAnsi="Arial Gras"/>
      <w:b/>
      <w:sz w:val="18"/>
    </w:rPr>
  </w:style>
  <w:style w:type="paragraph" w:styleId="a">
    <w:name w:val="List Number"/>
    <w:basedOn w:val="a1"/>
    <w:pPr>
      <w:numPr>
        <w:numId w:val="2"/>
      </w:numPr>
      <w:tabs>
        <w:tab w:val="left" w:pos="284"/>
      </w:tabs>
    </w:pPr>
  </w:style>
  <w:style w:type="paragraph" w:styleId="a0">
    <w:name w:val="List Bullet"/>
    <w:basedOn w:val="a1"/>
    <w:autoRedefine/>
    <w:rsid w:val="006D68AD"/>
    <w:pPr>
      <w:numPr>
        <w:numId w:val="3"/>
      </w:numPr>
      <w:tabs>
        <w:tab w:val="left" w:pos="284"/>
      </w:tabs>
    </w:pPr>
    <w:rPr>
      <w:rFonts w:ascii="맑은 고딕" w:eastAsia="맑은 고딕" w:hAnsi="맑은 고딕"/>
    </w:rPr>
  </w:style>
  <w:style w:type="paragraph" w:styleId="21">
    <w:name w:val="List Bullet 2"/>
    <w:basedOn w:val="a1"/>
    <w:pPr>
      <w:numPr>
        <w:numId w:val="4"/>
      </w:numPr>
      <w:tabs>
        <w:tab w:val="left" w:pos="567"/>
      </w:tabs>
    </w:pPr>
  </w:style>
  <w:style w:type="paragraph" w:styleId="30">
    <w:name w:val="List Bullet 3"/>
    <w:basedOn w:val="a1"/>
    <w:autoRedefine/>
    <w:rsid w:val="00AA661A"/>
    <w:pPr>
      <w:numPr>
        <w:numId w:val="5"/>
      </w:numPr>
      <w:ind w:leftChars="300" w:left="657" w:hanging="357"/>
    </w:pPr>
    <w:rPr>
      <w:rFonts w:ascii="맑은 고딕" w:eastAsia="맑은 고딕" w:hAnsi="맑은 고딕"/>
    </w:rPr>
  </w:style>
  <w:style w:type="paragraph" w:customStyle="1" w:styleId="Title1bis">
    <w:name w:val="Title 1 bis"/>
    <w:basedOn w:val="1"/>
    <w:next w:val="a1"/>
    <w:pPr>
      <w:numPr>
        <w:numId w:val="0"/>
      </w:numPr>
    </w:pPr>
  </w:style>
  <w:style w:type="paragraph" w:customStyle="1" w:styleId="Title2bis">
    <w:name w:val="Title 2 bis"/>
    <w:basedOn w:val="20"/>
    <w:next w:val="a1"/>
    <w:pPr>
      <w:numPr>
        <w:ilvl w:val="0"/>
        <w:numId w:val="0"/>
      </w:numPr>
    </w:pPr>
  </w:style>
  <w:style w:type="paragraph" w:customStyle="1" w:styleId="Title3bis">
    <w:name w:val="Title 3 bis"/>
    <w:basedOn w:val="31"/>
    <w:next w:val="a1"/>
    <w:pPr>
      <w:ind w:leftChars="0" w:left="0" w:firstLine="0"/>
    </w:pPr>
  </w:style>
  <w:style w:type="paragraph" w:customStyle="1" w:styleId="Title4bis">
    <w:name w:val="Title 4 bis"/>
    <w:basedOn w:val="40"/>
    <w:next w:val="a1"/>
    <w:pPr>
      <w:numPr>
        <w:ilvl w:val="0"/>
        <w:numId w:val="0"/>
      </w:numPr>
    </w:pPr>
  </w:style>
  <w:style w:type="paragraph" w:customStyle="1" w:styleId="Title5bis">
    <w:name w:val="Title 5 bis"/>
    <w:basedOn w:val="5"/>
    <w:next w:val="a1"/>
    <w:pPr>
      <w:numPr>
        <w:ilvl w:val="0"/>
        <w:numId w:val="0"/>
      </w:numPr>
    </w:pPr>
  </w:style>
  <w:style w:type="paragraph" w:styleId="ae">
    <w:name w:val="Title"/>
    <w:basedOn w:val="a1"/>
    <w:next w:val="a1"/>
    <w:qFormat/>
    <w:pPr>
      <w:suppressAutoHyphens/>
      <w:jc w:val="right"/>
    </w:pPr>
    <w:rPr>
      <w:rFonts w:ascii="Arial Gras" w:hAnsi="Arial Gras"/>
      <w:b/>
      <w:i/>
      <w:color w:val="808080"/>
      <w:sz w:val="48"/>
    </w:rPr>
  </w:style>
  <w:style w:type="paragraph" w:customStyle="1" w:styleId="Style1">
    <w:name w:val="Style1"/>
    <w:basedOn w:val="Title1bis"/>
    <w:pPr>
      <w:ind w:left="142"/>
    </w:pPr>
  </w:style>
  <w:style w:type="character" w:styleId="af">
    <w:name w:val="Strong"/>
    <w:uiPriority w:val="22"/>
    <w:qFormat/>
    <w:rPr>
      <w:b/>
    </w:rPr>
  </w:style>
  <w:style w:type="character" w:customStyle="1" w:styleId="Fort">
    <w:name w:val="Fort"/>
    <w:rPr>
      <w:b/>
    </w:rPr>
  </w:style>
  <w:style w:type="paragraph" w:styleId="af0">
    <w:name w:val="Body Text"/>
    <w:basedOn w:val="a1"/>
    <w:pPr>
      <w:jc w:val="right"/>
    </w:pPr>
    <w:rPr>
      <w:b/>
      <w:i/>
      <w:iCs/>
      <w:sz w:val="52"/>
    </w:rPr>
  </w:style>
  <w:style w:type="paragraph" w:styleId="23">
    <w:name w:val="Body Text 2"/>
    <w:basedOn w:val="a1"/>
    <w:pPr>
      <w:jc w:val="right"/>
    </w:pPr>
    <w:rPr>
      <w:b/>
      <w:bCs/>
      <w:i/>
      <w:iCs/>
      <w:sz w:val="80"/>
    </w:rPr>
  </w:style>
  <w:style w:type="paragraph" w:customStyle="1" w:styleId="Tabletext0">
    <w:name w:val="Tabletext"/>
    <w:basedOn w:val="a1"/>
    <w:pPr>
      <w:keepLines/>
      <w:widowControl w:val="0"/>
      <w:spacing w:after="120" w:line="240" w:lineRule="atLeast"/>
    </w:pPr>
    <w:rPr>
      <w:sz w:val="20"/>
      <w:lang w:eastAsia="en-US"/>
    </w:rPr>
  </w:style>
  <w:style w:type="paragraph" w:customStyle="1" w:styleId="Bullet1">
    <w:name w:val="Bullet1"/>
    <w:basedOn w:val="a0"/>
    <w:pPr>
      <w:numPr>
        <w:numId w:val="1"/>
      </w:numPr>
      <w:tabs>
        <w:tab w:val="clear" w:pos="284"/>
      </w:tabs>
    </w:pPr>
    <w:rPr>
      <w:rFonts w:ascii="Times New Roman" w:hAnsi="Times New Roman"/>
      <w:sz w:val="24"/>
      <w:szCs w:val="24"/>
      <w:lang w:eastAsia="en-US"/>
    </w:rPr>
  </w:style>
  <w:style w:type="paragraph" w:styleId="af1">
    <w:name w:val="caption"/>
    <w:basedOn w:val="a1"/>
    <w:next w:val="a1"/>
    <w:qFormat/>
    <w:pPr>
      <w:spacing w:before="120" w:after="120"/>
      <w:jc w:val="center"/>
    </w:pPr>
    <w:rPr>
      <w:b/>
      <w:bCs/>
      <w:sz w:val="20"/>
    </w:rPr>
  </w:style>
  <w:style w:type="paragraph" w:customStyle="1" w:styleId="code">
    <w:name w:val="code"/>
    <w:basedOn w:val="a1"/>
    <w:pPr>
      <w:ind w:left="567"/>
    </w:pPr>
    <w:rPr>
      <w:rFonts w:ascii="Courier" w:hAnsi="Courier"/>
      <w:sz w:val="20"/>
    </w:rPr>
  </w:style>
  <w:style w:type="paragraph" w:customStyle="1" w:styleId="Bullet3Heading3">
    <w:name w:val="Bullet3Heading3"/>
    <w:basedOn w:val="a1"/>
    <w:pPr>
      <w:numPr>
        <w:numId w:val="11"/>
      </w:numPr>
      <w:tabs>
        <w:tab w:val="clear" w:pos="2160"/>
      </w:tabs>
      <w:spacing w:after="120"/>
      <w:ind w:hanging="270"/>
    </w:pPr>
    <w:rPr>
      <w:rFonts w:ascii="Book Antiqua" w:eastAsia="Times New Roman" w:hAnsi="Book Antiqua"/>
      <w:noProof w:val="0"/>
      <w:lang w:val="en-GB" w:eastAsia="en-US"/>
    </w:rPr>
  </w:style>
  <w:style w:type="paragraph" w:styleId="af2">
    <w:name w:val="Body Text Indent"/>
    <w:basedOn w:val="a1"/>
    <w:pPr>
      <w:ind w:left="5940"/>
    </w:pPr>
    <w:rPr>
      <w:lang w:eastAsia="ko-KR"/>
    </w:rPr>
  </w:style>
  <w:style w:type="paragraph" w:styleId="24">
    <w:name w:val="Body Text Indent 2"/>
    <w:basedOn w:val="a1"/>
    <w:pPr>
      <w:ind w:left="720"/>
    </w:pPr>
    <w:rPr>
      <w:lang w:eastAsia="ko-KR"/>
    </w:rPr>
  </w:style>
  <w:style w:type="paragraph" w:customStyle="1" w:styleId="Normal3">
    <w:name w:val="Normal3"/>
    <w:basedOn w:val="a1"/>
    <w:pPr>
      <w:spacing w:after="240"/>
      <w:ind w:left="1350"/>
    </w:pPr>
    <w:rPr>
      <w:rFonts w:ascii="Book Antiqua" w:eastAsia="Times New Roman" w:hAnsi="Book Antiqua"/>
      <w:noProof w:val="0"/>
      <w:lang w:val="en-GB" w:eastAsia="en-US"/>
    </w:rPr>
  </w:style>
  <w:style w:type="paragraph" w:customStyle="1" w:styleId="Bullet1Heading3">
    <w:name w:val="Bullet1Heading3"/>
    <w:basedOn w:val="a1"/>
    <w:pPr>
      <w:numPr>
        <w:numId w:val="12"/>
      </w:numPr>
      <w:tabs>
        <w:tab w:val="clear" w:pos="360"/>
      </w:tabs>
      <w:spacing w:after="120"/>
      <w:ind w:left="1620" w:hanging="270"/>
    </w:pPr>
    <w:rPr>
      <w:rFonts w:ascii="Book Antiqua" w:eastAsia="Times New Roman" w:hAnsi="Book Antiqua"/>
      <w:noProof w:val="0"/>
      <w:lang w:val="en-GB" w:eastAsia="en-US"/>
    </w:rPr>
  </w:style>
  <w:style w:type="paragraph" w:customStyle="1" w:styleId="font5">
    <w:name w:val="font5"/>
    <w:basedOn w:val="a1"/>
    <w:pPr>
      <w:spacing w:before="100" w:beforeAutospacing="1" w:after="100" w:afterAutospacing="1"/>
    </w:pPr>
    <w:rPr>
      <w:rFonts w:ascii="Arial" w:eastAsia="Arial Unicode MS" w:hAnsi="Arial" w:cs="Arial"/>
      <w:noProof w:val="0"/>
      <w:sz w:val="16"/>
      <w:szCs w:val="16"/>
      <w:lang w:eastAsia="en-US"/>
    </w:rPr>
  </w:style>
  <w:style w:type="paragraph" w:customStyle="1" w:styleId="xl24">
    <w:name w:val="xl24"/>
    <w:basedOn w:val="a1"/>
    <w:pPr>
      <w:pBdr>
        <w:left w:val="single" w:sz="8" w:space="0" w:color="auto"/>
      </w:pBdr>
      <w:spacing w:before="100" w:beforeAutospacing="1" w:after="100" w:afterAutospacing="1"/>
      <w:textAlignment w:val="top"/>
    </w:pPr>
    <w:rPr>
      <w:rFonts w:ascii="Arial Unicode MS" w:eastAsia="Arial Unicode MS" w:hAnsi="Arial Unicode MS" w:cs="Arial Unicode MS"/>
      <w:b/>
      <w:bCs/>
      <w:noProof w:val="0"/>
      <w:sz w:val="24"/>
      <w:szCs w:val="24"/>
      <w:lang w:eastAsia="en-US"/>
    </w:rPr>
  </w:style>
  <w:style w:type="paragraph" w:customStyle="1" w:styleId="xl25">
    <w:name w:val="xl25"/>
    <w:basedOn w:val="a1"/>
    <w:pPr>
      <w:spacing w:before="100" w:beforeAutospacing="1" w:after="100" w:afterAutospacing="1"/>
      <w:textAlignment w:val="top"/>
    </w:pPr>
    <w:rPr>
      <w:rFonts w:ascii="Arial Unicode MS" w:eastAsia="Arial Unicode MS" w:hAnsi="Arial Unicode MS" w:cs="Arial Unicode MS"/>
      <w:noProof w:val="0"/>
      <w:sz w:val="24"/>
      <w:szCs w:val="24"/>
      <w:lang w:eastAsia="en-US"/>
    </w:rPr>
  </w:style>
  <w:style w:type="paragraph" w:customStyle="1" w:styleId="xl26">
    <w:name w:val="xl26"/>
    <w:basedOn w:val="a1"/>
    <w:pPr>
      <w:pBdr>
        <w:left w:val="single" w:sz="8" w:space="0" w:color="auto"/>
      </w:pBdr>
      <w:spacing w:before="100" w:beforeAutospacing="1" w:after="100" w:afterAutospacing="1"/>
      <w:textAlignment w:val="top"/>
    </w:pPr>
    <w:rPr>
      <w:rFonts w:ascii="Arial Unicode MS" w:eastAsia="Arial Unicode MS" w:hAnsi="Arial Unicode MS" w:cs="Arial Unicode MS"/>
      <w:noProof w:val="0"/>
      <w:sz w:val="24"/>
      <w:szCs w:val="24"/>
      <w:lang w:eastAsia="en-US"/>
    </w:rPr>
  </w:style>
  <w:style w:type="paragraph" w:customStyle="1" w:styleId="xl27">
    <w:name w:val="xl27"/>
    <w:basedOn w:val="a1"/>
    <w:pPr>
      <w:pBdr>
        <w:left w:val="single" w:sz="8" w:space="0" w:color="auto"/>
      </w:pBdr>
      <w:spacing w:before="100" w:beforeAutospacing="1" w:after="100" w:afterAutospacing="1"/>
    </w:pPr>
    <w:rPr>
      <w:rFonts w:ascii="Arial Unicode MS" w:eastAsia="Arial Unicode MS" w:hAnsi="Arial Unicode MS" w:cs="Arial Unicode MS"/>
      <w:noProof w:val="0"/>
      <w:sz w:val="24"/>
      <w:szCs w:val="24"/>
      <w:lang w:eastAsia="en-US"/>
    </w:rPr>
  </w:style>
  <w:style w:type="paragraph" w:customStyle="1" w:styleId="xl28">
    <w:name w:val="xl28"/>
    <w:basedOn w:val="a1"/>
    <w:pPr>
      <w:pBdr>
        <w:left w:val="single" w:sz="8" w:space="0" w:color="auto"/>
      </w:pBdr>
      <w:spacing w:before="100" w:beforeAutospacing="1" w:after="100" w:afterAutospacing="1"/>
      <w:textAlignment w:val="center"/>
    </w:pPr>
    <w:rPr>
      <w:rFonts w:ascii="Arial Unicode MS" w:eastAsia="Arial Unicode MS" w:hAnsi="Arial Unicode MS" w:cs="Arial Unicode MS"/>
      <w:b/>
      <w:bCs/>
      <w:noProof w:val="0"/>
      <w:sz w:val="24"/>
      <w:szCs w:val="24"/>
      <w:lang w:eastAsia="en-US"/>
    </w:rPr>
  </w:style>
  <w:style w:type="paragraph" w:customStyle="1" w:styleId="xl29">
    <w:name w:val="xl29"/>
    <w:basedOn w:val="a1"/>
    <w:pPr>
      <w:pBdr>
        <w:left w:val="single" w:sz="8" w:space="0" w:color="auto"/>
      </w:pBdr>
      <w:spacing w:before="100" w:beforeAutospacing="1" w:after="100" w:afterAutospacing="1"/>
      <w:textAlignment w:val="top"/>
    </w:pPr>
    <w:rPr>
      <w:rFonts w:ascii="Arial Unicode MS" w:eastAsia="Arial Unicode MS" w:hAnsi="Arial Unicode MS" w:cs="Arial Unicode MS"/>
      <w:noProof w:val="0"/>
      <w:color w:val="FF0000"/>
      <w:sz w:val="24"/>
      <w:szCs w:val="24"/>
      <w:lang w:eastAsia="en-US"/>
    </w:rPr>
  </w:style>
  <w:style w:type="paragraph" w:customStyle="1" w:styleId="xl30">
    <w:name w:val="xl30"/>
    <w:basedOn w:val="a1"/>
    <w:pPr>
      <w:spacing w:before="100" w:beforeAutospacing="1" w:after="100" w:afterAutospacing="1"/>
      <w:textAlignment w:val="top"/>
    </w:pPr>
    <w:rPr>
      <w:rFonts w:ascii="Arial Unicode MS" w:eastAsia="Arial Unicode MS" w:hAnsi="Arial Unicode MS" w:cs="Arial Unicode MS"/>
      <w:noProof w:val="0"/>
      <w:sz w:val="16"/>
      <w:szCs w:val="16"/>
      <w:lang w:eastAsia="en-US"/>
    </w:rPr>
  </w:style>
  <w:style w:type="paragraph" w:customStyle="1" w:styleId="xl31">
    <w:name w:val="xl31"/>
    <w:basedOn w:val="a1"/>
    <w:pPr>
      <w:spacing w:before="100" w:beforeAutospacing="1" w:after="100" w:afterAutospacing="1"/>
    </w:pPr>
    <w:rPr>
      <w:rFonts w:ascii="Arial Unicode MS" w:eastAsia="Arial Unicode MS" w:hAnsi="Arial Unicode MS" w:cs="Arial Unicode MS"/>
      <w:noProof w:val="0"/>
      <w:sz w:val="16"/>
      <w:szCs w:val="16"/>
      <w:lang w:eastAsia="en-US"/>
    </w:rPr>
  </w:style>
  <w:style w:type="paragraph" w:customStyle="1" w:styleId="xl32">
    <w:name w:val="xl32"/>
    <w:basedOn w:val="a1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auto" w:fill="C0C0C0"/>
      <w:spacing w:before="100" w:beforeAutospacing="1" w:after="100" w:afterAutospacing="1"/>
      <w:textAlignment w:val="top"/>
    </w:pPr>
    <w:rPr>
      <w:rFonts w:ascii="Arial Unicode MS" w:eastAsia="Arial Unicode MS" w:hAnsi="Arial Unicode MS" w:cs="Arial Unicode MS"/>
      <w:b/>
      <w:bCs/>
      <w:noProof w:val="0"/>
      <w:sz w:val="24"/>
      <w:szCs w:val="24"/>
      <w:lang w:eastAsia="en-US"/>
    </w:rPr>
  </w:style>
  <w:style w:type="paragraph" w:customStyle="1" w:styleId="xl33">
    <w:name w:val="xl33"/>
    <w:basedOn w:val="a1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auto" w:fill="C0C0C0"/>
      <w:spacing w:before="100" w:beforeAutospacing="1" w:after="100" w:afterAutospacing="1"/>
      <w:textAlignment w:val="top"/>
    </w:pPr>
    <w:rPr>
      <w:rFonts w:ascii="Arial Unicode MS" w:eastAsia="Arial Unicode MS" w:hAnsi="Arial Unicode MS" w:cs="Arial Unicode MS"/>
      <w:b/>
      <w:bCs/>
      <w:noProof w:val="0"/>
      <w:sz w:val="24"/>
      <w:szCs w:val="24"/>
      <w:lang w:eastAsia="en-US"/>
    </w:rPr>
  </w:style>
  <w:style w:type="paragraph" w:customStyle="1" w:styleId="xl34">
    <w:name w:val="xl34"/>
    <w:basedOn w:val="a1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textAlignment w:val="top"/>
    </w:pPr>
    <w:rPr>
      <w:rFonts w:ascii="Arial Unicode MS" w:eastAsia="Arial Unicode MS" w:hAnsi="Arial Unicode MS" w:cs="Arial Unicode MS"/>
      <w:noProof w:val="0"/>
      <w:sz w:val="24"/>
      <w:szCs w:val="24"/>
      <w:lang w:eastAsia="en-US"/>
    </w:rPr>
  </w:style>
  <w:style w:type="paragraph" w:customStyle="1" w:styleId="xl35">
    <w:name w:val="xl35"/>
    <w:basedOn w:val="a1"/>
    <w:pPr>
      <w:pBdr>
        <w:bottom w:val="single" w:sz="8" w:space="0" w:color="auto"/>
      </w:pBdr>
      <w:spacing w:before="100" w:beforeAutospacing="1" w:after="100" w:afterAutospacing="1"/>
      <w:textAlignment w:val="top"/>
    </w:pPr>
    <w:rPr>
      <w:rFonts w:ascii="Arial Unicode MS" w:eastAsia="Arial Unicode MS" w:hAnsi="Arial Unicode MS" w:cs="Arial Unicode MS"/>
      <w:noProof w:val="0"/>
      <w:sz w:val="16"/>
      <w:szCs w:val="16"/>
      <w:lang w:eastAsia="en-US"/>
    </w:rPr>
  </w:style>
  <w:style w:type="paragraph" w:customStyle="1" w:styleId="xl36">
    <w:name w:val="xl36"/>
    <w:basedOn w:val="a1"/>
    <w:pPr>
      <w:pBdr>
        <w:top w:val="single" w:sz="8" w:space="0" w:color="auto"/>
        <w:left w:val="single" w:sz="8" w:space="0" w:color="auto"/>
      </w:pBdr>
      <w:shd w:val="clear" w:color="auto" w:fill="C0C0C0"/>
      <w:spacing w:before="100" w:beforeAutospacing="1" w:after="100" w:afterAutospacing="1"/>
      <w:textAlignment w:val="top"/>
    </w:pPr>
    <w:rPr>
      <w:rFonts w:ascii="Arial Unicode MS" w:eastAsia="Arial Unicode MS" w:hAnsi="Arial Unicode MS" w:cs="Arial Unicode MS"/>
      <w:b/>
      <w:bCs/>
      <w:noProof w:val="0"/>
      <w:sz w:val="24"/>
      <w:szCs w:val="24"/>
      <w:lang w:eastAsia="en-US"/>
    </w:rPr>
  </w:style>
  <w:style w:type="paragraph" w:customStyle="1" w:styleId="xl37">
    <w:name w:val="xl37"/>
    <w:basedOn w:val="a1"/>
    <w:pPr>
      <w:pBdr>
        <w:left w:val="single" w:sz="8" w:space="0" w:color="auto"/>
        <w:bottom w:val="single" w:sz="8" w:space="0" w:color="auto"/>
      </w:pBdr>
      <w:shd w:val="clear" w:color="auto" w:fill="C0C0C0"/>
      <w:spacing w:before="100" w:beforeAutospacing="1" w:after="100" w:afterAutospacing="1"/>
      <w:textAlignment w:val="top"/>
    </w:pPr>
    <w:rPr>
      <w:rFonts w:ascii="Arial Unicode MS" w:eastAsia="Arial Unicode MS" w:hAnsi="Arial Unicode MS" w:cs="Arial Unicode MS"/>
      <w:b/>
      <w:bCs/>
      <w:noProof w:val="0"/>
      <w:sz w:val="24"/>
      <w:szCs w:val="24"/>
      <w:lang w:eastAsia="en-US"/>
    </w:rPr>
  </w:style>
  <w:style w:type="paragraph" w:customStyle="1" w:styleId="11">
    <w:name w:val="풍선 도움말 텍스트1"/>
    <w:basedOn w:val="a1"/>
    <w:semiHidden/>
    <w:rPr>
      <w:rFonts w:ascii="Tahoma" w:hAnsi="Tahoma" w:cs="Tahoma"/>
      <w:sz w:val="16"/>
      <w:szCs w:val="16"/>
    </w:rPr>
  </w:style>
  <w:style w:type="character" w:customStyle="1" w:styleId="Heading4Char">
    <w:name w:val="Heading 4 Char"/>
    <w:rPr>
      <w:rFonts w:eastAsia="바탕"/>
      <w:i/>
      <w:noProof/>
      <w:sz w:val="22"/>
      <w:lang w:val="en-US" w:eastAsia="fr-FR" w:bidi="ar-SA"/>
    </w:rPr>
  </w:style>
  <w:style w:type="paragraph" w:customStyle="1" w:styleId="Activity">
    <w:name w:val="Activity"/>
    <w:basedOn w:val="a1"/>
    <w:pPr>
      <w:numPr>
        <w:numId w:val="13"/>
      </w:numPr>
    </w:pPr>
  </w:style>
  <w:style w:type="paragraph" w:styleId="33">
    <w:name w:val="Body Text 3"/>
    <w:basedOn w:val="a1"/>
    <w:pPr>
      <w:widowControl w:val="0"/>
      <w:autoSpaceDE w:val="0"/>
      <w:autoSpaceDN w:val="0"/>
      <w:adjustRightInd w:val="0"/>
      <w:jc w:val="center"/>
    </w:pPr>
    <w:rPr>
      <w:rFonts w:ascii="Arial" w:eastAsia="Gulim" w:hAnsi="Arial" w:cs="Arial"/>
      <w:color w:val="000000"/>
      <w:sz w:val="18"/>
      <w:szCs w:val="18"/>
    </w:rPr>
  </w:style>
  <w:style w:type="table" w:styleId="af3">
    <w:name w:val="Table Professional"/>
    <w:basedOn w:val="a3"/>
    <w:rsid w:val="00E11E9C"/>
    <w:pPr>
      <w:spacing w:before="60" w:after="6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customStyle="1" w:styleId="12">
    <w:name w:val="스타일1"/>
    <w:basedOn w:val="20"/>
    <w:autoRedefine/>
    <w:rsid w:val="00A74F02"/>
    <w:rPr>
      <w:szCs w:val="24"/>
    </w:rPr>
  </w:style>
  <w:style w:type="paragraph" w:styleId="25">
    <w:name w:val="index 2"/>
    <w:basedOn w:val="a1"/>
    <w:next w:val="a1"/>
    <w:autoRedefine/>
    <w:semiHidden/>
    <w:rsid w:val="00D16ABB"/>
    <w:pPr>
      <w:ind w:left="850" w:hanging="425"/>
    </w:pPr>
  </w:style>
  <w:style w:type="character" w:customStyle="1" w:styleId="2Char">
    <w:name w:val="제목 2 Char"/>
    <w:aliases w:val="제목 2 Char1 Char,제목 2 Char Char Char,제목 2 Char1 Char Char1 Char,제목 2 Char Char Char Char Char Char Char Char Char1 Char Char Char,제목 2 Char Char Char Char1 Char,제목 2 Char Char Char Char Char Char Char Char Char Char Char Char Char,제목 1.1 Char"/>
    <w:link w:val="20"/>
    <w:rsid w:val="00B82CDD"/>
    <w:rPr>
      <w:rFonts w:ascii="KB금융 본문체 Medium" w:eastAsia="KB금융 본문체 Medium" w:hAnsi="KB금융 본문체 Medium"/>
      <w:b/>
      <w:noProof/>
      <w:sz w:val="28"/>
    </w:rPr>
  </w:style>
  <w:style w:type="table" w:styleId="af4">
    <w:name w:val="Table Grid"/>
    <w:aliases w:val="table general,_0Table Grid,표1,Table Grid,Smart Text Table,JWRT1,표편집 1,网格型,?网Ì«úþ,Smart Text Tabl,Kisi Tabel,강상호11,신한은행,Table - Heading 3,?I?u网Ì«úþ,?网Ì«ú©­,°­»ó,요건정의서_표,rlqhs,Table Grid_0,Table Grid_1"/>
    <w:basedOn w:val="a3"/>
    <w:qFormat/>
    <w:rsid w:val="006D68AD"/>
    <w:pPr>
      <w:spacing w:before="60" w:after="6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le1bis0">
    <w:name w:val="스타일 Title 1 bis + 맑은 고딕"/>
    <w:basedOn w:val="Title1bis"/>
    <w:autoRedefine/>
    <w:rsid w:val="006D68AD"/>
    <w:rPr>
      <w:bCs/>
    </w:rPr>
  </w:style>
  <w:style w:type="paragraph" w:styleId="4">
    <w:name w:val="List Bullet 4"/>
    <w:basedOn w:val="a1"/>
    <w:rsid w:val="001E0B61"/>
    <w:pPr>
      <w:numPr>
        <w:numId w:val="14"/>
      </w:numPr>
    </w:pPr>
  </w:style>
  <w:style w:type="paragraph" w:customStyle="1" w:styleId="26">
    <w:name w:val="글머리기호 2"/>
    <w:basedOn w:val="21"/>
    <w:autoRedefine/>
    <w:rsid w:val="00D002D2"/>
    <w:pPr>
      <w:widowControl w:val="0"/>
      <w:numPr>
        <w:numId w:val="0"/>
      </w:numPr>
      <w:tabs>
        <w:tab w:val="clear" w:pos="567"/>
      </w:tabs>
      <w:spacing w:line="240" w:lineRule="atLeast"/>
      <w:ind w:hanging="330"/>
    </w:pPr>
    <w:rPr>
      <w:rFonts w:ascii="맑은 고딕" w:eastAsia="맑은 고딕" w:hAnsi="맑은 고딕"/>
      <w:noProof w:val="0"/>
      <w:lang w:eastAsia="ko-KR"/>
    </w:rPr>
  </w:style>
  <w:style w:type="paragraph" w:styleId="2">
    <w:name w:val="List Number 2"/>
    <w:basedOn w:val="a1"/>
    <w:rsid w:val="001E0B61"/>
    <w:pPr>
      <w:numPr>
        <w:numId w:val="15"/>
      </w:numPr>
    </w:pPr>
  </w:style>
  <w:style w:type="paragraph" w:customStyle="1" w:styleId="3">
    <w:name w:val="스타일3"/>
    <w:basedOn w:val="a0"/>
    <w:rsid w:val="001E0B61"/>
    <w:pPr>
      <w:numPr>
        <w:numId w:val="16"/>
      </w:numPr>
    </w:pPr>
    <w:rPr>
      <w:rFonts w:ascii="Times New Roman" w:hAnsi="Times New Roman"/>
      <w:noProof w:val="0"/>
    </w:rPr>
  </w:style>
  <w:style w:type="paragraph" w:customStyle="1" w:styleId="Figure">
    <w:name w:val="Figure"/>
    <w:basedOn w:val="a1"/>
    <w:next w:val="af1"/>
    <w:rsid w:val="00246C4C"/>
    <w:pPr>
      <w:keepLines/>
      <w:overflowPunct w:val="0"/>
      <w:autoSpaceDE w:val="0"/>
      <w:autoSpaceDN w:val="0"/>
      <w:adjustRightInd w:val="0"/>
      <w:jc w:val="center"/>
      <w:textAlignment w:val="baseline"/>
    </w:pPr>
    <w:rPr>
      <w:rFonts w:eastAsia="BatangChe"/>
      <w:noProof w:val="0"/>
      <w:sz w:val="20"/>
      <w:lang w:eastAsia="ko-KR"/>
    </w:rPr>
  </w:style>
  <w:style w:type="paragraph" w:styleId="af5">
    <w:name w:val="Date"/>
    <w:basedOn w:val="a1"/>
    <w:next w:val="a1"/>
    <w:rsid w:val="00856555"/>
  </w:style>
  <w:style w:type="paragraph" w:customStyle="1" w:styleId="Default">
    <w:name w:val="Default"/>
    <w:rsid w:val="00414050"/>
    <w:pPr>
      <w:widowControl w:val="0"/>
      <w:autoSpaceDE w:val="0"/>
      <w:autoSpaceDN w:val="0"/>
      <w:adjustRightInd w:val="0"/>
    </w:pPr>
    <w:rPr>
      <w:rFonts w:ascii="굴림체..늲뤅." w:eastAsia="굴림체..늲뤅." w:cs="굴림체..늲뤅."/>
      <w:color w:val="000000"/>
      <w:sz w:val="24"/>
      <w:szCs w:val="24"/>
    </w:rPr>
  </w:style>
  <w:style w:type="paragraph" w:styleId="af6">
    <w:name w:val="List Paragraph"/>
    <w:aliases w:val="표준방법_스타일"/>
    <w:basedOn w:val="a1"/>
    <w:link w:val="Char0"/>
    <w:uiPriority w:val="34"/>
    <w:qFormat/>
    <w:rsid w:val="00AC126D"/>
    <w:pPr>
      <w:ind w:leftChars="400" w:left="800"/>
    </w:pPr>
    <w:rPr>
      <w:rFonts w:ascii="Gulim" w:eastAsia="Gulim" w:hAnsi="Gulim" w:cs="Gulim"/>
      <w:noProof w:val="0"/>
      <w:sz w:val="24"/>
      <w:szCs w:val="24"/>
      <w:lang w:eastAsia="ko-KR"/>
    </w:rPr>
  </w:style>
  <w:style w:type="paragraph" w:styleId="af7">
    <w:name w:val="Normal (Web)"/>
    <w:basedOn w:val="a1"/>
    <w:uiPriority w:val="99"/>
    <w:unhideWhenUsed/>
    <w:rsid w:val="00AC126D"/>
    <w:pPr>
      <w:spacing w:before="100" w:beforeAutospacing="1" w:after="100" w:afterAutospacing="1"/>
    </w:pPr>
    <w:rPr>
      <w:rFonts w:ascii="Gulim" w:eastAsia="Gulim" w:hAnsi="Gulim" w:cs="Gulim"/>
      <w:noProof w:val="0"/>
      <w:sz w:val="24"/>
      <w:szCs w:val="24"/>
      <w:lang w:eastAsia="ko-KR"/>
    </w:rPr>
  </w:style>
  <w:style w:type="paragraph" w:styleId="af8">
    <w:name w:val="Balloon Text"/>
    <w:basedOn w:val="a1"/>
    <w:link w:val="Char1"/>
    <w:rsid w:val="00940835"/>
    <w:rPr>
      <w:rFonts w:ascii="맑은 고딕" w:eastAsia="맑은 고딕" w:hAnsi="맑은 고딕"/>
      <w:sz w:val="18"/>
      <w:szCs w:val="18"/>
    </w:rPr>
  </w:style>
  <w:style w:type="character" w:customStyle="1" w:styleId="Char1">
    <w:name w:val="풍선 도움말 텍스트 Char"/>
    <w:link w:val="af8"/>
    <w:rsid w:val="00940835"/>
    <w:rPr>
      <w:rFonts w:ascii="맑은 고딕" w:eastAsia="맑은 고딕" w:hAnsi="맑은 고딕" w:cs="Times New Roman"/>
      <w:noProof/>
      <w:sz w:val="18"/>
      <w:szCs w:val="18"/>
      <w:lang w:eastAsia="fr-FR"/>
    </w:rPr>
  </w:style>
  <w:style w:type="character" w:customStyle="1" w:styleId="Char">
    <w:name w:val="머리글 Char"/>
    <w:aliases w:val="hd Char,he Char, Char Char Char1,머리글 Char Char Char Char, Char Char Char Char,Char Char Char1,Char Char Char Char,he + 굴림체 Char,12 pt Char,굵게 Char,왼쪽:... Char,Char Char Char + 굴림체 Char,왼쪽:  0 cm Char,내어쓰... Char,... Char,Char Char C... Char"/>
    <w:link w:val="a7"/>
    <w:rsid w:val="003C1CA1"/>
    <w:rPr>
      <w:rFonts w:ascii="Arial Gras" w:hAnsi="Arial Gras"/>
      <w:b/>
      <w:i/>
      <w:noProof/>
      <w:sz w:val="28"/>
      <w:lang w:eastAsia="fr-FR"/>
    </w:rPr>
  </w:style>
  <w:style w:type="character" w:styleId="af9">
    <w:name w:val="annotation reference"/>
    <w:rsid w:val="003D7A4D"/>
    <w:rPr>
      <w:sz w:val="18"/>
      <w:szCs w:val="18"/>
    </w:rPr>
  </w:style>
  <w:style w:type="paragraph" w:styleId="afa">
    <w:name w:val="annotation text"/>
    <w:basedOn w:val="a1"/>
    <w:link w:val="Char2"/>
    <w:rsid w:val="003D7A4D"/>
  </w:style>
  <w:style w:type="character" w:customStyle="1" w:styleId="Char2">
    <w:name w:val="메모 텍스트 Char"/>
    <w:link w:val="afa"/>
    <w:rsid w:val="003D7A4D"/>
    <w:rPr>
      <w:noProof/>
      <w:sz w:val="22"/>
      <w:lang w:eastAsia="fr-FR"/>
    </w:rPr>
  </w:style>
  <w:style w:type="paragraph" w:styleId="afb">
    <w:name w:val="annotation subject"/>
    <w:basedOn w:val="afa"/>
    <w:next w:val="afa"/>
    <w:link w:val="Char3"/>
    <w:rsid w:val="003D7A4D"/>
    <w:rPr>
      <w:b/>
      <w:bCs/>
    </w:rPr>
  </w:style>
  <w:style w:type="character" w:customStyle="1" w:styleId="Char3">
    <w:name w:val="메모 주제 Char"/>
    <w:link w:val="afb"/>
    <w:rsid w:val="003D7A4D"/>
    <w:rPr>
      <w:b/>
      <w:bCs/>
      <w:noProof/>
      <w:sz w:val="22"/>
      <w:lang w:eastAsia="fr-FR"/>
    </w:rPr>
  </w:style>
  <w:style w:type="paragraph" w:customStyle="1" w:styleId="afc">
    <w:name w:val="표준 단락"/>
    <w:rsid w:val="008F62A8"/>
    <w:pPr>
      <w:widowControl w:val="0"/>
      <w:autoSpaceDE w:val="0"/>
      <w:autoSpaceDN w:val="0"/>
      <w:adjustRightInd w:val="0"/>
      <w:spacing w:line="320" w:lineRule="atLeast"/>
    </w:pPr>
    <w:rPr>
      <w:rFonts w:ascii="바탕" w:hAnsi="바탕"/>
      <w:color w:val="000000"/>
    </w:rPr>
  </w:style>
  <w:style w:type="character" w:customStyle="1" w:styleId="3Char">
    <w:name w:val="제목 3 Char"/>
    <w:aliases w:val="수준3 Char"/>
    <w:link w:val="31"/>
    <w:rsid w:val="00D27FDA"/>
    <w:rPr>
      <w:rFonts w:ascii="KB금융 본문체 Light" w:eastAsia="KB금융 본문체 Light" w:hAnsi="KB금융 본문체 Light"/>
      <w:b/>
      <w:bCs/>
      <w:noProof/>
      <w:color w:val="000000"/>
      <w:sz w:val="26"/>
      <w:szCs w:val="26"/>
    </w:rPr>
  </w:style>
  <w:style w:type="paragraph" w:styleId="TOC">
    <w:name w:val="TOC Heading"/>
    <w:basedOn w:val="1"/>
    <w:next w:val="a1"/>
    <w:uiPriority w:val="39"/>
    <w:semiHidden/>
    <w:unhideWhenUsed/>
    <w:qFormat/>
    <w:rsid w:val="00B53BDE"/>
    <w:pPr>
      <w:keepLines/>
      <w:numPr>
        <w:numId w:val="0"/>
      </w:numPr>
      <w:spacing w:line="276" w:lineRule="auto"/>
      <w:outlineLvl w:val="9"/>
    </w:pPr>
    <w:rPr>
      <w:rFonts w:ascii="맑은 고딕" w:eastAsia="맑은 고딕" w:hAnsi="맑은 고딕" w:cs="Times New Roman"/>
      <w:bCs/>
      <w:noProof w:val="0"/>
      <w:color w:val="365F91"/>
    </w:rPr>
  </w:style>
  <w:style w:type="paragraph" w:customStyle="1" w:styleId="RevisionHistory">
    <w:name w:val="Revision History"/>
    <w:basedOn w:val="a1"/>
    <w:next w:val="a1"/>
    <w:autoRedefine/>
    <w:rsid w:val="000E58B8"/>
    <w:pPr>
      <w:widowControl w:val="0"/>
      <w:wordWrap w:val="0"/>
      <w:autoSpaceDE w:val="0"/>
      <w:autoSpaceDN w:val="0"/>
      <w:spacing w:before="20" w:after="240"/>
      <w:jc w:val="center"/>
    </w:pPr>
    <w:rPr>
      <w:rFonts w:ascii="KB금융 제목체 Medium" w:eastAsia="KB금융 제목체 Medium" w:hAnsi="KB금융 제목체 Medium"/>
      <w:b/>
      <w:bCs/>
      <w:noProof w:val="0"/>
      <w:kern w:val="2"/>
      <w:sz w:val="40"/>
      <w:szCs w:val="40"/>
      <w:lang w:eastAsia="ko-KR"/>
    </w:rPr>
  </w:style>
  <w:style w:type="character" w:customStyle="1" w:styleId="Char0">
    <w:name w:val="목록 단락 Char"/>
    <w:aliases w:val="표준방법_스타일 Char"/>
    <w:basedOn w:val="a2"/>
    <w:link w:val="af6"/>
    <w:uiPriority w:val="34"/>
    <w:rsid w:val="00733C26"/>
    <w:rPr>
      <w:rFonts w:ascii="Gulim" w:eastAsia="Gulim" w:hAnsi="Gulim" w:cs="Gulim"/>
      <w:sz w:val="24"/>
      <w:szCs w:val="24"/>
    </w:rPr>
  </w:style>
  <w:style w:type="paragraph" w:styleId="afd">
    <w:name w:val="Subtitle"/>
    <w:basedOn w:val="a1"/>
    <w:next w:val="a1"/>
    <w:link w:val="Char4"/>
    <w:qFormat/>
    <w:rsid w:val="00934830"/>
    <w:pPr>
      <w:jc w:val="center"/>
      <w:outlineLvl w:val="1"/>
    </w:pPr>
    <w:rPr>
      <w:rFonts w:asciiTheme="minorHAnsi" w:eastAsiaTheme="minorEastAsia" w:hAnsiTheme="minorHAnsi" w:cstheme="minorBidi"/>
      <w:sz w:val="24"/>
      <w:szCs w:val="24"/>
    </w:rPr>
  </w:style>
  <w:style w:type="character" w:customStyle="1" w:styleId="Char4">
    <w:name w:val="부제 Char"/>
    <w:basedOn w:val="a2"/>
    <w:link w:val="afd"/>
    <w:rsid w:val="00934830"/>
    <w:rPr>
      <w:rFonts w:asciiTheme="minorHAnsi" w:eastAsiaTheme="minorEastAsia" w:hAnsiTheme="minorHAnsi" w:cstheme="minorBidi"/>
      <w:noProof/>
      <w:sz w:val="24"/>
      <w:szCs w:val="24"/>
      <w:lang w:eastAsia="fr-FR"/>
    </w:rPr>
  </w:style>
  <w:style w:type="paragraph" w:customStyle="1" w:styleId="p1">
    <w:name w:val="p1"/>
    <w:basedOn w:val="a1"/>
    <w:rsid w:val="00B306D7"/>
    <w:rPr>
      <w:rFonts w:ascii=".AppleSystemUIFont" w:eastAsia="Gulim" w:hAnsi=".AppleSystemUIFont" w:cs="Gulim"/>
      <w:noProof w:val="0"/>
      <w:color w:val="0E0E0E"/>
      <w:sz w:val="21"/>
      <w:szCs w:val="21"/>
      <w:lang w:eastAsia="ko-KR"/>
    </w:rPr>
  </w:style>
  <w:style w:type="character" w:styleId="afe">
    <w:name w:val="Placeholder Text"/>
    <w:basedOn w:val="a2"/>
    <w:uiPriority w:val="99"/>
    <w:semiHidden/>
    <w:rsid w:val="003F4CD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1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0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1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23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12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7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04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2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33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5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0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1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6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64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59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83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75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24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30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49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068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390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366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20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44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92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32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01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34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7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5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48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98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42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83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30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10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56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8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4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9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9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4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6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14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0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29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8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7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7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61683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99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7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55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11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6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0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68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7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94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13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85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17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95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2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85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89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04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32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0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1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7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22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71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75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28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95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44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93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8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5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0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26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6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83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1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0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02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1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5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5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85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37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1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6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82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62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77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91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733997">
          <w:marLeft w:val="288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95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5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4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0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06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54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07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42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8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92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87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97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91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57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44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40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29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96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0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8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40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0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81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4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1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4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3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89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03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56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27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3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63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23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47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0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79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16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90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56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96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48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5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48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64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2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8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1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47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5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07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4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21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44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1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0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56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68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30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77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42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64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81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14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04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9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9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021481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477534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97690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21602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460163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08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4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9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3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55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52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88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01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66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5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44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83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15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97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52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0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85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7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85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54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60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89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26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8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76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0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6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9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0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15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5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2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3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05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2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0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95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51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17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02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67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71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1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61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55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02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6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3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0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21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2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70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57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67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39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2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8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33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65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0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90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05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11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0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84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59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93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19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01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67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78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42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92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67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0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2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8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7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7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1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13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1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48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2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87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8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60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4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9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72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77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69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8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2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02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67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6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58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54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4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1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1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7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5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MARCUS~1\LOCALS~1\Temp\KB%20Enter%20Arch%20Template%20V2.do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5EEFE3-7557-4DDD-A033-3EB4C74384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C:\DOCUME~1\MARCUS~1\LOCALS~1\Temp\KB Enter Arch Template V2.dot</Template>
  <TotalTime>41</TotalTime>
  <Pages>4</Pages>
  <Words>1450</Words>
  <Characters>2199</Characters>
  <Application>Microsoft Office Word</Application>
  <DocSecurity>0</DocSecurity>
  <Lines>18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&lt;&lt;Title&gt;&gt;</vt:lpstr>
    </vt:vector>
  </TitlesOfParts>
  <Company>Accenture</Company>
  <LinksUpToDate>false</LinksUpToDate>
  <CharactersWithSpaces>3642</CharactersWithSpaces>
  <SharedDoc>false</SharedDoc>
  <HLinks>
    <vt:vector size="126" baseType="variant">
      <vt:variant>
        <vt:i4>1507386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_Toc449374036</vt:lpwstr>
      </vt:variant>
      <vt:variant>
        <vt:i4>1507386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_Toc449374035</vt:lpwstr>
      </vt:variant>
      <vt:variant>
        <vt:i4>1507386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_Toc449374034</vt:lpwstr>
      </vt:variant>
      <vt:variant>
        <vt:i4>1507386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_Toc449374033</vt:lpwstr>
      </vt:variant>
      <vt:variant>
        <vt:i4>1507386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_Toc449374032</vt:lpwstr>
      </vt:variant>
      <vt:variant>
        <vt:i4>1507386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_Toc449374031</vt:lpwstr>
      </vt:variant>
      <vt:variant>
        <vt:i4>1507386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_Toc449374030</vt:lpwstr>
      </vt:variant>
      <vt:variant>
        <vt:i4>1441850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_Toc449374029</vt:lpwstr>
      </vt:variant>
      <vt:variant>
        <vt:i4>1441850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_Toc449374028</vt:lpwstr>
      </vt:variant>
      <vt:variant>
        <vt:i4>1441850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_Toc449374027</vt:lpwstr>
      </vt:variant>
      <vt:variant>
        <vt:i4>1441850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_Toc449374026</vt:lpwstr>
      </vt:variant>
      <vt:variant>
        <vt:i4>1441850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_Toc449374025</vt:lpwstr>
      </vt:variant>
      <vt:variant>
        <vt:i4>1441850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_Toc449374024</vt:lpwstr>
      </vt:variant>
      <vt:variant>
        <vt:i4>1441850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_Toc449374023</vt:lpwstr>
      </vt:variant>
      <vt:variant>
        <vt:i4>1441850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_Toc449374022</vt:lpwstr>
      </vt:variant>
      <vt:variant>
        <vt:i4>1441850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_Toc449374021</vt:lpwstr>
      </vt:variant>
      <vt:variant>
        <vt:i4>1441850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_Toc449374020</vt:lpwstr>
      </vt:variant>
      <vt:variant>
        <vt:i4>1376314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_Toc449374019</vt:lpwstr>
      </vt:variant>
      <vt:variant>
        <vt:i4>1376314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_Toc449374018</vt:lpwstr>
      </vt:variant>
      <vt:variant>
        <vt:i4>1376314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_Toc449374017</vt:lpwstr>
      </vt:variant>
      <vt:variant>
        <vt:i4>1376314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_Toc449374016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&lt;&lt;Title&gt;&gt;</dc:title>
  <dc:subject>&lt;&lt;Subtitle&gt;&gt;</dc:subject>
  <dc:creator>Marcus von Engel</dc:creator>
  <cp:keywords/>
  <dc:description/>
  <cp:lastModifiedBy>Microsoft Office User</cp:lastModifiedBy>
  <cp:revision>4</cp:revision>
  <cp:lastPrinted>2025-01-17T09:09:00Z</cp:lastPrinted>
  <dcterms:created xsi:type="dcterms:W3CDTF">2025-04-19T13:45:00Z</dcterms:created>
  <dcterms:modified xsi:type="dcterms:W3CDTF">2026-06-01T06:30:00Z</dcterms:modified>
  <cp:category/>
</cp:coreProperties>
</file>