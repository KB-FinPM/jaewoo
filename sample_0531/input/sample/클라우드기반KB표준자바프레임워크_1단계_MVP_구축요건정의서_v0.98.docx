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DFE33" w14:textId="77777777" w:rsidR="003B0748" w:rsidRPr="00991765" w:rsidRDefault="003B0748" w:rsidP="003B0748">
      <w:pPr>
        <w:rPr>
          <w:rStyle w:val="af0"/>
          <w:lang w:eastAsia="ko-KR"/>
        </w:rPr>
      </w:pPr>
      <w:bookmarkStart w:id="0" w:name="_Toc170802000"/>
    </w:p>
    <w:p w14:paraId="7BADD67F" w14:textId="77777777" w:rsidR="003B0748" w:rsidRPr="00991765" w:rsidRDefault="003B0748" w:rsidP="003B0748"/>
    <w:p w14:paraId="570ABC86" w14:textId="77777777" w:rsidR="003B0748" w:rsidRPr="00991765" w:rsidRDefault="003B0748" w:rsidP="003B0748"/>
    <w:p w14:paraId="51FF08BC" w14:textId="77777777" w:rsidR="003B0748" w:rsidRPr="00991765" w:rsidRDefault="003B0748" w:rsidP="003B0748"/>
    <w:p w14:paraId="3FFF0763" w14:textId="77777777" w:rsidR="003B0748" w:rsidRPr="00991765" w:rsidRDefault="003B0748" w:rsidP="003B0748"/>
    <w:p w14:paraId="509BC282" w14:textId="77777777" w:rsidR="003B0748" w:rsidRPr="00991765" w:rsidRDefault="003B0748" w:rsidP="003B0748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34"/>
      </w:tblGrid>
      <w:tr w:rsidR="006E5369" w:rsidRPr="00991765" w14:paraId="48E051A0" w14:textId="77777777" w:rsidTr="00421D73">
        <w:trPr>
          <w:cantSplit/>
          <w:trHeight w:val="538"/>
        </w:trPr>
        <w:tc>
          <w:tcPr>
            <w:tcW w:w="8834" w:type="dxa"/>
            <w:tcBorders>
              <w:bottom w:val="single" w:sz="4" w:space="0" w:color="auto"/>
            </w:tcBorders>
            <w:vAlign w:val="bottom"/>
          </w:tcPr>
          <w:p w14:paraId="0281CE9F" w14:textId="767AC900" w:rsidR="003B0748" w:rsidRPr="00991765" w:rsidRDefault="003B0748" w:rsidP="00112C78">
            <w:pPr>
              <w:framePr w:hSpace="142" w:wrap="notBeside" w:vAnchor="page" w:hAnchor="page" w:x="1584" w:y="4516"/>
              <w:jc w:val="right"/>
              <w:rPr>
                <w:i/>
                <w:sz w:val="44"/>
              </w:rPr>
            </w:pPr>
            <w:bookmarkStart w:id="1" w:name="Contexte"/>
            <w:bookmarkEnd w:id="1"/>
          </w:p>
        </w:tc>
      </w:tr>
      <w:tr w:rsidR="006E5369" w:rsidRPr="00991765" w14:paraId="44EB9EA9" w14:textId="77777777" w:rsidTr="00421D73">
        <w:trPr>
          <w:cantSplit/>
          <w:trHeight w:val="1004"/>
        </w:trPr>
        <w:tc>
          <w:tcPr>
            <w:tcW w:w="8834" w:type="dxa"/>
            <w:tcBorders>
              <w:top w:val="single" w:sz="4" w:space="0" w:color="auto"/>
              <w:bottom w:val="single" w:sz="4" w:space="0" w:color="auto"/>
            </w:tcBorders>
          </w:tcPr>
          <w:p w14:paraId="7DCECB16" w14:textId="28A65FAC" w:rsidR="00112C78" w:rsidRPr="001401EF" w:rsidRDefault="00EB2639" w:rsidP="001401EF">
            <w:pPr>
              <w:pStyle w:val="af1"/>
              <w:framePr w:hSpace="142" w:wrap="notBeside" w:vAnchor="page" w:hAnchor="page" w:x="1584" w:y="4516"/>
              <w:spacing w:before="24" w:after="24"/>
              <w:ind w:rightChars="35" w:right="68"/>
              <w:rPr>
                <w:bCs/>
                <w:i w:val="0"/>
                <w:iCs w:val="0"/>
                <w:w w:val="90"/>
                <w:sz w:val="36"/>
                <w:lang w:eastAsia="ko-KR"/>
              </w:rPr>
            </w:pPr>
            <w:bookmarkStart w:id="2" w:name="Titre"/>
            <w:bookmarkEnd w:id="2"/>
            <w:r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「</w:t>
            </w:r>
            <w:r w:rsidR="005B62CD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클라우드</w:t>
            </w:r>
            <w:r w:rsidR="00B63577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 xml:space="preserve"> 기반의</w:t>
            </w:r>
            <w:r w:rsidR="00991765" w:rsidRPr="001401EF">
              <w:rPr>
                <w:bCs/>
                <w:i w:val="0"/>
                <w:iCs w:val="0"/>
                <w:w w:val="90"/>
                <w:sz w:val="36"/>
                <w:lang w:eastAsia="ko-KR"/>
              </w:rPr>
              <w:t xml:space="preserve">KB </w:t>
            </w:r>
            <w:r w:rsidR="00452DB5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 xml:space="preserve">표준 </w:t>
            </w:r>
            <w:r w:rsidR="005B62CD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 xml:space="preserve">자바 </w:t>
            </w:r>
            <w:r w:rsidR="00991765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프레임워크</w:t>
            </w:r>
            <w:r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」</w:t>
            </w:r>
            <w:r w:rsidR="005A33FE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 xml:space="preserve"> </w:t>
            </w:r>
            <w:r w:rsidR="001401EF" w:rsidRPr="001401EF">
              <w:rPr>
                <w:bCs/>
                <w:i w:val="0"/>
                <w:iCs w:val="0"/>
                <w:w w:val="90"/>
                <w:sz w:val="36"/>
                <w:lang w:eastAsia="ko-KR"/>
              </w:rPr>
              <w:t>1</w:t>
            </w:r>
            <w:r w:rsidR="001401EF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단계(</w:t>
            </w:r>
            <w:r w:rsidR="001401EF" w:rsidRPr="001401EF">
              <w:rPr>
                <w:bCs/>
                <w:i w:val="0"/>
                <w:iCs w:val="0"/>
                <w:w w:val="90"/>
                <w:sz w:val="36"/>
                <w:lang w:eastAsia="ko-KR"/>
              </w:rPr>
              <w:t xml:space="preserve">MVP) </w:t>
            </w:r>
            <w:r w:rsidR="007B1345" w:rsidRPr="001401EF">
              <w:rPr>
                <w:rFonts w:hint="eastAsia"/>
                <w:bCs/>
                <w:i w:val="0"/>
                <w:iCs w:val="0"/>
                <w:w w:val="90"/>
                <w:sz w:val="36"/>
                <w:lang w:eastAsia="ko-KR"/>
              </w:rPr>
              <w:t>구축</w:t>
            </w:r>
          </w:p>
          <w:p w14:paraId="2FB4C4B8" w14:textId="70EDB48E" w:rsidR="003B0748" w:rsidRPr="00991765" w:rsidRDefault="00421D73" w:rsidP="00112C78">
            <w:pPr>
              <w:pStyle w:val="af1"/>
              <w:framePr w:hSpace="142" w:wrap="notBeside" w:vAnchor="page" w:hAnchor="page" w:x="1584" w:y="4516"/>
              <w:spacing w:before="24" w:after="24"/>
              <w:ind w:left="500" w:right="68" w:firstLineChars="200" w:firstLine="563"/>
              <w:rPr>
                <w:b w:val="0"/>
                <w:bCs/>
                <w:i w:val="0"/>
                <w:iCs w:val="0"/>
                <w:sz w:val="36"/>
                <w:lang w:eastAsia="ko-KR"/>
              </w:rPr>
            </w:pPr>
            <w:r w:rsidRPr="00112C78">
              <w:rPr>
                <w:rFonts w:hint="eastAsia"/>
                <w:b w:val="0"/>
                <w:bCs/>
                <w:i w:val="0"/>
                <w:iCs w:val="0"/>
                <w:sz w:val="32"/>
                <w:lang w:eastAsia="ko-KR"/>
              </w:rPr>
              <w:t>구축 요건 정의</w:t>
            </w:r>
            <w:r w:rsidR="00991765" w:rsidRPr="00112C78">
              <w:rPr>
                <w:rFonts w:hint="eastAsia"/>
                <w:b w:val="0"/>
                <w:bCs/>
                <w:i w:val="0"/>
                <w:iCs w:val="0"/>
                <w:sz w:val="32"/>
                <w:lang w:eastAsia="ko-KR"/>
              </w:rPr>
              <w:t>서</w:t>
            </w:r>
          </w:p>
        </w:tc>
      </w:tr>
      <w:tr w:rsidR="003B0748" w:rsidRPr="00991765" w14:paraId="149ABE3B" w14:textId="77777777" w:rsidTr="00421D73">
        <w:trPr>
          <w:cantSplit/>
          <w:trHeight w:val="472"/>
        </w:trPr>
        <w:tc>
          <w:tcPr>
            <w:tcW w:w="8834" w:type="dxa"/>
            <w:tcBorders>
              <w:top w:val="single" w:sz="4" w:space="0" w:color="auto"/>
            </w:tcBorders>
          </w:tcPr>
          <w:p w14:paraId="1E328EBE" w14:textId="77777777" w:rsidR="003B0748" w:rsidRPr="00991765" w:rsidRDefault="003B0748" w:rsidP="00112C78">
            <w:pPr>
              <w:framePr w:hSpace="142" w:wrap="notBeside" w:vAnchor="page" w:hAnchor="page" w:x="1584" w:y="4516"/>
              <w:jc w:val="right"/>
              <w:rPr>
                <w:lang w:eastAsia="ko-KR"/>
              </w:rPr>
            </w:pPr>
            <w:bookmarkStart w:id="3" w:name="Version"/>
            <w:bookmarkEnd w:id="3"/>
          </w:p>
        </w:tc>
      </w:tr>
    </w:tbl>
    <w:p w14:paraId="605A497D" w14:textId="5BE846A7" w:rsidR="00421D73" w:rsidRDefault="00421D73" w:rsidP="003B0748">
      <w:pPr>
        <w:rPr>
          <w:rFonts w:cs="Arial"/>
          <w:noProof w:val="0"/>
          <w:sz w:val="32"/>
          <w:szCs w:val="32"/>
          <w:lang w:eastAsia="ko-KR"/>
        </w:rPr>
      </w:pPr>
    </w:p>
    <w:p w14:paraId="78EB6030" w14:textId="638E518E" w:rsidR="001401EF" w:rsidRDefault="001401EF" w:rsidP="003B0748">
      <w:pPr>
        <w:rPr>
          <w:rFonts w:cs="Arial"/>
          <w:noProof w:val="0"/>
          <w:sz w:val="32"/>
          <w:szCs w:val="32"/>
          <w:lang w:eastAsia="ko-KR"/>
        </w:rPr>
      </w:pPr>
    </w:p>
    <w:p w14:paraId="65DBA4D4" w14:textId="4F30CC28" w:rsidR="001401EF" w:rsidRDefault="001401EF" w:rsidP="003B0748">
      <w:pPr>
        <w:rPr>
          <w:rFonts w:cs="Arial"/>
          <w:noProof w:val="0"/>
          <w:sz w:val="32"/>
          <w:szCs w:val="32"/>
          <w:lang w:eastAsia="ko-KR"/>
        </w:rPr>
      </w:pPr>
    </w:p>
    <w:p w14:paraId="1E150229" w14:textId="77777777" w:rsidR="001401EF" w:rsidRDefault="001401EF" w:rsidP="003B0748">
      <w:pPr>
        <w:rPr>
          <w:rFonts w:cs="Arial"/>
          <w:noProof w:val="0"/>
          <w:sz w:val="32"/>
          <w:szCs w:val="32"/>
          <w:lang w:eastAsia="ko-KR"/>
        </w:rPr>
      </w:pPr>
    </w:p>
    <w:p w14:paraId="26ADF1D6" w14:textId="77777777" w:rsidR="00421D73" w:rsidRPr="00991765" w:rsidRDefault="00421D73" w:rsidP="003B0748">
      <w:pPr>
        <w:rPr>
          <w:rFonts w:cs="Arial"/>
          <w:noProof w:val="0"/>
          <w:sz w:val="32"/>
          <w:szCs w:val="32"/>
          <w:lang w:eastAsia="ko-KR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112C78" w:rsidRPr="00C34F46" w14:paraId="666A6120" w14:textId="77777777" w:rsidTr="00112C78">
        <w:trPr>
          <w:cantSplit/>
          <w:trHeight w:val="235"/>
          <w:jc w:val="center"/>
        </w:trPr>
        <w:tc>
          <w:tcPr>
            <w:tcW w:w="2694" w:type="dxa"/>
          </w:tcPr>
          <w:p w14:paraId="730A86C7" w14:textId="77777777" w:rsidR="00112C78" w:rsidRPr="00C34F46" w:rsidRDefault="00112C78" w:rsidP="00112C78">
            <w:pPr>
              <w:jc w:val="center"/>
              <w:rPr>
                <w:sz w:val="24"/>
                <w:szCs w:val="22"/>
              </w:rPr>
            </w:pPr>
            <w:r w:rsidRPr="00C34F46">
              <w:rPr>
                <w:rFonts w:hint="eastAsia"/>
                <w:sz w:val="24"/>
                <w:szCs w:val="22"/>
                <w:lang w:eastAsia="ko-KR"/>
              </w:rPr>
              <w:t>부   서</w:t>
            </w:r>
          </w:p>
        </w:tc>
        <w:tc>
          <w:tcPr>
            <w:tcW w:w="4508" w:type="dxa"/>
          </w:tcPr>
          <w:p w14:paraId="75E17C4C" w14:textId="16FD2D7B" w:rsidR="00112C78" w:rsidRPr="00C34F46" w:rsidRDefault="00112C78" w:rsidP="00112C78">
            <w:pPr>
              <w:jc w:val="center"/>
              <w:rPr>
                <w:sz w:val="24"/>
                <w:szCs w:val="22"/>
                <w:lang w:eastAsia="ko-KR"/>
              </w:rPr>
            </w:pPr>
            <w:bookmarkStart w:id="4" w:name="Auteur"/>
            <w:bookmarkEnd w:id="4"/>
            <w:r w:rsidRPr="00C34F46">
              <w:rPr>
                <w:rFonts w:hint="eastAsia"/>
                <w:sz w:val="24"/>
                <w:szCs w:val="22"/>
                <w:lang w:eastAsia="ko-KR"/>
              </w:rPr>
              <w:t>연계시스템개발부(</w:t>
            </w:r>
            <w:r w:rsidRPr="00C34F46">
              <w:rPr>
                <w:sz w:val="24"/>
                <w:szCs w:val="22"/>
                <w:lang w:eastAsia="ko-KR"/>
              </w:rPr>
              <w:t>P)</w:t>
            </w:r>
          </w:p>
        </w:tc>
        <w:bookmarkStart w:id="5" w:name="Date"/>
        <w:bookmarkEnd w:id="5"/>
      </w:tr>
      <w:tr w:rsidR="00112C78" w:rsidRPr="00C34F46" w14:paraId="4DE4ECD0" w14:textId="77777777" w:rsidTr="00112C78">
        <w:trPr>
          <w:cantSplit/>
          <w:trHeight w:val="234"/>
          <w:jc w:val="center"/>
        </w:trPr>
        <w:tc>
          <w:tcPr>
            <w:tcW w:w="2694" w:type="dxa"/>
          </w:tcPr>
          <w:p w14:paraId="1A1CE9A9" w14:textId="77777777" w:rsidR="00112C78" w:rsidRPr="00C34F46" w:rsidRDefault="00112C78" w:rsidP="00112C78">
            <w:pPr>
              <w:jc w:val="center"/>
              <w:rPr>
                <w:sz w:val="24"/>
                <w:szCs w:val="22"/>
              </w:rPr>
            </w:pPr>
            <w:r w:rsidRPr="00C34F46">
              <w:rPr>
                <w:rFonts w:hint="eastAsia"/>
                <w:sz w:val="24"/>
                <w:szCs w:val="22"/>
                <w:lang w:eastAsia="ko-KR"/>
              </w:rPr>
              <w:t>작성자</w:t>
            </w:r>
          </w:p>
        </w:tc>
        <w:tc>
          <w:tcPr>
            <w:tcW w:w="4508" w:type="dxa"/>
          </w:tcPr>
          <w:p w14:paraId="623CB47C" w14:textId="2B8D96DD" w:rsidR="00112C78" w:rsidRPr="00C34F46" w:rsidRDefault="00112C78" w:rsidP="00112C78">
            <w:pPr>
              <w:jc w:val="center"/>
              <w:rPr>
                <w:sz w:val="24"/>
                <w:szCs w:val="22"/>
              </w:rPr>
            </w:pPr>
          </w:p>
        </w:tc>
      </w:tr>
      <w:tr w:rsidR="00112C78" w:rsidRPr="00C34F46" w14:paraId="0AA41832" w14:textId="77777777" w:rsidTr="00112C78">
        <w:trPr>
          <w:cantSplit/>
          <w:jc w:val="center"/>
        </w:trPr>
        <w:tc>
          <w:tcPr>
            <w:tcW w:w="2694" w:type="dxa"/>
          </w:tcPr>
          <w:p w14:paraId="625DB363" w14:textId="77777777" w:rsidR="00112C78" w:rsidRPr="00C34F46" w:rsidRDefault="00112C78" w:rsidP="00112C78">
            <w:pPr>
              <w:jc w:val="center"/>
              <w:rPr>
                <w:sz w:val="24"/>
                <w:szCs w:val="22"/>
                <w:lang w:eastAsia="ko-KR"/>
              </w:rPr>
            </w:pPr>
            <w:r w:rsidRPr="00C34F46">
              <w:rPr>
                <w:rFonts w:hint="eastAsia"/>
                <w:sz w:val="24"/>
                <w:szCs w:val="22"/>
                <w:lang w:eastAsia="ko-KR"/>
              </w:rPr>
              <w:t>일   자</w:t>
            </w:r>
          </w:p>
        </w:tc>
        <w:tc>
          <w:tcPr>
            <w:tcW w:w="4508" w:type="dxa"/>
          </w:tcPr>
          <w:p w14:paraId="3FB7D646" w14:textId="481DB19C" w:rsidR="00112C78" w:rsidRPr="00C34F46" w:rsidRDefault="00112C78" w:rsidP="00900EC1">
            <w:pPr>
              <w:jc w:val="center"/>
              <w:rPr>
                <w:sz w:val="24"/>
                <w:szCs w:val="22"/>
                <w:lang w:eastAsia="ko-KR"/>
              </w:rPr>
            </w:pPr>
            <w:r w:rsidRPr="00C34F46">
              <w:rPr>
                <w:rFonts w:hint="eastAsia"/>
                <w:sz w:val="24"/>
                <w:szCs w:val="22"/>
                <w:lang w:eastAsia="ko-KR"/>
              </w:rPr>
              <w:t>20</w:t>
            </w:r>
            <w:r w:rsidRPr="00C34F46">
              <w:rPr>
                <w:sz w:val="24"/>
                <w:szCs w:val="22"/>
                <w:lang w:eastAsia="ko-KR"/>
              </w:rPr>
              <w:t>2</w:t>
            </w:r>
            <w:r w:rsidR="003F3E64" w:rsidRPr="00C34F46">
              <w:rPr>
                <w:sz w:val="24"/>
                <w:szCs w:val="22"/>
                <w:lang w:eastAsia="ko-KR"/>
              </w:rPr>
              <w:t>3</w:t>
            </w:r>
            <w:r w:rsidRPr="00C34F46">
              <w:rPr>
                <w:rFonts w:hint="eastAsia"/>
                <w:sz w:val="24"/>
                <w:szCs w:val="22"/>
                <w:lang w:eastAsia="ko-KR"/>
              </w:rPr>
              <w:t>.</w:t>
            </w:r>
            <w:r w:rsidR="00C34F46" w:rsidRPr="00C34F46">
              <w:rPr>
                <w:sz w:val="24"/>
                <w:szCs w:val="22"/>
                <w:lang w:eastAsia="ko-KR"/>
              </w:rPr>
              <w:t>0</w:t>
            </w:r>
            <w:r w:rsidR="00900EC1">
              <w:rPr>
                <w:sz w:val="24"/>
                <w:szCs w:val="22"/>
                <w:lang w:eastAsia="ko-KR"/>
              </w:rPr>
              <w:t>4</w:t>
            </w:r>
            <w:r w:rsidRPr="00C34F46">
              <w:rPr>
                <w:rFonts w:hint="eastAsia"/>
                <w:sz w:val="24"/>
                <w:szCs w:val="22"/>
                <w:lang w:eastAsia="ko-KR"/>
              </w:rPr>
              <w:t>.</w:t>
            </w:r>
            <w:r w:rsidR="00F94539">
              <w:rPr>
                <w:sz w:val="24"/>
                <w:szCs w:val="22"/>
                <w:lang w:eastAsia="ko-KR"/>
              </w:rPr>
              <w:t>12</w:t>
            </w:r>
          </w:p>
        </w:tc>
      </w:tr>
    </w:tbl>
    <w:p w14:paraId="7D3E483B" w14:textId="4585965C" w:rsidR="00421D73" w:rsidRDefault="00421D73" w:rsidP="00C34F46">
      <w:pPr>
        <w:rPr>
          <w:rFonts w:cs="Arial"/>
          <w:noProof w:val="0"/>
          <w:sz w:val="32"/>
          <w:szCs w:val="32"/>
          <w:lang w:eastAsia="ko-KR"/>
        </w:rPr>
      </w:pPr>
    </w:p>
    <w:p w14:paraId="30E63318" w14:textId="5060D5B0" w:rsidR="001401EF" w:rsidRDefault="001401EF" w:rsidP="00C34F46">
      <w:pPr>
        <w:rPr>
          <w:rFonts w:cs="Arial"/>
          <w:noProof w:val="0"/>
          <w:sz w:val="32"/>
          <w:szCs w:val="32"/>
          <w:lang w:eastAsia="ko-KR"/>
        </w:rPr>
      </w:pPr>
    </w:p>
    <w:p w14:paraId="2DF2A03F" w14:textId="77777777" w:rsidR="001401EF" w:rsidRDefault="001401EF" w:rsidP="00C34F46">
      <w:pPr>
        <w:rPr>
          <w:rFonts w:cs="Arial"/>
          <w:noProof w:val="0"/>
          <w:sz w:val="32"/>
          <w:szCs w:val="32"/>
          <w:lang w:eastAsia="ko-KR"/>
        </w:rPr>
      </w:pPr>
    </w:p>
    <w:p w14:paraId="7F77EE12" w14:textId="77777777" w:rsidR="00E01F9F" w:rsidRDefault="00E01F9F" w:rsidP="00C34F46">
      <w:pPr>
        <w:rPr>
          <w:rFonts w:cs="Arial"/>
          <w:noProof w:val="0"/>
          <w:sz w:val="32"/>
          <w:szCs w:val="32"/>
          <w:lang w:eastAsia="ko-KR"/>
        </w:rPr>
      </w:pPr>
    </w:p>
    <w:p w14:paraId="6D3F99F2" w14:textId="5757284B" w:rsidR="00E01F9F" w:rsidRDefault="00E01F9F" w:rsidP="00C34F46">
      <w:pPr>
        <w:rPr>
          <w:bCs/>
          <w:sz w:val="20"/>
          <w:lang w:val="fr-FR"/>
        </w:rPr>
      </w:pPr>
      <w:r w:rsidRPr="00E01F9F">
        <w:rPr>
          <w:rFonts w:hint="eastAsia"/>
          <w:bCs/>
          <w:sz w:val="20"/>
        </w:rPr>
        <w:t>※</w:t>
      </w:r>
      <w:r w:rsidRPr="00E01F9F">
        <w:rPr>
          <w:rFonts w:hint="eastAsia"/>
          <w:bCs/>
          <w:sz w:val="20"/>
          <w:lang w:val="fr-FR"/>
        </w:rPr>
        <w:t xml:space="preserve"> 본 구축요건정의서에 표기된 프로젝트 기간</w:t>
      </w:r>
      <w:r w:rsidRPr="00E01F9F">
        <w:rPr>
          <w:rFonts w:hint="eastAsia"/>
          <w:bCs/>
          <w:sz w:val="20"/>
        </w:rPr>
        <w:t>, 개발공수</w:t>
      </w:r>
      <w:r w:rsidRPr="00E01F9F">
        <w:rPr>
          <w:rFonts w:hint="eastAsia"/>
          <w:bCs/>
          <w:sz w:val="20"/>
          <w:lang w:val="fr-FR"/>
        </w:rPr>
        <w:t xml:space="preserve"> 투입인력 계획</w:t>
      </w:r>
      <w:r w:rsidRPr="00E01F9F">
        <w:rPr>
          <w:rFonts w:hint="eastAsia"/>
          <w:bCs/>
          <w:sz w:val="20"/>
        </w:rPr>
        <w:t>, 각종</w:t>
      </w:r>
      <w:r w:rsidRPr="00E01F9F">
        <w:rPr>
          <w:rFonts w:hint="eastAsia"/>
          <w:bCs/>
          <w:sz w:val="20"/>
          <w:lang w:val="fr-FR"/>
        </w:rPr>
        <w:t xml:space="preserve"> 자원의 스펙 등 계약내용에 </w:t>
      </w:r>
      <w:r w:rsidRPr="00E01F9F">
        <w:rPr>
          <w:rFonts w:hint="eastAsia"/>
          <w:bCs/>
          <w:sz w:val="20"/>
        </w:rPr>
        <w:t xml:space="preserve"> 종속된</w:t>
      </w:r>
      <w:r w:rsidRPr="00E01F9F">
        <w:rPr>
          <w:rFonts w:hint="eastAsia"/>
          <w:bCs/>
          <w:sz w:val="20"/>
          <w:lang w:val="fr-FR"/>
        </w:rPr>
        <w:t xml:space="preserve"> 모든 부분은 실제 도입의뢰/검토시 상세화 과정 및 선정된 업체의 제안 내용에 따라 최종 계약 시 변경될 수 있으며</w:t>
      </w:r>
      <w:r w:rsidRPr="00E01F9F">
        <w:rPr>
          <w:rFonts w:hint="eastAsia"/>
          <w:bCs/>
          <w:sz w:val="20"/>
        </w:rPr>
        <w:t>, 이</w:t>
      </w:r>
      <w:r w:rsidRPr="00E01F9F">
        <w:rPr>
          <w:rFonts w:hint="eastAsia"/>
          <w:bCs/>
          <w:sz w:val="20"/>
          <w:lang w:val="fr-FR"/>
        </w:rPr>
        <w:t xml:space="preserve"> 경우 공식 계약서의 내용이 구축요건정의서 보다 우선함</w:t>
      </w:r>
    </w:p>
    <w:p w14:paraId="5EE88489" w14:textId="46EFF98E" w:rsidR="00E34E50" w:rsidRDefault="00E01F9F" w:rsidP="00FB1B85">
      <w:pPr>
        <w:spacing w:before="0" w:after="0"/>
        <w:jc w:val="center"/>
        <w:rPr>
          <w:sz w:val="40"/>
          <w:szCs w:val="40"/>
          <w:u w:val="single"/>
          <w:shd w:val="clear" w:color="auto" w:fill="FFFFFF"/>
          <w:lang w:eastAsia="ko-KR"/>
        </w:rPr>
      </w:pPr>
      <w:r>
        <w:rPr>
          <w:bCs/>
          <w:sz w:val="20"/>
          <w:lang w:val="fr-FR"/>
        </w:rPr>
        <w:br w:type="page"/>
      </w:r>
      <w:r w:rsidR="00B63E55" w:rsidRPr="00991765">
        <w:rPr>
          <w:rFonts w:hint="eastAsia"/>
          <w:sz w:val="40"/>
          <w:szCs w:val="40"/>
          <w:u w:val="single"/>
          <w:shd w:val="clear" w:color="auto" w:fill="FFFFFF"/>
          <w:lang w:eastAsia="ko-KR"/>
        </w:rPr>
        <w:lastRenderedPageBreak/>
        <w:t>목   차</w:t>
      </w:r>
    </w:p>
    <w:p w14:paraId="7F459A51" w14:textId="77777777" w:rsidR="00FB1B85" w:rsidRPr="00FB1B85" w:rsidRDefault="00FB1B85" w:rsidP="00FB1B85">
      <w:pPr>
        <w:spacing w:before="0" w:after="0"/>
        <w:jc w:val="center"/>
        <w:rPr>
          <w:sz w:val="28"/>
          <w:szCs w:val="28"/>
          <w:u w:val="single"/>
          <w:shd w:val="clear" w:color="auto" w:fill="FFFFFF"/>
          <w:lang w:eastAsia="ko-KR"/>
        </w:rPr>
      </w:pPr>
    </w:p>
    <w:p w14:paraId="4D153B64" w14:textId="642916F8" w:rsidR="001A0640" w:rsidRDefault="00BE7A36" w:rsidP="001A0640">
      <w:pPr>
        <w:pStyle w:val="11"/>
        <w:tabs>
          <w:tab w:val="right" w:leader="dot" w:pos="9767"/>
        </w:tabs>
        <w:spacing w:line="400" w:lineRule="exact"/>
        <w:rPr>
          <w:rFonts w:eastAsiaTheme="minorEastAsia" w:hAnsiTheme="minorHAnsi" w:cstheme="minorBidi"/>
          <w:b w:val="0"/>
          <w:bCs w:val="0"/>
          <w:caps w:val="0"/>
          <w:kern w:val="2"/>
          <w:szCs w:val="22"/>
          <w:lang w:eastAsia="ko-KR"/>
        </w:rPr>
      </w:pPr>
      <w:r w:rsidRPr="00BE7A36">
        <w:rPr>
          <w:rFonts w:ascii="KB금융 본문체 Light" w:eastAsia="KB금융 본문체 Light"/>
          <w:sz w:val="28"/>
          <w:szCs w:val="24"/>
          <w:shd w:val="clear" w:color="auto" w:fill="FFFFFF"/>
          <w:lang w:eastAsia="ko-KR"/>
        </w:rPr>
        <w:fldChar w:fldCharType="begin"/>
      </w:r>
      <w:r w:rsidRPr="00BE7A36">
        <w:rPr>
          <w:rFonts w:ascii="KB금융 본문체 Light" w:eastAsia="KB금융 본문체 Light"/>
          <w:sz w:val="28"/>
          <w:szCs w:val="24"/>
          <w:shd w:val="clear" w:color="auto" w:fill="FFFFFF"/>
          <w:lang w:eastAsia="ko-KR"/>
        </w:rPr>
        <w:instrText xml:space="preserve"> TOC \o "1-3" \h \z \u </w:instrText>
      </w:r>
      <w:r w:rsidRPr="00BE7A36">
        <w:rPr>
          <w:rFonts w:ascii="KB금융 본문체 Light" w:eastAsia="KB금융 본문체 Light"/>
          <w:sz w:val="28"/>
          <w:szCs w:val="24"/>
          <w:shd w:val="clear" w:color="auto" w:fill="FFFFFF"/>
          <w:lang w:eastAsia="ko-KR"/>
        </w:rPr>
        <w:fldChar w:fldCharType="separate"/>
      </w:r>
      <w:hyperlink w:anchor="_Toc132896959" w:history="1">
        <w:r w:rsidR="001A0640" w:rsidRPr="0076285C">
          <w:rPr>
            <w:rStyle w:val="a9"/>
            <w:szCs w:val="24"/>
          </w:rPr>
          <w:t>개정이력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_Toc132896959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2</w:t>
        </w:r>
        <w:r w:rsidR="001A0640">
          <w:rPr>
            <w:webHidden/>
          </w:rPr>
          <w:fldChar w:fldCharType="end"/>
        </w:r>
      </w:hyperlink>
    </w:p>
    <w:p w14:paraId="4294508E" w14:textId="30759F9F" w:rsidR="001A0640" w:rsidRDefault="00673890" w:rsidP="001A0640">
      <w:pPr>
        <w:pStyle w:val="11"/>
        <w:tabs>
          <w:tab w:val="left" w:pos="440"/>
          <w:tab w:val="right" w:leader="dot" w:pos="9767"/>
        </w:tabs>
        <w:spacing w:line="400" w:lineRule="exact"/>
        <w:rPr>
          <w:rFonts w:eastAsiaTheme="minorEastAsia" w:hAnsiTheme="minorHAnsi" w:cstheme="minorBidi"/>
          <w:b w:val="0"/>
          <w:bCs w:val="0"/>
          <w:caps w:val="0"/>
          <w:kern w:val="2"/>
          <w:szCs w:val="22"/>
          <w:lang w:eastAsia="ko-KR"/>
        </w:rPr>
      </w:pPr>
      <w:hyperlink w:anchor="_Toc132896960" w:history="1">
        <w:r w:rsidR="001A0640" w:rsidRPr="0076285C">
          <w:rPr>
            <w:rStyle w:val="a9"/>
            <w:szCs w:val="24"/>
          </w:rPr>
          <w:t>1.</w:t>
        </w:r>
        <w:r w:rsidR="001A0640" w:rsidRPr="0076285C">
          <w:rPr>
            <w:rFonts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:lang w:eastAsia="ko-KR"/>
          </w:rPr>
          <w:tab/>
        </w:r>
        <w:r w:rsidR="001A0640" w:rsidRPr="0076285C">
          <w:rPr>
            <w:rStyle w:val="a9"/>
            <w:szCs w:val="24"/>
          </w:rPr>
          <w:t>배경 및 목표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_Toc132896960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4</w:t>
        </w:r>
        <w:r w:rsidR="001A0640">
          <w:rPr>
            <w:webHidden/>
          </w:rPr>
          <w:fldChar w:fldCharType="end"/>
        </w:r>
      </w:hyperlink>
    </w:p>
    <w:p w14:paraId="4EE340A3" w14:textId="64ABD8F7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61" w:history="1">
        <w:r w:rsidR="001A0640" w:rsidRPr="00D260F9">
          <w:rPr>
            <w:rStyle w:val="a9"/>
          </w:rPr>
          <w:t>1.1.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구축 배경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_Toc132896961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4</w:t>
        </w:r>
        <w:r w:rsidR="001A0640">
          <w:rPr>
            <w:webHidden/>
          </w:rPr>
          <w:fldChar w:fldCharType="end"/>
        </w:r>
      </w:hyperlink>
    </w:p>
    <w:p w14:paraId="7F337A03" w14:textId="6251EAA6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62" w:history="1">
        <w:r w:rsidR="001A0640" w:rsidRPr="00D260F9">
          <w:rPr>
            <w:rStyle w:val="a9"/>
          </w:rPr>
          <w:t>1.2.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추진 목표 및 기대 효과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_Toc132896962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4</w:t>
        </w:r>
        <w:r w:rsidR="001A0640">
          <w:rPr>
            <w:webHidden/>
          </w:rPr>
          <w:fldChar w:fldCharType="end"/>
        </w:r>
      </w:hyperlink>
    </w:p>
    <w:p w14:paraId="74DCCC42" w14:textId="142A8840" w:rsidR="001A0640" w:rsidRDefault="00673890" w:rsidP="001A0640">
      <w:pPr>
        <w:pStyle w:val="11"/>
        <w:tabs>
          <w:tab w:val="left" w:pos="440"/>
          <w:tab w:val="right" w:leader="dot" w:pos="9767"/>
        </w:tabs>
        <w:spacing w:line="400" w:lineRule="exact"/>
        <w:rPr>
          <w:rFonts w:eastAsiaTheme="minorEastAsia" w:hAnsiTheme="minorHAnsi" w:cstheme="minorBidi"/>
          <w:b w:val="0"/>
          <w:bCs w:val="0"/>
          <w:caps w:val="0"/>
          <w:kern w:val="2"/>
          <w:szCs w:val="22"/>
          <w:lang w:eastAsia="ko-KR"/>
        </w:rPr>
      </w:pPr>
      <w:hyperlink w:anchor="_Toc132896963" w:history="1">
        <w:r w:rsidR="001A0640" w:rsidRPr="0076285C">
          <w:rPr>
            <w:rStyle w:val="a9"/>
            <w:szCs w:val="24"/>
          </w:rPr>
          <w:t>2.</w:t>
        </w:r>
        <w:r w:rsidR="001A0640" w:rsidRPr="0076285C">
          <w:rPr>
            <w:rFonts w:eastAsiaTheme="minorEastAsia" w:hAnsiTheme="minorHAnsi" w:cstheme="minorBidi"/>
            <w:b w:val="0"/>
            <w:bCs w:val="0"/>
            <w:caps w:val="0"/>
            <w:kern w:val="2"/>
            <w:sz w:val="24"/>
            <w:szCs w:val="24"/>
            <w:lang w:eastAsia="ko-KR"/>
          </w:rPr>
          <w:tab/>
        </w:r>
        <w:r w:rsidR="001A0640" w:rsidRPr="0076285C">
          <w:rPr>
            <w:rStyle w:val="a9"/>
            <w:szCs w:val="24"/>
          </w:rPr>
          <w:t>프로젝트 개요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_Toc132896963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5</w:t>
        </w:r>
        <w:r w:rsidR="001A0640">
          <w:rPr>
            <w:webHidden/>
          </w:rPr>
          <w:fldChar w:fldCharType="end"/>
        </w:r>
      </w:hyperlink>
    </w:p>
    <w:p w14:paraId="5594F3E4" w14:textId="6752F680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64" w:history="1">
        <w:r w:rsidR="001A0640" w:rsidRPr="00D260F9">
          <w:rPr>
            <w:rStyle w:val="a9"/>
          </w:rPr>
          <w:t>2.1.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프로젝트명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_Toc132896964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5</w:t>
        </w:r>
        <w:r w:rsidR="001A0640">
          <w:rPr>
            <w:webHidden/>
          </w:rPr>
          <w:fldChar w:fldCharType="end"/>
        </w:r>
      </w:hyperlink>
    </w:p>
    <w:p w14:paraId="4E5D4BAB" w14:textId="1732C63A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65" w:history="1">
        <w:r w:rsidR="001A0640" w:rsidRPr="00D260F9">
          <w:rPr>
            <w:rStyle w:val="a9"/>
          </w:rPr>
          <w:t>2.2.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프로젝트 기간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_Toc132896965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5</w:t>
        </w:r>
        <w:r w:rsidR="001A0640">
          <w:rPr>
            <w:webHidden/>
          </w:rPr>
          <w:fldChar w:fldCharType="end"/>
        </w:r>
      </w:hyperlink>
    </w:p>
    <w:p w14:paraId="6C2CB0CA" w14:textId="1A0B4D47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66" w:history="1">
        <w:r w:rsidR="001A0640" w:rsidRPr="00D260F9">
          <w:rPr>
            <w:rStyle w:val="a9"/>
          </w:rPr>
          <w:t>2.3.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프로젝트 구축 내용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_Toc132896966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5</w:t>
        </w:r>
        <w:r w:rsidR="001A0640">
          <w:rPr>
            <w:webHidden/>
          </w:rPr>
          <w:fldChar w:fldCharType="end"/>
        </w:r>
      </w:hyperlink>
    </w:p>
    <w:p w14:paraId="09873524" w14:textId="5563DD00" w:rsidR="001A0640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eastAsiaTheme="minorEastAsia" w:hAnsiTheme="minorHAnsi" w:cstheme="minorBidi"/>
          <w:iCs w:val="0"/>
          <w:kern w:val="2"/>
          <w:szCs w:val="22"/>
          <w:lang w:eastAsia="ko-KR"/>
        </w:rPr>
      </w:pPr>
      <w:hyperlink w:anchor="_Toc132896967" w:history="1">
        <w:r w:rsidR="001A0640" w:rsidRPr="00D260F9">
          <w:rPr>
            <w:rStyle w:val="a9"/>
          </w:rPr>
          <w:t>2.3.1.</w:t>
        </w:r>
        <w:r w:rsidR="001A0640">
          <w:rPr>
            <w:rFonts w:eastAsiaTheme="minorEastAsia" w:hAnsiTheme="minorHAnsi" w:cstheme="minorBidi"/>
            <w:iC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상세 구축 내용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_Toc132896967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6</w:t>
        </w:r>
        <w:r w:rsidR="001A0640">
          <w:rPr>
            <w:webHidden/>
          </w:rPr>
          <w:fldChar w:fldCharType="end"/>
        </w:r>
      </w:hyperlink>
    </w:p>
    <w:p w14:paraId="6893DF87" w14:textId="287DD283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74" w:history="1">
        <w:r w:rsidR="001A0640" w:rsidRPr="00D260F9">
          <w:rPr>
            <w:rStyle w:val="a9"/>
          </w:rPr>
          <w:t>2.4.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프로젝트 추진 조직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_Toc132896974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9</w:t>
        </w:r>
        <w:r w:rsidR="001A0640">
          <w:rPr>
            <w:webHidden/>
          </w:rPr>
          <w:fldChar w:fldCharType="end"/>
        </w:r>
      </w:hyperlink>
    </w:p>
    <w:p w14:paraId="0BF32945" w14:textId="3BBC281D" w:rsidR="001A0640" w:rsidRDefault="00673890" w:rsidP="001A0640">
      <w:pPr>
        <w:pStyle w:val="11"/>
        <w:tabs>
          <w:tab w:val="left" w:pos="440"/>
          <w:tab w:val="right" w:leader="dot" w:pos="9767"/>
        </w:tabs>
        <w:spacing w:line="400" w:lineRule="exact"/>
        <w:rPr>
          <w:rFonts w:eastAsiaTheme="minorEastAsia" w:hAnsiTheme="minorHAnsi" w:cstheme="minorBidi"/>
          <w:b w:val="0"/>
          <w:bCs w:val="0"/>
          <w:caps w:val="0"/>
          <w:kern w:val="2"/>
          <w:szCs w:val="22"/>
          <w:lang w:eastAsia="ko-KR"/>
        </w:rPr>
      </w:pPr>
      <w:hyperlink w:anchor="_Toc132896975" w:history="1">
        <w:r w:rsidR="001A0640" w:rsidRPr="00D260F9">
          <w:rPr>
            <w:rStyle w:val="a9"/>
          </w:rPr>
          <w:t>3.</w:t>
        </w:r>
        <w:r w:rsidR="001A0640">
          <w:rPr>
            <w:rFonts w:eastAsiaTheme="minorEastAsia" w:hAnsiTheme="minorHAnsi" w:cstheme="minorBidi"/>
            <w:b w:val="0"/>
            <w:bCs w:val="0"/>
            <w: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요구사항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_Toc132896975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10</w:t>
        </w:r>
        <w:r w:rsidR="001A0640">
          <w:rPr>
            <w:webHidden/>
          </w:rPr>
          <w:fldChar w:fldCharType="end"/>
        </w:r>
      </w:hyperlink>
    </w:p>
    <w:p w14:paraId="0A82ECC6" w14:textId="0B6C7CC7" w:rsidR="001A0640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eastAsiaTheme="minorEastAsia" w:hAnsiTheme="minorHAnsi" w:cstheme="minorBidi"/>
          <w:smallCaps w:val="0"/>
          <w:kern w:val="2"/>
          <w:szCs w:val="22"/>
          <w:lang w:eastAsia="ko-KR"/>
        </w:rPr>
      </w:pPr>
      <w:hyperlink w:anchor="_Toc132896976" w:history="1">
        <w:r w:rsidR="001A0640" w:rsidRPr="00D260F9">
          <w:rPr>
            <w:rStyle w:val="a9"/>
          </w:rPr>
          <w:t>3.1</w:t>
        </w:r>
        <w:r w:rsidR="001A0640">
          <w:rPr>
            <w:rFonts w:eastAsiaTheme="minorEastAsia" w:hAnsiTheme="minorHAnsi" w:cstheme="minorBidi"/>
            <w:small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시스템 구성 내역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_Toc132896976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10</w:t>
        </w:r>
        <w:r w:rsidR="001A0640">
          <w:rPr>
            <w:webHidden/>
          </w:rPr>
          <w:fldChar w:fldCharType="end"/>
        </w:r>
      </w:hyperlink>
    </w:p>
    <w:p w14:paraId="5BC21DF4" w14:textId="57977F56" w:rsidR="001A0640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eastAsiaTheme="minorEastAsia" w:hAnsiTheme="minorHAnsi" w:cstheme="minorBidi"/>
          <w:iCs w:val="0"/>
          <w:kern w:val="2"/>
          <w:szCs w:val="22"/>
          <w:lang w:eastAsia="ko-KR"/>
        </w:rPr>
      </w:pPr>
      <w:hyperlink w:anchor="_Toc132896977" w:history="1">
        <w:r w:rsidR="001A0640" w:rsidRPr="00D260F9">
          <w:rPr>
            <w:rStyle w:val="a9"/>
          </w:rPr>
          <w:t>3.1.1.</w:t>
        </w:r>
        <w:r w:rsidR="001A0640">
          <w:rPr>
            <w:rFonts w:eastAsiaTheme="minorEastAsia" w:hAnsiTheme="minorHAnsi" w:cstheme="minorBidi"/>
            <w:iC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시스템 구성도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_Toc132896977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10</w:t>
        </w:r>
        <w:r w:rsidR="001A0640">
          <w:rPr>
            <w:webHidden/>
          </w:rPr>
          <w:fldChar w:fldCharType="end"/>
        </w:r>
      </w:hyperlink>
    </w:p>
    <w:p w14:paraId="4103F20E" w14:textId="6CD2E072" w:rsidR="001A0640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eastAsiaTheme="minorEastAsia" w:hAnsiTheme="minorHAnsi" w:cstheme="minorBidi"/>
          <w:iCs w:val="0"/>
          <w:kern w:val="2"/>
          <w:szCs w:val="22"/>
          <w:lang w:eastAsia="ko-KR"/>
        </w:rPr>
      </w:pPr>
      <w:hyperlink w:anchor="_Toc132896978" w:history="1">
        <w:r w:rsidR="001A0640" w:rsidRPr="00D260F9">
          <w:rPr>
            <w:rStyle w:val="a9"/>
          </w:rPr>
          <w:t>3.1.2.</w:t>
        </w:r>
        <w:r w:rsidR="001A0640">
          <w:rPr>
            <w:rFonts w:eastAsiaTheme="minorEastAsia" w:hAnsiTheme="minorHAnsi" w:cstheme="minorBidi"/>
            <w:iC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H/W 목록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_Toc132896978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11</w:t>
        </w:r>
        <w:r w:rsidR="001A0640">
          <w:rPr>
            <w:webHidden/>
          </w:rPr>
          <w:fldChar w:fldCharType="end"/>
        </w:r>
      </w:hyperlink>
    </w:p>
    <w:p w14:paraId="4F69E9D0" w14:textId="655B8F86" w:rsidR="001A0640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eastAsiaTheme="minorEastAsia" w:hAnsiTheme="minorHAnsi" w:cstheme="minorBidi"/>
          <w:iCs w:val="0"/>
          <w:kern w:val="2"/>
          <w:szCs w:val="22"/>
          <w:lang w:eastAsia="ko-KR"/>
        </w:rPr>
      </w:pPr>
      <w:hyperlink w:anchor="_Toc132896979" w:history="1">
        <w:r w:rsidR="001A0640" w:rsidRPr="00D260F9">
          <w:rPr>
            <w:rStyle w:val="a9"/>
          </w:rPr>
          <w:t>3.1.3.</w:t>
        </w:r>
        <w:r w:rsidR="001A0640">
          <w:rPr>
            <w:rFonts w:eastAsiaTheme="minorEastAsia" w:hAnsiTheme="minorHAnsi" w:cstheme="minorBidi"/>
            <w:iC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S/W 목록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_Toc132896979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12</w:t>
        </w:r>
        <w:r w:rsidR="001A0640">
          <w:rPr>
            <w:webHidden/>
          </w:rPr>
          <w:fldChar w:fldCharType="end"/>
        </w:r>
      </w:hyperlink>
    </w:p>
    <w:p w14:paraId="2D3BAB87" w14:textId="70994CC1" w:rsidR="001A0640" w:rsidRDefault="00673890" w:rsidP="001A0640">
      <w:pPr>
        <w:pStyle w:val="11"/>
        <w:tabs>
          <w:tab w:val="left" w:pos="440"/>
          <w:tab w:val="right" w:leader="dot" w:pos="9767"/>
        </w:tabs>
        <w:spacing w:line="400" w:lineRule="exact"/>
        <w:rPr>
          <w:rFonts w:eastAsiaTheme="minorEastAsia" w:hAnsiTheme="minorHAnsi" w:cstheme="minorBidi"/>
          <w:b w:val="0"/>
          <w:bCs w:val="0"/>
          <w:caps w:val="0"/>
          <w:kern w:val="2"/>
          <w:szCs w:val="22"/>
          <w:lang w:eastAsia="ko-KR"/>
        </w:rPr>
      </w:pPr>
      <w:hyperlink w:anchor="_Toc132896980" w:history="1">
        <w:r w:rsidR="001A0640" w:rsidRPr="00D260F9">
          <w:rPr>
            <w:rStyle w:val="a9"/>
          </w:rPr>
          <w:t>4.</w:t>
        </w:r>
        <w:r w:rsidR="001A0640">
          <w:rPr>
            <w:rFonts w:eastAsiaTheme="minorEastAsia" w:hAnsiTheme="minorHAnsi" w:cstheme="minorBidi"/>
            <w:b w:val="0"/>
            <w:bCs w:val="0"/>
            <w:caps w:val="0"/>
            <w:kern w:val="2"/>
            <w:szCs w:val="22"/>
            <w:lang w:eastAsia="ko-KR"/>
          </w:rPr>
          <w:tab/>
        </w:r>
        <w:r w:rsidR="001A0640" w:rsidRPr="00D260F9">
          <w:rPr>
            <w:rStyle w:val="a9"/>
          </w:rPr>
          <w:t>추진계획</w:t>
        </w:r>
        <w:r w:rsidR="001A0640">
          <w:rPr>
            <w:webHidden/>
          </w:rPr>
          <w:tab/>
        </w:r>
        <w:r w:rsidR="001A0640">
          <w:rPr>
            <w:webHidden/>
          </w:rPr>
          <w:fldChar w:fldCharType="begin"/>
        </w:r>
        <w:r w:rsidR="001A0640">
          <w:rPr>
            <w:webHidden/>
          </w:rPr>
          <w:instrText xml:space="preserve"> PAGEREF _Toc132896980 \h </w:instrText>
        </w:r>
        <w:r w:rsidR="001A0640">
          <w:rPr>
            <w:webHidden/>
          </w:rPr>
        </w:r>
        <w:r w:rsidR="001A0640">
          <w:rPr>
            <w:webHidden/>
          </w:rPr>
          <w:fldChar w:fldCharType="separate"/>
        </w:r>
        <w:r w:rsidR="001A0640">
          <w:rPr>
            <w:webHidden/>
          </w:rPr>
          <w:t>13</w:t>
        </w:r>
        <w:r w:rsidR="001A0640">
          <w:rPr>
            <w:webHidden/>
          </w:rPr>
          <w:fldChar w:fldCharType="end"/>
        </w:r>
      </w:hyperlink>
    </w:p>
    <w:p w14:paraId="65302126" w14:textId="37F583D5" w:rsidR="001A0640" w:rsidRPr="0076285C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smallCaps w:val="0"/>
          <w:kern w:val="2"/>
          <w:szCs w:val="22"/>
          <w:lang w:eastAsia="ko-KR"/>
        </w:rPr>
      </w:pPr>
      <w:hyperlink w:anchor="_Toc132896981" w:history="1">
        <w:r w:rsidR="001A0640" w:rsidRPr="0076285C">
          <w:rPr>
            <w:rStyle w:val="a9"/>
            <w:rFonts w:asciiTheme="majorHAnsi" w:eastAsiaTheme="majorHAnsi" w:hAnsiTheme="majorHAnsi"/>
          </w:rPr>
          <w:t>4.1.</w:t>
        </w:r>
        <w:r w:rsidR="001A0640" w:rsidRPr="0076285C">
          <w:rPr>
            <w:rFonts w:asciiTheme="majorHAnsi" w:eastAsiaTheme="majorHAnsi" w:hAnsiTheme="majorHAnsi" w:cstheme="minorBidi"/>
            <w:smallCap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추진일정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_Toc132896981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13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0274971C" w14:textId="3870B6BA" w:rsidR="001A0640" w:rsidRPr="0076285C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smallCaps w:val="0"/>
          <w:kern w:val="2"/>
          <w:szCs w:val="22"/>
          <w:lang w:eastAsia="ko-KR"/>
        </w:rPr>
      </w:pPr>
      <w:hyperlink w:anchor="_Toc132896982" w:history="1">
        <w:r w:rsidR="001A0640" w:rsidRPr="0076285C">
          <w:rPr>
            <w:rStyle w:val="a9"/>
            <w:rFonts w:asciiTheme="majorHAnsi" w:eastAsiaTheme="majorHAnsi" w:hAnsiTheme="majorHAnsi"/>
          </w:rPr>
          <w:t>4.2.</w:t>
        </w:r>
        <w:r w:rsidR="001A0640" w:rsidRPr="0076285C">
          <w:rPr>
            <w:rFonts w:asciiTheme="majorHAnsi" w:eastAsiaTheme="majorHAnsi" w:hAnsiTheme="majorHAnsi" w:cstheme="minorBidi"/>
            <w:smallCap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단계별 인력투입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_Toc132896982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14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4DD5BAA7" w14:textId="43F19F57" w:rsidR="001A0640" w:rsidRPr="0076285C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iCs w:val="0"/>
          <w:kern w:val="2"/>
          <w:szCs w:val="22"/>
          <w:lang w:eastAsia="ko-KR"/>
        </w:rPr>
      </w:pPr>
      <w:hyperlink w:anchor="_Toc132896983" w:history="1">
        <w:r w:rsidR="001A0640" w:rsidRPr="0076285C">
          <w:rPr>
            <w:rStyle w:val="a9"/>
            <w:rFonts w:asciiTheme="majorHAnsi" w:eastAsiaTheme="majorHAnsi" w:hAnsiTheme="majorHAnsi"/>
          </w:rPr>
          <w:t>4.2.1.</w:t>
        </w:r>
        <w:r w:rsidR="001A0640" w:rsidRPr="0076285C">
          <w:rPr>
            <w:rFonts w:asciiTheme="majorHAnsi" w:eastAsiaTheme="majorHAnsi" w:hAnsiTheme="majorHAnsi" w:cstheme="minorBidi"/>
            <w:iC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프로젝트 운영 프로세스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_Toc132896983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15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1B667C54" w14:textId="35081C3B" w:rsidR="001A0640" w:rsidRPr="0076285C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iCs w:val="0"/>
          <w:kern w:val="2"/>
          <w:szCs w:val="22"/>
          <w:lang w:eastAsia="ko-KR"/>
        </w:rPr>
      </w:pPr>
      <w:hyperlink w:anchor="_Toc132896984" w:history="1">
        <w:r w:rsidR="001A0640" w:rsidRPr="0076285C">
          <w:rPr>
            <w:rStyle w:val="a9"/>
            <w:rFonts w:asciiTheme="majorHAnsi" w:eastAsiaTheme="majorHAnsi" w:hAnsiTheme="majorHAnsi"/>
          </w:rPr>
          <w:t>4.2.2.</w:t>
        </w:r>
        <w:r w:rsidR="001A0640" w:rsidRPr="0076285C">
          <w:rPr>
            <w:rFonts w:asciiTheme="majorHAnsi" w:eastAsiaTheme="majorHAnsi" w:hAnsiTheme="majorHAnsi" w:cstheme="minorBidi"/>
            <w:iC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인력 투입 계획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_Toc132896984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15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45BC5CF6" w14:textId="50796724" w:rsidR="001A0640" w:rsidRPr="0076285C" w:rsidRDefault="00673890" w:rsidP="001A0640">
      <w:pPr>
        <w:pStyle w:val="23"/>
        <w:tabs>
          <w:tab w:val="left" w:pos="88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smallCaps w:val="0"/>
          <w:kern w:val="2"/>
          <w:szCs w:val="22"/>
          <w:lang w:eastAsia="ko-KR"/>
        </w:rPr>
      </w:pPr>
      <w:hyperlink w:anchor="_Toc132896985" w:history="1">
        <w:r w:rsidR="001A0640" w:rsidRPr="0076285C">
          <w:rPr>
            <w:rStyle w:val="a9"/>
            <w:rFonts w:asciiTheme="majorHAnsi" w:eastAsiaTheme="majorHAnsi" w:hAnsiTheme="majorHAnsi"/>
          </w:rPr>
          <w:t>4.3.</w:t>
        </w:r>
        <w:r w:rsidR="001A0640" w:rsidRPr="0076285C">
          <w:rPr>
            <w:rFonts w:asciiTheme="majorHAnsi" w:eastAsiaTheme="majorHAnsi" w:hAnsiTheme="majorHAnsi" w:cstheme="minorBidi"/>
            <w:smallCap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개발 방법론 및 산출물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_Toc132896985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16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664716EA" w14:textId="498D4089" w:rsidR="001A0640" w:rsidRPr="0076285C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Fonts w:asciiTheme="majorHAnsi" w:eastAsiaTheme="majorHAnsi" w:hAnsiTheme="majorHAnsi" w:cstheme="minorBidi"/>
          <w:iCs w:val="0"/>
          <w:kern w:val="2"/>
          <w:szCs w:val="22"/>
          <w:lang w:eastAsia="ko-KR"/>
        </w:rPr>
      </w:pPr>
      <w:hyperlink w:anchor="_Toc132896986" w:history="1">
        <w:r w:rsidR="001A0640" w:rsidRPr="0076285C">
          <w:rPr>
            <w:rStyle w:val="a9"/>
            <w:rFonts w:asciiTheme="majorHAnsi" w:eastAsiaTheme="majorHAnsi" w:hAnsiTheme="majorHAnsi"/>
          </w:rPr>
          <w:t>4.3.1.</w:t>
        </w:r>
        <w:r w:rsidR="001A0640" w:rsidRPr="0076285C">
          <w:rPr>
            <w:rFonts w:asciiTheme="majorHAnsi" w:eastAsiaTheme="majorHAnsi" w:hAnsiTheme="majorHAnsi" w:cstheme="minorBidi"/>
            <w:iC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개발 방법론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_Toc132896986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16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50470F22" w14:textId="004EC399" w:rsidR="001A0640" w:rsidRPr="0076285C" w:rsidRDefault="00673890" w:rsidP="001A0640">
      <w:pPr>
        <w:pStyle w:val="32"/>
        <w:tabs>
          <w:tab w:val="left" w:pos="1320"/>
          <w:tab w:val="right" w:leader="dot" w:pos="9767"/>
        </w:tabs>
        <w:spacing w:line="400" w:lineRule="exact"/>
        <w:rPr>
          <w:rStyle w:val="a9"/>
          <w:rFonts w:asciiTheme="majorHAnsi" w:eastAsiaTheme="majorHAnsi" w:hAnsiTheme="majorHAnsi"/>
        </w:rPr>
      </w:pPr>
      <w:hyperlink w:anchor="_Toc132896987" w:history="1">
        <w:r w:rsidR="001A0640" w:rsidRPr="0076285C">
          <w:rPr>
            <w:rStyle w:val="a9"/>
            <w:rFonts w:asciiTheme="majorHAnsi" w:eastAsiaTheme="majorHAnsi" w:hAnsiTheme="majorHAnsi"/>
          </w:rPr>
          <w:t>4.3.2.</w:t>
        </w:r>
        <w:r w:rsidR="001A0640" w:rsidRPr="0076285C">
          <w:rPr>
            <w:rFonts w:asciiTheme="majorHAnsi" w:eastAsiaTheme="majorHAnsi" w:hAnsiTheme="majorHAnsi" w:cstheme="minorBidi"/>
            <w:iCs w:val="0"/>
            <w:kern w:val="2"/>
            <w:szCs w:val="22"/>
            <w:lang w:eastAsia="ko-KR"/>
          </w:rPr>
          <w:tab/>
        </w:r>
        <w:r w:rsidR="001A0640" w:rsidRPr="0076285C">
          <w:rPr>
            <w:rStyle w:val="a9"/>
            <w:rFonts w:asciiTheme="majorHAnsi" w:eastAsiaTheme="majorHAnsi" w:hAnsiTheme="majorHAnsi"/>
          </w:rPr>
          <w:t>스프린트별 개발 산출물</w:t>
        </w:r>
        <w:r w:rsidR="001A0640" w:rsidRPr="0076285C">
          <w:rPr>
            <w:rFonts w:asciiTheme="majorHAnsi" w:eastAsiaTheme="majorHAnsi" w:hAnsiTheme="majorHAnsi"/>
            <w:webHidden/>
          </w:rPr>
          <w:tab/>
        </w:r>
        <w:r w:rsidR="001A0640" w:rsidRPr="0076285C">
          <w:rPr>
            <w:rFonts w:asciiTheme="majorHAnsi" w:eastAsiaTheme="majorHAnsi" w:hAnsiTheme="majorHAnsi"/>
            <w:webHidden/>
          </w:rPr>
          <w:fldChar w:fldCharType="begin"/>
        </w:r>
        <w:r w:rsidR="001A0640" w:rsidRPr="0076285C">
          <w:rPr>
            <w:rFonts w:asciiTheme="majorHAnsi" w:eastAsiaTheme="majorHAnsi" w:hAnsiTheme="majorHAnsi"/>
            <w:webHidden/>
          </w:rPr>
          <w:instrText xml:space="preserve"> PAGEREF _Toc132896987 \h </w:instrText>
        </w:r>
        <w:r w:rsidR="001A0640" w:rsidRPr="0076285C">
          <w:rPr>
            <w:rFonts w:asciiTheme="majorHAnsi" w:eastAsiaTheme="majorHAnsi" w:hAnsiTheme="majorHAnsi"/>
            <w:webHidden/>
          </w:rPr>
        </w:r>
        <w:r w:rsidR="001A0640" w:rsidRPr="0076285C">
          <w:rPr>
            <w:rFonts w:asciiTheme="majorHAnsi" w:eastAsiaTheme="majorHAnsi" w:hAnsiTheme="majorHAnsi"/>
            <w:webHidden/>
          </w:rPr>
          <w:fldChar w:fldCharType="separate"/>
        </w:r>
        <w:r w:rsidR="001A0640" w:rsidRPr="0076285C">
          <w:rPr>
            <w:rFonts w:asciiTheme="majorHAnsi" w:eastAsiaTheme="majorHAnsi" w:hAnsiTheme="majorHAnsi"/>
            <w:webHidden/>
          </w:rPr>
          <w:t>16</w:t>
        </w:r>
        <w:r w:rsidR="001A0640" w:rsidRPr="0076285C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68B28265" w14:textId="19E28CBC" w:rsidR="001A0640" w:rsidRDefault="001A0640" w:rsidP="001A0640"/>
    <w:p w14:paraId="233DC271" w14:textId="6CFB2E76" w:rsidR="001A0640" w:rsidRDefault="001A0640" w:rsidP="001A0640"/>
    <w:p w14:paraId="7B324A64" w14:textId="1DF012BA" w:rsidR="001A0640" w:rsidRDefault="001A0640" w:rsidP="001A0640"/>
    <w:p w14:paraId="1E0B1E19" w14:textId="565EB8D3" w:rsidR="001A0640" w:rsidRDefault="001A0640" w:rsidP="001A0640"/>
    <w:p w14:paraId="0AE563FA" w14:textId="66AC9973" w:rsidR="001A0640" w:rsidRDefault="001A0640" w:rsidP="001A0640"/>
    <w:p w14:paraId="0687BF86" w14:textId="77777777" w:rsidR="001A0640" w:rsidRDefault="001A0640" w:rsidP="001A0640"/>
    <w:p w14:paraId="049B8248" w14:textId="5B2C517D" w:rsidR="000C758E" w:rsidRPr="00991765" w:rsidRDefault="00BE7A36" w:rsidP="000C758E">
      <w:pPr>
        <w:pStyle w:val="1"/>
        <w:numPr>
          <w:ilvl w:val="0"/>
          <w:numId w:val="0"/>
        </w:numPr>
      </w:pPr>
      <w:r w:rsidRPr="00BE7A36">
        <w:rPr>
          <w:szCs w:val="24"/>
        </w:rPr>
        <w:lastRenderedPageBreak/>
        <w:fldChar w:fldCharType="end"/>
      </w:r>
      <w:bookmarkStart w:id="6" w:name="_Toc173774746"/>
      <w:bookmarkStart w:id="7" w:name="_Toc213508327"/>
      <w:bookmarkStart w:id="8" w:name="_Toc213570372"/>
      <w:bookmarkStart w:id="9" w:name="_Toc214955358"/>
      <w:bookmarkStart w:id="10" w:name="_Toc215300140"/>
      <w:bookmarkStart w:id="11" w:name="_Toc254943162"/>
      <w:bookmarkStart w:id="12" w:name="_Toc254943571"/>
      <w:bookmarkStart w:id="13" w:name="_Toc254943718"/>
      <w:bookmarkStart w:id="14" w:name="_Toc255305565"/>
      <w:bookmarkStart w:id="15" w:name="_Toc255641053"/>
      <w:bookmarkStart w:id="16" w:name="_Toc255649749"/>
      <w:bookmarkStart w:id="17" w:name="_Toc256670224"/>
      <w:bookmarkStart w:id="18" w:name="_Toc257274781"/>
      <w:bookmarkStart w:id="19" w:name="_Toc258868047"/>
      <w:bookmarkStart w:id="20" w:name="_Toc258917463"/>
      <w:bookmarkStart w:id="21" w:name="_Toc42786702"/>
      <w:bookmarkStart w:id="22" w:name="_Toc117061861"/>
      <w:bookmarkStart w:id="23" w:name="_Toc117062215"/>
      <w:bookmarkStart w:id="24" w:name="_Toc117062637"/>
      <w:bookmarkStart w:id="25" w:name="_Toc117062688"/>
      <w:bookmarkStart w:id="26" w:name="_Toc117062784"/>
      <w:r w:rsidR="000C758E" w:rsidRPr="000C758E">
        <w:rPr>
          <w:rFonts w:hint="eastAsia"/>
        </w:rPr>
        <w:t xml:space="preserve"> </w:t>
      </w:r>
      <w:bookmarkStart w:id="27" w:name="_Toc132896959"/>
      <w:r w:rsidR="000C758E" w:rsidRPr="00991765">
        <w:rPr>
          <w:rFonts w:hint="eastAsia"/>
        </w:rPr>
        <w:t>개정이력</w:t>
      </w:r>
      <w:bookmarkEnd w:id="27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tbl>
      <w:tblPr>
        <w:tblpPr w:leftFromText="142" w:rightFromText="142" w:vertAnchor="page" w:horzAnchor="margin" w:tblpY="2772"/>
        <w:tblW w:w="99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75"/>
        <w:gridCol w:w="5307"/>
        <w:gridCol w:w="1485"/>
        <w:gridCol w:w="2087"/>
      </w:tblGrid>
      <w:tr w:rsidR="000B40D1" w:rsidRPr="00991765" w14:paraId="728B9A61" w14:textId="77777777" w:rsidTr="000B40D1">
        <w:trPr>
          <w:trHeight w:val="545"/>
        </w:trPr>
        <w:tc>
          <w:tcPr>
            <w:tcW w:w="10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D9D9D9"/>
          </w:tcPr>
          <w:p w14:paraId="1DE5E4DF" w14:textId="77777777" w:rsidR="000B40D1" w:rsidRPr="00991765" w:rsidRDefault="000B40D1" w:rsidP="000B40D1">
            <w:pPr>
              <w:pStyle w:val="Tableheader"/>
              <w:jc w:val="center"/>
              <w:rPr>
                <w:rFonts w:ascii="KB금융 본문체 Light" w:hAnsi="KB금융 본문체 Light"/>
                <w:noProof w:val="0"/>
              </w:rPr>
            </w:pPr>
            <w:r w:rsidRPr="00991765">
              <w:rPr>
                <w:rFonts w:ascii="KB금융 본문체 Light" w:hAnsi="KB금융 본문체 Light" w:hint="eastAsia"/>
                <w:noProof w:val="0"/>
                <w:lang w:eastAsia="ko-KR"/>
              </w:rPr>
              <w:t>버전</w:t>
            </w:r>
          </w:p>
        </w:tc>
        <w:tc>
          <w:tcPr>
            <w:tcW w:w="530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9D9D9"/>
          </w:tcPr>
          <w:p w14:paraId="1789F650" w14:textId="77777777" w:rsidR="000B40D1" w:rsidRPr="00991765" w:rsidRDefault="000B40D1" w:rsidP="000B40D1">
            <w:pPr>
              <w:pStyle w:val="Tableheader"/>
              <w:jc w:val="center"/>
              <w:rPr>
                <w:rFonts w:ascii="KB금융 본문체 Light" w:hAnsi="KB금융 본문체 Light"/>
                <w:noProof w:val="0"/>
              </w:rPr>
            </w:pPr>
            <w:r w:rsidRPr="00991765">
              <w:rPr>
                <w:rFonts w:ascii="KB금융 본문체 Light" w:hAnsi="KB금융 본문체 Light" w:hint="eastAsia"/>
                <w:noProof w:val="0"/>
                <w:lang w:eastAsia="ko-KR"/>
              </w:rPr>
              <w:t>내용</w:t>
            </w:r>
          </w:p>
        </w:tc>
        <w:tc>
          <w:tcPr>
            <w:tcW w:w="1485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D9D9D9"/>
          </w:tcPr>
          <w:p w14:paraId="22BB107D" w14:textId="77777777" w:rsidR="000B40D1" w:rsidRPr="00991765" w:rsidRDefault="000B40D1" w:rsidP="000B40D1">
            <w:pPr>
              <w:pStyle w:val="Tableheader"/>
              <w:jc w:val="center"/>
              <w:rPr>
                <w:rFonts w:ascii="KB금융 본문체 Light" w:hAnsi="KB금융 본문체 Light"/>
                <w:noProof w:val="0"/>
              </w:rPr>
            </w:pPr>
            <w:r w:rsidRPr="00991765">
              <w:rPr>
                <w:rFonts w:ascii="KB금융 본문체 Light" w:hAnsi="KB금융 본문체 Light" w:hint="eastAsia"/>
                <w:noProof w:val="0"/>
                <w:lang w:eastAsia="ko-KR"/>
              </w:rPr>
              <w:t>작성자</w:t>
            </w:r>
          </w:p>
        </w:tc>
        <w:tc>
          <w:tcPr>
            <w:tcW w:w="208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7D745270" w14:textId="77777777" w:rsidR="000B40D1" w:rsidRPr="00991765" w:rsidRDefault="000B40D1" w:rsidP="000B40D1">
            <w:pPr>
              <w:pStyle w:val="Tableheader"/>
              <w:jc w:val="center"/>
              <w:rPr>
                <w:rFonts w:ascii="KB금융 본문체 Light" w:hAnsi="KB금융 본문체 Light"/>
                <w:noProof w:val="0"/>
              </w:rPr>
            </w:pPr>
            <w:r w:rsidRPr="00991765">
              <w:rPr>
                <w:rFonts w:ascii="KB금융 본문체 Light" w:hAnsi="KB금융 본문체 Light" w:hint="eastAsia"/>
                <w:noProof w:val="0"/>
                <w:lang w:eastAsia="ko-KR"/>
              </w:rPr>
              <w:t>날짜</w:t>
            </w:r>
          </w:p>
        </w:tc>
      </w:tr>
      <w:tr w:rsidR="000B40D1" w:rsidRPr="00991765" w14:paraId="6392F60F" w14:textId="77777777" w:rsidTr="000B40D1">
        <w:trPr>
          <w:trHeight w:val="496"/>
        </w:trPr>
        <w:tc>
          <w:tcPr>
            <w:tcW w:w="107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0AE79A4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  <w:r w:rsidRPr="00991765">
              <w:rPr>
                <w:rFonts w:hint="eastAsia"/>
                <w:noProof w:val="0"/>
                <w:lang w:eastAsia="ko-KR"/>
              </w:rPr>
              <w:t>0.</w:t>
            </w:r>
            <w:r w:rsidRPr="00991765">
              <w:rPr>
                <w:noProof w:val="0"/>
                <w:lang w:eastAsia="ko-KR"/>
              </w:rPr>
              <w:t>1</w:t>
            </w:r>
          </w:p>
        </w:tc>
        <w:tc>
          <w:tcPr>
            <w:tcW w:w="530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07D72E6" w14:textId="4053320E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  <w:r w:rsidRPr="00991765">
              <w:rPr>
                <w:rFonts w:hint="eastAsia"/>
                <w:noProof w:val="0"/>
                <w:lang w:eastAsia="ko-KR"/>
              </w:rPr>
              <w:t>초안</w:t>
            </w:r>
            <w:r w:rsidR="00B3357B">
              <w:rPr>
                <w:rFonts w:hint="eastAsia"/>
                <w:noProof w:val="0"/>
                <w:lang w:eastAsia="ko-KR"/>
              </w:rPr>
              <w:t xml:space="preserve"> 및 문서 템플릿 작성</w:t>
            </w:r>
          </w:p>
        </w:tc>
        <w:tc>
          <w:tcPr>
            <w:tcW w:w="148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7ADD82B" w14:textId="3AE0A16F" w:rsidR="000B40D1" w:rsidRPr="00991765" w:rsidRDefault="00B3357B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</w:tc>
        <w:tc>
          <w:tcPr>
            <w:tcW w:w="208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034AB1C8" w14:textId="41BFBE75" w:rsidR="000B40D1" w:rsidRPr="00991765" w:rsidRDefault="000B40D1" w:rsidP="00B3357B">
            <w:pPr>
              <w:jc w:val="center"/>
              <w:rPr>
                <w:noProof w:val="0"/>
                <w:lang w:eastAsia="ko-KR"/>
              </w:rPr>
            </w:pPr>
            <w:r w:rsidRPr="00991765">
              <w:rPr>
                <w:rFonts w:hint="eastAsia"/>
                <w:noProof w:val="0"/>
                <w:lang w:eastAsia="ko-KR"/>
              </w:rPr>
              <w:t>202</w:t>
            </w:r>
            <w:r w:rsidR="00B3357B">
              <w:rPr>
                <w:noProof w:val="0"/>
                <w:lang w:eastAsia="ko-KR"/>
              </w:rPr>
              <w:t>2</w:t>
            </w:r>
            <w:r w:rsidRPr="00991765">
              <w:rPr>
                <w:rFonts w:hint="eastAsia"/>
                <w:noProof w:val="0"/>
                <w:lang w:eastAsia="ko-KR"/>
              </w:rPr>
              <w:t>.</w:t>
            </w:r>
            <w:r w:rsidRPr="00991765">
              <w:rPr>
                <w:noProof w:val="0"/>
                <w:lang w:eastAsia="ko-KR"/>
              </w:rPr>
              <w:t>1</w:t>
            </w:r>
            <w:r w:rsidR="00B3357B">
              <w:rPr>
                <w:noProof w:val="0"/>
                <w:lang w:eastAsia="ko-KR"/>
              </w:rPr>
              <w:t>0</w:t>
            </w:r>
            <w:r w:rsidRPr="00991765">
              <w:rPr>
                <w:rFonts w:hint="eastAsia"/>
                <w:noProof w:val="0"/>
                <w:lang w:eastAsia="ko-KR"/>
              </w:rPr>
              <w:t>.</w:t>
            </w:r>
            <w:r w:rsidRPr="00991765">
              <w:rPr>
                <w:noProof w:val="0"/>
                <w:lang w:eastAsia="ko-KR"/>
              </w:rPr>
              <w:t>1</w:t>
            </w:r>
            <w:r w:rsidR="00B3357B">
              <w:rPr>
                <w:noProof w:val="0"/>
                <w:lang w:eastAsia="ko-KR"/>
              </w:rPr>
              <w:t>4</w:t>
            </w:r>
          </w:p>
        </w:tc>
      </w:tr>
      <w:tr w:rsidR="00B3357B" w:rsidRPr="00991765" w14:paraId="2DCD0473" w14:textId="77777777" w:rsidTr="000B40D1">
        <w:trPr>
          <w:trHeight w:val="471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9861332" w14:textId="575278A9" w:rsidR="00B3357B" w:rsidRPr="00991765" w:rsidRDefault="00B3357B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0.2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79B58C8" w14:textId="136294B5" w:rsidR="00B3357B" w:rsidRPr="00991765" w:rsidRDefault="00B3357B" w:rsidP="000B40D1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작성 내용 취합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A87FD25" w14:textId="77777777" w:rsidR="00B3357B" w:rsidRDefault="00B3357B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  <w:p w14:paraId="3E5BC704" w14:textId="63439E20" w:rsidR="00EC7E95" w:rsidRDefault="00EC7E95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한주희</w:t>
            </w:r>
            <w:proofErr w:type="spellEnd"/>
          </w:p>
          <w:p w14:paraId="34162D08" w14:textId="7F63E98A" w:rsidR="00EC7E95" w:rsidRDefault="00EC7E95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이창환</w:t>
            </w:r>
          </w:p>
          <w:p w14:paraId="6DA9AE8B" w14:textId="3E3EA928" w:rsidR="00EC7E95" w:rsidRPr="00991765" w:rsidRDefault="00EC7E95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김미현</w:t>
            </w: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9A0C0D" w14:textId="1B56F3F8" w:rsidR="00B3357B" w:rsidRPr="00991765" w:rsidRDefault="00B3357B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2022.10.21</w:t>
            </w:r>
          </w:p>
        </w:tc>
      </w:tr>
      <w:tr w:rsidR="000B40D1" w:rsidRPr="00991765" w14:paraId="4EA10891" w14:textId="77777777" w:rsidTr="000B40D1">
        <w:trPr>
          <w:trHeight w:val="471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7F68455" w14:textId="3BF9D63D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  <w:r w:rsidRPr="00991765">
              <w:rPr>
                <w:rFonts w:hint="eastAsia"/>
                <w:noProof w:val="0"/>
                <w:lang w:eastAsia="ko-KR"/>
              </w:rPr>
              <w:t>0</w:t>
            </w:r>
            <w:r w:rsidR="00B3357B">
              <w:rPr>
                <w:noProof w:val="0"/>
                <w:lang w:eastAsia="ko-KR"/>
              </w:rPr>
              <w:t>.5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97C4FA0" w14:textId="77777777" w:rsidR="000B40D1" w:rsidRDefault="005A2A0B" w:rsidP="003759C4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팀 리뷰 후 보완</w:t>
            </w:r>
          </w:p>
          <w:p w14:paraId="338BB56F" w14:textId="77777777" w:rsidR="00041085" w:rsidRDefault="00041085" w:rsidP="00610451">
            <w:pPr>
              <w:pStyle w:val="TableText"/>
              <w:numPr>
                <w:ilvl w:val="0"/>
                <w:numId w:val="25"/>
              </w:numPr>
              <w:jc w:val="both"/>
              <w:rPr>
                <w:noProof w:val="0"/>
                <w:lang w:eastAsia="ko-KR"/>
              </w:rPr>
            </w:pPr>
            <w:r>
              <w:rPr>
                <w:noProof w:val="0"/>
                <w:lang w:eastAsia="ko-KR"/>
              </w:rPr>
              <w:t>S</w:t>
            </w:r>
            <w:r>
              <w:rPr>
                <w:rFonts w:hint="eastAsia"/>
                <w:noProof w:val="0"/>
                <w:lang w:eastAsia="ko-KR"/>
              </w:rPr>
              <w:t xml:space="preserve">pring </w:t>
            </w:r>
            <w:r>
              <w:rPr>
                <w:noProof w:val="0"/>
                <w:lang w:eastAsia="ko-KR"/>
              </w:rPr>
              <w:t xml:space="preserve">rest doc, </w:t>
            </w:r>
            <w:r>
              <w:rPr>
                <w:rFonts w:hint="eastAsia"/>
                <w:noProof w:val="0"/>
                <w:lang w:eastAsia="ko-KR"/>
              </w:rPr>
              <w:t>결재 기능,</w:t>
            </w:r>
            <w:r>
              <w:rPr>
                <w:noProof w:val="0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noProof w:val="0"/>
                <w:lang w:eastAsia="ko-KR"/>
              </w:rPr>
              <w:t>오탈자</w:t>
            </w:r>
            <w:proofErr w:type="spellEnd"/>
            <w:r>
              <w:rPr>
                <w:rFonts w:hint="eastAsia"/>
                <w:noProof w:val="0"/>
                <w:lang w:eastAsia="ko-KR"/>
              </w:rPr>
              <w:t>,</w:t>
            </w:r>
            <w:r>
              <w:rPr>
                <w:noProof w:val="0"/>
                <w:lang w:eastAsia="ko-KR"/>
              </w:rPr>
              <w:t xml:space="preserve"> </w:t>
            </w:r>
            <w:r>
              <w:rPr>
                <w:rFonts w:hint="eastAsia"/>
                <w:noProof w:val="0"/>
                <w:lang w:eastAsia="ko-KR"/>
              </w:rPr>
              <w:t>용어 통일</w:t>
            </w:r>
          </w:p>
          <w:p w14:paraId="673F640E" w14:textId="7EF34F39" w:rsidR="00863D0D" w:rsidRPr="00991765" w:rsidRDefault="00863D0D" w:rsidP="00610451">
            <w:pPr>
              <w:pStyle w:val="TableText"/>
              <w:numPr>
                <w:ilvl w:val="0"/>
                <w:numId w:val="25"/>
              </w:numPr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팀</w:t>
            </w:r>
            <w:r>
              <w:rPr>
                <w:noProof w:val="0"/>
                <w:lang w:eastAsia="ko-KR"/>
              </w:rPr>
              <w:t>장님</w:t>
            </w:r>
            <w:r>
              <w:rPr>
                <w:rFonts w:hint="eastAsia"/>
                <w:noProof w:val="0"/>
                <w:lang w:eastAsia="ko-KR"/>
              </w:rPr>
              <w:t xml:space="preserve"> 전달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EE4940" w14:textId="2002C5C7" w:rsidR="000B40D1" w:rsidRPr="00991765" w:rsidRDefault="003759C4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7CDFC3" w14:textId="53E37448" w:rsidR="000B40D1" w:rsidRPr="00991765" w:rsidRDefault="003759C4" w:rsidP="005A2A0B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</w:t>
            </w:r>
            <w:r>
              <w:rPr>
                <w:noProof w:val="0"/>
                <w:lang w:eastAsia="ko-KR"/>
              </w:rPr>
              <w:t>2</w:t>
            </w:r>
            <w:r>
              <w:rPr>
                <w:rFonts w:hint="eastAsia"/>
                <w:noProof w:val="0"/>
                <w:lang w:eastAsia="ko-KR"/>
              </w:rPr>
              <w:t>.10</w:t>
            </w:r>
            <w:r w:rsidR="000B40D1" w:rsidRPr="00991765">
              <w:rPr>
                <w:rFonts w:hint="eastAsia"/>
                <w:noProof w:val="0"/>
                <w:lang w:eastAsia="ko-KR"/>
              </w:rPr>
              <w:t>.2</w:t>
            </w:r>
            <w:r w:rsidR="005A2A0B">
              <w:rPr>
                <w:noProof w:val="0"/>
                <w:lang w:eastAsia="ko-KR"/>
              </w:rPr>
              <w:t>6</w:t>
            </w:r>
          </w:p>
        </w:tc>
      </w:tr>
      <w:tr w:rsidR="000B40D1" w:rsidRPr="00991765" w14:paraId="60C51276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2D27C85" w14:textId="16AD7C6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  <w:bookmarkStart w:id="28" w:name="Début"/>
            <w:bookmarkStart w:id="29" w:name="_Toc310526147"/>
            <w:bookmarkStart w:id="30" w:name="_Toc172017873"/>
            <w:bookmarkStart w:id="31" w:name="_Toc172017891"/>
            <w:bookmarkStart w:id="32" w:name="_Toc172018075"/>
            <w:bookmarkStart w:id="33" w:name="_Toc172022465"/>
            <w:bookmarkStart w:id="34" w:name="_Toc172027842"/>
            <w:bookmarkStart w:id="35" w:name="_Toc172030394"/>
            <w:bookmarkStart w:id="36" w:name="_Toc172030654"/>
            <w:bookmarkStart w:id="37" w:name="_Toc172034007"/>
            <w:bookmarkStart w:id="38" w:name="_Toc172036577"/>
            <w:bookmarkStart w:id="39" w:name="_Toc173774747"/>
            <w:bookmarkStart w:id="40" w:name="_Toc213508328"/>
            <w:bookmarkStart w:id="41" w:name="_Toc213570373"/>
            <w:bookmarkStart w:id="42" w:name="_Toc214955359"/>
            <w:bookmarkStart w:id="43" w:name="_Toc215300141"/>
            <w:bookmarkStart w:id="44" w:name="_Toc252800136"/>
            <w:bookmarkStart w:id="45" w:name="_Toc252894305"/>
            <w:bookmarkStart w:id="46" w:name="_Toc253063854"/>
            <w:bookmarkStart w:id="47" w:name="_Toc254943163"/>
            <w:bookmarkStart w:id="48" w:name="_Toc254943572"/>
            <w:bookmarkStart w:id="49" w:name="_Toc254943719"/>
            <w:bookmarkStart w:id="50" w:name="_Toc255305566"/>
            <w:bookmarkStart w:id="51" w:name="_Toc255641054"/>
            <w:bookmarkStart w:id="52" w:name="_Toc255649750"/>
            <w:bookmarkStart w:id="53" w:name="_Toc256670225"/>
            <w:bookmarkStart w:id="54" w:name="_Toc257274782"/>
            <w:bookmarkStart w:id="55" w:name="_Toc258868048"/>
            <w:bookmarkStart w:id="56" w:name="_Toc258917464"/>
            <w:bookmarkStart w:id="57" w:name="_Toc259446520"/>
            <w:bookmarkStart w:id="58" w:name="_Toc259447073"/>
            <w:bookmarkStart w:id="59" w:name="_Toc259607350"/>
            <w:bookmarkStart w:id="60" w:name="_Toc259607899"/>
            <w:bookmarkStart w:id="61" w:name="_Toc259636240"/>
            <w:bookmarkStart w:id="62" w:name="_Toc260241989"/>
            <w:bookmarkStart w:id="63" w:name="_Toc261616550"/>
            <w:bookmarkStart w:id="64" w:name="_Toc262134160"/>
            <w:bookmarkStart w:id="65" w:name="_Toc283902377"/>
            <w:bookmarkStart w:id="66" w:name="_Toc289947957"/>
            <w:bookmarkStart w:id="67" w:name="_Toc291588402"/>
            <w:bookmarkStart w:id="68" w:name="_Toc310004177"/>
            <w:bookmarkStart w:id="69" w:name="_Toc310608999"/>
            <w:bookmarkStart w:id="70" w:name="_Toc310941669"/>
            <w:bookmarkStart w:id="71" w:name="_Toc310941755"/>
            <w:bookmarkStart w:id="72" w:name="_Toc315695421"/>
            <w:bookmarkStart w:id="73" w:name="_Toc315702957"/>
            <w:bookmarkStart w:id="74" w:name="_Toc361645973"/>
            <w:bookmarkStart w:id="75" w:name="_Toc361757828"/>
            <w:bookmarkStart w:id="76" w:name="_Toc361820499"/>
            <w:bookmarkStart w:id="77" w:name="_Toc380567043"/>
            <w:bookmarkStart w:id="78" w:name="_Toc380572511"/>
            <w:bookmarkStart w:id="79" w:name="_Toc382936010"/>
            <w:bookmarkStart w:id="80" w:name="_Toc383416823"/>
            <w:bookmarkStart w:id="81" w:name="_Toc468461453"/>
            <w:bookmarkStart w:id="82" w:name="_Toc468463130"/>
            <w:bookmarkStart w:id="83" w:name="_Toc468695452"/>
            <w:bookmarkEnd w:id="28"/>
            <w:r w:rsidRPr="00991765">
              <w:rPr>
                <w:rFonts w:hint="eastAsia"/>
                <w:noProof w:val="0"/>
                <w:lang w:eastAsia="ko-KR"/>
              </w:rPr>
              <w:t>0</w:t>
            </w:r>
            <w:r w:rsidR="00863D0D">
              <w:rPr>
                <w:noProof w:val="0"/>
                <w:lang w:eastAsia="ko-KR"/>
              </w:rPr>
              <w:t>.55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596FB5A" w14:textId="77777777" w:rsidR="000B40D1" w:rsidRDefault="00863D0D" w:rsidP="000B40D1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수</w:t>
            </w:r>
            <w:r>
              <w:rPr>
                <w:noProof w:val="0"/>
                <w:lang w:eastAsia="ko-KR"/>
              </w:rPr>
              <w:t>정</w:t>
            </w:r>
            <w:r>
              <w:rPr>
                <w:rFonts w:hint="eastAsia"/>
                <w:noProof w:val="0"/>
                <w:lang w:eastAsia="ko-KR"/>
              </w:rPr>
              <w:t xml:space="preserve"> 보</w:t>
            </w:r>
            <w:r>
              <w:rPr>
                <w:noProof w:val="0"/>
                <w:lang w:eastAsia="ko-KR"/>
              </w:rPr>
              <w:t>완</w:t>
            </w:r>
          </w:p>
          <w:p w14:paraId="2FFFA5A0" w14:textId="2E8C2976" w:rsidR="00863D0D" w:rsidRPr="00991765" w:rsidRDefault="00863D0D" w:rsidP="00610451">
            <w:pPr>
              <w:pStyle w:val="TableText"/>
              <w:numPr>
                <w:ilvl w:val="0"/>
                <w:numId w:val="25"/>
              </w:numPr>
              <w:jc w:val="both"/>
              <w:rPr>
                <w:noProof w:val="0"/>
                <w:lang w:eastAsia="ko-KR"/>
              </w:rPr>
            </w:pPr>
            <w:proofErr w:type="spellStart"/>
            <w:r>
              <w:rPr>
                <w:noProof w:val="0"/>
                <w:lang w:eastAsia="ko-KR"/>
              </w:rPr>
              <w:t>Sharding</w:t>
            </w:r>
            <w:proofErr w:type="spellEnd"/>
            <w:r>
              <w:rPr>
                <w:noProof w:val="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noProof w:val="0"/>
                <w:lang w:eastAsia="ko-KR"/>
              </w:rPr>
              <w:t>오</w:t>
            </w:r>
            <w:r>
              <w:rPr>
                <w:noProof w:val="0"/>
                <w:lang w:eastAsia="ko-KR"/>
              </w:rPr>
              <w:t>탈자</w:t>
            </w:r>
            <w:proofErr w:type="spellEnd"/>
            <w:r>
              <w:rPr>
                <w:rFonts w:hint="eastAsia"/>
                <w:noProof w:val="0"/>
                <w:lang w:eastAsia="ko-KR"/>
              </w:rPr>
              <w:t xml:space="preserve"> 및 문</w:t>
            </w:r>
            <w:r>
              <w:rPr>
                <w:noProof w:val="0"/>
                <w:lang w:eastAsia="ko-KR"/>
              </w:rPr>
              <w:t>구</w:t>
            </w:r>
            <w:r>
              <w:rPr>
                <w:rFonts w:hint="eastAsia"/>
                <w:noProof w:val="0"/>
                <w:lang w:eastAsia="ko-KR"/>
              </w:rPr>
              <w:t xml:space="preserve"> 수</w:t>
            </w:r>
            <w:r>
              <w:rPr>
                <w:noProof w:val="0"/>
                <w:lang w:eastAsia="ko-KR"/>
              </w:rPr>
              <w:t>정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D81C483" w14:textId="50225AA8" w:rsidR="000B40D1" w:rsidRPr="00863D0D" w:rsidRDefault="00863D0D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</w:t>
            </w:r>
            <w:r>
              <w:rPr>
                <w:noProof w:val="0"/>
                <w:lang w:eastAsia="ko-KR"/>
              </w:rPr>
              <w:t>모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65CCA2D" w14:textId="2B7EDCE3" w:rsidR="000B40D1" w:rsidRPr="00991765" w:rsidRDefault="000B40D1" w:rsidP="00863D0D">
            <w:pPr>
              <w:jc w:val="center"/>
              <w:rPr>
                <w:noProof w:val="0"/>
                <w:lang w:eastAsia="ko-KR"/>
              </w:rPr>
            </w:pPr>
            <w:r w:rsidRPr="00991765">
              <w:rPr>
                <w:rFonts w:hint="eastAsia"/>
                <w:noProof w:val="0"/>
                <w:lang w:eastAsia="ko-KR"/>
              </w:rPr>
              <w:t>202</w:t>
            </w:r>
            <w:r w:rsidR="003759C4">
              <w:rPr>
                <w:noProof w:val="0"/>
                <w:lang w:eastAsia="ko-KR"/>
              </w:rPr>
              <w:t>2</w:t>
            </w:r>
            <w:r w:rsidRPr="00991765">
              <w:rPr>
                <w:rFonts w:hint="eastAsia"/>
                <w:noProof w:val="0"/>
                <w:lang w:eastAsia="ko-KR"/>
              </w:rPr>
              <w:t>.</w:t>
            </w:r>
            <w:r w:rsidR="003759C4">
              <w:rPr>
                <w:noProof w:val="0"/>
                <w:lang w:eastAsia="ko-KR"/>
              </w:rPr>
              <w:t>11</w:t>
            </w:r>
            <w:r w:rsidRPr="00991765">
              <w:rPr>
                <w:rFonts w:hint="eastAsia"/>
                <w:noProof w:val="0"/>
                <w:lang w:eastAsia="ko-KR"/>
              </w:rPr>
              <w:t>.</w:t>
            </w:r>
            <w:r w:rsidR="00863D0D">
              <w:rPr>
                <w:noProof w:val="0"/>
                <w:lang w:eastAsia="ko-KR"/>
              </w:rPr>
              <w:t>10</w:t>
            </w:r>
          </w:p>
        </w:tc>
      </w:tr>
      <w:tr w:rsidR="000B40D1" w:rsidRPr="00991765" w14:paraId="00205881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3622B49" w14:textId="65B7DCA9" w:rsidR="000B40D1" w:rsidRPr="00991765" w:rsidRDefault="00B06327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0.8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8235101" w14:textId="6C1D959A" w:rsidR="000B40D1" w:rsidRPr="00991765" w:rsidRDefault="00B06327" w:rsidP="000B40D1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클라우드</w:t>
            </w:r>
            <w:proofErr w:type="spellEnd"/>
            <w:r>
              <w:rPr>
                <w:rFonts w:hint="eastAsia"/>
                <w:noProof w:val="0"/>
                <w:lang w:eastAsia="ko-KR"/>
              </w:rPr>
              <w:t xml:space="preserve"> 최적화 및 경량화 관점에서 전반적으로 </w:t>
            </w:r>
            <w:proofErr w:type="spellStart"/>
            <w:r>
              <w:rPr>
                <w:rFonts w:hint="eastAsia"/>
                <w:noProof w:val="0"/>
                <w:lang w:eastAsia="ko-KR"/>
              </w:rPr>
              <w:t>재작성</w:t>
            </w:r>
            <w:proofErr w:type="spellEnd"/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E78A20" w14:textId="40AB849C" w:rsidR="000B40D1" w:rsidRPr="00991765" w:rsidRDefault="00B06327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6AAC3A5" w14:textId="67C21015" w:rsidR="000B40D1" w:rsidRPr="00991765" w:rsidRDefault="00B06327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2023.03.30</w:t>
            </w:r>
          </w:p>
        </w:tc>
      </w:tr>
      <w:tr w:rsidR="000B40D1" w:rsidRPr="00991765" w14:paraId="4757BFE3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EFEBE1" w14:textId="590FF501" w:rsidR="000B40D1" w:rsidRPr="00991765" w:rsidRDefault="00A87DC3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0.85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6391E95" w14:textId="64C2E1A8" w:rsidR="000B40D1" w:rsidRPr="00991765" w:rsidRDefault="00A87DC3" w:rsidP="000B40D1">
            <w:pPr>
              <w:pStyle w:val="TableText"/>
              <w:ind w:leftChars="81" w:left="157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팀장님 검토 후 보완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572E7E" w14:textId="55F327C4" w:rsidR="000B40D1" w:rsidRPr="00991765" w:rsidRDefault="00A87DC3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9F74FB" w14:textId="07C3D4C5" w:rsidR="000B40D1" w:rsidRPr="00991765" w:rsidRDefault="00A87DC3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2023.04.07</w:t>
            </w:r>
          </w:p>
        </w:tc>
      </w:tr>
      <w:tr w:rsidR="000B40D1" w:rsidRPr="00991765" w14:paraId="4E8C4EE6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C69474D" w14:textId="79396D7B" w:rsidR="000B40D1" w:rsidRPr="00991765" w:rsidRDefault="00F94539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0.9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DE114AA" w14:textId="1C9241C8" w:rsidR="000B40D1" w:rsidRPr="00991765" w:rsidRDefault="00F94539" w:rsidP="000B40D1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부장님 검토 후 보완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E2805E" w14:textId="204E1814" w:rsidR="000B40D1" w:rsidRPr="00991765" w:rsidRDefault="00F94539" w:rsidP="000B40D1">
            <w:pPr>
              <w:jc w:val="center"/>
              <w:rPr>
                <w:noProof w:val="0"/>
                <w:lang w:eastAsia="ko-KR"/>
              </w:rPr>
            </w:pPr>
            <w:proofErr w:type="spellStart"/>
            <w:r>
              <w:rPr>
                <w:rFonts w:hint="eastAsia"/>
                <w:noProof w:val="0"/>
                <w:lang w:eastAsia="ko-KR"/>
              </w:rPr>
              <w:t>전광모</w:t>
            </w:r>
            <w:proofErr w:type="spellEnd"/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2638258" w14:textId="6D9388A5" w:rsidR="000B40D1" w:rsidRPr="00991765" w:rsidRDefault="00F94539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2023.04.12</w:t>
            </w:r>
          </w:p>
        </w:tc>
      </w:tr>
      <w:tr w:rsidR="000B40D1" w:rsidRPr="00991765" w14:paraId="061CB7A2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7BB9ABA" w14:textId="1CE49CD4" w:rsidR="000B40D1" w:rsidRPr="00991765" w:rsidRDefault="00575F3D" w:rsidP="00575F3D">
            <w:pPr>
              <w:jc w:val="center"/>
              <w:rPr>
                <w:noProof w:val="0"/>
                <w:lang w:eastAsia="ko-KR"/>
              </w:rPr>
            </w:pPr>
            <w:r>
              <w:rPr>
                <w:noProof w:val="0"/>
                <w:lang w:eastAsia="ko-KR"/>
              </w:rPr>
              <w:t>0</w:t>
            </w:r>
            <w:r>
              <w:rPr>
                <w:rFonts w:hint="eastAsia"/>
                <w:noProof w:val="0"/>
                <w:lang w:eastAsia="ko-KR"/>
              </w:rPr>
              <w:t>.</w:t>
            </w:r>
            <w:r>
              <w:rPr>
                <w:noProof w:val="0"/>
                <w:lang w:eastAsia="ko-KR"/>
              </w:rPr>
              <w:t>9</w:t>
            </w:r>
            <w:r w:rsidR="00C639DB">
              <w:rPr>
                <w:noProof w:val="0"/>
                <w:lang w:eastAsia="ko-KR"/>
              </w:rPr>
              <w:t>6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2BD537" w14:textId="4A8ECE7E" w:rsidR="000B40D1" w:rsidRPr="00991765" w:rsidRDefault="00575F3D" w:rsidP="000B40D1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전산화협의체관련 내용 보완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9FA4BA" w14:textId="0B00332D" w:rsidR="000B40D1" w:rsidRPr="00991765" w:rsidRDefault="00575F3D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이상혁</w:t>
            </w: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E7F5640" w14:textId="30A3C1E1" w:rsidR="000B40D1" w:rsidRPr="00991765" w:rsidRDefault="00575F3D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2023.04.18</w:t>
            </w:r>
          </w:p>
        </w:tc>
      </w:tr>
      <w:tr w:rsidR="000B40D1" w:rsidRPr="00991765" w14:paraId="2CAACB05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6BD8849" w14:textId="1E38DA20" w:rsidR="000B40D1" w:rsidRPr="00991765" w:rsidRDefault="00AC3777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0</w:t>
            </w:r>
            <w:r>
              <w:rPr>
                <w:noProof w:val="0"/>
                <w:lang w:eastAsia="ko-KR"/>
              </w:rPr>
              <w:t>.98</w:t>
            </w: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0222879" w14:textId="7FB90471" w:rsidR="000B40D1" w:rsidRPr="00991765" w:rsidRDefault="001A0640" w:rsidP="00D31F75">
            <w:pPr>
              <w:pStyle w:val="TableText"/>
              <w:ind w:leftChars="81" w:left="157"/>
              <w:jc w:val="both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Agile</w:t>
            </w:r>
            <w:r w:rsidR="00D31F75">
              <w:rPr>
                <w:rFonts w:hint="eastAsia"/>
                <w:noProof w:val="0"/>
                <w:lang w:eastAsia="ko-KR"/>
              </w:rPr>
              <w:t xml:space="preserve"> </w:t>
            </w:r>
            <w:r w:rsidR="00AC3777">
              <w:rPr>
                <w:rFonts w:hint="eastAsia"/>
                <w:noProof w:val="0"/>
                <w:lang w:eastAsia="ko-KR"/>
              </w:rPr>
              <w:t>Sprint</w:t>
            </w:r>
            <w:r w:rsidR="00AC3777">
              <w:rPr>
                <w:noProof w:val="0"/>
                <w:lang w:eastAsia="ko-KR"/>
              </w:rPr>
              <w:t xml:space="preserve"> </w:t>
            </w:r>
            <w:r w:rsidR="00D31F75">
              <w:rPr>
                <w:rFonts w:hint="eastAsia"/>
                <w:noProof w:val="0"/>
                <w:lang w:eastAsia="ko-KR"/>
              </w:rPr>
              <w:t>프로젝트 내용 수정</w:t>
            </w: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77562A" w14:textId="142EFA69" w:rsidR="000B40D1" w:rsidRPr="00991765" w:rsidRDefault="00AC3777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이상혁</w:t>
            </w: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3231698B" w14:textId="53E26FB7" w:rsidR="000B40D1" w:rsidRPr="00991765" w:rsidRDefault="00AC3777" w:rsidP="000B40D1">
            <w:pPr>
              <w:jc w:val="center"/>
              <w:rPr>
                <w:noProof w:val="0"/>
                <w:lang w:eastAsia="ko-KR"/>
              </w:rPr>
            </w:pPr>
            <w:r>
              <w:rPr>
                <w:rFonts w:hint="eastAsia"/>
                <w:noProof w:val="0"/>
                <w:lang w:eastAsia="ko-KR"/>
              </w:rPr>
              <w:t>2023.</w:t>
            </w:r>
            <w:r w:rsidR="00D31F75">
              <w:rPr>
                <w:noProof w:val="0"/>
                <w:lang w:eastAsia="ko-KR"/>
              </w:rPr>
              <w:t>0</w:t>
            </w:r>
            <w:r>
              <w:rPr>
                <w:rFonts w:hint="eastAsia"/>
                <w:noProof w:val="0"/>
                <w:lang w:eastAsia="ko-KR"/>
              </w:rPr>
              <w:t>4.19</w:t>
            </w:r>
          </w:p>
        </w:tc>
      </w:tr>
      <w:tr w:rsidR="000B40D1" w:rsidRPr="00991765" w14:paraId="40D1C102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F3B4A45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09D0F89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469C5C5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8D50FF4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  <w:tr w:rsidR="000B40D1" w:rsidRPr="00991765" w14:paraId="4B1B0381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9E63A80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05F1300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A6899F3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9E6ECE6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  <w:tr w:rsidR="000B40D1" w:rsidRPr="00991765" w14:paraId="7E5D1A6D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D7590A0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23A1941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9E77EE5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0FBFE72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  <w:tr w:rsidR="000B40D1" w:rsidRPr="00991765" w14:paraId="40EE6DC0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4CBBE95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75B450E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74E547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68CC1A9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  <w:tr w:rsidR="000B40D1" w:rsidRPr="00991765" w14:paraId="36A05FF2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15F5342C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ADF3227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940EE2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E0BD2BC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  <w:tr w:rsidR="000B40D1" w:rsidRPr="00991765" w14:paraId="31B5DE8A" w14:textId="77777777" w:rsidTr="000B40D1">
        <w:trPr>
          <w:trHeight w:val="496"/>
        </w:trPr>
        <w:tc>
          <w:tcPr>
            <w:tcW w:w="10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418DA519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53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2039648" w14:textId="77777777" w:rsidR="000B40D1" w:rsidRPr="00991765" w:rsidRDefault="000B40D1" w:rsidP="000B40D1">
            <w:pPr>
              <w:pStyle w:val="TableText"/>
              <w:ind w:leftChars="81" w:left="157"/>
              <w:jc w:val="both"/>
              <w:rPr>
                <w:noProof w:val="0"/>
              </w:rPr>
            </w:pPr>
          </w:p>
        </w:tc>
        <w:tc>
          <w:tcPr>
            <w:tcW w:w="14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EA93F12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  <w:tc>
          <w:tcPr>
            <w:tcW w:w="20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DE55335" w14:textId="77777777" w:rsidR="000B40D1" w:rsidRPr="00991765" w:rsidRDefault="000B40D1" w:rsidP="000B40D1">
            <w:pPr>
              <w:jc w:val="center"/>
              <w:rPr>
                <w:noProof w:val="0"/>
                <w:lang w:eastAsia="ko-KR"/>
              </w:rPr>
            </w:pPr>
          </w:p>
        </w:tc>
      </w:tr>
    </w:tbl>
    <w:p w14:paraId="74F791F3" w14:textId="77777777" w:rsidR="00BE7A36" w:rsidRDefault="00BE7A36" w:rsidP="00C31F60">
      <w:pPr>
        <w:pStyle w:val="1"/>
        <w:sectPr w:rsidR="00BE7A36" w:rsidSect="00EA76BF">
          <w:headerReference w:type="default" r:id="rId8"/>
          <w:footerReference w:type="default" r:id="rId9"/>
          <w:headerReference w:type="first" r:id="rId10"/>
          <w:pgSz w:w="11907" w:h="16840" w:code="9"/>
          <w:pgMar w:top="1411" w:right="992" w:bottom="850" w:left="850" w:header="374" w:footer="461" w:gutter="288"/>
          <w:cols w:space="720"/>
          <w:docGrid w:linePitch="299"/>
        </w:sectPr>
      </w:pPr>
      <w:bookmarkStart w:id="84" w:name="_Toc503797252"/>
      <w:bookmarkStart w:id="85" w:name="_Toc503880983"/>
      <w:bookmarkStart w:id="86" w:name="_Toc503881286"/>
      <w:bookmarkStart w:id="87" w:name="_Toc117061862"/>
      <w:bookmarkStart w:id="88" w:name="_Toc117062216"/>
      <w:bookmarkStart w:id="89" w:name="_Toc117062638"/>
      <w:bookmarkStart w:id="90" w:name="_Toc117062689"/>
      <w:bookmarkStart w:id="91" w:name="_Toc117062785"/>
      <w:bookmarkStart w:id="92" w:name="_Toc503797256"/>
      <w:bookmarkStart w:id="93" w:name="_Toc503880987"/>
      <w:bookmarkStart w:id="94" w:name="_Toc503881290"/>
      <w:bookmarkEnd w:id="0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47206D00" w14:textId="2ECE578C" w:rsidR="002758F2" w:rsidRPr="00991765" w:rsidRDefault="00C34F46" w:rsidP="00C31F60">
      <w:pPr>
        <w:pStyle w:val="1"/>
      </w:pPr>
      <w:bookmarkStart w:id="95" w:name="_Toc132896960"/>
      <w:bookmarkEnd w:id="84"/>
      <w:bookmarkEnd w:id="85"/>
      <w:bookmarkEnd w:id="86"/>
      <w:bookmarkEnd w:id="87"/>
      <w:bookmarkEnd w:id="88"/>
      <w:bookmarkEnd w:id="89"/>
      <w:bookmarkEnd w:id="90"/>
      <w:bookmarkEnd w:id="91"/>
      <w:r>
        <w:rPr>
          <w:rFonts w:hint="eastAsia"/>
        </w:rPr>
        <w:lastRenderedPageBreak/>
        <w:t>배경 및 목표</w:t>
      </w:r>
      <w:bookmarkEnd w:id="95"/>
    </w:p>
    <w:p w14:paraId="42026640" w14:textId="05D6D9C1" w:rsidR="002758F2" w:rsidRDefault="002758F2" w:rsidP="00C31F60">
      <w:pPr>
        <w:pStyle w:val="20"/>
      </w:pPr>
      <w:bookmarkStart w:id="96" w:name="_Toc503797253"/>
      <w:bookmarkStart w:id="97" w:name="_Toc503880984"/>
      <w:bookmarkStart w:id="98" w:name="_Toc503881287"/>
      <w:bookmarkStart w:id="99" w:name="_Toc117061863"/>
      <w:bookmarkStart w:id="100" w:name="_Toc117062217"/>
      <w:bookmarkStart w:id="101" w:name="_Toc117062639"/>
      <w:bookmarkStart w:id="102" w:name="_Toc117062690"/>
      <w:bookmarkStart w:id="103" w:name="_Toc117062786"/>
      <w:bookmarkStart w:id="104" w:name="_Toc132896961"/>
      <w:r w:rsidRPr="00991765">
        <w:rPr>
          <w:rFonts w:hint="eastAsia"/>
        </w:rPr>
        <w:t xml:space="preserve">구축 </w:t>
      </w:r>
      <w:bookmarkEnd w:id="96"/>
      <w:bookmarkEnd w:id="97"/>
      <w:bookmarkEnd w:id="98"/>
      <w:r w:rsidR="00294B5E">
        <w:rPr>
          <w:rFonts w:hint="eastAsia"/>
        </w:rPr>
        <w:t>배경</w:t>
      </w:r>
      <w:bookmarkEnd w:id="99"/>
      <w:bookmarkEnd w:id="100"/>
      <w:bookmarkEnd w:id="101"/>
      <w:bookmarkEnd w:id="102"/>
      <w:bookmarkEnd w:id="103"/>
      <w:bookmarkEnd w:id="104"/>
    </w:p>
    <w:p w14:paraId="1E6C7232" w14:textId="53982D0C" w:rsidR="00084DA9" w:rsidRPr="00F94539" w:rsidRDefault="00084DA9" w:rsidP="00610451">
      <w:pPr>
        <w:pStyle w:val="a0"/>
        <w:numPr>
          <w:ilvl w:val="0"/>
          <w:numId w:val="26"/>
        </w:numPr>
        <w:ind w:right="194"/>
      </w:pPr>
      <w:r w:rsidRPr="00F94539">
        <w:rPr>
          <w:rFonts w:hint="eastAsia"/>
          <w:shd w:val="clear" w:color="auto" w:fill="FFFFFF"/>
        </w:rPr>
        <w:t xml:space="preserve">다양한 최신 기술을 </w:t>
      </w:r>
      <w:r w:rsidR="00940E08" w:rsidRPr="00F94539">
        <w:rPr>
          <w:rFonts w:hint="eastAsia"/>
          <w:shd w:val="clear" w:color="auto" w:fill="FFFFFF"/>
        </w:rPr>
        <w:t>활용하여 금융서비스에 도전하는</w:t>
      </w:r>
      <w:r w:rsidR="00323635" w:rsidRPr="00F94539">
        <w:rPr>
          <w:rFonts w:hint="eastAsia"/>
          <w:shd w:val="clear" w:color="auto" w:fill="FFFFFF"/>
        </w:rPr>
        <w:t xml:space="preserve"> </w:t>
      </w:r>
      <w:r w:rsidR="00323635" w:rsidRPr="00F94539">
        <w:rPr>
          <w:rFonts w:hint="eastAsia"/>
          <w:b/>
          <w:u w:val="single"/>
          <w:shd w:val="clear" w:color="auto" w:fill="FFFFFF"/>
        </w:rPr>
        <w:t>플랫폼 업체</w:t>
      </w:r>
      <w:r w:rsidR="00940E08" w:rsidRPr="00F94539">
        <w:rPr>
          <w:rFonts w:hint="eastAsia"/>
          <w:b/>
          <w:u w:val="single"/>
          <w:shd w:val="clear" w:color="auto" w:fill="FFFFFF"/>
        </w:rPr>
        <w:t xml:space="preserve">와의 치열한 시장 </w:t>
      </w:r>
      <w:r w:rsidRPr="00F94539">
        <w:rPr>
          <w:rFonts w:hint="eastAsia"/>
          <w:b/>
          <w:u w:val="single"/>
          <w:shd w:val="clear" w:color="auto" w:fill="FFFFFF"/>
        </w:rPr>
        <w:t>경쟁</w:t>
      </w:r>
      <w:r w:rsidR="00940E08" w:rsidRPr="00F94539">
        <w:rPr>
          <w:rFonts w:hint="eastAsia"/>
          <w:b/>
          <w:u w:val="single"/>
          <w:shd w:val="clear" w:color="auto" w:fill="FFFFFF"/>
        </w:rPr>
        <w:t xml:space="preserve"> 상황</w:t>
      </w:r>
    </w:p>
    <w:p w14:paraId="373006F2" w14:textId="62F6990D" w:rsidR="00084DA9" w:rsidRPr="00F94539" w:rsidRDefault="00084DA9" w:rsidP="00610451">
      <w:pPr>
        <w:pStyle w:val="a0"/>
        <w:numPr>
          <w:ilvl w:val="0"/>
          <w:numId w:val="26"/>
        </w:numPr>
        <w:ind w:right="194"/>
      </w:pPr>
      <w:r w:rsidRPr="00F94539">
        <w:rPr>
          <w:rFonts w:hint="eastAsia"/>
          <w:shd w:val="clear" w:color="auto" w:fill="FFFFFF"/>
        </w:rPr>
        <w:t xml:space="preserve">기존 금융 상품 뿐만 아니라 </w:t>
      </w:r>
      <w:r w:rsidR="00A00CCE" w:rsidRPr="00F94539">
        <w:rPr>
          <w:rFonts w:hint="eastAsia"/>
          <w:b/>
          <w:u w:val="single"/>
          <w:shd w:val="clear" w:color="auto" w:fill="FFFFFF"/>
        </w:rPr>
        <w:t xml:space="preserve">플랫폼 </w:t>
      </w:r>
      <w:r w:rsidRPr="00F94539">
        <w:rPr>
          <w:rFonts w:hint="eastAsia"/>
          <w:b/>
          <w:u w:val="single"/>
          <w:shd w:val="clear" w:color="auto" w:fill="FFFFFF"/>
        </w:rPr>
        <w:t>서비스 사업 확대를 위한 다양한 기술적 진화 필요</w:t>
      </w:r>
    </w:p>
    <w:p w14:paraId="0A36632A" w14:textId="0241F023" w:rsidR="00084DA9" w:rsidRPr="00F94539" w:rsidRDefault="00084DA9" w:rsidP="00610451">
      <w:pPr>
        <w:pStyle w:val="list2"/>
        <w:numPr>
          <w:ilvl w:val="0"/>
          <w:numId w:val="27"/>
        </w:numPr>
        <w:rPr>
          <w:shd w:val="clear" w:color="auto" w:fill="FFFFFF"/>
        </w:rPr>
      </w:pPr>
      <w:proofErr w:type="spellStart"/>
      <w:r w:rsidRPr="00F94539">
        <w:rPr>
          <w:rFonts w:hint="eastAsia"/>
          <w:shd w:val="clear" w:color="auto" w:fill="FFFFFF"/>
        </w:rPr>
        <w:t>계정성</w:t>
      </w:r>
      <w:proofErr w:type="spellEnd"/>
      <w:r w:rsidRPr="00F94539">
        <w:rPr>
          <w:rFonts w:hint="eastAsia"/>
          <w:shd w:val="clear" w:color="auto" w:fill="FFFFFF"/>
        </w:rPr>
        <w:t xml:space="preserve"> 업무는 기본이며 </w:t>
      </w:r>
      <w:r w:rsidR="00A00CCE" w:rsidRPr="00F94539">
        <w:rPr>
          <w:rFonts w:hint="eastAsia"/>
          <w:shd w:val="clear" w:color="auto" w:fill="FFFFFF"/>
        </w:rPr>
        <w:t>최신 기술을</w:t>
      </w:r>
      <w:r w:rsidRPr="00F94539">
        <w:rPr>
          <w:rFonts w:hint="eastAsia"/>
          <w:shd w:val="clear" w:color="auto" w:fill="FFFFFF"/>
        </w:rPr>
        <w:t xml:space="preserve"> 활용한 고객의 </w:t>
      </w:r>
      <w:proofErr w:type="spellStart"/>
      <w:r w:rsidRPr="00F94539">
        <w:rPr>
          <w:rFonts w:hint="eastAsia"/>
          <w:shd w:val="clear" w:color="auto" w:fill="FFFFFF"/>
        </w:rPr>
        <w:t>니즈와</w:t>
      </w:r>
      <w:proofErr w:type="spellEnd"/>
      <w:r w:rsidRPr="00F94539">
        <w:rPr>
          <w:rFonts w:hint="eastAsia"/>
          <w:shd w:val="clear" w:color="auto" w:fill="FFFFFF"/>
        </w:rPr>
        <w:t xml:space="preserve"> 만족도를 높일 서비스와 마케팅</w:t>
      </w:r>
      <w:r w:rsidR="00940E08" w:rsidRPr="00F94539">
        <w:rPr>
          <w:rFonts w:hint="eastAsia"/>
          <w:shd w:val="clear" w:color="auto" w:fill="FFFFFF"/>
        </w:rPr>
        <w:t xml:space="preserve"> 확대</w:t>
      </w:r>
    </w:p>
    <w:p w14:paraId="6386F356" w14:textId="5AA88D05" w:rsidR="00084DA9" w:rsidRPr="00F94539" w:rsidRDefault="00084DA9" w:rsidP="00610451">
      <w:pPr>
        <w:pStyle w:val="list2"/>
        <w:numPr>
          <w:ilvl w:val="0"/>
          <w:numId w:val="27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>U</w:t>
      </w:r>
      <w:r w:rsidRPr="00F94539">
        <w:rPr>
          <w:shd w:val="clear" w:color="auto" w:fill="FFFFFF"/>
        </w:rPr>
        <w:t>I/UX</w:t>
      </w:r>
      <w:r w:rsidRPr="00F94539">
        <w:rPr>
          <w:rFonts w:hint="eastAsia"/>
          <w:shd w:val="clear" w:color="auto" w:fill="FFFFFF"/>
        </w:rPr>
        <w:t>의 편의성과 금융 수퍼 앱으로의 통합</w:t>
      </w:r>
    </w:p>
    <w:p w14:paraId="4B32031B" w14:textId="4E7F1EEC" w:rsidR="00084DA9" w:rsidRPr="00F94539" w:rsidRDefault="00A00CCE" w:rsidP="00610451">
      <w:pPr>
        <w:pStyle w:val="list2"/>
        <w:numPr>
          <w:ilvl w:val="0"/>
          <w:numId w:val="27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>플랫폼</w:t>
      </w:r>
      <w:r w:rsidR="00084DA9" w:rsidRPr="00F94539">
        <w:rPr>
          <w:shd w:val="clear" w:color="auto" w:fill="FFFFFF"/>
        </w:rPr>
        <w:t xml:space="preserve"> </w:t>
      </w:r>
      <w:r w:rsidR="00084DA9" w:rsidRPr="00F94539">
        <w:rPr>
          <w:rFonts w:hint="eastAsia"/>
          <w:shd w:val="clear" w:color="auto" w:fill="FFFFFF"/>
        </w:rPr>
        <w:t xml:space="preserve">비즈니스를 위한 </w:t>
      </w:r>
      <w:proofErr w:type="spellStart"/>
      <w:r w:rsidR="00084DA9" w:rsidRPr="00F94539">
        <w:rPr>
          <w:rFonts w:hint="eastAsia"/>
          <w:shd w:val="clear" w:color="auto" w:fill="FFFFFF"/>
        </w:rPr>
        <w:t>클라우드</w:t>
      </w:r>
      <w:proofErr w:type="spellEnd"/>
      <w:r w:rsidR="00084DA9" w:rsidRPr="00F94539">
        <w:rPr>
          <w:rFonts w:hint="eastAsia"/>
          <w:shd w:val="clear" w:color="auto" w:fill="FFFFFF"/>
        </w:rPr>
        <w:t xml:space="preserve">, </w:t>
      </w:r>
      <w:r w:rsidR="00084DA9" w:rsidRPr="00F94539">
        <w:rPr>
          <w:shd w:val="clear" w:color="auto" w:fill="FFFFFF"/>
        </w:rPr>
        <w:t>API</w:t>
      </w:r>
      <w:r w:rsidR="00084DA9" w:rsidRPr="00F94539">
        <w:rPr>
          <w:rFonts w:hint="eastAsia"/>
          <w:shd w:val="clear" w:color="auto" w:fill="FFFFFF"/>
        </w:rPr>
        <w:t>, 이벤트스트림(</w:t>
      </w:r>
      <w:r w:rsidR="00084DA9" w:rsidRPr="00F94539">
        <w:rPr>
          <w:shd w:val="clear" w:color="auto" w:fill="FFFFFF"/>
        </w:rPr>
        <w:t xml:space="preserve">Kafka) </w:t>
      </w:r>
      <w:r w:rsidR="00084DA9" w:rsidRPr="00F94539">
        <w:rPr>
          <w:rFonts w:hint="eastAsia"/>
          <w:shd w:val="clear" w:color="auto" w:fill="FFFFFF"/>
        </w:rPr>
        <w:t>등 각 영역</w:t>
      </w:r>
      <w:r w:rsidR="008E4F25" w:rsidRPr="00F94539">
        <w:rPr>
          <w:rFonts w:hint="eastAsia"/>
          <w:shd w:val="clear" w:color="auto" w:fill="FFFFFF"/>
        </w:rPr>
        <w:t>에서</w:t>
      </w:r>
      <w:r w:rsidR="00084DA9" w:rsidRPr="00F94539">
        <w:rPr>
          <w:rFonts w:hint="eastAsia"/>
          <w:shd w:val="clear" w:color="auto" w:fill="FFFFFF"/>
        </w:rPr>
        <w:t xml:space="preserve"> </w:t>
      </w:r>
      <w:r w:rsidRPr="00F94539">
        <w:rPr>
          <w:b/>
          <w:u w:val="single"/>
          <w:shd w:val="clear" w:color="auto" w:fill="FFFFFF"/>
        </w:rPr>
        <w:t xml:space="preserve">KB </w:t>
      </w:r>
      <w:r w:rsidR="00084DA9" w:rsidRPr="00F94539">
        <w:rPr>
          <w:rFonts w:hint="eastAsia"/>
          <w:b/>
          <w:u w:val="single"/>
          <w:shd w:val="clear" w:color="auto" w:fill="FFFFFF"/>
        </w:rPr>
        <w:t>현대화 추진 중</w:t>
      </w:r>
    </w:p>
    <w:p w14:paraId="47CDBF3F" w14:textId="4967B357" w:rsidR="00084DA9" w:rsidRPr="00F94539" w:rsidRDefault="006568EE" w:rsidP="00610451">
      <w:pPr>
        <w:pStyle w:val="a0"/>
        <w:numPr>
          <w:ilvl w:val="0"/>
          <w:numId w:val="26"/>
        </w:numPr>
        <w:ind w:right="194"/>
      </w:pPr>
      <w:r w:rsidRPr="00F94539">
        <w:rPr>
          <w:rFonts w:hint="eastAsia"/>
        </w:rPr>
        <w:t xml:space="preserve">디지털 패러다임에 맞는 </w:t>
      </w:r>
      <w:r w:rsidRPr="00F94539">
        <w:rPr>
          <w:rFonts w:hint="eastAsia"/>
          <w:b/>
          <w:u w:val="single"/>
        </w:rPr>
        <w:t>오픈소스 기반의 경량화된 프레임워크 확보</w:t>
      </w:r>
      <w:r w:rsidRPr="00F94539">
        <w:rPr>
          <w:rFonts w:hint="eastAsia"/>
        </w:rPr>
        <w:t xml:space="preserve"> 필요</w:t>
      </w:r>
    </w:p>
    <w:p w14:paraId="64C1EF33" w14:textId="65745041" w:rsidR="006568EE" w:rsidRPr="00F94539" w:rsidRDefault="006568EE" w:rsidP="00610451">
      <w:pPr>
        <w:pStyle w:val="list2"/>
        <w:numPr>
          <w:ilvl w:val="0"/>
          <w:numId w:val="28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 xml:space="preserve">신속하고 변화에 대응할 수 있는 </w:t>
      </w:r>
      <w:proofErr w:type="spellStart"/>
      <w:r w:rsidRPr="00F94539">
        <w:rPr>
          <w:rFonts w:hint="eastAsia"/>
          <w:shd w:val="clear" w:color="auto" w:fill="FFFFFF"/>
        </w:rPr>
        <w:t>BaaS</w:t>
      </w:r>
      <w:proofErr w:type="spellEnd"/>
      <w:r w:rsidRPr="00F94539">
        <w:rPr>
          <w:shd w:val="clear" w:color="auto" w:fill="FFFFFF"/>
        </w:rPr>
        <w:t xml:space="preserve"> </w:t>
      </w:r>
      <w:r w:rsidRPr="00F94539">
        <w:rPr>
          <w:rFonts w:hint="eastAsia"/>
          <w:shd w:val="clear" w:color="auto" w:fill="FFFFFF"/>
        </w:rPr>
        <w:t>서비스 개발을 위한 표준 프레임워크 필요</w:t>
      </w:r>
    </w:p>
    <w:p w14:paraId="3BB76D81" w14:textId="4342624D" w:rsidR="00084DA9" w:rsidRPr="00F94539" w:rsidRDefault="00084DA9" w:rsidP="00610451">
      <w:pPr>
        <w:pStyle w:val="list2"/>
        <w:numPr>
          <w:ilvl w:val="0"/>
          <w:numId w:val="28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>현행 금융 비즈니스,</w:t>
      </w:r>
      <w:r w:rsidRPr="00F94539">
        <w:rPr>
          <w:shd w:val="clear" w:color="auto" w:fill="FFFFFF"/>
        </w:rPr>
        <w:t xml:space="preserve"> </w:t>
      </w:r>
      <w:proofErr w:type="spellStart"/>
      <w:r w:rsidRPr="00F94539">
        <w:rPr>
          <w:rFonts w:hint="eastAsia"/>
          <w:shd w:val="clear" w:color="auto" w:fill="FFFFFF"/>
        </w:rPr>
        <w:t>벤더사</w:t>
      </w:r>
      <w:proofErr w:type="spellEnd"/>
      <w:r w:rsidRPr="00F94539">
        <w:rPr>
          <w:rFonts w:hint="eastAsia"/>
          <w:shd w:val="clear" w:color="auto" w:fill="FFFFFF"/>
        </w:rPr>
        <w:t>, 시스템 환경에 종속된 다양한 프레임워크 사용 중이며, 신기술 적용 및 시스템 확장이 용이하지 않음</w:t>
      </w:r>
    </w:p>
    <w:p w14:paraId="06F0CBAD" w14:textId="77777777" w:rsidR="00084DA9" w:rsidRPr="00F94539" w:rsidRDefault="00084DA9" w:rsidP="00610451">
      <w:pPr>
        <w:pStyle w:val="list2"/>
        <w:numPr>
          <w:ilvl w:val="0"/>
          <w:numId w:val="28"/>
        </w:numPr>
        <w:rPr>
          <w:shd w:val="clear" w:color="auto" w:fill="FFFFFF"/>
        </w:rPr>
      </w:pPr>
      <w:r w:rsidRPr="00F94539">
        <w:rPr>
          <w:rFonts w:hint="eastAsia"/>
          <w:u w:val="single"/>
          <w:shd w:val="clear" w:color="auto" w:fill="FFFFFF"/>
        </w:rPr>
        <w:t>COBOL</w:t>
      </w:r>
      <w:r w:rsidRPr="00F94539">
        <w:rPr>
          <w:u w:val="single"/>
          <w:shd w:val="clear" w:color="auto" w:fill="FFFFFF"/>
        </w:rPr>
        <w:t xml:space="preserve"> </w:t>
      </w:r>
      <w:r w:rsidRPr="00F94539">
        <w:rPr>
          <w:rFonts w:hint="eastAsia"/>
          <w:u w:val="single"/>
          <w:shd w:val="clear" w:color="auto" w:fill="FFFFFF"/>
        </w:rPr>
        <w:t>개발 언어</w:t>
      </w:r>
      <w:r w:rsidRPr="00F94539">
        <w:rPr>
          <w:rFonts w:hint="eastAsia"/>
          <w:shd w:val="clear" w:color="auto" w:fill="FFFFFF"/>
        </w:rPr>
        <w:t xml:space="preserve">와 </w:t>
      </w:r>
      <w:proofErr w:type="spellStart"/>
      <w:r w:rsidRPr="00F94539">
        <w:rPr>
          <w:shd w:val="clear" w:color="auto" w:fill="FFFFFF"/>
        </w:rPr>
        <w:t>MainFrame</w:t>
      </w:r>
      <w:proofErr w:type="spellEnd"/>
      <w:r w:rsidRPr="00F94539">
        <w:rPr>
          <w:shd w:val="clear" w:color="auto" w:fill="FFFFFF"/>
        </w:rPr>
        <w:t xml:space="preserve"> </w:t>
      </w:r>
      <w:r w:rsidRPr="00F94539">
        <w:rPr>
          <w:rFonts w:hint="eastAsia"/>
          <w:shd w:val="clear" w:color="auto" w:fill="FFFFFF"/>
        </w:rPr>
        <w:t xml:space="preserve">기반의 </w:t>
      </w:r>
      <w:proofErr w:type="spellStart"/>
      <w:r w:rsidRPr="00F94539">
        <w:rPr>
          <w:rFonts w:hint="eastAsia"/>
          <w:shd w:val="clear" w:color="auto" w:fill="FFFFFF"/>
        </w:rPr>
        <w:t>계정성</w:t>
      </w:r>
      <w:proofErr w:type="spellEnd"/>
      <w:r w:rsidRPr="00F94539">
        <w:rPr>
          <w:rFonts w:hint="eastAsia"/>
          <w:shd w:val="clear" w:color="auto" w:fill="FFFFFF"/>
        </w:rPr>
        <w:t xml:space="preserve"> 업무를 위한 </w:t>
      </w:r>
      <w:proofErr w:type="spellStart"/>
      <w:r w:rsidRPr="00F94539">
        <w:rPr>
          <w:shd w:val="clear" w:color="auto" w:fill="FFFFFF"/>
        </w:rPr>
        <w:t>zKesa</w:t>
      </w:r>
      <w:proofErr w:type="spellEnd"/>
    </w:p>
    <w:p w14:paraId="5EC26F35" w14:textId="77777777" w:rsidR="00084DA9" w:rsidRPr="00F94539" w:rsidRDefault="00084DA9" w:rsidP="00610451">
      <w:pPr>
        <w:pStyle w:val="list2"/>
        <w:numPr>
          <w:ilvl w:val="0"/>
          <w:numId w:val="28"/>
        </w:numPr>
        <w:rPr>
          <w:shd w:val="clear" w:color="auto" w:fill="FFFFFF"/>
        </w:rPr>
      </w:pPr>
      <w:r w:rsidRPr="00F94539">
        <w:rPr>
          <w:u w:val="single"/>
          <w:shd w:val="clear" w:color="auto" w:fill="FFFFFF"/>
        </w:rPr>
        <w:t>2009</w:t>
      </w:r>
      <w:r w:rsidRPr="00F94539">
        <w:rPr>
          <w:rFonts w:hint="eastAsia"/>
          <w:u w:val="single"/>
          <w:shd w:val="clear" w:color="auto" w:fill="FFFFFF"/>
        </w:rPr>
        <w:t>년</w:t>
      </w:r>
      <w:r w:rsidRPr="00F94539">
        <w:rPr>
          <w:rFonts w:hint="eastAsia"/>
          <w:shd w:val="clear" w:color="auto" w:fill="FFFFFF"/>
        </w:rPr>
        <w:t xml:space="preserve"> 차세대 </w:t>
      </w:r>
      <w:proofErr w:type="spellStart"/>
      <w:r w:rsidRPr="00F94539">
        <w:rPr>
          <w:rFonts w:hint="eastAsia"/>
          <w:shd w:val="clear" w:color="auto" w:fill="FFFFFF"/>
        </w:rPr>
        <w:t>n</w:t>
      </w:r>
      <w:r w:rsidRPr="00F94539">
        <w:rPr>
          <w:shd w:val="clear" w:color="auto" w:fill="FFFFFF"/>
        </w:rPr>
        <w:t>Giant</w:t>
      </w:r>
      <w:proofErr w:type="spellEnd"/>
      <w:r w:rsidRPr="00F94539">
        <w:rPr>
          <w:shd w:val="clear" w:color="auto" w:fill="FFFFFF"/>
        </w:rPr>
        <w:t xml:space="preserve"> </w:t>
      </w:r>
      <w:r w:rsidRPr="00F94539">
        <w:rPr>
          <w:rFonts w:hint="eastAsia"/>
          <w:shd w:val="clear" w:color="auto" w:fill="FFFFFF"/>
        </w:rPr>
        <w:t>프로젝트에서 개발된 Unix</w:t>
      </w:r>
      <w:r w:rsidRPr="00F94539">
        <w:rPr>
          <w:shd w:val="clear" w:color="auto" w:fill="FFFFFF"/>
        </w:rPr>
        <w:t xml:space="preserve"> &amp; Java </w:t>
      </w:r>
      <w:r w:rsidRPr="00F94539">
        <w:rPr>
          <w:rFonts w:hint="eastAsia"/>
          <w:shd w:val="clear" w:color="auto" w:fill="FFFFFF"/>
        </w:rPr>
        <w:t xml:space="preserve">기반의 </w:t>
      </w:r>
      <w:proofErr w:type="spellStart"/>
      <w:r w:rsidRPr="00F94539">
        <w:rPr>
          <w:shd w:val="clear" w:color="auto" w:fill="FFFFFF"/>
        </w:rPr>
        <w:t>uKesa</w:t>
      </w:r>
      <w:proofErr w:type="spellEnd"/>
    </w:p>
    <w:p w14:paraId="7A481C71" w14:textId="7D60C449" w:rsidR="00084DA9" w:rsidRPr="00F94539" w:rsidRDefault="00084DA9" w:rsidP="00610451">
      <w:pPr>
        <w:pStyle w:val="list2"/>
        <w:numPr>
          <w:ilvl w:val="0"/>
          <w:numId w:val="28"/>
        </w:numPr>
        <w:rPr>
          <w:shd w:val="clear" w:color="auto" w:fill="FFFFFF"/>
        </w:rPr>
      </w:pPr>
      <w:r w:rsidRPr="00F94539">
        <w:rPr>
          <w:shd w:val="clear" w:color="auto" w:fill="FFFFFF"/>
        </w:rPr>
        <w:t>2020</w:t>
      </w:r>
      <w:r w:rsidRPr="00F94539">
        <w:rPr>
          <w:rFonts w:hint="eastAsia"/>
          <w:shd w:val="clear" w:color="auto" w:fill="FFFFFF"/>
        </w:rPr>
        <w:t xml:space="preserve">년 </w:t>
      </w:r>
      <w:r w:rsidRPr="00F94539">
        <w:rPr>
          <w:rFonts w:hint="eastAsia"/>
          <w:u w:val="single"/>
          <w:shd w:val="clear" w:color="auto" w:fill="FFFFFF"/>
        </w:rPr>
        <w:t>S사 프레임워크 기반</w:t>
      </w:r>
      <w:r w:rsidRPr="00F94539">
        <w:rPr>
          <w:rFonts w:hint="eastAsia"/>
          <w:shd w:val="clear" w:color="auto" w:fill="FFFFFF"/>
        </w:rPr>
        <w:t xml:space="preserve">으로 </w:t>
      </w:r>
      <w:proofErr w:type="spellStart"/>
      <w:r w:rsidRPr="00F94539">
        <w:rPr>
          <w:rFonts w:hint="eastAsia"/>
          <w:shd w:val="clear" w:color="auto" w:fill="FFFFFF"/>
        </w:rPr>
        <w:t>커스터마이징된</w:t>
      </w:r>
      <w:proofErr w:type="spellEnd"/>
      <w:r w:rsidRPr="00F94539">
        <w:rPr>
          <w:rFonts w:hint="eastAsia"/>
          <w:shd w:val="clear" w:color="auto" w:fill="FFFFFF"/>
        </w:rPr>
        <w:t xml:space="preserve"> S</w:t>
      </w:r>
      <w:r w:rsidRPr="00F94539">
        <w:rPr>
          <w:shd w:val="clear" w:color="auto" w:fill="FFFFFF"/>
        </w:rPr>
        <w:t xml:space="preserve">pring </w:t>
      </w:r>
      <w:r w:rsidRPr="00F94539">
        <w:rPr>
          <w:rFonts w:hint="eastAsia"/>
          <w:shd w:val="clear" w:color="auto" w:fill="FFFFFF"/>
        </w:rPr>
        <w:t xml:space="preserve">기반의 </w:t>
      </w:r>
      <w:proofErr w:type="spellStart"/>
      <w:r w:rsidRPr="00F94539">
        <w:rPr>
          <w:shd w:val="clear" w:color="auto" w:fill="FFFFFF"/>
        </w:rPr>
        <w:t>nKesa</w:t>
      </w:r>
      <w:proofErr w:type="spellEnd"/>
    </w:p>
    <w:p w14:paraId="55635BBB" w14:textId="124C520F" w:rsidR="00084DA9" w:rsidRPr="00F94539" w:rsidRDefault="00084DA9" w:rsidP="00610451">
      <w:pPr>
        <w:pStyle w:val="a0"/>
        <w:numPr>
          <w:ilvl w:val="0"/>
          <w:numId w:val="26"/>
        </w:numPr>
        <w:ind w:right="194"/>
      </w:pPr>
      <w:r w:rsidRPr="00F94539">
        <w:rPr>
          <w:rFonts w:hint="eastAsia"/>
          <w:shd w:val="clear" w:color="auto" w:fill="FFFFFF"/>
        </w:rPr>
        <w:t xml:space="preserve">특정 </w:t>
      </w:r>
      <w:proofErr w:type="spellStart"/>
      <w:r w:rsidRPr="00F94539">
        <w:rPr>
          <w:rFonts w:hint="eastAsia"/>
          <w:shd w:val="clear" w:color="auto" w:fill="FFFFFF"/>
        </w:rPr>
        <w:t>벤더사의</w:t>
      </w:r>
      <w:proofErr w:type="spellEnd"/>
      <w:r w:rsidRPr="00F94539">
        <w:rPr>
          <w:rFonts w:hint="eastAsia"/>
          <w:shd w:val="clear" w:color="auto" w:fill="FFFFFF"/>
        </w:rPr>
        <w:t xml:space="preserve"> 기술 종속성을 탈피하고, </w:t>
      </w:r>
      <w:r w:rsidRPr="00F94539">
        <w:rPr>
          <w:b/>
          <w:u w:val="single"/>
          <w:shd w:val="clear" w:color="auto" w:fill="FFFFFF"/>
        </w:rPr>
        <w:t xml:space="preserve">KB </w:t>
      </w:r>
      <w:r w:rsidRPr="00F94539">
        <w:rPr>
          <w:rFonts w:hint="eastAsia"/>
          <w:b/>
          <w:u w:val="single"/>
          <w:shd w:val="clear" w:color="auto" w:fill="FFFFFF"/>
        </w:rPr>
        <w:t>자체적</w:t>
      </w:r>
      <w:r w:rsidRPr="00F94539">
        <w:rPr>
          <w:b/>
          <w:u w:val="single"/>
          <w:shd w:val="clear" w:color="auto" w:fill="FFFFFF"/>
        </w:rPr>
        <w:t>으로</w:t>
      </w:r>
      <w:r w:rsidRPr="00F94539">
        <w:rPr>
          <w:rFonts w:hint="eastAsia"/>
          <w:b/>
          <w:u w:val="single"/>
          <w:shd w:val="clear" w:color="auto" w:fill="FFFFFF"/>
        </w:rPr>
        <w:t xml:space="preserve"> 핵심 기술 역량 내재화</w:t>
      </w:r>
      <w:r w:rsidR="006568EE" w:rsidRPr="00F94539">
        <w:rPr>
          <w:rFonts w:hint="eastAsia"/>
          <w:shd w:val="clear" w:color="auto" w:fill="FFFFFF"/>
        </w:rPr>
        <w:t xml:space="preserve"> 필요</w:t>
      </w:r>
    </w:p>
    <w:p w14:paraId="6BE77ADA" w14:textId="7952CB6B" w:rsidR="00084DA9" w:rsidRPr="00F94539" w:rsidRDefault="00084DA9" w:rsidP="00610451">
      <w:pPr>
        <w:pStyle w:val="list2"/>
        <w:numPr>
          <w:ilvl w:val="0"/>
          <w:numId w:val="29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>새로운 기술에 대하여 신속하게 받아들이고 확장할 수 있는 미래</w:t>
      </w:r>
      <w:r w:rsidR="00C4173E" w:rsidRPr="00F94539">
        <w:rPr>
          <w:rFonts w:hint="eastAsia"/>
          <w:shd w:val="clear" w:color="auto" w:fill="FFFFFF"/>
        </w:rPr>
        <w:t xml:space="preserve"> </w:t>
      </w:r>
      <w:r w:rsidRPr="00F94539">
        <w:rPr>
          <w:rFonts w:hint="eastAsia"/>
          <w:shd w:val="clear" w:color="auto" w:fill="FFFFFF"/>
        </w:rPr>
        <w:t>지향적인 프레임워크</w:t>
      </w:r>
    </w:p>
    <w:p w14:paraId="2A60E99E" w14:textId="408BAE03" w:rsidR="00084DA9" w:rsidRPr="00F94539" w:rsidRDefault="00084DA9" w:rsidP="00610451">
      <w:pPr>
        <w:pStyle w:val="list2"/>
        <w:numPr>
          <w:ilvl w:val="0"/>
          <w:numId w:val="29"/>
        </w:numPr>
        <w:rPr>
          <w:shd w:val="clear" w:color="auto" w:fill="FFFFFF"/>
        </w:rPr>
      </w:pPr>
      <w:r w:rsidRPr="00F94539">
        <w:rPr>
          <w:rFonts w:hint="eastAsia"/>
          <w:shd w:val="clear" w:color="auto" w:fill="FFFFFF"/>
        </w:rPr>
        <w:t xml:space="preserve">개방형 플랫폼, </w:t>
      </w:r>
      <w:proofErr w:type="spellStart"/>
      <w:r w:rsidR="00A00CCE" w:rsidRPr="00F94539">
        <w:rPr>
          <w:shd w:val="clear" w:color="auto" w:fill="FFFFFF"/>
        </w:rPr>
        <w:t>Composable</w:t>
      </w:r>
      <w:proofErr w:type="spellEnd"/>
      <w:r w:rsidR="00A178F0" w:rsidRPr="00F94539">
        <w:rPr>
          <w:rFonts w:hint="eastAsia"/>
          <w:shd w:val="clear" w:color="auto" w:fill="FFFFFF"/>
        </w:rPr>
        <w:t>한</w:t>
      </w:r>
      <w:r w:rsidRPr="00F94539">
        <w:rPr>
          <w:shd w:val="clear" w:color="auto" w:fill="FFFFFF"/>
        </w:rPr>
        <w:t xml:space="preserve"> </w:t>
      </w:r>
      <w:r w:rsidRPr="00F94539">
        <w:rPr>
          <w:rFonts w:hint="eastAsia"/>
          <w:shd w:val="clear" w:color="auto" w:fill="FFFFFF"/>
        </w:rPr>
        <w:t>확장성</w:t>
      </w:r>
      <w:r w:rsidRPr="00F94539">
        <w:rPr>
          <w:shd w:val="clear" w:color="auto" w:fill="FFFFFF"/>
        </w:rPr>
        <w:t>으로</w:t>
      </w:r>
      <w:r w:rsidRPr="00F94539">
        <w:rPr>
          <w:rFonts w:hint="eastAsia"/>
          <w:shd w:val="clear" w:color="auto" w:fill="FFFFFF"/>
        </w:rPr>
        <w:t xml:space="preserve"> 변화에 </w:t>
      </w:r>
      <w:r w:rsidR="008E4F25" w:rsidRPr="00F94539">
        <w:rPr>
          <w:rFonts w:hint="eastAsia"/>
          <w:shd w:val="clear" w:color="auto" w:fill="FFFFFF"/>
        </w:rPr>
        <w:t>대</w:t>
      </w:r>
      <w:r w:rsidRPr="00F94539">
        <w:rPr>
          <w:rFonts w:hint="eastAsia"/>
          <w:shd w:val="clear" w:color="auto" w:fill="FFFFFF"/>
        </w:rPr>
        <w:t xml:space="preserve">응하는 </w:t>
      </w:r>
      <w:r w:rsidRPr="00F94539">
        <w:rPr>
          <w:shd w:val="clear" w:color="auto" w:fill="FFFFFF"/>
        </w:rPr>
        <w:t>Agility</w:t>
      </w:r>
      <w:r w:rsidRPr="00F94539">
        <w:rPr>
          <w:rFonts w:hint="eastAsia"/>
          <w:shd w:val="clear" w:color="auto" w:fill="FFFFFF"/>
        </w:rPr>
        <w:t>를 확보</w:t>
      </w:r>
    </w:p>
    <w:p w14:paraId="1C458767" w14:textId="77777777" w:rsidR="001E118C" w:rsidRPr="003759C4" w:rsidRDefault="001E118C" w:rsidP="001E118C">
      <w:pPr>
        <w:rPr>
          <w:shd w:val="clear" w:color="auto" w:fill="FFFFFF"/>
        </w:rPr>
      </w:pPr>
    </w:p>
    <w:p w14:paraId="45068F63" w14:textId="34E16A7E" w:rsidR="002758F2" w:rsidRPr="00991765" w:rsidRDefault="00C34F46" w:rsidP="00C31F60">
      <w:pPr>
        <w:pStyle w:val="20"/>
      </w:pPr>
      <w:bookmarkStart w:id="105" w:name="_Toc132896962"/>
      <w:r>
        <w:rPr>
          <w:rFonts w:hint="eastAsia"/>
        </w:rPr>
        <w:t>추진 목표 및 기대 효과</w:t>
      </w:r>
      <w:bookmarkEnd w:id="105"/>
    </w:p>
    <w:p w14:paraId="1556A5E4" w14:textId="1C67AE95" w:rsidR="00344071" w:rsidRPr="00323635" w:rsidRDefault="00344071" w:rsidP="00610451">
      <w:pPr>
        <w:pStyle w:val="a0"/>
        <w:numPr>
          <w:ilvl w:val="0"/>
          <w:numId w:val="30"/>
        </w:numPr>
        <w:ind w:right="194"/>
        <w:rPr>
          <w:b/>
          <w:u w:val="single"/>
        </w:rPr>
      </w:pPr>
      <w:proofErr w:type="spellStart"/>
      <w:r w:rsidRPr="00323635">
        <w:rPr>
          <w:rFonts w:hint="eastAsia"/>
          <w:b/>
          <w:u w:val="single"/>
        </w:rPr>
        <w:t>범용적이며</w:t>
      </w:r>
      <w:proofErr w:type="spellEnd"/>
      <w:r w:rsidRPr="00323635">
        <w:rPr>
          <w:rFonts w:hint="eastAsia"/>
          <w:b/>
          <w:u w:val="single"/>
        </w:rPr>
        <w:t xml:space="preserve"> </w:t>
      </w:r>
      <w:proofErr w:type="spellStart"/>
      <w:r w:rsidRPr="00323635">
        <w:rPr>
          <w:rFonts w:hint="eastAsia"/>
          <w:b/>
          <w:u w:val="single"/>
        </w:rPr>
        <w:t>이식성</w:t>
      </w:r>
      <w:proofErr w:type="spellEnd"/>
      <w:r w:rsidRPr="00323635">
        <w:rPr>
          <w:rFonts w:hint="eastAsia"/>
          <w:b/>
          <w:u w:val="single"/>
        </w:rPr>
        <w:t>, 확장성을 제공하는 경량화 프레임워크</w:t>
      </w:r>
    </w:p>
    <w:p w14:paraId="3826D740" w14:textId="4A9E1E66" w:rsidR="00344071" w:rsidRPr="00F94539" w:rsidRDefault="00344071" w:rsidP="00610451">
      <w:pPr>
        <w:pStyle w:val="a0"/>
        <w:numPr>
          <w:ilvl w:val="0"/>
          <w:numId w:val="30"/>
        </w:numPr>
        <w:ind w:right="194"/>
      </w:pPr>
      <w:r w:rsidRPr="00F94539">
        <w:rPr>
          <w:rFonts w:hint="eastAsia"/>
        </w:rPr>
        <w:t>검증된 오픈 소스</w:t>
      </w:r>
      <w:r w:rsidR="00672315" w:rsidRPr="00F94539">
        <w:rPr>
          <w:rFonts w:hint="eastAsia"/>
        </w:rPr>
        <w:t>의</w:t>
      </w:r>
      <w:r w:rsidR="00127EB1" w:rsidRPr="00F94539">
        <w:rPr>
          <w:rFonts w:hint="eastAsia"/>
        </w:rPr>
        <w:t xml:space="preserve"> 활용과</w:t>
      </w:r>
      <w:r w:rsidRPr="00F94539">
        <w:rPr>
          <w:rFonts w:hint="eastAsia"/>
        </w:rPr>
        <w:t xml:space="preserve"> </w:t>
      </w:r>
      <w:proofErr w:type="spellStart"/>
      <w:r w:rsidRPr="00F94539">
        <w:t>Composable</w:t>
      </w:r>
      <w:proofErr w:type="spellEnd"/>
      <w:r w:rsidR="00127EB1" w:rsidRPr="00F94539">
        <w:rPr>
          <w:rFonts w:hint="eastAsia"/>
        </w:rPr>
        <w:t>한 모듈</w:t>
      </w:r>
      <w:r w:rsidRPr="00F94539">
        <w:t xml:space="preserve"> </w:t>
      </w:r>
      <w:r w:rsidRPr="00F94539">
        <w:rPr>
          <w:rFonts w:hint="eastAsia"/>
        </w:rPr>
        <w:t xml:space="preserve">구성으로 </w:t>
      </w:r>
      <w:r w:rsidR="00127EB1" w:rsidRPr="00F94539">
        <w:rPr>
          <w:rFonts w:hint="eastAsia"/>
          <w:b/>
          <w:u w:val="single"/>
        </w:rPr>
        <w:t xml:space="preserve">최적화된 </w:t>
      </w:r>
      <w:proofErr w:type="spellStart"/>
      <w:r w:rsidR="00155C29" w:rsidRPr="00F94539">
        <w:rPr>
          <w:rFonts w:hint="eastAsia"/>
          <w:b/>
          <w:u w:val="single"/>
        </w:rPr>
        <w:t>클라우드</w:t>
      </w:r>
      <w:proofErr w:type="spellEnd"/>
      <w:r w:rsidR="00155C29" w:rsidRPr="00F94539">
        <w:rPr>
          <w:rFonts w:hint="eastAsia"/>
          <w:b/>
          <w:u w:val="single"/>
        </w:rPr>
        <w:t xml:space="preserve"> 환경</w:t>
      </w:r>
      <w:r w:rsidR="00127EB1" w:rsidRPr="00F94539">
        <w:rPr>
          <w:rFonts w:hint="eastAsia"/>
          <w:b/>
          <w:u w:val="single"/>
        </w:rPr>
        <w:t xml:space="preserve"> 제공</w:t>
      </w:r>
      <w:r w:rsidR="00155C29" w:rsidRPr="00F94539">
        <w:rPr>
          <w:rFonts w:hint="eastAsia"/>
          <w:b/>
          <w:u w:val="single"/>
        </w:rPr>
        <w:t xml:space="preserve"> </w:t>
      </w:r>
    </w:p>
    <w:p w14:paraId="54B42797" w14:textId="63835869" w:rsidR="00344071" w:rsidRPr="00F94539" w:rsidRDefault="006568EE" w:rsidP="00610451">
      <w:pPr>
        <w:pStyle w:val="a0"/>
        <w:numPr>
          <w:ilvl w:val="0"/>
          <w:numId w:val="30"/>
        </w:numPr>
        <w:ind w:right="194"/>
      </w:pPr>
      <w:proofErr w:type="spellStart"/>
      <w:r w:rsidRPr="00F94539">
        <w:rPr>
          <w:rFonts w:hint="eastAsia"/>
        </w:rPr>
        <w:t>클라우드</w:t>
      </w:r>
      <w:proofErr w:type="spellEnd"/>
      <w:r w:rsidRPr="00F94539">
        <w:rPr>
          <w:rFonts w:hint="eastAsia"/>
        </w:rPr>
        <w:t xml:space="preserve"> 환경에서 </w:t>
      </w:r>
      <w:r w:rsidRPr="00F94539">
        <w:rPr>
          <w:rFonts w:hint="eastAsia"/>
          <w:b/>
          <w:u w:val="single"/>
        </w:rPr>
        <w:t xml:space="preserve">신속한 </w:t>
      </w:r>
      <w:r w:rsidR="00672315" w:rsidRPr="00F94539">
        <w:rPr>
          <w:rFonts w:hint="eastAsia"/>
          <w:b/>
          <w:u w:val="single"/>
        </w:rPr>
        <w:t xml:space="preserve">비즈니스 대응을 위한 </w:t>
      </w:r>
      <w:r w:rsidR="00672315" w:rsidRPr="00F94539">
        <w:rPr>
          <w:b/>
          <w:u w:val="single"/>
        </w:rPr>
        <w:t>KB</w:t>
      </w:r>
      <w:r w:rsidR="00672315" w:rsidRPr="00F94539">
        <w:rPr>
          <w:rFonts w:hint="eastAsia"/>
          <w:b/>
          <w:u w:val="single"/>
        </w:rPr>
        <w:t xml:space="preserve">표준 프레임워크 </w:t>
      </w:r>
      <w:r w:rsidR="00344071" w:rsidRPr="00F94539">
        <w:rPr>
          <w:rFonts w:hint="eastAsia"/>
          <w:b/>
          <w:u w:val="single"/>
        </w:rPr>
        <w:t>아키텍처 수립</w:t>
      </w:r>
    </w:p>
    <w:p w14:paraId="15B4ECD8" w14:textId="7108F921" w:rsidR="00344071" w:rsidRPr="00F94539" w:rsidRDefault="00127EB1" w:rsidP="00610451">
      <w:pPr>
        <w:pStyle w:val="a0"/>
        <w:numPr>
          <w:ilvl w:val="0"/>
          <w:numId w:val="30"/>
        </w:numPr>
        <w:ind w:right="194"/>
      </w:pPr>
      <w:r w:rsidRPr="00F94539">
        <w:rPr>
          <w:rFonts w:hint="eastAsia"/>
          <w:shd w:val="clear" w:color="auto" w:fill="FFFFFF"/>
        </w:rPr>
        <w:t>설계 및 개발</w:t>
      </w:r>
      <w:r w:rsidR="002540E6">
        <w:rPr>
          <w:rFonts w:hint="eastAsia"/>
          <w:shd w:val="clear" w:color="auto" w:fill="FFFFFF"/>
        </w:rPr>
        <w:t>의 주도적 참여를 통한</w:t>
      </w:r>
      <w:r w:rsidR="00672315" w:rsidRPr="00F94539">
        <w:rPr>
          <w:rFonts w:hint="eastAsia"/>
          <w:shd w:val="clear" w:color="auto" w:fill="FFFFFF"/>
        </w:rPr>
        <w:t xml:space="preserve"> </w:t>
      </w:r>
      <w:r w:rsidR="00155C29" w:rsidRPr="00F94539">
        <w:rPr>
          <w:rFonts w:hint="eastAsia"/>
          <w:b/>
          <w:u w:val="single"/>
          <w:shd w:val="clear" w:color="auto" w:fill="FFFFFF"/>
        </w:rPr>
        <w:t>기술 내재화</w:t>
      </w:r>
      <w:r w:rsidR="00672315" w:rsidRPr="00F94539">
        <w:rPr>
          <w:rFonts w:hint="eastAsia"/>
          <w:b/>
          <w:u w:val="single"/>
          <w:shd w:val="clear" w:color="auto" w:fill="FFFFFF"/>
        </w:rPr>
        <w:t xml:space="preserve"> 및 직원 역량 강화</w:t>
      </w:r>
    </w:p>
    <w:p w14:paraId="3287A576" w14:textId="7CA90EA8" w:rsidR="00323635" w:rsidRPr="00F94539" w:rsidRDefault="00323635" w:rsidP="00610451">
      <w:pPr>
        <w:pStyle w:val="a0"/>
        <w:numPr>
          <w:ilvl w:val="0"/>
          <w:numId w:val="30"/>
        </w:numPr>
        <w:ind w:right="194"/>
      </w:pPr>
      <w:r w:rsidRPr="00F94539">
        <w:rPr>
          <w:rFonts w:hint="eastAsia"/>
          <w:b/>
          <w:u w:val="single"/>
          <w:shd w:val="clear" w:color="auto" w:fill="FFFFFF"/>
        </w:rPr>
        <w:t>종속성</w:t>
      </w:r>
      <w:r w:rsidR="00155C29" w:rsidRPr="00F94539">
        <w:rPr>
          <w:rFonts w:hint="eastAsia"/>
          <w:b/>
          <w:u w:val="single"/>
          <w:shd w:val="clear" w:color="auto" w:fill="FFFFFF"/>
        </w:rPr>
        <w:t>과 의존성을</w:t>
      </w:r>
      <w:r w:rsidRPr="00F94539">
        <w:rPr>
          <w:rFonts w:hint="eastAsia"/>
          <w:b/>
          <w:u w:val="single"/>
          <w:shd w:val="clear" w:color="auto" w:fill="FFFFFF"/>
        </w:rPr>
        <w:t xml:space="preserve"> 제거</w:t>
      </w:r>
      <w:r w:rsidRPr="00F94539">
        <w:rPr>
          <w:rFonts w:hint="eastAsia"/>
          <w:shd w:val="clear" w:color="auto" w:fill="FFFFFF"/>
        </w:rPr>
        <w:t xml:space="preserve">하여 비즈니스 요구에 </w:t>
      </w:r>
      <w:r w:rsidR="00A178F0" w:rsidRPr="00F94539">
        <w:rPr>
          <w:rFonts w:hint="eastAsia"/>
          <w:shd w:val="clear" w:color="auto" w:fill="FFFFFF"/>
        </w:rPr>
        <w:t xml:space="preserve">맞는 </w:t>
      </w:r>
      <w:r w:rsidRPr="00F94539">
        <w:rPr>
          <w:rFonts w:hint="eastAsia"/>
          <w:shd w:val="clear" w:color="auto" w:fill="FFFFFF"/>
        </w:rPr>
        <w:t>서비스 개발 및 운용</w:t>
      </w:r>
      <w:r w:rsidR="00A178F0" w:rsidRPr="00F94539">
        <w:rPr>
          <w:rFonts w:hint="eastAsia"/>
          <w:shd w:val="clear" w:color="auto" w:fill="FFFFFF"/>
        </w:rPr>
        <w:t>을 위한 신뢰성 확보</w:t>
      </w:r>
    </w:p>
    <w:p w14:paraId="78208B1B" w14:textId="0C2FBA47" w:rsidR="001631E9" w:rsidRPr="00323635" w:rsidRDefault="00155C29" w:rsidP="00610451">
      <w:pPr>
        <w:pStyle w:val="a0"/>
        <w:numPr>
          <w:ilvl w:val="0"/>
          <w:numId w:val="30"/>
        </w:numPr>
        <w:ind w:right="194"/>
        <w:rPr>
          <w:rFonts w:cs="바탕"/>
          <w:szCs w:val="22"/>
          <w:shd w:val="clear" w:color="auto" w:fill="FFFFFF"/>
        </w:rPr>
      </w:pPr>
      <w:r>
        <w:rPr>
          <w:shd w:val="clear" w:color="auto" w:fill="FFFFFF"/>
        </w:rPr>
        <w:t>Modern</w:t>
      </w:r>
      <w:r w:rsidR="00323635" w:rsidRPr="00323635">
        <w:rPr>
          <w:rFonts w:hint="eastAsia"/>
          <w:shd w:val="clear" w:color="auto" w:fill="FFFFFF"/>
        </w:rPr>
        <w:t xml:space="preserve"> </w:t>
      </w:r>
      <w:r w:rsidR="00323635" w:rsidRPr="00323635">
        <w:rPr>
          <w:shd w:val="clear" w:color="auto" w:fill="FFFFFF"/>
        </w:rPr>
        <w:t xml:space="preserve">Digital </w:t>
      </w:r>
      <w:proofErr w:type="spellStart"/>
      <w:r w:rsidR="00323635" w:rsidRPr="00323635">
        <w:rPr>
          <w:shd w:val="clear" w:color="auto" w:fill="FFFFFF"/>
        </w:rPr>
        <w:t>Tansformatio</w:t>
      </w:r>
      <w:r w:rsidR="00323635" w:rsidRPr="00323635">
        <w:rPr>
          <w:rFonts w:hint="eastAsia"/>
          <w:shd w:val="clear" w:color="auto" w:fill="FFFFFF"/>
        </w:rPr>
        <w:t>n</w:t>
      </w:r>
      <w:proofErr w:type="spellEnd"/>
      <w:r w:rsidR="00A00CCE">
        <w:rPr>
          <w:rFonts w:hint="eastAsia"/>
          <w:shd w:val="clear" w:color="auto" w:fill="FFFFFF"/>
        </w:rPr>
        <w:t>을</w:t>
      </w:r>
      <w:r w:rsidR="00323635" w:rsidRPr="00323635"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완성하고</w:t>
      </w:r>
      <w:r w:rsidR="00323635" w:rsidRPr="00323635">
        <w:rPr>
          <w:rFonts w:hint="eastAsia"/>
          <w:shd w:val="clear" w:color="auto" w:fill="FFFFFF"/>
        </w:rPr>
        <w:t>,</w:t>
      </w:r>
      <w:r w:rsidR="00323635" w:rsidRPr="00323635">
        <w:rPr>
          <w:shd w:val="clear" w:color="auto" w:fill="FFFFFF"/>
        </w:rPr>
        <w:t xml:space="preserve"> </w:t>
      </w:r>
      <w:r w:rsidR="00323635" w:rsidRPr="00155C29">
        <w:rPr>
          <w:b/>
          <w:u w:val="single"/>
          <w:shd w:val="clear" w:color="auto" w:fill="FFFFFF"/>
        </w:rPr>
        <w:t>K</w:t>
      </w:r>
      <w:r w:rsidR="00323635" w:rsidRPr="00155C29">
        <w:rPr>
          <w:rFonts w:hint="eastAsia"/>
          <w:b/>
          <w:u w:val="single"/>
          <w:shd w:val="clear" w:color="auto" w:fill="FFFFFF"/>
        </w:rPr>
        <w:t>B</w:t>
      </w:r>
      <w:r w:rsidR="00323635" w:rsidRPr="00155C29">
        <w:rPr>
          <w:b/>
          <w:u w:val="single"/>
          <w:shd w:val="clear" w:color="auto" w:fill="FFFFFF"/>
        </w:rPr>
        <w:t xml:space="preserve"> </w:t>
      </w:r>
      <w:proofErr w:type="spellStart"/>
      <w:r w:rsidR="00323635" w:rsidRPr="00155C29">
        <w:rPr>
          <w:rFonts w:hint="eastAsia"/>
          <w:b/>
          <w:u w:val="single"/>
          <w:shd w:val="clear" w:color="auto" w:fill="FFFFFF"/>
        </w:rPr>
        <w:t>금융그룹사</w:t>
      </w:r>
      <w:proofErr w:type="spellEnd"/>
      <w:r w:rsidR="00323635" w:rsidRPr="00155C29">
        <w:rPr>
          <w:rFonts w:hint="eastAsia"/>
          <w:b/>
          <w:u w:val="single"/>
          <w:shd w:val="clear" w:color="auto" w:fill="FFFFFF"/>
        </w:rPr>
        <w:t xml:space="preserve"> 표준 확대 기대</w:t>
      </w:r>
    </w:p>
    <w:p w14:paraId="3252A33C" w14:textId="77777777" w:rsidR="00BE7A36" w:rsidRDefault="00BE7A36">
      <w:pPr>
        <w:spacing w:before="0" w:after="0"/>
        <w:rPr>
          <w:rFonts w:cs="맑은 고딕"/>
          <w:b/>
          <w:sz w:val="28"/>
          <w:szCs w:val="28"/>
          <w:shd w:val="clear" w:color="auto" w:fill="FFFFFF"/>
          <w:lang w:eastAsia="ko-KR"/>
        </w:rPr>
      </w:pPr>
      <w:bookmarkStart w:id="106" w:name="_Toc117061867"/>
      <w:bookmarkStart w:id="107" w:name="_Toc117062221"/>
      <w:bookmarkStart w:id="108" w:name="_Toc117062643"/>
      <w:bookmarkStart w:id="109" w:name="_Toc117062694"/>
      <w:bookmarkStart w:id="110" w:name="_Toc117062790"/>
      <w:r>
        <w:br w:type="page"/>
      </w:r>
    </w:p>
    <w:p w14:paraId="3D39A996" w14:textId="55A8C3A7" w:rsidR="00773E35" w:rsidRPr="00991765" w:rsidRDefault="00773E35" w:rsidP="00B758A1">
      <w:pPr>
        <w:pStyle w:val="1"/>
      </w:pPr>
      <w:bookmarkStart w:id="111" w:name="_Toc132896963"/>
      <w:r w:rsidRPr="00991765">
        <w:rPr>
          <w:rFonts w:hint="eastAsia"/>
        </w:rPr>
        <w:lastRenderedPageBreak/>
        <w:t>프로젝트 개요</w:t>
      </w:r>
      <w:bookmarkEnd w:id="106"/>
      <w:bookmarkEnd w:id="107"/>
      <w:bookmarkEnd w:id="108"/>
      <w:bookmarkEnd w:id="109"/>
      <w:bookmarkEnd w:id="110"/>
      <w:bookmarkEnd w:id="111"/>
    </w:p>
    <w:p w14:paraId="7255DF38" w14:textId="70DCA90A" w:rsidR="002758F2" w:rsidRPr="00991765" w:rsidRDefault="002758F2" w:rsidP="00C31F60">
      <w:pPr>
        <w:pStyle w:val="20"/>
      </w:pPr>
      <w:bookmarkStart w:id="112" w:name="_Toc503797257"/>
      <w:bookmarkStart w:id="113" w:name="_Toc503880988"/>
      <w:bookmarkStart w:id="114" w:name="_Toc503881291"/>
      <w:bookmarkStart w:id="115" w:name="_Toc117061868"/>
      <w:bookmarkStart w:id="116" w:name="_Toc117062222"/>
      <w:bookmarkStart w:id="117" w:name="_Toc117062644"/>
      <w:bookmarkStart w:id="118" w:name="_Toc117062695"/>
      <w:bookmarkStart w:id="119" w:name="_Toc117062791"/>
      <w:bookmarkStart w:id="120" w:name="_Toc132896964"/>
      <w:bookmarkEnd w:id="92"/>
      <w:bookmarkEnd w:id="93"/>
      <w:bookmarkEnd w:id="94"/>
      <w:r w:rsidRPr="00991765">
        <w:rPr>
          <w:rFonts w:hint="eastAsia"/>
        </w:rPr>
        <w:t>프로젝트명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</w:p>
    <w:p w14:paraId="03D66C0D" w14:textId="64BF204A" w:rsidR="00834FE5" w:rsidRDefault="00B758A1" w:rsidP="00610451">
      <w:pPr>
        <w:pStyle w:val="a0"/>
        <w:numPr>
          <w:ilvl w:val="0"/>
          <w:numId w:val="25"/>
        </w:numPr>
        <w:ind w:right="194"/>
        <w:rPr>
          <w:b/>
          <w:u w:val="single"/>
          <w:shd w:val="clear" w:color="auto" w:fill="FFFFFF"/>
        </w:rPr>
      </w:pPr>
      <w:proofErr w:type="spellStart"/>
      <w:proofErr w:type="gramStart"/>
      <w:r w:rsidRPr="00B758A1">
        <w:rPr>
          <w:rFonts w:hint="eastAsia"/>
          <w:b/>
          <w:shd w:val="clear" w:color="auto" w:fill="FFFFFF"/>
        </w:rPr>
        <w:t>프로젝트명</w:t>
      </w:r>
      <w:proofErr w:type="spellEnd"/>
      <w:r w:rsidRPr="00B758A1">
        <w:rPr>
          <w:rFonts w:hint="eastAsia"/>
          <w:b/>
          <w:shd w:val="clear" w:color="auto" w:fill="FFFFFF"/>
        </w:rPr>
        <w:t xml:space="preserve"> </w:t>
      </w:r>
      <w:r w:rsidRPr="00B758A1">
        <w:rPr>
          <w:b/>
          <w:shd w:val="clear" w:color="auto" w:fill="FFFFFF"/>
        </w:rPr>
        <w:t>:</w:t>
      </w:r>
      <w:proofErr w:type="gramEnd"/>
      <w:r w:rsidRPr="00B758A1">
        <w:rPr>
          <w:b/>
          <w:shd w:val="clear" w:color="auto" w:fill="FFFFFF"/>
        </w:rPr>
        <w:t xml:space="preserve"> </w:t>
      </w:r>
      <w:r w:rsidR="00EB2639" w:rsidRPr="00B758A1">
        <w:rPr>
          <w:rFonts w:hint="eastAsia"/>
          <w:u w:val="single"/>
          <w:shd w:val="clear" w:color="auto" w:fill="FFFFFF"/>
        </w:rPr>
        <w:t>「</w:t>
      </w:r>
      <w:proofErr w:type="spellStart"/>
      <w:r w:rsidR="005B62CD" w:rsidRPr="00B758A1">
        <w:rPr>
          <w:rFonts w:hint="eastAsia"/>
          <w:b/>
          <w:u w:val="single"/>
          <w:shd w:val="clear" w:color="auto" w:fill="FFFFFF"/>
        </w:rPr>
        <w:t>클라우드</w:t>
      </w:r>
      <w:proofErr w:type="spellEnd"/>
      <w:r w:rsidR="0090102D" w:rsidRPr="00B758A1">
        <w:rPr>
          <w:rFonts w:hint="eastAsia"/>
          <w:b/>
          <w:u w:val="single"/>
          <w:shd w:val="clear" w:color="auto" w:fill="FFFFFF"/>
        </w:rPr>
        <w:t xml:space="preserve"> 기반의 </w:t>
      </w:r>
      <w:r w:rsidR="0090102D" w:rsidRPr="00B758A1">
        <w:rPr>
          <w:b/>
          <w:u w:val="single"/>
          <w:shd w:val="clear" w:color="auto" w:fill="FFFFFF"/>
        </w:rPr>
        <w:t xml:space="preserve">KB </w:t>
      </w:r>
      <w:r w:rsidR="00BA4C6A" w:rsidRPr="00B758A1">
        <w:rPr>
          <w:rFonts w:hint="eastAsia"/>
          <w:b/>
          <w:u w:val="single"/>
          <w:shd w:val="clear" w:color="auto" w:fill="FFFFFF"/>
        </w:rPr>
        <w:t>표준</w:t>
      </w:r>
      <w:r w:rsidR="005B62CD" w:rsidRPr="00B758A1">
        <w:rPr>
          <w:b/>
          <w:u w:val="single"/>
          <w:shd w:val="clear" w:color="auto" w:fill="FFFFFF"/>
        </w:rPr>
        <w:t xml:space="preserve"> </w:t>
      </w:r>
      <w:r w:rsidR="005B62CD" w:rsidRPr="00B758A1">
        <w:rPr>
          <w:rFonts w:hint="eastAsia"/>
          <w:b/>
          <w:u w:val="single"/>
          <w:shd w:val="clear" w:color="auto" w:fill="FFFFFF"/>
        </w:rPr>
        <w:t>자바</w:t>
      </w:r>
      <w:r w:rsidR="00886FF2" w:rsidRPr="00B758A1">
        <w:rPr>
          <w:b/>
          <w:u w:val="single"/>
          <w:shd w:val="clear" w:color="auto" w:fill="FFFFFF"/>
        </w:rPr>
        <w:t xml:space="preserve"> </w:t>
      </w:r>
      <w:r w:rsidR="00886FF2" w:rsidRPr="00B758A1">
        <w:rPr>
          <w:rFonts w:hint="eastAsia"/>
          <w:b/>
          <w:u w:val="single"/>
          <w:shd w:val="clear" w:color="auto" w:fill="FFFFFF"/>
        </w:rPr>
        <w:t>프레임워크</w:t>
      </w:r>
      <w:r w:rsidR="00EB2639" w:rsidRPr="00B758A1">
        <w:rPr>
          <w:rFonts w:hint="eastAsia"/>
          <w:u w:val="single"/>
          <w:shd w:val="clear" w:color="auto" w:fill="FFFFFF"/>
        </w:rPr>
        <w:t>」</w:t>
      </w:r>
      <w:r w:rsidR="00C95C38" w:rsidRPr="00B758A1">
        <w:rPr>
          <w:rFonts w:hint="eastAsia"/>
          <w:u w:val="single"/>
          <w:shd w:val="clear" w:color="auto" w:fill="FFFFFF"/>
        </w:rPr>
        <w:t xml:space="preserve"> </w:t>
      </w:r>
      <w:r w:rsidRPr="00B758A1">
        <w:rPr>
          <w:b/>
          <w:u w:val="single"/>
          <w:shd w:val="clear" w:color="auto" w:fill="FFFFFF"/>
        </w:rPr>
        <w:t>1</w:t>
      </w:r>
      <w:r w:rsidRPr="00B758A1">
        <w:rPr>
          <w:rFonts w:hint="eastAsia"/>
          <w:b/>
          <w:u w:val="single"/>
          <w:shd w:val="clear" w:color="auto" w:fill="FFFFFF"/>
        </w:rPr>
        <w:t>단계(</w:t>
      </w:r>
      <w:r w:rsidRPr="00B758A1">
        <w:rPr>
          <w:b/>
          <w:u w:val="single"/>
          <w:shd w:val="clear" w:color="auto" w:fill="FFFFFF"/>
        </w:rPr>
        <w:t xml:space="preserve">MVP) </w:t>
      </w:r>
      <w:r w:rsidR="007B1345" w:rsidRPr="00B758A1">
        <w:rPr>
          <w:rFonts w:hint="eastAsia"/>
          <w:b/>
          <w:u w:val="single"/>
          <w:shd w:val="clear" w:color="auto" w:fill="FFFFFF"/>
        </w:rPr>
        <w:t>구축</w:t>
      </w:r>
    </w:p>
    <w:p w14:paraId="02C50D87" w14:textId="43C2D0BF" w:rsidR="00B758A1" w:rsidRPr="00B758A1" w:rsidRDefault="00B758A1" w:rsidP="00610451">
      <w:pPr>
        <w:pStyle w:val="a0"/>
        <w:numPr>
          <w:ilvl w:val="0"/>
          <w:numId w:val="25"/>
        </w:numPr>
        <w:ind w:right="194"/>
        <w:rPr>
          <w:b/>
          <w:color w:val="000000"/>
          <w:szCs w:val="22"/>
        </w:rPr>
      </w:pPr>
      <w:r w:rsidRPr="00B758A1">
        <w:rPr>
          <w:rFonts w:hint="eastAsia"/>
          <w:b/>
          <w:color w:val="000000"/>
          <w:szCs w:val="22"/>
        </w:rPr>
        <w:t>추진방식</w:t>
      </w:r>
    </w:p>
    <w:p w14:paraId="5CA4B77A" w14:textId="134795E3" w:rsidR="00B758A1" w:rsidRPr="00B758A1" w:rsidRDefault="00B758A1" w:rsidP="00B758A1">
      <w:pPr>
        <w:pStyle w:val="a0"/>
        <w:numPr>
          <w:ilvl w:val="0"/>
          <w:numId w:val="0"/>
        </w:numPr>
        <w:ind w:left="517" w:right="194"/>
        <w:rPr>
          <w:rFonts w:cs="바탕"/>
          <w:color w:val="000000" w:themeColor="text1"/>
          <w:szCs w:val="22"/>
          <w:shd w:val="clear" w:color="auto" w:fill="FFFFFF"/>
        </w:rPr>
      </w:pPr>
      <w:proofErr w:type="spellStart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ㅇ</w:t>
      </w:r>
      <w:proofErr w:type="spellEnd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본 사업은 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Agile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방법론을 활용하여 </w:t>
      </w:r>
      <w:proofErr w:type="spellStart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수행과제를</w:t>
      </w:r>
      <w:proofErr w:type="spellEnd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정의하고 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 xml:space="preserve">Sprint 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단위별로 개발을 수행함</w:t>
      </w:r>
    </w:p>
    <w:p w14:paraId="361FAF72" w14:textId="2E3451F7" w:rsidR="00B758A1" w:rsidRPr="00B758A1" w:rsidRDefault="00B758A1" w:rsidP="00B758A1">
      <w:pPr>
        <w:pStyle w:val="a0"/>
        <w:numPr>
          <w:ilvl w:val="0"/>
          <w:numId w:val="0"/>
        </w:numPr>
        <w:ind w:left="517" w:right="194"/>
        <w:rPr>
          <w:rFonts w:cs="바탕"/>
          <w:color w:val="000000" w:themeColor="text1"/>
          <w:szCs w:val="22"/>
          <w:shd w:val="clear" w:color="auto" w:fill="FFFFFF"/>
        </w:rPr>
      </w:pPr>
      <w:proofErr w:type="spellStart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ㅇ</w:t>
      </w:r>
      <w:proofErr w:type="spellEnd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Agile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방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법론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적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용을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통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해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적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용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/테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스트를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진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행함으로써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단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계적으로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</w:t>
      </w:r>
      <w:r>
        <w:rPr>
          <w:rFonts w:cs="바탕" w:hint="eastAsia"/>
          <w:color w:val="000000" w:themeColor="text1"/>
          <w:szCs w:val="22"/>
          <w:shd w:val="clear" w:color="auto" w:fill="FFFFFF"/>
        </w:rPr>
        <w:t>프레임워크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의 기술적</w:t>
      </w:r>
      <w:r>
        <w:rPr>
          <w:rFonts w:cs="바탕" w:hint="eastAsia"/>
          <w:color w:val="000000" w:themeColor="text1"/>
          <w:szCs w:val="22"/>
          <w:shd w:val="clear" w:color="auto" w:fill="FFFFFF"/>
        </w:rPr>
        <w:t xml:space="preserve"> 고도화 추진</w:t>
      </w:r>
    </w:p>
    <w:p w14:paraId="6F8BC34F" w14:textId="77777777" w:rsidR="00B758A1" w:rsidRPr="00B758A1" w:rsidRDefault="00B758A1" w:rsidP="00B758A1">
      <w:pPr>
        <w:pStyle w:val="a0"/>
        <w:numPr>
          <w:ilvl w:val="0"/>
          <w:numId w:val="0"/>
        </w:numPr>
        <w:ind w:left="517" w:right="194"/>
        <w:rPr>
          <w:rFonts w:cs="바탕"/>
          <w:color w:val="000000" w:themeColor="text1"/>
          <w:szCs w:val="22"/>
          <w:shd w:val="clear" w:color="auto" w:fill="FFFFFF"/>
        </w:rPr>
      </w:pPr>
      <w:proofErr w:type="spellStart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ㅇ</w:t>
      </w:r>
      <w:proofErr w:type="spellEnd"/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진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행과정에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확정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되는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아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키텍처에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따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>른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 xml:space="preserve"> 기술적 변동성이 높아 </w:t>
      </w:r>
      <w:r w:rsidRPr="00B758A1">
        <w:rPr>
          <w:rFonts w:cs="바탕"/>
          <w:color w:val="000000" w:themeColor="text1"/>
          <w:szCs w:val="22"/>
          <w:shd w:val="clear" w:color="auto" w:fill="FFFFFF"/>
        </w:rPr>
        <w:t xml:space="preserve">Agile </w:t>
      </w:r>
      <w:r w:rsidRPr="00B758A1">
        <w:rPr>
          <w:rFonts w:cs="바탕" w:hint="eastAsia"/>
          <w:color w:val="000000" w:themeColor="text1"/>
          <w:szCs w:val="22"/>
          <w:shd w:val="clear" w:color="auto" w:fill="FFFFFF"/>
        </w:rPr>
        <w:t>사업으로 추진하고자함</w:t>
      </w:r>
    </w:p>
    <w:p w14:paraId="0BDDAF7E" w14:textId="4D96D9B9" w:rsidR="00B758A1" w:rsidRDefault="00B758A1" w:rsidP="00DE2917">
      <w:pPr>
        <w:pStyle w:val="20"/>
      </w:pPr>
      <w:bookmarkStart w:id="121" w:name="_Toc132896965"/>
      <w:r>
        <w:rPr>
          <w:rFonts w:hint="eastAsia"/>
        </w:rPr>
        <w:t>프로젝트 기간</w:t>
      </w:r>
      <w:bookmarkEnd w:id="121"/>
    </w:p>
    <w:p w14:paraId="147FD540" w14:textId="012D28F0" w:rsidR="00B758A1" w:rsidRPr="00B758A1" w:rsidRDefault="00B758A1" w:rsidP="00610451">
      <w:pPr>
        <w:pStyle w:val="a0"/>
        <w:numPr>
          <w:ilvl w:val="0"/>
          <w:numId w:val="25"/>
        </w:numPr>
        <w:ind w:right="194"/>
        <w:rPr>
          <w:b/>
          <w:color w:val="000000"/>
          <w:szCs w:val="22"/>
        </w:rPr>
      </w:pPr>
      <w:r>
        <w:rPr>
          <w:rFonts w:hint="eastAsia"/>
          <w:b/>
          <w:color w:val="000000"/>
          <w:szCs w:val="22"/>
        </w:rPr>
        <w:t xml:space="preserve">개발 착수일로부터 </w:t>
      </w:r>
      <w:r>
        <w:rPr>
          <w:b/>
          <w:color w:val="000000"/>
          <w:szCs w:val="22"/>
        </w:rPr>
        <w:t>6</w:t>
      </w:r>
      <w:r>
        <w:rPr>
          <w:rFonts w:hint="eastAsia"/>
          <w:b/>
          <w:color w:val="000000"/>
          <w:szCs w:val="22"/>
        </w:rPr>
        <w:t>개월 이내</w:t>
      </w:r>
    </w:p>
    <w:p w14:paraId="7250F123" w14:textId="2F41C88D" w:rsidR="00DE2917" w:rsidRDefault="00B758A1" w:rsidP="00DE2917">
      <w:pPr>
        <w:pStyle w:val="20"/>
      </w:pPr>
      <w:bookmarkStart w:id="122" w:name="_Toc132896966"/>
      <w:r>
        <w:rPr>
          <w:rFonts w:hint="eastAsia"/>
        </w:rPr>
        <w:t xml:space="preserve">프로젝트 </w:t>
      </w:r>
      <w:r w:rsidR="001401EF">
        <w:rPr>
          <w:rFonts w:hint="eastAsia"/>
        </w:rPr>
        <w:t>구축 내용</w:t>
      </w:r>
      <w:bookmarkEnd w:id="122"/>
    </w:p>
    <w:p w14:paraId="0F68695B" w14:textId="2596D8CA" w:rsidR="009C2547" w:rsidRPr="00F94539" w:rsidRDefault="008F1A1D" w:rsidP="009C2547">
      <w:pPr>
        <w:rPr>
          <w:shd w:val="clear" w:color="auto" w:fill="FFFFFF"/>
          <w:lang w:eastAsia="ko-KR"/>
        </w:rPr>
      </w:pPr>
      <w:r>
        <w:rPr>
          <w:rFonts w:hint="eastAsia"/>
          <w:shd w:val="clear" w:color="auto" w:fill="FFFFFF"/>
          <w:lang w:eastAsia="ko-KR"/>
        </w:rPr>
        <w:t xml:space="preserve">어플리케이션 현대화를 </w:t>
      </w:r>
      <w:r w:rsidR="007D2196">
        <w:rPr>
          <w:rFonts w:hint="eastAsia"/>
          <w:shd w:val="clear" w:color="auto" w:fill="FFFFFF"/>
          <w:lang w:eastAsia="ko-KR"/>
        </w:rPr>
        <w:t xml:space="preserve">위하여 </w:t>
      </w:r>
      <w:r w:rsidR="009C2547">
        <w:rPr>
          <w:rFonts w:hint="eastAsia"/>
          <w:shd w:val="clear" w:color="auto" w:fill="FFFFFF"/>
          <w:lang w:eastAsia="ko-KR"/>
        </w:rPr>
        <w:t xml:space="preserve">오픈 소스 </w:t>
      </w:r>
      <w:r w:rsidR="00A24520">
        <w:rPr>
          <w:rFonts w:hint="eastAsia"/>
          <w:shd w:val="clear" w:color="auto" w:fill="FFFFFF"/>
          <w:lang w:eastAsia="ko-KR"/>
        </w:rPr>
        <w:t>및</w:t>
      </w:r>
      <w:r w:rsidR="009C2547">
        <w:rPr>
          <w:rFonts w:hint="eastAsia"/>
          <w:shd w:val="clear" w:color="auto" w:fill="FFFFFF"/>
          <w:lang w:eastAsia="ko-KR"/>
        </w:rPr>
        <w:t xml:space="preserve"> </w:t>
      </w:r>
      <w:r w:rsidR="001A0640">
        <w:rPr>
          <w:rFonts w:hint="eastAsia"/>
          <w:shd w:val="clear" w:color="auto" w:fill="FFFFFF"/>
          <w:lang w:eastAsia="ko-KR"/>
        </w:rPr>
        <w:t>Agile</w:t>
      </w:r>
      <w:r w:rsidR="009C2547" w:rsidRPr="00F94539">
        <w:rPr>
          <w:rFonts w:hint="eastAsia"/>
          <w:shd w:val="clear" w:color="auto" w:fill="FFFFFF"/>
          <w:lang w:eastAsia="ko-KR"/>
        </w:rPr>
        <w:t xml:space="preserve"> </w:t>
      </w:r>
      <w:r w:rsidR="00A24520">
        <w:rPr>
          <w:rFonts w:hint="eastAsia"/>
          <w:shd w:val="clear" w:color="auto" w:fill="FFFFFF"/>
          <w:lang w:eastAsia="ko-KR"/>
        </w:rPr>
        <w:t>방법론을 활용하여</w:t>
      </w:r>
      <w:r w:rsidR="009C2547" w:rsidRPr="00F94539">
        <w:rPr>
          <w:rFonts w:hint="eastAsia"/>
          <w:shd w:val="clear" w:color="auto" w:fill="FFFFFF"/>
          <w:lang w:eastAsia="ko-KR"/>
        </w:rPr>
        <w:t xml:space="preserve"> </w:t>
      </w:r>
      <w:r w:rsidR="00033A6B">
        <w:rPr>
          <w:rFonts w:hint="eastAsia"/>
          <w:shd w:val="clear" w:color="auto" w:fill="FFFFFF"/>
          <w:lang w:eastAsia="ko-KR"/>
        </w:rPr>
        <w:t>총</w:t>
      </w:r>
      <w:r w:rsidR="009C2547" w:rsidRPr="00F94539">
        <w:rPr>
          <w:shd w:val="clear" w:color="auto" w:fill="FFFFFF"/>
          <w:lang w:eastAsia="ko-KR"/>
        </w:rPr>
        <w:t>4</w:t>
      </w:r>
      <w:r w:rsidR="009C2547" w:rsidRPr="00F94539">
        <w:rPr>
          <w:rFonts w:hint="eastAsia"/>
          <w:shd w:val="clear" w:color="auto" w:fill="FFFFFF"/>
          <w:lang w:eastAsia="ko-KR"/>
        </w:rPr>
        <w:t>단계</w:t>
      </w:r>
      <w:r w:rsidR="001401EF">
        <w:rPr>
          <w:rFonts w:hint="eastAsia"/>
          <w:shd w:val="clear" w:color="auto" w:fill="FFFFFF"/>
          <w:lang w:eastAsia="ko-KR"/>
        </w:rPr>
        <w:t>사업으로</w:t>
      </w:r>
      <w:r w:rsidR="009C2547" w:rsidRPr="00F94539">
        <w:rPr>
          <w:rFonts w:hint="eastAsia"/>
          <w:shd w:val="clear" w:color="auto" w:fill="FFFFFF"/>
          <w:lang w:eastAsia="ko-KR"/>
        </w:rPr>
        <w:t xml:space="preserve"> </w:t>
      </w:r>
      <w:r w:rsidR="001401EF">
        <w:rPr>
          <w:rFonts w:hint="eastAsia"/>
          <w:shd w:val="clear" w:color="auto" w:fill="FFFFFF"/>
          <w:lang w:eastAsia="ko-KR"/>
        </w:rPr>
        <w:t>구축 예정임</w:t>
      </w:r>
    </w:p>
    <w:p w14:paraId="263FBD28" w14:textId="7CB27FE9" w:rsidR="00DE2917" w:rsidRPr="00F94539" w:rsidRDefault="008F2816" w:rsidP="00610451">
      <w:pPr>
        <w:pStyle w:val="a0"/>
        <w:numPr>
          <w:ilvl w:val="0"/>
          <w:numId w:val="24"/>
        </w:numPr>
        <w:ind w:right="194"/>
        <w:rPr>
          <w:b/>
          <w:shd w:val="clear" w:color="auto" w:fill="FFFFFF"/>
        </w:rPr>
      </w:pPr>
      <w:proofErr w:type="gramStart"/>
      <w:r w:rsidRPr="00F94539">
        <w:rPr>
          <w:rFonts w:hint="eastAsia"/>
          <w:b/>
        </w:rPr>
        <w:t xml:space="preserve">1단계 </w:t>
      </w:r>
      <w:r w:rsidRPr="00F94539">
        <w:rPr>
          <w:b/>
        </w:rPr>
        <w:t>:</w:t>
      </w:r>
      <w:proofErr w:type="gramEnd"/>
      <w:r w:rsidRPr="00F94539">
        <w:rPr>
          <w:b/>
        </w:rPr>
        <w:t xml:space="preserve"> </w:t>
      </w:r>
      <w:proofErr w:type="spellStart"/>
      <w:r w:rsidR="00DE2917" w:rsidRPr="00F94539">
        <w:rPr>
          <w:rFonts w:hint="eastAsia"/>
          <w:b/>
        </w:rPr>
        <w:t>클라우드</w:t>
      </w:r>
      <w:proofErr w:type="spellEnd"/>
      <w:r w:rsidR="00DE2917" w:rsidRPr="00F94539">
        <w:rPr>
          <w:rFonts w:hint="eastAsia"/>
          <w:b/>
        </w:rPr>
        <w:t xml:space="preserve"> </w:t>
      </w:r>
      <w:r w:rsidR="008F1A1D" w:rsidRPr="00F94539">
        <w:rPr>
          <w:rFonts w:hint="eastAsia"/>
          <w:b/>
        </w:rPr>
        <w:t xml:space="preserve">기반의 확장 가능한 기본 어플리케이션 구현 </w:t>
      </w:r>
      <w:r w:rsidR="008F1A1D" w:rsidRPr="00F94539">
        <w:rPr>
          <w:b/>
        </w:rPr>
        <w:t>(6M)</w:t>
      </w:r>
    </w:p>
    <w:p w14:paraId="764881AB" w14:textId="57399DFD" w:rsidR="00DE2917" w:rsidRPr="00F94539" w:rsidRDefault="008F1A1D" w:rsidP="00DE2917">
      <w:pPr>
        <w:pStyle w:val="list2"/>
        <w:ind w:left="1111"/>
      </w:pPr>
      <w:r w:rsidRPr="00F94539">
        <w:rPr>
          <w:rFonts w:hint="eastAsia"/>
        </w:rPr>
        <w:t>신속한 어플리케이션 개발을 위한 아키텍처 수립과 표준화</w:t>
      </w:r>
    </w:p>
    <w:p w14:paraId="56A36AAA" w14:textId="4A0CB5E8" w:rsidR="00DE2917" w:rsidRPr="00F94539" w:rsidRDefault="0021181B" w:rsidP="00DE2917">
      <w:pPr>
        <w:pStyle w:val="list2"/>
        <w:ind w:left="1111"/>
      </w:pPr>
      <w:proofErr w:type="spellStart"/>
      <w:r w:rsidRPr="00F94539">
        <w:rPr>
          <w:rFonts w:hint="eastAsia"/>
        </w:rPr>
        <w:t>클라우드</w:t>
      </w:r>
      <w:proofErr w:type="spellEnd"/>
      <w:r w:rsidRPr="00F94539">
        <w:rPr>
          <w:rFonts w:hint="eastAsia"/>
        </w:rPr>
        <w:t xml:space="preserve"> 기반의 </w:t>
      </w:r>
      <w:r w:rsidR="008F1A1D" w:rsidRPr="00F94539">
        <w:rPr>
          <w:rFonts w:hint="eastAsia"/>
        </w:rPr>
        <w:t>오픈 소스</w:t>
      </w:r>
      <w:r w:rsidR="00964953">
        <w:rPr>
          <w:rFonts w:hint="eastAsia"/>
        </w:rPr>
        <w:t>를</w:t>
      </w:r>
      <w:r w:rsidRPr="00F94539">
        <w:rPr>
          <w:rFonts w:hint="eastAsia"/>
        </w:rPr>
        <w:t xml:space="preserve"> 활용한</w:t>
      </w:r>
      <w:r w:rsidR="008F1A1D" w:rsidRPr="00F94539">
        <w:rPr>
          <w:rFonts w:hint="eastAsia"/>
        </w:rPr>
        <w:t xml:space="preserve"> </w:t>
      </w:r>
      <w:r w:rsidR="007D2196" w:rsidRPr="00F94539">
        <w:rPr>
          <w:rFonts w:hint="eastAsia"/>
          <w:u w:val="single"/>
        </w:rPr>
        <w:t xml:space="preserve">기본 </w:t>
      </w:r>
      <w:r w:rsidR="008F1A1D" w:rsidRPr="00F94539">
        <w:rPr>
          <w:rFonts w:hint="eastAsia"/>
          <w:u w:val="single"/>
        </w:rPr>
        <w:t>개발</w:t>
      </w:r>
      <w:r w:rsidR="007D2196" w:rsidRPr="00F94539">
        <w:rPr>
          <w:rFonts w:hint="eastAsia"/>
          <w:u w:val="single"/>
        </w:rPr>
        <w:t xml:space="preserve"> 및 runtime</w:t>
      </w:r>
      <w:r w:rsidR="008F1A1D" w:rsidRPr="00F94539">
        <w:rPr>
          <w:rFonts w:hint="eastAsia"/>
          <w:u w:val="single"/>
        </w:rPr>
        <w:t xml:space="preserve"> </w:t>
      </w:r>
      <w:r w:rsidR="007D2196" w:rsidRPr="00F94539">
        <w:rPr>
          <w:rFonts w:hint="eastAsia"/>
          <w:u w:val="single"/>
        </w:rPr>
        <w:t>환경</w:t>
      </w:r>
      <w:r w:rsidR="007D2196" w:rsidRPr="00964953">
        <w:rPr>
          <w:rFonts w:hint="eastAsia"/>
          <w:u w:val="single"/>
        </w:rPr>
        <w:t xml:space="preserve"> 구축</w:t>
      </w:r>
    </w:p>
    <w:p w14:paraId="43CDAF55" w14:textId="399FB96F" w:rsidR="00C47D80" w:rsidRPr="00F94539" w:rsidRDefault="00C47D80" w:rsidP="00C47D80">
      <w:pPr>
        <w:pStyle w:val="list2"/>
        <w:ind w:left="1111"/>
      </w:pPr>
      <w:r w:rsidRPr="00F94539">
        <w:rPr>
          <w:rFonts w:hint="eastAsia"/>
        </w:rPr>
        <w:t>RESTful API 연계성 확보</w:t>
      </w:r>
      <w:r w:rsidR="00964953">
        <w:rPr>
          <w:rFonts w:hint="eastAsia"/>
        </w:rPr>
        <w:t>를 위한 개발 및 검증</w:t>
      </w:r>
    </w:p>
    <w:p w14:paraId="44CC24C6" w14:textId="10F7407B" w:rsidR="00C47D80" w:rsidRPr="00F94539" w:rsidRDefault="00C47D80" w:rsidP="00C47D80">
      <w:pPr>
        <w:pStyle w:val="list2"/>
        <w:ind w:left="1111"/>
      </w:pPr>
      <w:proofErr w:type="spellStart"/>
      <w:r w:rsidRPr="00F94539">
        <w:rPr>
          <w:rFonts w:hint="eastAsia"/>
        </w:rPr>
        <w:t>레거시</w:t>
      </w:r>
      <w:proofErr w:type="spellEnd"/>
      <w:r w:rsidRPr="00F94539">
        <w:rPr>
          <w:rFonts w:hint="eastAsia"/>
        </w:rPr>
        <w:t xml:space="preserve"> 연계를 위한 내부표준전문 변환 </w:t>
      </w:r>
      <w:r w:rsidRPr="00F94539">
        <w:t xml:space="preserve">Mapper </w:t>
      </w:r>
      <w:r w:rsidRPr="00F94539">
        <w:rPr>
          <w:rFonts w:hint="eastAsia"/>
        </w:rPr>
        <w:t>구현</w:t>
      </w:r>
    </w:p>
    <w:p w14:paraId="1E01D0B5" w14:textId="7DE9751F" w:rsidR="008F1A1D" w:rsidRDefault="008F1A1D" w:rsidP="00964953">
      <w:pPr>
        <w:pStyle w:val="list2"/>
        <w:ind w:left="1111"/>
      </w:pPr>
      <w:r w:rsidRPr="00F94539">
        <w:rPr>
          <w:rFonts w:hint="eastAsia"/>
        </w:rPr>
        <w:t xml:space="preserve">경량화 </w:t>
      </w:r>
      <w:r w:rsidRPr="00F94539">
        <w:t xml:space="preserve">&amp; </w:t>
      </w:r>
      <w:proofErr w:type="spellStart"/>
      <w:r w:rsidRPr="00F94539">
        <w:t>Composable</w:t>
      </w:r>
      <w:proofErr w:type="spellEnd"/>
      <w:r w:rsidR="0021181B" w:rsidRPr="00F94539">
        <w:rPr>
          <w:rFonts w:hint="eastAsia"/>
        </w:rPr>
        <w:t>한 모듈</w:t>
      </w:r>
      <w:r w:rsidRPr="00F94539">
        <w:t xml:space="preserve"> </w:t>
      </w:r>
      <w:r w:rsidRPr="00F94539">
        <w:rPr>
          <w:rFonts w:hint="eastAsia"/>
        </w:rPr>
        <w:t>구성</w:t>
      </w:r>
      <w:r w:rsidR="00BF3D2D" w:rsidRPr="00F94539">
        <w:rPr>
          <w:rFonts w:hint="eastAsia"/>
        </w:rPr>
        <w:t xml:space="preserve"> </w:t>
      </w:r>
      <w:r w:rsidR="00964953">
        <w:rPr>
          <w:rFonts w:hint="eastAsia"/>
        </w:rPr>
        <w:t>및 검증</w:t>
      </w:r>
    </w:p>
    <w:p w14:paraId="08A3DB35" w14:textId="32F3C36E" w:rsidR="00DE2917" w:rsidRPr="008F2816" w:rsidRDefault="00DE2917" w:rsidP="00DE2917">
      <w:pPr>
        <w:pStyle w:val="a0"/>
        <w:ind w:left="597" w:right="194"/>
        <w:rPr>
          <w:b/>
        </w:rPr>
      </w:pPr>
      <w:r w:rsidRPr="008F2816">
        <w:rPr>
          <w:b/>
        </w:rPr>
        <w:t>2</w:t>
      </w:r>
      <w:r w:rsidRPr="008F2816">
        <w:rPr>
          <w:rFonts w:hint="eastAsia"/>
          <w:b/>
        </w:rPr>
        <w:t xml:space="preserve"> </w:t>
      </w:r>
      <w:proofErr w:type="gramStart"/>
      <w:r w:rsidRPr="008F2816">
        <w:rPr>
          <w:rFonts w:hint="eastAsia"/>
          <w:b/>
        </w:rPr>
        <w:t xml:space="preserve">단계 </w:t>
      </w:r>
      <w:r w:rsidRPr="008F2816">
        <w:rPr>
          <w:b/>
        </w:rPr>
        <w:t>:</w:t>
      </w:r>
      <w:proofErr w:type="gramEnd"/>
      <w:r w:rsidRPr="008F2816">
        <w:rPr>
          <w:b/>
        </w:rPr>
        <w:t xml:space="preserve"> </w:t>
      </w:r>
      <w:r w:rsidR="008F1A1D" w:rsidRPr="008F2816">
        <w:rPr>
          <w:rFonts w:hint="eastAsia"/>
          <w:b/>
        </w:rPr>
        <w:t xml:space="preserve">현행 자바 어플리케이션 전환 가능한 환경 구현 </w:t>
      </w:r>
      <w:r w:rsidR="008F1A1D" w:rsidRPr="008F2816">
        <w:rPr>
          <w:b/>
        </w:rPr>
        <w:t>(6M)</w:t>
      </w:r>
    </w:p>
    <w:p w14:paraId="6E47E0B5" w14:textId="6D03031A" w:rsidR="008F1A1D" w:rsidRDefault="008F1A1D" w:rsidP="00DE2917">
      <w:pPr>
        <w:pStyle w:val="list2"/>
        <w:ind w:left="1111"/>
      </w:pPr>
      <w:r>
        <w:rPr>
          <w:rFonts w:hint="eastAsia"/>
        </w:rPr>
        <w:t>현행 어플리케이션 필수 공통,</w:t>
      </w:r>
      <w:r>
        <w:t xml:space="preserve"> </w:t>
      </w:r>
      <w:r>
        <w:rPr>
          <w:rFonts w:hint="eastAsia"/>
        </w:rPr>
        <w:t>온라인,</w:t>
      </w:r>
      <w:r>
        <w:t xml:space="preserve"> </w:t>
      </w:r>
      <w:r>
        <w:rPr>
          <w:rFonts w:hint="eastAsia"/>
        </w:rPr>
        <w:t>배치 구현</w:t>
      </w:r>
    </w:p>
    <w:p w14:paraId="279AF768" w14:textId="6ECC1727" w:rsidR="0080714E" w:rsidRDefault="0080714E" w:rsidP="00DE2917">
      <w:pPr>
        <w:pStyle w:val="list2"/>
        <w:ind w:left="1111"/>
      </w:pPr>
      <w:proofErr w:type="spellStart"/>
      <w:r>
        <w:rPr>
          <w:rFonts w:hint="eastAsia"/>
        </w:rPr>
        <w:t>레거시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채널</w:t>
      </w:r>
      <w:r w:rsidR="00964953">
        <w:rPr>
          <w:rFonts w:hint="eastAsia"/>
        </w:rPr>
        <w:t>별</w:t>
      </w:r>
      <w:proofErr w:type="spellEnd"/>
      <w:r>
        <w:t xml:space="preserve"> </w:t>
      </w:r>
      <w:r>
        <w:rPr>
          <w:rFonts w:hint="eastAsia"/>
        </w:rPr>
        <w:t xml:space="preserve">연계 </w:t>
      </w:r>
      <w:r w:rsidR="0012440D">
        <w:rPr>
          <w:rFonts w:hint="eastAsia"/>
        </w:rPr>
        <w:t>개발 및 검증</w:t>
      </w:r>
    </w:p>
    <w:p w14:paraId="607B2625" w14:textId="0C2BE985" w:rsidR="008F1A1D" w:rsidRDefault="007D2196" w:rsidP="00DE2917">
      <w:pPr>
        <w:pStyle w:val="list2"/>
        <w:ind w:left="1111"/>
      </w:pPr>
      <w:r w:rsidRPr="00BF3D2D">
        <w:rPr>
          <w:rFonts w:hint="eastAsia"/>
        </w:rPr>
        <w:t xml:space="preserve">기본 </w:t>
      </w:r>
      <w:r w:rsidR="008F2816" w:rsidRPr="00BF3D2D">
        <w:rPr>
          <w:rFonts w:hint="eastAsia"/>
        </w:rPr>
        <w:t>운영관리</w:t>
      </w:r>
      <w:r w:rsidR="001D7B67" w:rsidRPr="001D7B67">
        <w:rPr>
          <w:rFonts w:hint="eastAsia"/>
        </w:rPr>
        <w:t xml:space="preserve"> </w:t>
      </w:r>
      <w:r w:rsidR="008F1A1D">
        <w:rPr>
          <w:rFonts w:hint="eastAsia"/>
        </w:rPr>
        <w:t>구성 요소</w:t>
      </w:r>
      <w:r w:rsidR="008F2816">
        <w:rPr>
          <w:rFonts w:hint="eastAsia"/>
        </w:rPr>
        <w:t xml:space="preserve"> 추가</w:t>
      </w:r>
    </w:p>
    <w:p w14:paraId="06B07651" w14:textId="4CEDB00B" w:rsidR="008F2816" w:rsidRDefault="001D7B67" w:rsidP="00DE2917">
      <w:pPr>
        <w:pStyle w:val="list2"/>
        <w:ind w:left="1111"/>
      </w:pPr>
      <w:r>
        <w:rPr>
          <w:rFonts w:hint="eastAsia"/>
        </w:rPr>
        <w:t>DevOps</w:t>
      </w:r>
      <w:r>
        <w:t xml:space="preserve"> </w:t>
      </w:r>
      <w:r>
        <w:rPr>
          <w:rFonts w:hint="eastAsia"/>
        </w:rPr>
        <w:t xml:space="preserve">및 모니터링 환경까지 </w:t>
      </w:r>
      <w:r w:rsidRPr="007D2196">
        <w:rPr>
          <w:u w:val="single"/>
        </w:rPr>
        <w:t xml:space="preserve">Basic </w:t>
      </w:r>
      <w:r w:rsidR="007D2196" w:rsidRPr="007D2196">
        <w:rPr>
          <w:u w:val="single"/>
        </w:rPr>
        <w:t xml:space="preserve">Biz Domain </w:t>
      </w:r>
      <w:r w:rsidR="007D2196" w:rsidRPr="007D2196">
        <w:rPr>
          <w:rFonts w:hint="eastAsia"/>
          <w:u w:val="single"/>
        </w:rPr>
        <w:t xml:space="preserve">플랫폼 </w:t>
      </w:r>
      <w:r w:rsidRPr="007D2196">
        <w:rPr>
          <w:rFonts w:hint="eastAsia"/>
          <w:u w:val="single"/>
        </w:rPr>
        <w:t>구성</w:t>
      </w:r>
    </w:p>
    <w:p w14:paraId="2D8FB064" w14:textId="6CD57C56" w:rsidR="008F2816" w:rsidRPr="00C030E5" w:rsidRDefault="008F2816" w:rsidP="008F2816">
      <w:pPr>
        <w:pStyle w:val="a0"/>
        <w:ind w:left="597" w:right="194"/>
        <w:rPr>
          <w:b/>
        </w:rPr>
      </w:pPr>
      <w:proofErr w:type="gramStart"/>
      <w:r w:rsidRPr="00C030E5">
        <w:rPr>
          <w:rFonts w:hint="eastAsia"/>
          <w:b/>
        </w:rPr>
        <w:t xml:space="preserve">3단계 </w:t>
      </w:r>
      <w:r w:rsidRPr="00C030E5">
        <w:rPr>
          <w:b/>
        </w:rPr>
        <w:t>:</w:t>
      </w:r>
      <w:proofErr w:type="gramEnd"/>
      <w:r w:rsidRPr="00C030E5">
        <w:rPr>
          <w:b/>
        </w:rPr>
        <w:t xml:space="preserve"> </w:t>
      </w:r>
      <w:r w:rsidRPr="00C030E5">
        <w:rPr>
          <w:rFonts w:hint="eastAsia"/>
          <w:b/>
        </w:rPr>
        <w:t xml:space="preserve">마이크로 서비스 패턴 반영 </w:t>
      </w:r>
      <w:r w:rsidRPr="00C030E5">
        <w:rPr>
          <w:b/>
        </w:rPr>
        <w:t>(6M)</w:t>
      </w:r>
    </w:p>
    <w:p w14:paraId="5510CA1E" w14:textId="3568AD8D" w:rsidR="008F2816" w:rsidRDefault="008F2816" w:rsidP="008F2816">
      <w:pPr>
        <w:pStyle w:val="list2"/>
        <w:ind w:left="1111"/>
      </w:pPr>
      <w:proofErr w:type="spellStart"/>
      <w:r>
        <w:rPr>
          <w:rFonts w:hint="eastAsia"/>
        </w:rPr>
        <w:t>클라우드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네이티브</w:t>
      </w:r>
      <w:proofErr w:type="spellEnd"/>
      <w:r>
        <w:rPr>
          <w:rFonts w:hint="eastAsia"/>
        </w:rPr>
        <w:t xml:space="preserve"> 기반에서 </w:t>
      </w:r>
      <w:r w:rsidRPr="00C030E5">
        <w:rPr>
          <w:rFonts w:hint="eastAsia"/>
          <w:u w:val="single"/>
        </w:rPr>
        <w:t xml:space="preserve">다양한 마이크로서비스 패턴 </w:t>
      </w:r>
      <w:r w:rsidR="00964953">
        <w:rPr>
          <w:rFonts w:hint="eastAsia"/>
          <w:u w:val="single"/>
        </w:rPr>
        <w:t>구현 및 검증</w:t>
      </w:r>
    </w:p>
    <w:p w14:paraId="6E0F04CF" w14:textId="3B59B5D9" w:rsidR="008F2816" w:rsidRDefault="008F2816" w:rsidP="008F2816">
      <w:pPr>
        <w:pStyle w:val="list2"/>
        <w:ind w:left="1111"/>
      </w:pPr>
      <w:r>
        <w:rPr>
          <w:rFonts w:hint="eastAsia"/>
        </w:rPr>
        <w:t>현행 거래 패턴 확장 구현</w:t>
      </w:r>
    </w:p>
    <w:p w14:paraId="7BA20AD6" w14:textId="34A52452" w:rsidR="008F2816" w:rsidRPr="008F2816" w:rsidRDefault="008F2816" w:rsidP="008F2816">
      <w:pPr>
        <w:pStyle w:val="list2"/>
        <w:ind w:left="1111"/>
      </w:pPr>
      <w:r>
        <w:rPr>
          <w:rFonts w:hint="eastAsia"/>
        </w:rPr>
        <w:t>테스트 주도 개발</w:t>
      </w:r>
      <w:r>
        <w:t xml:space="preserve"> (Test Driven </w:t>
      </w:r>
      <w:r>
        <w:rPr>
          <w:rFonts w:hint="eastAsia"/>
        </w:rPr>
        <w:t>Development, TDD)</w:t>
      </w:r>
      <w:r>
        <w:t xml:space="preserve"> </w:t>
      </w:r>
      <w:r>
        <w:rPr>
          <w:rFonts w:hint="eastAsia"/>
        </w:rPr>
        <w:t>가이드</w:t>
      </w:r>
    </w:p>
    <w:p w14:paraId="53DB56A7" w14:textId="22A0B84B" w:rsidR="00DE2917" w:rsidRPr="00C030E5" w:rsidRDefault="008F2816" w:rsidP="00DE2917">
      <w:pPr>
        <w:pStyle w:val="a0"/>
        <w:ind w:left="597" w:right="194"/>
        <w:rPr>
          <w:b/>
        </w:rPr>
      </w:pPr>
      <w:proofErr w:type="gramStart"/>
      <w:r w:rsidRPr="00C030E5">
        <w:rPr>
          <w:rFonts w:hint="eastAsia"/>
          <w:b/>
          <w:shd w:val="clear" w:color="auto" w:fill="FFFFFF"/>
        </w:rPr>
        <w:t>4</w:t>
      </w:r>
      <w:r w:rsidR="00DE2917" w:rsidRPr="00C030E5">
        <w:rPr>
          <w:rFonts w:hint="eastAsia"/>
          <w:b/>
          <w:shd w:val="clear" w:color="auto" w:fill="FFFFFF"/>
        </w:rPr>
        <w:t xml:space="preserve">단계 </w:t>
      </w:r>
      <w:r w:rsidR="00DE2917" w:rsidRPr="00C030E5">
        <w:rPr>
          <w:b/>
          <w:shd w:val="clear" w:color="auto" w:fill="FFFFFF"/>
        </w:rPr>
        <w:t>:</w:t>
      </w:r>
      <w:proofErr w:type="gramEnd"/>
      <w:r w:rsidR="00DE2917" w:rsidRPr="00C030E5">
        <w:rPr>
          <w:b/>
          <w:shd w:val="clear" w:color="auto" w:fill="FFFFFF"/>
        </w:rPr>
        <w:t xml:space="preserve"> </w:t>
      </w:r>
      <w:r w:rsidRPr="00C030E5">
        <w:rPr>
          <w:rFonts w:hint="eastAsia"/>
          <w:b/>
        </w:rPr>
        <w:t xml:space="preserve">글로벌 및 </w:t>
      </w:r>
      <w:proofErr w:type="spellStart"/>
      <w:r w:rsidRPr="00C030E5">
        <w:rPr>
          <w:rFonts w:hint="eastAsia"/>
          <w:b/>
        </w:rPr>
        <w:t>클라우드</w:t>
      </w:r>
      <w:proofErr w:type="spellEnd"/>
      <w:r w:rsidRPr="00C030E5">
        <w:rPr>
          <w:rFonts w:hint="eastAsia"/>
          <w:b/>
        </w:rPr>
        <w:t xml:space="preserve"> 최적화 </w:t>
      </w:r>
      <w:r w:rsidRPr="00C030E5">
        <w:rPr>
          <w:b/>
        </w:rPr>
        <w:t>(6M)</w:t>
      </w:r>
    </w:p>
    <w:p w14:paraId="0658B898" w14:textId="0F2C6CDE" w:rsidR="00DE2917" w:rsidRPr="00C030E5" w:rsidRDefault="000A5428" w:rsidP="00DE2917">
      <w:pPr>
        <w:pStyle w:val="list2"/>
        <w:ind w:left="1111"/>
        <w:rPr>
          <w:u w:val="single"/>
        </w:rPr>
      </w:pPr>
      <w:r>
        <w:rPr>
          <w:rFonts w:hint="eastAsia"/>
          <w:u w:val="single"/>
        </w:rPr>
        <w:t xml:space="preserve">다국어 지원 및 </w:t>
      </w:r>
      <w:proofErr w:type="spellStart"/>
      <w:r w:rsidR="008F2816" w:rsidRPr="00C030E5">
        <w:rPr>
          <w:rFonts w:hint="eastAsia"/>
          <w:u w:val="single"/>
        </w:rPr>
        <w:t>클라우드</w:t>
      </w:r>
      <w:proofErr w:type="spellEnd"/>
      <w:r w:rsidR="008F2816" w:rsidRPr="00C030E5">
        <w:rPr>
          <w:rFonts w:hint="eastAsia"/>
          <w:u w:val="single"/>
        </w:rPr>
        <w:t xml:space="preserve"> 환경의 개발/운영 편의성 </w:t>
      </w:r>
      <w:r>
        <w:rPr>
          <w:rFonts w:hint="eastAsia"/>
          <w:u w:val="single"/>
        </w:rPr>
        <w:t>구현 및 제공</w:t>
      </w:r>
    </w:p>
    <w:p w14:paraId="4255C19F" w14:textId="5509B04B" w:rsidR="001D7B67" w:rsidRDefault="001D7B67" w:rsidP="00DE2917">
      <w:pPr>
        <w:pStyle w:val="list2"/>
        <w:ind w:left="1111"/>
      </w:pPr>
      <w:r>
        <w:t>S</w:t>
      </w:r>
      <w:r>
        <w:rPr>
          <w:rFonts w:hint="eastAsia"/>
        </w:rPr>
        <w:t>tarter.</w:t>
      </w:r>
      <w:r>
        <w:t xml:space="preserve">spring.io </w:t>
      </w:r>
      <w:r>
        <w:rPr>
          <w:rFonts w:hint="eastAsia"/>
        </w:rPr>
        <w:t>개발 사이트 내부 구축</w:t>
      </w:r>
    </w:p>
    <w:p w14:paraId="7D54C64D" w14:textId="3A947D34" w:rsidR="00FB1B85" w:rsidRDefault="00FB1B85" w:rsidP="001A0640">
      <w:pPr>
        <w:pStyle w:val="31"/>
      </w:pPr>
      <w:bookmarkStart w:id="123" w:name="_Toc132896967"/>
      <w:bookmarkStart w:id="124" w:name="_Toc117061871"/>
      <w:bookmarkStart w:id="125" w:name="_Toc117062225"/>
      <w:bookmarkStart w:id="126" w:name="_Toc117062647"/>
      <w:bookmarkStart w:id="127" w:name="_Toc117062698"/>
      <w:bookmarkStart w:id="128" w:name="_Toc117062794"/>
      <w:r>
        <w:rPr>
          <w:rFonts w:hint="eastAsia"/>
        </w:rPr>
        <w:lastRenderedPageBreak/>
        <w:t>상세 구축 내용</w:t>
      </w:r>
      <w:bookmarkEnd w:id="123"/>
    </w:p>
    <w:p w14:paraId="5528FBF7" w14:textId="77777777" w:rsidR="00FB1B85" w:rsidRPr="00991765" w:rsidRDefault="00FB1B85" w:rsidP="00610451">
      <w:pPr>
        <w:pStyle w:val="31"/>
        <w:numPr>
          <w:ilvl w:val="0"/>
          <w:numId w:val="25"/>
        </w:numPr>
        <w:ind w:left="1000" w:hanging="400"/>
      </w:pPr>
      <w:bookmarkStart w:id="129" w:name="_Toc132894800"/>
      <w:bookmarkStart w:id="130" w:name="_Toc132896968"/>
      <w:r>
        <w:rPr>
          <w:rFonts w:hint="eastAsia"/>
        </w:rPr>
        <w:t>프</w:t>
      </w:r>
      <w:r w:rsidRPr="00C47D80">
        <w:t>레임워크 표준 및 아키텍처 설계</w:t>
      </w:r>
      <w:bookmarkEnd w:id="129"/>
      <w:bookmarkEnd w:id="130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360CD356" w14:textId="77777777" w:rsidTr="00111754">
        <w:trPr>
          <w:trHeight w:val="209"/>
        </w:trPr>
        <w:tc>
          <w:tcPr>
            <w:tcW w:w="1787" w:type="dxa"/>
            <w:shd w:val="clear" w:color="auto" w:fill="D9D9D9"/>
            <w:vAlign w:val="center"/>
          </w:tcPr>
          <w:p w14:paraId="20570408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45425D74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1E080DF9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0CC14F87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251467D4" w14:textId="77777777" w:rsidR="00FB1B85" w:rsidRPr="00991765" w:rsidRDefault="00FB1B85" w:rsidP="00111754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목표와 방향성 수립</w:t>
            </w:r>
          </w:p>
        </w:tc>
        <w:tc>
          <w:tcPr>
            <w:tcW w:w="6662" w:type="dxa"/>
          </w:tcPr>
          <w:p w14:paraId="1AE004D6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경량화</w:t>
            </w:r>
            <w:r>
              <w:rPr>
                <w:rFonts w:hint="eastAsia"/>
                <w:sz w:val="20"/>
              </w:rPr>
              <w:t xml:space="preserve"> 및</w:t>
            </w:r>
            <w:r w:rsidRPr="000D2D2D">
              <w:rPr>
                <w:rFonts w:hint="eastAsia"/>
                <w:sz w:val="20"/>
              </w:rPr>
              <w:t xml:space="preserve"> </w:t>
            </w:r>
            <w:proofErr w:type="spellStart"/>
            <w:r w:rsidRPr="000D2D2D">
              <w:rPr>
                <w:sz w:val="20"/>
              </w:rPr>
              <w:t>Composable</w:t>
            </w:r>
            <w:proofErr w:type="spellEnd"/>
            <w:r>
              <w:rPr>
                <w:rFonts w:hint="eastAsia"/>
                <w:sz w:val="20"/>
              </w:rPr>
              <w:t>한 모듈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 xml:space="preserve">구성의 적용 방안 </w:t>
            </w:r>
            <w:r w:rsidRPr="000D2D2D">
              <w:rPr>
                <w:sz w:val="20"/>
              </w:rPr>
              <w:t>수립</w:t>
            </w:r>
          </w:p>
          <w:p w14:paraId="1F2650E6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 현행</w:t>
            </w:r>
            <w:r w:rsidRPr="000D2D2D">
              <w:rPr>
                <w:sz w:val="20"/>
              </w:rPr>
              <w:t xml:space="preserve"> 프레임워크 기능 요건</w:t>
            </w:r>
            <w:r>
              <w:rPr>
                <w:rFonts w:hint="eastAsia"/>
                <w:sz w:val="20"/>
              </w:rPr>
              <w:t>과</w:t>
            </w:r>
            <w:r w:rsidRPr="000D2D2D">
              <w:rPr>
                <w:sz w:val="20"/>
              </w:rPr>
              <w:t xml:space="preserve"> To-Be 구축 방안</w:t>
            </w:r>
            <w:r w:rsidRPr="00BD160E">
              <w:rPr>
                <w:rFonts w:hint="eastAsia"/>
                <w:sz w:val="20"/>
              </w:rPr>
              <w:t xml:space="preserve"> 고려</w:t>
            </w:r>
            <w:r>
              <w:rPr>
                <w:rFonts w:hint="eastAsia"/>
                <w:sz w:val="20"/>
              </w:rPr>
              <w:t xml:space="preserve"> 필요</w:t>
            </w:r>
          </w:p>
          <w:p w14:paraId="1BFA4227" w14:textId="6EAF3691" w:rsidR="00FB1B85" w:rsidRPr="000D2D2D" w:rsidRDefault="001A0640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Agile</w:t>
            </w:r>
            <w:r w:rsidR="00FB1B85" w:rsidRPr="000D2D2D">
              <w:rPr>
                <w:rFonts w:hint="eastAsia"/>
                <w:sz w:val="20"/>
              </w:rPr>
              <w:t xml:space="preserve"> S</w:t>
            </w:r>
            <w:r w:rsidR="00FB1B85" w:rsidRPr="000D2D2D">
              <w:rPr>
                <w:sz w:val="20"/>
              </w:rPr>
              <w:t>print</w:t>
            </w:r>
            <w:r w:rsidR="00FB1B85" w:rsidRPr="000D2D2D">
              <w:rPr>
                <w:rFonts w:hint="eastAsia"/>
                <w:sz w:val="20"/>
              </w:rPr>
              <w:t>별 구축 수행</w:t>
            </w:r>
          </w:p>
          <w:p w14:paraId="6AC8874A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※ </w:t>
            </w:r>
            <w:r w:rsidRPr="000D2D2D">
              <w:rPr>
                <w:sz w:val="20"/>
              </w:rPr>
              <w:t xml:space="preserve">KB </w:t>
            </w:r>
            <w:r w:rsidRPr="000D2D2D">
              <w:rPr>
                <w:rFonts w:hint="eastAsia"/>
                <w:sz w:val="20"/>
              </w:rPr>
              <w:t>C</w:t>
            </w:r>
            <w:r w:rsidRPr="000D2D2D">
              <w:rPr>
                <w:sz w:val="20"/>
              </w:rPr>
              <w:t>onfluence,</w:t>
            </w:r>
            <w:r w:rsidRPr="000D2D2D">
              <w:rPr>
                <w:rFonts w:hint="eastAsia"/>
                <w:sz w:val="20"/>
              </w:rPr>
              <w:t xml:space="preserve"> </w:t>
            </w:r>
            <w:r w:rsidRPr="000D2D2D">
              <w:rPr>
                <w:sz w:val="20"/>
              </w:rPr>
              <w:t xml:space="preserve">Jira, </w:t>
            </w:r>
            <w:proofErr w:type="spellStart"/>
            <w:r w:rsidRPr="000D2D2D">
              <w:rPr>
                <w:rFonts w:hint="eastAsia"/>
                <w:sz w:val="20"/>
              </w:rPr>
              <w:t>Bitbucket</w:t>
            </w:r>
            <w:proofErr w:type="spellEnd"/>
            <w:r w:rsidRPr="000D2D2D">
              <w:rPr>
                <w:rFonts w:hint="eastAsia"/>
                <w:sz w:val="20"/>
              </w:rPr>
              <w:t xml:space="preserve"> 작성</w:t>
            </w:r>
            <w:r>
              <w:rPr>
                <w:rFonts w:hint="eastAsia"/>
                <w:sz w:val="20"/>
              </w:rPr>
              <w:t xml:space="preserve"> 및</w:t>
            </w:r>
            <w:r w:rsidRPr="000D2D2D">
              <w:rPr>
                <w:rFonts w:hint="eastAsia"/>
                <w:sz w:val="20"/>
              </w:rPr>
              <w:t xml:space="preserve"> 내부 공유</w:t>
            </w:r>
          </w:p>
          <w:p w14:paraId="29FB19C5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M</w:t>
            </w:r>
            <w:r w:rsidRPr="000D2D2D">
              <w:rPr>
                <w:sz w:val="20"/>
              </w:rPr>
              <w:t xml:space="preserve">1 </w:t>
            </w:r>
            <w:r w:rsidRPr="000D2D2D">
              <w:rPr>
                <w:rFonts w:hint="eastAsia"/>
                <w:sz w:val="20"/>
              </w:rPr>
              <w:t>단계 구축할 모듈,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템플릿 어플리케이션, 마이크로서비스 대상 정의</w:t>
            </w:r>
          </w:p>
          <w:p w14:paraId="21186605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namespace, POD </w:t>
            </w:r>
            <w:r w:rsidRPr="000D2D2D">
              <w:rPr>
                <w:rFonts w:hint="eastAsia"/>
                <w:sz w:val="20"/>
              </w:rPr>
              <w:t xml:space="preserve">구성, </w:t>
            </w:r>
            <w:proofErr w:type="spellStart"/>
            <w:r w:rsidRPr="000D2D2D">
              <w:rPr>
                <w:rFonts w:hint="eastAsia"/>
                <w:sz w:val="20"/>
              </w:rPr>
              <w:t>레파지토리</w:t>
            </w:r>
            <w:proofErr w:type="spellEnd"/>
            <w:r w:rsidRPr="000D2D2D">
              <w:rPr>
                <w:rFonts w:hint="eastAsia"/>
                <w:sz w:val="20"/>
              </w:rPr>
              <w:t xml:space="preserve"> 및 </w:t>
            </w:r>
            <w:r w:rsidRPr="000D2D2D">
              <w:rPr>
                <w:sz w:val="20"/>
              </w:rPr>
              <w:t xml:space="preserve">NAS </w:t>
            </w:r>
            <w:r w:rsidRPr="000D2D2D">
              <w:rPr>
                <w:rFonts w:hint="eastAsia"/>
                <w:sz w:val="20"/>
              </w:rPr>
              <w:t>구성</w:t>
            </w:r>
            <w:r>
              <w:rPr>
                <w:rFonts w:hint="eastAsia"/>
                <w:sz w:val="20"/>
              </w:rPr>
              <w:t>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D</w:t>
            </w:r>
            <w:r w:rsidRPr="000D2D2D">
              <w:rPr>
                <w:sz w:val="20"/>
              </w:rPr>
              <w:t xml:space="preserve">B </w:t>
            </w:r>
            <w:r w:rsidRPr="000D2D2D">
              <w:rPr>
                <w:rFonts w:hint="eastAsia"/>
                <w:sz w:val="20"/>
              </w:rPr>
              <w:t>구성</w:t>
            </w:r>
            <w:r>
              <w:rPr>
                <w:rFonts w:hint="eastAsia"/>
                <w:sz w:val="20"/>
              </w:rPr>
              <w:t xml:space="preserve"> 등</w:t>
            </w:r>
          </w:p>
        </w:tc>
        <w:tc>
          <w:tcPr>
            <w:tcW w:w="1299" w:type="dxa"/>
            <w:vAlign w:val="center"/>
          </w:tcPr>
          <w:p w14:paraId="400EA449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6882E818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6F149AB3" w14:textId="77777777" w:rsidR="00FB1B85" w:rsidRDefault="00FB1B85" w:rsidP="00111754">
            <w:pPr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프레임워크 아키텍처 설계</w:t>
            </w:r>
          </w:p>
        </w:tc>
        <w:tc>
          <w:tcPr>
            <w:tcW w:w="6662" w:type="dxa"/>
          </w:tcPr>
          <w:p w14:paraId="047FA8C3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범용적인 </w:t>
            </w:r>
            <w:proofErr w:type="spellStart"/>
            <w:r w:rsidRPr="000D2D2D">
              <w:rPr>
                <w:sz w:val="20"/>
              </w:rPr>
              <w:t>Springboot</w:t>
            </w:r>
            <w:proofErr w:type="spellEnd"/>
            <w:r w:rsidRPr="000D2D2D">
              <w:rPr>
                <w:sz w:val="20"/>
              </w:rPr>
              <w:t xml:space="preserve">(Java) </w:t>
            </w:r>
            <w:r w:rsidRPr="000D2D2D">
              <w:rPr>
                <w:rFonts w:hint="eastAsia"/>
                <w:sz w:val="20"/>
              </w:rPr>
              <w:t>기반의 프레임워크,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어플리케이션 구조 설계</w:t>
            </w:r>
          </w:p>
          <w:p w14:paraId="3079EB53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proofErr w:type="spellStart"/>
            <w:r w:rsidRPr="000D2D2D">
              <w:rPr>
                <w:rFonts w:hint="eastAsia"/>
                <w:sz w:val="20"/>
              </w:rPr>
              <w:t>클라우드</w:t>
            </w:r>
            <w:proofErr w:type="spellEnd"/>
            <w:r w:rsidRPr="000D2D2D">
              <w:rPr>
                <w:rFonts w:hint="eastAsia"/>
                <w:sz w:val="20"/>
              </w:rPr>
              <w:t xml:space="preserve"> Outer 아키텍처 상세 수립</w:t>
            </w:r>
          </w:p>
          <w:p w14:paraId="5045A89E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자체</w:t>
            </w:r>
            <w:r w:rsidRPr="000D2D2D">
              <w:rPr>
                <w:sz w:val="20"/>
              </w:rPr>
              <w:t xml:space="preserve"> 개발하는 프레임워크 기능별 모듈 </w:t>
            </w:r>
            <w:r w:rsidRPr="000D2D2D">
              <w:rPr>
                <w:rFonts w:hint="eastAsia"/>
                <w:sz w:val="20"/>
              </w:rPr>
              <w:t>설계</w:t>
            </w:r>
          </w:p>
          <w:p w14:paraId="1B628A98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프레임워크</w:t>
            </w:r>
            <w:r w:rsidRPr="000D2D2D">
              <w:rPr>
                <w:sz w:val="20"/>
              </w:rPr>
              <w:t xml:space="preserve"> 모듈은 </w:t>
            </w:r>
            <w:r>
              <w:rPr>
                <w:rFonts w:hint="eastAsia"/>
                <w:sz w:val="20"/>
              </w:rPr>
              <w:t xml:space="preserve">확장 가능한 </w:t>
            </w:r>
            <w:r w:rsidRPr="000D2D2D">
              <w:rPr>
                <w:sz w:val="20"/>
              </w:rPr>
              <w:t>디자인패턴으로</w:t>
            </w:r>
            <w:r>
              <w:rPr>
                <w:rFonts w:hint="eastAsia"/>
                <w:sz w:val="20"/>
              </w:rPr>
              <w:t xml:space="preserve"> 설계</w:t>
            </w:r>
            <w:r w:rsidRPr="000D2D2D">
              <w:rPr>
                <w:sz w:val="20"/>
              </w:rPr>
              <w:t xml:space="preserve"> </w:t>
            </w:r>
          </w:p>
          <w:p w14:paraId="2E6BB0DA" w14:textId="77777777" w:rsidR="00FB1B85" w:rsidRPr="004C1F1A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0D2D2D">
              <w:rPr>
                <w:sz w:val="20"/>
              </w:rPr>
              <w:t>클래스 다이어그램 설계서 작성</w:t>
            </w:r>
          </w:p>
          <w:p w14:paraId="746C678B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J</w:t>
            </w:r>
            <w:r w:rsidRPr="000D2D2D">
              <w:rPr>
                <w:sz w:val="20"/>
              </w:rPr>
              <w:t>DK 11,</w:t>
            </w:r>
            <w:r w:rsidRPr="000D2D2D">
              <w:rPr>
                <w:rFonts w:hint="eastAsia"/>
                <w:sz w:val="20"/>
              </w:rPr>
              <w:t xml:space="preserve"> </w:t>
            </w:r>
            <w:proofErr w:type="spellStart"/>
            <w:r w:rsidRPr="000D2D2D">
              <w:rPr>
                <w:sz w:val="20"/>
              </w:rPr>
              <w:t>Springboot</w:t>
            </w:r>
            <w:proofErr w:type="spellEnd"/>
            <w:r w:rsidRPr="000D2D2D">
              <w:rPr>
                <w:sz w:val="20"/>
              </w:rPr>
              <w:t xml:space="preserve"> 2.5 </w:t>
            </w:r>
            <w:r w:rsidRPr="000D2D2D">
              <w:rPr>
                <w:rFonts w:hint="eastAsia"/>
                <w:sz w:val="20"/>
              </w:rPr>
              <w:t>이상에서 최적 버전 선택</w:t>
            </w:r>
          </w:p>
          <w:p w14:paraId="7DCD4337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 비즈니스 유형</w:t>
            </w:r>
            <w:r>
              <w:rPr>
                <w:rFonts w:hint="eastAsia"/>
                <w:sz w:val="20"/>
              </w:rPr>
              <w:t>과</w:t>
            </w:r>
            <w:r w:rsidRPr="000D2D2D">
              <w:rPr>
                <w:rFonts w:hint="eastAsia"/>
                <w:sz w:val="20"/>
              </w:rPr>
              <w:t xml:space="preserve"> 결합도</w:t>
            </w:r>
            <w:r>
              <w:rPr>
                <w:rFonts w:hint="eastAsia"/>
                <w:sz w:val="20"/>
              </w:rPr>
              <w:t xml:space="preserve"> 및</w:t>
            </w:r>
            <w:r w:rsidRPr="000D2D2D">
              <w:rPr>
                <w:rFonts w:hint="eastAsia"/>
                <w:sz w:val="20"/>
              </w:rPr>
              <w:t xml:space="preserve"> </w:t>
            </w:r>
            <w:proofErr w:type="spellStart"/>
            <w:r w:rsidRPr="000D2D2D">
              <w:rPr>
                <w:rFonts w:hint="eastAsia"/>
                <w:sz w:val="20"/>
              </w:rPr>
              <w:t>응집도를</w:t>
            </w:r>
            <w:proofErr w:type="spellEnd"/>
            <w:r w:rsidRPr="000D2D2D">
              <w:rPr>
                <w:rFonts w:hint="eastAsia"/>
                <w:sz w:val="20"/>
              </w:rPr>
              <w:t xml:space="preserve"> 고려</w:t>
            </w:r>
            <w:r>
              <w:rPr>
                <w:rFonts w:hint="eastAsia"/>
                <w:sz w:val="20"/>
              </w:rPr>
              <w:t>한</w:t>
            </w:r>
            <w:r w:rsidRPr="000D2D2D">
              <w:rPr>
                <w:rFonts w:hint="eastAsia"/>
                <w:sz w:val="20"/>
              </w:rPr>
              <w:t xml:space="preserve"> 어플리케이션 유형</w:t>
            </w:r>
            <w:r>
              <w:rPr>
                <w:rFonts w:hint="eastAsia"/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설계</w:t>
            </w:r>
          </w:p>
        </w:tc>
        <w:tc>
          <w:tcPr>
            <w:tcW w:w="1299" w:type="dxa"/>
            <w:vAlign w:val="center"/>
          </w:tcPr>
          <w:p w14:paraId="4698A1C5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4F6193A0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010EBF48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표준화</w:t>
            </w:r>
          </w:p>
        </w:tc>
        <w:tc>
          <w:tcPr>
            <w:tcW w:w="6662" w:type="dxa"/>
          </w:tcPr>
          <w:p w14:paraId="2DCCE97A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어플리케이션 개발 표준 수립 및 구축 </w:t>
            </w:r>
            <w:r w:rsidRPr="000D2D2D">
              <w:rPr>
                <w:sz w:val="20"/>
              </w:rPr>
              <w:t>(K8S, CI/CD)</w:t>
            </w:r>
          </w:p>
          <w:p w14:paraId="2925A944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컨테이너i</w:t>
            </w:r>
            <w:r w:rsidRPr="000D2D2D">
              <w:rPr>
                <w:sz w:val="20"/>
              </w:rPr>
              <w:t xml:space="preserve">mage </w:t>
            </w:r>
            <w:r w:rsidRPr="000D2D2D">
              <w:rPr>
                <w:rFonts w:hint="eastAsia"/>
                <w:sz w:val="20"/>
              </w:rPr>
              <w:t xml:space="preserve">또는 </w:t>
            </w:r>
            <w:r w:rsidRPr="000D2D2D">
              <w:rPr>
                <w:sz w:val="20"/>
              </w:rPr>
              <w:t xml:space="preserve">Template </w:t>
            </w:r>
            <w:r w:rsidRPr="000D2D2D">
              <w:rPr>
                <w:rFonts w:hint="eastAsia"/>
                <w:sz w:val="20"/>
              </w:rPr>
              <w:t>가이드 작성</w:t>
            </w:r>
            <w:r>
              <w:rPr>
                <w:rFonts w:hint="eastAsia"/>
                <w:sz w:val="20"/>
              </w:rPr>
              <w:t>(향후</w:t>
            </w:r>
            <w:r w:rsidRPr="000D2D2D">
              <w:rPr>
                <w:rFonts w:hint="eastAsia"/>
                <w:sz w:val="20"/>
              </w:rPr>
              <w:t xml:space="preserve"> 개발팀에 제공 </w:t>
            </w:r>
            <w:r>
              <w:rPr>
                <w:rFonts w:hint="eastAsia"/>
                <w:sz w:val="20"/>
              </w:rPr>
              <w:t>예정)</w:t>
            </w:r>
          </w:p>
          <w:p w14:paraId="24DB60AC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- </w:t>
            </w:r>
            <w:r w:rsidRPr="000D2D2D">
              <w:rPr>
                <w:sz w:val="20"/>
              </w:rPr>
              <w:t xml:space="preserve">OSS </w:t>
            </w:r>
            <w:r w:rsidRPr="000D2D2D">
              <w:rPr>
                <w:rFonts w:hint="eastAsia"/>
                <w:sz w:val="20"/>
              </w:rPr>
              <w:t xml:space="preserve">설치 및 </w:t>
            </w:r>
            <w:r w:rsidRPr="000D2D2D">
              <w:rPr>
                <w:sz w:val="20"/>
              </w:rPr>
              <w:t xml:space="preserve">CI/CD </w:t>
            </w:r>
            <w:r w:rsidRPr="000D2D2D">
              <w:rPr>
                <w:rFonts w:hint="eastAsia"/>
                <w:sz w:val="20"/>
              </w:rPr>
              <w:t>환경 구성 등 개발</w:t>
            </w:r>
            <w:r>
              <w:rPr>
                <w:rFonts w:hint="eastAsia"/>
                <w:sz w:val="20"/>
              </w:rPr>
              <w:t>에서</w:t>
            </w:r>
            <w:r w:rsidRPr="000D2D2D">
              <w:rPr>
                <w:rFonts w:hint="eastAsia"/>
                <w:sz w:val="20"/>
              </w:rPr>
              <w:t xml:space="preserve"> 운영까지의 절차를 수립</w:t>
            </w:r>
          </w:p>
          <w:p w14:paraId="0F1862D8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※ IT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전체 Gover</w:t>
            </w:r>
            <w:r w:rsidRPr="000D2D2D">
              <w:rPr>
                <w:sz w:val="20"/>
              </w:rPr>
              <w:t>na</w:t>
            </w:r>
            <w:r w:rsidRPr="000D2D2D">
              <w:rPr>
                <w:rFonts w:hint="eastAsia"/>
                <w:sz w:val="20"/>
              </w:rPr>
              <w:t xml:space="preserve">nce까지는 아니고 어플리케이션 개발/운영 절차임 </w:t>
            </w:r>
          </w:p>
          <w:p w14:paraId="3594A4B7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신속한 </w:t>
            </w:r>
            <w:r w:rsidRPr="000D2D2D">
              <w:rPr>
                <w:rFonts w:hint="eastAsia"/>
                <w:sz w:val="20"/>
              </w:rPr>
              <w:t>신규 어플리케이션 생성</w:t>
            </w:r>
            <w:r>
              <w:rPr>
                <w:rFonts w:hint="eastAsia"/>
                <w:sz w:val="20"/>
              </w:rPr>
              <w:t>을 위한 표준화 수립</w:t>
            </w:r>
          </w:p>
          <w:p w14:paraId="227FD111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- building block으로 기본 구현과 </w:t>
            </w:r>
            <w:proofErr w:type="spellStart"/>
            <w:r w:rsidRPr="000D2D2D">
              <w:rPr>
                <w:rFonts w:hint="eastAsia"/>
                <w:sz w:val="20"/>
              </w:rPr>
              <w:t>세팅된</w:t>
            </w:r>
            <w:proofErr w:type="spellEnd"/>
            <w:r w:rsidRPr="000D2D2D">
              <w:rPr>
                <w:rFonts w:hint="eastAsia"/>
                <w:sz w:val="20"/>
              </w:rPr>
              <w:t xml:space="preserve"> T</w:t>
            </w:r>
            <w:r w:rsidRPr="000D2D2D">
              <w:rPr>
                <w:sz w:val="20"/>
              </w:rPr>
              <w:t xml:space="preserve">emplate </w:t>
            </w:r>
            <w:r w:rsidRPr="000D2D2D">
              <w:rPr>
                <w:rFonts w:hint="eastAsia"/>
                <w:sz w:val="20"/>
              </w:rPr>
              <w:t>어플리케이션</w:t>
            </w:r>
            <w:r>
              <w:rPr>
                <w:rFonts w:hint="eastAsia"/>
                <w:sz w:val="20"/>
              </w:rPr>
              <w:t xml:space="preserve"> 제공</w:t>
            </w:r>
          </w:p>
          <w:p w14:paraId="1C844D66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모듈 및 공통 마이크로서비스 선택 사용</w:t>
            </w:r>
          </w:p>
          <w:p w14:paraId="1A99FBD4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신속하게 모듈 추가,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공통 마이크로서비스 설치 및 사용할 수 있는 환경</w:t>
            </w:r>
          </w:p>
          <w:p w14:paraId="205EA938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Application Configuration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관리 방안</w:t>
            </w:r>
          </w:p>
          <w:p w14:paraId="6A8E7B78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- </w:t>
            </w:r>
            <w:proofErr w:type="spellStart"/>
            <w:r w:rsidRPr="000D2D2D">
              <w:rPr>
                <w:sz w:val="20"/>
              </w:rPr>
              <w:t>Config</w:t>
            </w:r>
            <w:proofErr w:type="spellEnd"/>
            <w:r w:rsidRPr="000D2D2D">
              <w:rPr>
                <w:sz w:val="20"/>
              </w:rPr>
              <w:t xml:space="preserve"> 서버 구성</w:t>
            </w:r>
            <w:r>
              <w:rPr>
                <w:rFonts w:hint="eastAsia"/>
                <w:sz w:val="20"/>
              </w:rPr>
              <w:t xml:space="preserve"> 및</w:t>
            </w:r>
            <w:r w:rsidRPr="000D2D2D">
              <w:rPr>
                <w:sz w:val="20"/>
              </w:rPr>
              <w:t xml:space="preserve"> 구성 변경 시 적용 방안 수립 </w:t>
            </w:r>
          </w:p>
          <w:p w14:paraId="77239849" w14:textId="77777777" w:rsidR="00FB1B85" w:rsidRPr="000D2D2D" w:rsidRDefault="00FB1B85" w:rsidP="005E2DC6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 w:firstLineChars="100" w:firstLine="176"/>
              <w:rPr>
                <w:sz w:val="20"/>
              </w:rPr>
            </w:pPr>
            <w:r w:rsidRPr="000D2D2D">
              <w:rPr>
                <w:sz w:val="20"/>
              </w:rPr>
              <w:t xml:space="preserve">(실시간 적용 / 관리자 수동 적용 / </w:t>
            </w:r>
            <w:proofErr w:type="spellStart"/>
            <w:r w:rsidRPr="000D2D2D">
              <w:rPr>
                <w:sz w:val="20"/>
              </w:rPr>
              <w:t>재기동</w:t>
            </w:r>
            <w:proofErr w:type="spellEnd"/>
            <w:r w:rsidRPr="000D2D2D">
              <w:rPr>
                <w:sz w:val="20"/>
              </w:rPr>
              <w:t xml:space="preserve"> 방안)</w:t>
            </w:r>
          </w:p>
          <w:p w14:paraId="2B9625BA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서비스 등록 관리 표준 수립 및 구현</w:t>
            </w:r>
          </w:p>
          <w:p w14:paraId="3A321821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서비스 정보,</w:t>
            </w:r>
            <w:r w:rsidRPr="000D2D2D">
              <w:rPr>
                <w:sz w:val="20"/>
              </w:rPr>
              <w:t xml:space="preserve"> </w:t>
            </w:r>
            <w:proofErr w:type="spellStart"/>
            <w:r w:rsidRPr="000D2D2D">
              <w:rPr>
                <w:rFonts w:hint="eastAsia"/>
                <w:sz w:val="20"/>
              </w:rPr>
              <w:t>파라미터</w:t>
            </w:r>
            <w:proofErr w:type="spellEnd"/>
            <w:r w:rsidRPr="000D2D2D">
              <w:rPr>
                <w:rFonts w:hint="eastAsia"/>
                <w:sz w:val="20"/>
              </w:rPr>
              <w:t xml:space="preserve"> 등록 관리의 표준화 방안. 위와 마찬가지로 등록 </w:t>
            </w:r>
          </w:p>
          <w:p w14:paraId="2ED46F60" w14:textId="77777777" w:rsidR="00FB1B85" w:rsidRPr="000D2D2D" w:rsidRDefault="00FB1B85" w:rsidP="005E2DC6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 w:firstLineChars="100" w:firstLine="176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관리의 주체,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등록 매체,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저장소 등을 고려한 표준화 방안 필요</w:t>
            </w:r>
          </w:p>
          <w:p w14:paraId="26C170FF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서비스 간의 연계 기술 </w:t>
            </w:r>
            <w:r w:rsidRPr="000D2D2D">
              <w:rPr>
                <w:sz w:val="20"/>
              </w:rPr>
              <w:t>(Service Mesh)</w:t>
            </w:r>
          </w:p>
          <w:p w14:paraId="6618A62D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 xml:space="preserve">- </w:t>
            </w:r>
            <w:r w:rsidRPr="000D2D2D">
              <w:rPr>
                <w:rFonts w:hint="eastAsia"/>
                <w:sz w:val="20"/>
              </w:rPr>
              <w:t>RESTful</w:t>
            </w:r>
            <w:r w:rsidRPr="000D2D2D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및</w:t>
            </w:r>
            <w:r w:rsidRPr="000D2D2D">
              <w:rPr>
                <w:rFonts w:hint="eastAsia"/>
                <w:sz w:val="20"/>
              </w:rPr>
              <w:t xml:space="preserve"> 메시지 브로커,</w:t>
            </w:r>
            <w:r w:rsidRPr="000D2D2D">
              <w:rPr>
                <w:sz w:val="20"/>
              </w:rPr>
              <w:t xml:space="preserve"> HTTP</w:t>
            </w:r>
            <w:r w:rsidRPr="000D2D2D">
              <w:rPr>
                <w:rFonts w:hint="eastAsia"/>
                <w:sz w:val="20"/>
              </w:rPr>
              <w:t xml:space="preserve">등 다양한 서비스간의 </w:t>
            </w:r>
            <w:proofErr w:type="spellStart"/>
            <w:r>
              <w:rPr>
                <w:rFonts w:hint="eastAsia"/>
                <w:sz w:val="20"/>
              </w:rPr>
              <w:t>확장가능한</w:t>
            </w:r>
            <w:proofErr w:type="spellEnd"/>
            <w:r>
              <w:rPr>
                <w:rFonts w:hint="eastAsia"/>
                <w:sz w:val="20"/>
              </w:rPr>
              <w:t xml:space="preserve"> 설계 </w:t>
            </w:r>
          </w:p>
          <w:p w14:paraId="5AABE762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작성 및 이해하기 쉬운 표준 서비스 설계서 정의</w:t>
            </w:r>
          </w:p>
          <w:p w14:paraId="0FD88F0B" w14:textId="77777777" w:rsidR="00FB1B85" w:rsidRPr="005E2DC6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 서비스 관리 기능 정의</w:t>
            </w:r>
            <w:r>
              <w:rPr>
                <w:rFonts w:hint="eastAsia"/>
                <w:sz w:val="20"/>
              </w:rPr>
              <w:t xml:space="preserve"> 및</w:t>
            </w:r>
            <w:r w:rsidRPr="000D2D2D">
              <w:rPr>
                <w:rFonts w:hint="eastAsia"/>
                <w:sz w:val="20"/>
              </w:rPr>
              <w:t xml:space="preserve"> 서비스 설계서</w:t>
            </w:r>
            <w:r>
              <w:rPr>
                <w:rFonts w:hint="eastAsia"/>
                <w:sz w:val="20"/>
              </w:rPr>
              <w:t xml:space="preserve"> 정의(</w:t>
            </w:r>
            <w:r>
              <w:rPr>
                <w:sz w:val="20"/>
              </w:rPr>
              <w:t xml:space="preserve">Import/Export </w:t>
            </w:r>
            <w:proofErr w:type="spellStart"/>
            <w:r>
              <w:rPr>
                <w:rFonts w:hint="eastAsia"/>
                <w:sz w:val="20"/>
              </w:rPr>
              <w:t>확장설계</w:t>
            </w:r>
            <w:proofErr w:type="spellEnd"/>
            <w:r>
              <w:rPr>
                <w:rFonts w:hint="eastAsia"/>
                <w:sz w:val="20"/>
              </w:rPr>
              <w:t>)</w:t>
            </w:r>
          </w:p>
          <w:p w14:paraId="01F456D1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테스트 필수 방안</w:t>
            </w:r>
          </w:p>
          <w:p w14:paraId="15B33DC9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 CI/CD의</w:t>
            </w:r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우선 적용 사항으로 반드시 서비스 개발자가 테스트 수행하도</w:t>
            </w:r>
            <w:r>
              <w:rPr>
                <w:rFonts w:hint="eastAsia"/>
                <w:sz w:val="20"/>
              </w:rPr>
              <w:t xml:space="preserve"> </w:t>
            </w:r>
          </w:p>
          <w:p w14:paraId="185601CB" w14:textId="77777777" w:rsidR="00FB1B85" w:rsidRPr="000D2D2D" w:rsidRDefault="00FB1B85" w:rsidP="005E2DC6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 w:firstLineChars="100" w:firstLine="176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록 유도/강제화 방안 (방법론, 기능 제공)</w:t>
            </w:r>
          </w:p>
          <w:p w14:paraId="368F94F3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 xml:space="preserve">분산 서비스 환경에서 </w:t>
            </w:r>
            <w:r w:rsidRPr="000D2D2D">
              <w:rPr>
                <w:sz w:val="20"/>
              </w:rPr>
              <w:t>DBMS</w:t>
            </w:r>
            <w:r w:rsidRPr="000D2D2D">
              <w:rPr>
                <w:rFonts w:hint="eastAsia"/>
                <w:sz w:val="20"/>
              </w:rPr>
              <w:t xml:space="preserve">에 대한 표준 </w:t>
            </w:r>
            <w:proofErr w:type="spellStart"/>
            <w:r w:rsidRPr="000D2D2D">
              <w:rPr>
                <w:sz w:val="20"/>
              </w:rPr>
              <w:t>Sharding</w:t>
            </w:r>
            <w:proofErr w:type="spellEnd"/>
            <w:r w:rsidRPr="000D2D2D">
              <w:rPr>
                <w:sz w:val="20"/>
              </w:rPr>
              <w:t xml:space="preserve"> </w:t>
            </w:r>
            <w:r w:rsidRPr="000D2D2D">
              <w:rPr>
                <w:rFonts w:hint="eastAsia"/>
                <w:sz w:val="20"/>
              </w:rPr>
              <w:t>방안</w:t>
            </w:r>
          </w:p>
          <w:p w14:paraId="3D51FDB4" w14:textId="77777777" w:rsidR="00FB1B85" w:rsidRPr="000D2D2D" w:rsidRDefault="00FB1B85" w:rsidP="005E2DC6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rFonts w:hint="eastAsia"/>
                <w:sz w:val="20"/>
              </w:rPr>
              <w:t>- 자체 개발 또는 툴</w:t>
            </w:r>
            <w:r>
              <w:rPr>
                <w:rFonts w:hint="eastAsia"/>
                <w:sz w:val="20"/>
              </w:rPr>
              <w:t xml:space="preserve"> 등</w:t>
            </w:r>
            <w:r w:rsidRPr="000D2D2D">
              <w:rPr>
                <w:rFonts w:hint="eastAsia"/>
                <w:sz w:val="20"/>
              </w:rPr>
              <w:t xml:space="preserve"> 표준 방안 제시</w:t>
            </w:r>
          </w:p>
        </w:tc>
        <w:tc>
          <w:tcPr>
            <w:tcW w:w="1299" w:type="dxa"/>
            <w:vAlign w:val="center"/>
          </w:tcPr>
          <w:p w14:paraId="0D7EAA8D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6D694800" w14:textId="77777777" w:rsidR="00FB1B85" w:rsidRDefault="00FB1B85" w:rsidP="00610451">
      <w:pPr>
        <w:pStyle w:val="31"/>
        <w:numPr>
          <w:ilvl w:val="0"/>
          <w:numId w:val="25"/>
        </w:numPr>
        <w:ind w:left="1000" w:hanging="400"/>
      </w:pPr>
      <w:bookmarkStart w:id="131" w:name="_Toc132894801"/>
      <w:bookmarkStart w:id="132" w:name="_Toc132896969"/>
      <w:r w:rsidRPr="00C47D80">
        <w:lastRenderedPageBreak/>
        <w:t>Base 모듈화 구현</w:t>
      </w:r>
      <w:bookmarkEnd w:id="131"/>
      <w:bookmarkEnd w:id="132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4DAC156D" w14:textId="77777777" w:rsidTr="00111754">
        <w:trPr>
          <w:trHeight w:val="209"/>
        </w:trPr>
        <w:tc>
          <w:tcPr>
            <w:tcW w:w="1787" w:type="dxa"/>
            <w:shd w:val="clear" w:color="auto" w:fill="D9D9D9"/>
            <w:vAlign w:val="center"/>
          </w:tcPr>
          <w:p w14:paraId="7AFC10E5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33212CC9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1ABFDDC9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3FDE590A" w14:textId="77777777" w:rsidTr="00BA7998">
        <w:trPr>
          <w:trHeight w:val="1693"/>
        </w:trPr>
        <w:tc>
          <w:tcPr>
            <w:tcW w:w="1787" w:type="dxa"/>
            <w:vAlign w:val="center"/>
          </w:tcPr>
          <w:p w14:paraId="5DBED348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공통 처리</w:t>
            </w:r>
          </w:p>
        </w:tc>
        <w:tc>
          <w:tcPr>
            <w:tcW w:w="6662" w:type="dxa"/>
          </w:tcPr>
          <w:p w14:paraId="7CBC6571" w14:textId="77777777" w:rsidR="00FB1B85" w:rsidRPr="00546337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A86DB5">
              <w:rPr>
                <w:sz w:val="20"/>
              </w:rPr>
              <w:t xml:space="preserve">Filter, Interceptor, AOP, IOC, </w:t>
            </w:r>
            <w:proofErr w:type="spellStart"/>
            <w:r w:rsidRPr="00A86DB5">
              <w:rPr>
                <w:sz w:val="20"/>
              </w:rPr>
              <w:t>Util</w:t>
            </w:r>
            <w:proofErr w:type="spellEnd"/>
          </w:p>
          <w:p w14:paraId="628C9CA8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기능에 따라 </w:t>
            </w:r>
            <w:r>
              <w:rPr>
                <w:sz w:val="20"/>
              </w:rPr>
              <w:t>Interceptor,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sz w:val="20"/>
              </w:rPr>
              <w:t xml:space="preserve">AOP </w:t>
            </w:r>
            <w:proofErr w:type="spellStart"/>
            <w:r>
              <w:rPr>
                <w:rFonts w:hint="eastAsia"/>
                <w:sz w:val="20"/>
              </w:rPr>
              <w:t>구현영역</w:t>
            </w:r>
            <w:proofErr w:type="spellEnd"/>
            <w:r>
              <w:rPr>
                <w:rFonts w:hint="eastAsia"/>
                <w:sz w:val="20"/>
              </w:rPr>
              <w:t xml:space="preserve"> 구분</w:t>
            </w:r>
          </w:p>
          <w:p w14:paraId="4762B591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모듈화 </w:t>
            </w:r>
            <w:r>
              <w:rPr>
                <w:rFonts w:hint="eastAsia"/>
                <w:sz w:val="20"/>
              </w:rPr>
              <w:t>구현,</w:t>
            </w:r>
            <w:r w:rsidRPr="00A86DB5">
              <w:rPr>
                <w:sz w:val="20"/>
              </w:rPr>
              <w:t xml:space="preserve"> 템플릿</w:t>
            </w:r>
            <w:r>
              <w:rPr>
                <w:rFonts w:hint="eastAsia"/>
                <w:sz w:val="20"/>
              </w:rPr>
              <w:t xml:space="preserve"> 구현</w:t>
            </w:r>
            <w:r w:rsidRPr="00A86DB5">
              <w:rPr>
                <w:sz w:val="20"/>
              </w:rPr>
              <w:t>, 가이드로 진행</w:t>
            </w:r>
          </w:p>
          <w:p w14:paraId="30DC6207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A86DB5">
              <w:rPr>
                <w:rFonts w:hint="eastAsia"/>
                <w:sz w:val="20"/>
              </w:rPr>
              <w:t>어플리케이션</w:t>
            </w:r>
            <w:r w:rsidRPr="00A86DB5">
              <w:rPr>
                <w:sz w:val="20"/>
              </w:rPr>
              <w:t xml:space="preserve"> 공통 기능 </w:t>
            </w:r>
            <w:proofErr w:type="spellStart"/>
            <w:r w:rsidRPr="00A86DB5">
              <w:rPr>
                <w:sz w:val="20"/>
              </w:rPr>
              <w:t>모듈화하며</w:t>
            </w:r>
            <w:proofErr w:type="spellEnd"/>
            <w:r w:rsidRPr="00A86DB5">
              <w:rPr>
                <w:sz w:val="20"/>
              </w:rPr>
              <w:t xml:space="preserve"> 선택적 사용 및 확장 가능한 구조</w:t>
            </w:r>
          </w:p>
          <w:p w14:paraId="11A98508" w14:textId="77777777" w:rsidR="00FB1B85" w:rsidRPr="009E49F3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프로젝트 수행 시 클래스 다이어그램 설계 문서가 반드시 있어야 함</w:t>
            </w:r>
          </w:p>
        </w:tc>
        <w:tc>
          <w:tcPr>
            <w:tcW w:w="1299" w:type="dxa"/>
            <w:vAlign w:val="center"/>
          </w:tcPr>
          <w:p w14:paraId="2F613942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46A5876A" w14:textId="77777777" w:rsidTr="00BA7998">
        <w:trPr>
          <w:trHeight w:val="1716"/>
        </w:trPr>
        <w:tc>
          <w:tcPr>
            <w:tcW w:w="1787" w:type="dxa"/>
            <w:vAlign w:val="center"/>
          </w:tcPr>
          <w:p w14:paraId="500ABA16" w14:textId="77777777" w:rsidR="00FB1B85" w:rsidRPr="0097013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메시지 처리</w:t>
            </w:r>
          </w:p>
        </w:tc>
        <w:tc>
          <w:tcPr>
            <w:tcW w:w="6662" w:type="dxa"/>
          </w:tcPr>
          <w:p w14:paraId="4691B595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유연하고 확장 가능한 메시지 모듈</w:t>
            </w:r>
          </w:p>
          <w:p w14:paraId="5EEFFBEE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Base Message </w:t>
            </w:r>
            <w:r>
              <w:rPr>
                <w:rFonts w:hint="eastAsia"/>
                <w:sz w:val="20"/>
              </w:rPr>
              <w:t>로 확장 가능하도록 디자인 패턴 설계 및 구현</w:t>
            </w:r>
          </w:p>
          <w:p w14:paraId="37A0BB65" w14:textId="77777777" w:rsidR="00FB1B85" w:rsidRPr="00047843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rFonts w:hint="eastAsia"/>
                <w:sz w:val="20"/>
              </w:rPr>
              <w:t>정상 메시지,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오류 메시지</w:t>
            </w:r>
          </w:p>
          <w:p w14:paraId="2C41D4AE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메시지 변환 </w:t>
            </w:r>
            <w:r>
              <w:rPr>
                <w:sz w:val="20"/>
              </w:rPr>
              <w:t xml:space="preserve">Mapper </w:t>
            </w:r>
            <w:r>
              <w:rPr>
                <w:rFonts w:hint="eastAsia"/>
                <w:sz w:val="20"/>
              </w:rPr>
              <w:t>기능</w:t>
            </w:r>
          </w:p>
          <w:p w14:paraId="7488D985" w14:textId="77777777" w:rsidR="00FB1B85" w:rsidRPr="00383647" w:rsidRDefault="00FB1B85" w:rsidP="003B2497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Pr="00047843">
              <w:rPr>
                <w:rFonts w:hint="eastAsia"/>
                <w:sz w:val="20"/>
              </w:rPr>
              <w:t>타겟</w:t>
            </w:r>
            <w:r w:rsidRPr="00047843">
              <w:rPr>
                <w:sz w:val="20"/>
              </w:rPr>
              <w:t xml:space="preserve"> API 포맷과 구조에 맞게 Client 변환 처리 (</w:t>
            </w:r>
            <w:proofErr w:type="spellStart"/>
            <w:r w:rsidRPr="00047843">
              <w:rPr>
                <w:sz w:val="20"/>
              </w:rPr>
              <w:t>Anti Corruption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패턴</w:t>
            </w:r>
            <w:r w:rsidRPr="00047843">
              <w:rPr>
                <w:sz w:val="20"/>
              </w:rPr>
              <w:t>)</w:t>
            </w:r>
          </w:p>
        </w:tc>
        <w:tc>
          <w:tcPr>
            <w:tcW w:w="1299" w:type="dxa"/>
            <w:vAlign w:val="center"/>
          </w:tcPr>
          <w:p w14:paraId="410DBA01" w14:textId="77777777" w:rsidR="00FB1B85" w:rsidRPr="0097013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4220793B" w14:textId="77777777" w:rsidTr="00BA7998">
        <w:trPr>
          <w:trHeight w:val="1045"/>
        </w:trPr>
        <w:tc>
          <w:tcPr>
            <w:tcW w:w="1787" w:type="dxa"/>
            <w:vAlign w:val="center"/>
          </w:tcPr>
          <w:p w14:paraId="5748B92F" w14:textId="77777777" w:rsidR="00FB1B85" w:rsidRPr="0097013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예외 처리</w:t>
            </w:r>
          </w:p>
        </w:tc>
        <w:tc>
          <w:tcPr>
            <w:tcW w:w="6662" w:type="dxa"/>
          </w:tcPr>
          <w:p w14:paraId="1BF52B73" w14:textId="77777777" w:rsidR="00FB1B85" w:rsidRPr="000D2D2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유연하고 확장 </w:t>
            </w:r>
            <w:r w:rsidRPr="000D2D2D">
              <w:rPr>
                <w:rFonts w:hint="eastAsia"/>
                <w:sz w:val="20"/>
              </w:rPr>
              <w:t>가능한 예외 처리</w:t>
            </w:r>
          </w:p>
          <w:p w14:paraId="2790996B" w14:textId="77777777" w:rsidR="00FB1B85" w:rsidRPr="000D2D2D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0D2D2D">
              <w:rPr>
                <w:sz w:val="20"/>
              </w:rPr>
              <w:t>- Base</w:t>
            </w:r>
            <w:r w:rsidRPr="000D2D2D">
              <w:rPr>
                <w:rFonts w:hint="eastAsia"/>
                <w:sz w:val="20"/>
              </w:rPr>
              <w:t xml:space="preserve"> Exception</w:t>
            </w:r>
            <w:r w:rsidRPr="000D2D2D">
              <w:rPr>
                <w:sz w:val="20"/>
              </w:rPr>
              <w:t xml:space="preserve"> 구현</w:t>
            </w:r>
            <w:r w:rsidRPr="000D2D2D">
              <w:rPr>
                <w:rFonts w:hint="eastAsia"/>
                <w:sz w:val="20"/>
              </w:rPr>
              <w:t xml:space="preserve"> 및 확장 가능한 구조</w:t>
            </w:r>
          </w:p>
          <w:p w14:paraId="715A7203" w14:textId="77777777" w:rsidR="00FB1B85" w:rsidRPr="00383647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KB </w:t>
            </w:r>
            <w:r>
              <w:rPr>
                <w:rFonts w:hint="eastAsia"/>
                <w:sz w:val="20"/>
              </w:rPr>
              <w:t>표준오류코드,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메시지 관리 연계성 필요하며 연계 방안</w:t>
            </w:r>
          </w:p>
        </w:tc>
        <w:tc>
          <w:tcPr>
            <w:tcW w:w="1299" w:type="dxa"/>
            <w:vAlign w:val="center"/>
          </w:tcPr>
          <w:p w14:paraId="35D4DC9E" w14:textId="77777777" w:rsidR="00FB1B85" w:rsidRPr="0097013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72D7B27C" w14:textId="77777777" w:rsidR="00FB1B85" w:rsidRDefault="00FB1B85" w:rsidP="00111754">
      <w:pPr>
        <w:ind w:left="500" w:right="194" w:hanging="400"/>
      </w:pPr>
    </w:p>
    <w:p w14:paraId="57E72805" w14:textId="54BF22BA" w:rsidR="00FB1B85" w:rsidRDefault="00FB1B85" w:rsidP="00F12936">
      <w:pPr>
        <w:pStyle w:val="31"/>
        <w:numPr>
          <w:ilvl w:val="0"/>
          <w:numId w:val="25"/>
        </w:numPr>
        <w:ind w:left="1000" w:hanging="400"/>
      </w:pPr>
      <w:bookmarkStart w:id="133" w:name="_Toc132894802"/>
      <w:bookmarkStart w:id="134" w:name="_Toc132896970"/>
      <w:r w:rsidRPr="00C47D80">
        <w:rPr>
          <w:rFonts w:hint="eastAsia"/>
        </w:rPr>
        <w:t>클라우드</w:t>
      </w:r>
      <w:r w:rsidRPr="00C47D80">
        <w:t xml:space="preserve"> 및 어플리케이션 외부 구성</w:t>
      </w:r>
      <w:bookmarkEnd w:id="133"/>
      <w:bookmarkEnd w:id="134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731935D6" w14:textId="77777777" w:rsidTr="00111754">
        <w:trPr>
          <w:trHeight w:val="209"/>
        </w:trPr>
        <w:tc>
          <w:tcPr>
            <w:tcW w:w="1787" w:type="dxa"/>
            <w:shd w:val="clear" w:color="auto" w:fill="D9D9D9"/>
            <w:vAlign w:val="center"/>
          </w:tcPr>
          <w:p w14:paraId="59F73416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7B961BE3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48B8C2E2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72E64AFD" w14:textId="77777777" w:rsidTr="00BA7998">
        <w:trPr>
          <w:trHeight w:val="1382"/>
        </w:trPr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9333580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클라우드 네이티브 구성</w:t>
            </w:r>
          </w:p>
        </w:tc>
        <w:tc>
          <w:tcPr>
            <w:tcW w:w="6662" w:type="dxa"/>
            <w:tcBorders>
              <w:bottom w:val="single" w:sz="4" w:space="0" w:color="auto"/>
            </w:tcBorders>
          </w:tcPr>
          <w:p w14:paraId="2C983290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K8S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클러스터 구성 및 가이드</w:t>
            </w:r>
          </w:p>
          <w:p w14:paraId="65D88797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K8S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</w:rPr>
              <w:t>클러스</w:t>
            </w:r>
            <w:proofErr w:type="spellEnd"/>
            <w:r>
              <w:rPr>
                <w:rFonts w:hint="eastAsia"/>
                <w:sz w:val="20"/>
              </w:rPr>
              <w:t xml:space="preserve"> 구성을 위한 </w:t>
            </w:r>
            <w:proofErr w:type="spellStart"/>
            <w:r>
              <w:rPr>
                <w:rFonts w:hint="eastAsia"/>
                <w:sz w:val="20"/>
              </w:rPr>
              <w:t>최적안</w:t>
            </w:r>
            <w:proofErr w:type="spellEnd"/>
            <w:r>
              <w:rPr>
                <w:rFonts w:hint="eastAsia"/>
                <w:sz w:val="20"/>
              </w:rPr>
              <w:t xml:space="preserve"> 가이드</w:t>
            </w:r>
          </w:p>
          <w:p w14:paraId="3ED69E6C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DevOps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환경 구성 및 가이드</w:t>
            </w:r>
          </w:p>
          <w:p w14:paraId="4A8864A8" w14:textId="77777777" w:rsidR="00FB1B85" w:rsidRPr="00383647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327AFD">
              <w:rPr>
                <w:sz w:val="20"/>
              </w:rPr>
              <w:t xml:space="preserve">CICD </w:t>
            </w:r>
            <w:proofErr w:type="spellStart"/>
            <w:r w:rsidRPr="00327AFD">
              <w:rPr>
                <w:sz w:val="20"/>
              </w:rPr>
              <w:t>빌드배포</w:t>
            </w:r>
            <w:proofErr w:type="spellEnd"/>
            <w:r w:rsidRPr="00327AFD">
              <w:rPr>
                <w:sz w:val="20"/>
              </w:rPr>
              <w:t xml:space="preserve"> 정책 수립과 구성</w:t>
            </w:r>
          </w:p>
        </w:tc>
        <w:tc>
          <w:tcPr>
            <w:tcW w:w="1299" w:type="dxa"/>
            <w:tcBorders>
              <w:bottom w:val="single" w:sz="4" w:space="0" w:color="auto"/>
            </w:tcBorders>
            <w:vAlign w:val="center"/>
          </w:tcPr>
          <w:p w14:paraId="6D8A6F8C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74F90168" w14:textId="77777777" w:rsidTr="00BA7998">
        <w:trPr>
          <w:trHeight w:val="761"/>
        </w:trPr>
        <w:tc>
          <w:tcPr>
            <w:tcW w:w="17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7B2F1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O</w:t>
            </w:r>
            <w:r>
              <w:rPr>
                <w:sz w:val="20"/>
                <w:lang w:eastAsia="ko-KR"/>
              </w:rPr>
              <w:t xml:space="preserve">SS </w:t>
            </w:r>
            <w:r>
              <w:rPr>
                <w:rFonts w:hint="eastAsia"/>
                <w:sz w:val="20"/>
                <w:lang w:eastAsia="ko-KR"/>
              </w:rPr>
              <w:t>가이드</w:t>
            </w:r>
          </w:p>
        </w:tc>
        <w:tc>
          <w:tcPr>
            <w:tcW w:w="6662" w:type="dxa"/>
            <w:tcBorders>
              <w:top w:val="single" w:sz="4" w:space="0" w:color="auto"/>
              <w:bottom w:val="single" w:sz="4" w:space="0" w:color="auto"/>
            </w:tcBorders>
          </w:tcPr>
          <w:p w14:paraId="78F871BB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필요한 O</w:t>
            </w:r>
            <w:r>
              <w:rPr>
                <w:sz w:val="20"/>
              </w:rPr>
              <w:t xml:space="preserve">SS(Open Source Software) </w:t>
            </w:r>
            <w:r>
              <w:rPr>
                <w:rFonts w:hint="eastAsia"/>
                <w:sz w:val="20"/>
              </w:rPr>
              <w:t>최적 선택 가이드</w:t>
            </w:r>
          </w:p>
          <w:p w14:paraId="6E301D40" w14:textId="77777777" w:rsidR="00FB1B85" w:rsidRPr="00383647" w:rsidRDefault="00FB1B85" w:rsidP="00BA7998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400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327AFD">
              <w:rPr>
                <w:sz w:val="20"/>
              </w:rPr>
              <w:t xml:space="preserve">EFK(ELK), </w:t>
            </w:r>
            <w:proofErr w:type="spellStart"/>
            <w:r>
              <w:rPr>
                <w:sz w:val="20"/>
              </w:rPr>
              <w:t>Redis</w:t>
            </w:r>
            <w:proofErr w:type="spellEnd"/>
            <w:r>
              <w:rPr>
                <w:sz w:val="20"/>
              </w:rPr>
              <w:t xml:space="preserve">, Kafka, </w:t>
            </w:r>
            <w:proofErr w:type="spellStart"/>
            <w:r>
              <w:rPr>
                <w:sz w:val="20"/>
              </w:rPr>
              <w:t>RabbitMQ</w:t>
            </w:r>
            <w:proofErr w:type="spellEnd"/>
            <w:r w:rsidRPr="00327AFD">
              <w:rPr>
                <w:sz w:val="20"/>
              </w:rPr>
              <w:t xml:space="preserve">등 OSS </w:t>
            </w:r>
            <w:r>
              <w:rPr>
                <w:sz w:val="20"/>
              </w:rPr>
              <w:t>사용</w:t>
            </w:r>
            <w:r>
              <w:rPr>
                <w:rFonts w:hint="eastAsia"/>
                <w:sz w:val="20"/>
              </w:rPr>
              <w:t>시 신속 가이드 제공</w:t>
            </w:r>
          </w:p>
        </w:tc>
        <w:tc>
          <w:tcPr>
            <w:tcW w:w="12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F0614" w14:textId="77777777" w:rsidR="00FB1B85" w:rsidRPr="008D4AD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260A4CE2" w14:textId="77777777" w:rsidTr="00BA7998">
        <w:trPr>
          <w:trHeight w:val="1072"/>
        </w:trPr>
        <w:tc>
          <w:tcPr>
            <w:tcW w:w="1787" w:type="dxa"/>
            <w:tcBorders>
              <w:top w:val="single" w:sz="4" w:space="0" w:color="auto"/>
            </w:tcBorders>
            <w:vAlign w:val="center"/>
          </w:tcPr>
          <w:p w14:paraId="0FB7F250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어플리케이션 </w:t>
            </w:r>
            <w:r>
              <w:rPr>
                <w:sz w:val="20"/>
                <w:lang w:eastAsia="ko-KR"/>
              </w:rPr>
              <w:t xml:space="preserve">Config </w:t>
            </w:r>
            <w:r>
              <w:rPr>
                <w:rFonts w:hint="eastAsia"/>
                <w:sz w:val="20"/>
                <w:lang w:eastAsia="ko-KR"/>
              </w:rPr>
              <w:t>서버 구성</w:t>
            </w:r>
          </w:p>
        </w:tc>
        <w:tc>
          <w:tcPr>
            <w:tcW w:w="6662" w:type="dxa"/>
            <w:tcBorders>
              <w:top w:val="single" w:sz="4" w:space="0" w:color="auto"/>
            </w:tcBorders>
          </w:tcPr>
          <w:p w14:paraId="1ED7A089" w14:textId="77777777" w:rsidR="00FB1B85" w:rsidRPr="00383647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Configuration, Parameter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관리</w:t>
            </w:r>
          </w:p>
          <w:p w14:paraId="51366775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400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C</w:t>
            </w:r>
            <w:r w:rsidRPr="008D4AD5">
              <w:rPr>
                <w:sz w:val="20"/>
              </w:rPr>
              <w:t>onfig</w:t>
            </w:r>
            <w:proofErr w:type="spellEnd"/>
            <w:r w:rsidRPr="008D4AD5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필수/옵션 정리 표준화 및 가이드</w:t>
            </w:r>
          </w:p>
          <w:p w14:paraId="2F2BDC7B" w14:textId="77777777" w:rsidR="00FB1B85" w:rsidRPr="00327AFD" w:rsidRDefault="00FB1B85" w:rsidP="00AC400B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400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 w:rsidRPr="008D4AD5">
              <w:rPr>
                <w:sz w:val="20"/>
              </w:rPr>
              <w:t>Config</w:t>
            </w:r>
            <w:proofErr w:type="spellEnd"/>
            <w:r w:rsidRPr="008D4AD5">
              <w:rPr>
                <w:sz w:val="20"/>
              </w:rPr>
              <w:t xml:space="preserve"> 서버 구성과 K8S </w:t>
            </w:r>
            <w:proofErr w:type="spellStart"/>
            <w:r w:rsidRPr="008D4AD5">
              <w:rPr>
                <w:sz w:val="20"/>
              </w:rPr>
              <w:t>ConfigMap</w:t>
            </w:r>
            <w:proofErr w:type="spellEnd"/>
            <w:r w:rsidRPr="008D4AD5">
              <w:rPr>
                <w:sz w:val="20"/>
              </w:rPr>
              <w:t>, Secret 등 관리 표준 수립</w:t>
            </w:r>
            <w:r>
              <w:rPr>
                <w:rFonts w:hint="eastAsia"/>
                <w:sz w:val="20"/>
              </w:rPr>
              <w:t>/</w:t>
            </w:r>
            <w:r w:rsidRPr="008D4AD5">
              <w:rPr>
                <w:sz w:val="20"/>
              </w:rPr>
              <w:t>적용</w:t>
            </w:r>
          </w:p>
        </w:tc>
        <w:tc>
          <w:tcPr>
            <w:tcW w:w="1299" w:type="dxa"/>
            <w:tcBorders>
              <w:top w:val="single" w:sz="4" w:space="0" w:color="auto"/>
            </w:tcBorders>
            <w:vAlign w:val="center"/>
          </w:tcPr>
          <w:p w14:paraId="40B62084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70135" w14:paraId="560ACC22" w14:textId="77777777" w:rsidTr="00BA7998">
        <w:trPr>
          <w:trHeight w:val="1130"/>
        </w:trPr>
        <w:tc>
          <w:tcPr>
            <w:tcW w:w="1787" w:type="dxa"/>
            <w:vAlign w:val="center"/>
          </w:tcPr>
          <w:p w14:paraId="74344746" w14:textId="77777777" w:rsidR="00FB1B85" w:rsidRPr="007D379A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Service Mesh</w:t>
            </w:r>
          </w:p>
        </w:tc>
        <w:tc>
          <w:tcPr>
            <w:tcW w:w="6662" w:type="dxa"/>
          </w:tcPr>
          <w:p w14:paraId="149F4C15" w14:textId="77777777" w:rsidR="00FB1B85" w:rsidRPr="007D379A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7D379A">
              <w:rPr>
                <w:rFonts w:hint="eastAsia"/>
                <w:sz w:val="20"/>
              </w:rPr>
              <w:t>Service Mesh</w:t>
            </w:r>
            <w:r w:rsidRPr="007D379A">
              <w:rPr>
                <w:sz w:val="20"/>
              </w:rPr>
              <w:t xml:space="preserve"> </w:t>
            </w:r>
            <w:r w:rsidRPr="007D379A">
              <w:rPr>
                <w:rFonts w:hint="eastAsia"/>
                <w:sz w:val="20"/>
              </w:rPr>
              <w:t>비교 및 구성 적용 방안</w:t>
            </w:r>
          </w:p>
          <w:p w14:paraId="3E367AA6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7D379A">
              <w:rPr>
                <w:rFonts w:hint="eastAsia"/>
                <w:sz w:val="20"/>
              </w:rPr>
              <w:t>-</w:t>
            </w:r>
            <w:r w:rsidRPr="007D379A">
              <w:rPr>
                <w:sz w:val="20"/>
              </w:rPr>
              <w:t xml:space="preserve"> </w:t>
            </w:r>
            <w:r w:rsidRPr="007D379A">
              <w:rPr>
                <w:rFonts w:hint="eastAsia"/>
                <w:sz w:val="20"/>
              </w:rPr>
              <w:t>현행과 유사</w:t>
            </w:r>
            <w:r w:rsidRPr="007D379A">
              <w:rPr>
                <w:sz w:val="20"/>
              </w:rPr>
              <w:t>한</w:t>
            </w:r>
            <w:r w:rsidRPr="007D379A">
              <w:rPr>
                <w:rFonts w:hint="eastAsia"/>
                <w:sz w:val="20"/>
              </w:rPr>
              <w:t xml:space="preserve"> 서비스,</w:t>
            </w:r>
            <w:r w:rsidRPr="007D379A">
              <w:rPr>
                <w:sz w:val="20"/>
              </w:rPr>
              <w:t xml:space="preserve"> </w:t>
            </w:r>
            <w:r w:rsidRPr="007D379A">
              <w:rPr>
                <w:rFonts w:hint="eastAsia"/>
                <w:sz w:val="20"/>
              </w:rPr>
              <w:t xml:space="preserve">서비스 </w:t>
            </w:r>
            <w:proofErr w:type="spellStart"/>
            <w:r w:rsidRPr="007D379A">
              <w:rPr>
                <w:rFonts w:hint="eastAsia"/>
                <w:sz w:val="20"/>
              </w:rPr>
              <w:t>파라미터</w:t>
            </w:r>
            <w:proofErr w:type="spellEnd"/>
            <w:r w:rsidRPr="007D379A">
              <w:rPr>
                <w:rFonts w:hint="eastAsia"/>
                <w:sz w:val="20"/>
              </w:rPr>
              <w:t xml:space="preserve"> 주입과 </w:t>
            </w:r>
            <w:r w:rsidRPr="007D379A">
              <w:rPr>
                <w:sz w:val="20"/>
              </w:rPr>
              <w:t>discovery</w:t>
            </w:r>
          </w:p>
          <w:p w14:paraId="4B0C14E9" w14:textId="77777777" w:rsidR="00FB1B85" w:rsidRPr="00383647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API </w:t>
            </w:r>
            <w:r>
              <w:rPr>
                <w:rFonts w:hint="eastAsia"/>
                <w:sz w:val="20"/>
              </w:rPr>
              <w:t xml:space="preserve">내부 </w:t>
            </w:r>
            <w:proofErr w:type="spellStart"/>
            <w:r>
              <w:rPr>
                <w:rFonts w:hint="eastAsia"/>
                <w:sz w:val="20"/>
              </w:rPr>
              <w:t>연계간</w:t>
            </w:r>
            <w:proofErr w:type="spellEnd"/>
            <w:r>
              <w:rPr>
                <w:rFonts w:hint="eastAsia"/>
                <w:sz w:val="20"/>
              </w:rPr>
              <w:t xml:space="preserve"> 데이터 </w:t>
            </w:r>
            <w:r>
              <w:rPr>
                <w:sz w:val="20"/>
              </w:rPr>
              <w:t xml:space="preserve">Spec </w:t>
            </w:r>
            <w:r>
              <w:rPr>
                <w:rFonts w:hint="eastAsia"/>
                <w:sz w:val="20"/>
              </w:rPr>
              <w:t>정의</w:t>
            </w:r>
          </w:p>
        </w:tc>
        <w:tc>
          <w:tcPr>
            <w:tcW w:w="1299" w:type="dxa"/>
            <w:vAlign w:val="center"/>
          </w:tcPr>
          <w:p w14:paraId="298B09FC" w14:textId="77777777" w:rsidR="00FB1B85" w:rsidRPr="0097013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70135" w14:paraId="2E23B323" w14:textId="77777777" w:rsidTr="00BA7998">
        <w:trPr>
          <w:trHeight w:val="1402"/>
        </w:trPr>
        <w:tc>
          <w:tcPr>
            <w:tcW w:w="1787" w:type="dxa"/>
            <w:vAlign w:val="center"/>
          </w:tcPr>
          <w:p w14:paraId="7746080B" w14:textId="77777777" w:rsidR="00FB1B85" w:rsidRPr="007D379A" w:rsidRDefault="00FB1B85" w:rsidP="00111754">
            <w:pPr>
              <w:jc w:val="center"/>
              <w:rPr>
                <w:sz w:val="20"/>
                <w:lang w:eastAsia="ko-KR"/>
              </w:rPr>
            </w:pPr>
            <w:r w:rsidRPr="007D379A">
              <w:rPr>
                <w:rFonts w:hint="eastAsia"/>
                <w:sz w:val="20"/>
                <w:lang w:eastAsia="ko-KR"/>
              </w:rPr>
              <w:t>T</w:t>
            </w:r>
            <w:r w:rsidRPr="007D379A">
              <w:rPr>
                <w:sz w:val="20"/>
                <w:lang w:eastAsia="ko-KR"/>
              </w:rPr>
              <w:t>elemetry</w:t>
            </w:r>
          </w:p>
          <w:p w14:paraId="54AF8A14" w14:textId="77777777" w:rsidR="00FB1B85" w:rsidRPr="007D379A" w:rsidRDefault="00FB1B85" w:rsidP="00111754">
            <w:pPr>
              <w:jc w:val="center"/>
              <w:rPr>
                <w:sz w:val="20"/>
                <w:lang w:eastAsia="ko-KR"/>
              </w:rPr>
            </w:pPr>
            <w:r w:rsidRPr="007D379A">
              <w:rPr>
                <w:rFonts w:hint="eastAsia"/>
                <w:sz w:val="20"/>
                <w:lang w:eastAsia="ko-KR"/>
              </w:rPr>
              <w:t>모니터링</w:t>
            </w:r>
          </w:p>
        </w:tc>
        <w:tc>
          <w:tcPr>
            <w:tcW w:w="6662" w:type="dxa"/>
          </w:tcPr>
          <w:p w14:paraId="6D50F34F" w14:textId="77777777" w:rsidR="00FB1B85" w:rsidRPr="007D379A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7D379A">
              <w:rPr>
                <w:rFonts w:hint="eastAsia"/>
                <w:sz w:val="20"/>
              </w:rPr>
              <w:t>로깅 연계</w:t>
            </w:r>
          </w:p>
          <w:p w14:paraId="559319EE" w14:textId="77777777" w:rsidR="00FB1B85" w:rsidRPr="007D379A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7D379A">
              <w:rPr>
                <w:rFonts w:hint="eastAsia"/>
                <w:sz w:val="20"/>
              </w:rPr>
              <w:t>- 기본 프로메테우스/</w:t>
            </w:r>
            <w:proofErr w:type="spellStart"/>
            <w:r w:rsidRPr="007D379A">
              <w:rPr>
                <w:rFonts w:hint="eastAsia"/>
                <w:sz w:val="20"/>
              </w:rPr>
              <w:t>그라파나</w:t>
            </w:r>
            <w:proofErr w:type="spellEnd"/>
          </w:p>
          <w:p w14:paraId="07569F99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7D379A">
              <w:rPr>
                <w:sz w:val="20"/>
              </w:rPr>
              <w:t xml:space="preserve">- </w:t>
            </w:r>
            <w:r w:rsidRPr="007D379A">
              <w:rPr>
                <w:rFonts w:hint="eastAsia"/>
                <w:sz w:val="20"/>
              </w:rPr>
              <w:t>통합로그시스템 전달</w:t>
            </w:r>
            <w:r>
              <w:rPr>
                <w:rFonts w:hint="eastAsia"/>
                <w:sz w:val="20"/>
              </w:rPr>
              <w:t>을</w:t>
            </w:r>
            <w:r w:rsidRPr="007D379A">
              <w:rPr>
                <w:rFonts w:hint="eastAsia"/>
                <w:sz w:val="20"/>
              </w:rPr>
              <w:t xml:space="preserve"> 위한 </w:t>
            </w:r>
            <w:proofErr w:type="spellStart"/>
            <w:r w:rsidRPr="007D379A">
              <w:rPr>
                <w:rFonts w:hint="eastAsia"/>
                <w:sz w:val="20"/>
              </w:rPr>
              <w:t>중계로그</w:t>
            </w:r>
            <w:proofErr w:type="spellEnd"/>
            <w:r w:rsidRPr="007D379A">
              <w:rPr>
                <w:rFonts w:hint="eastAsia"/>
                <w:sz w:val="20"/>
              </w:rPr>
              <w:t xml:space="preserve"> 파일 및 </w:t>
            </w:r>
            <w:proofErr w:type="spellStart"/>
            <w:r w:rsidRPr="007D379A">
              <w:rPr>
                <w:rFonts w:hint="eastAsia"/>
                <w:sz w:val="20"/>
              </w:rPr>
              <w:t>레파지토리</w:t>
            </w:r>
            <w:proofErr w:type="spellEnd"/>
            <w:r>
              <w:rPr>
                <w:rFonts w:hint="eastAsia"/>
                <w:sz w:val="20"/>
              </w:rPr>
              <w:t xml:space="preserve"> 정의</w:t>
            </w:r>
          </w:p>
          <w:p w14:paraId="213565C9" w14:textId="77777777" w:rsidR="00FB1B85" w:rsidRPr="00D4601A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업무 담당자가 </w:t>
            </w:r>
            <w:proofErr w:type="spellStart"/>
            <w:r>
              <w:rPr>
                <w:rFonts w:hint="eastAsia"/>
                <w:sz w:val="20"/>
              </w:rPr>
              <w:t>appender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추가 가능</w:t>
            </w:r>
          </w:p>
        </w:tc>
        <w:tc>
          <w:tcPr>
            <w:tcW w:w="1299" w:type="dxa"/>
            <w:vAlign w:val="center"/>
          </w:tcPr>
          <w:p w14:paraId="188E8226" w14:textId="77777777" w:rsidR="00FB1B85" w:rsidRPr="0097013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2A9C1C8F" w14:textId="77777777" w:rsidR="00FB1B85" w:rsidRDefault="00FB1B85" w:rsidP="00111754">
      <w:pPr>
        <w:ind w:left="500" w:right="194" w:hanging="400"/>
      </w:pPr>
    </w:p>
    <w:p w14:paraId="4200616E" w14:textId="77777777" w:rsidR="00FB1B85" w:rsidRDefault="00FB1B85" w:rsidP="00610451">
      <w:pPr>
        <w:pStyle w:val="31"/>
        <w:numPr>
          <w:ilvl w:val="0"/>
          <w:numId w:val="25"/>
        </w:numPr>
        <w:ind w:left="1000" w:hanging="400"/>
      </w:pPr>
      <w:bookmarkStart w:id="135" w:name="_Toc132894803"/>
      <w:bookmarkStart w:id="136" w:name="_Toc132896971"/>
      <w:r w:rsidRPr="00C47D80">
        <w:rPr>
          <w:rFonts w:hint="eastAsia"/>
        </w:rPr>
        <w:lastRenderedPageBreak/>
        <w:t>어플리케이션</w:t>
      </w:r>
      <w:r w:rsidRPr="00C47D80">
        <w:t xml:space="preserve"> 기본 구현</w:t>
      </w:r>
      <w:bookmarkEnd w:id="135"/>
      <w:bookmarkEnd w:id="136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279AFF36" w14:textId="77777777" w:rsidTr="00111754">
        <w:trPr>
          <w:trHeight w:val="209"/>
        </w:trPr>
        <w:tc>
          <w:tcPr>
            <w:tcW w:w="1787" w:type="dxa"/>
            <w:shd w:val="clear" w:color="auto" w:fill="D9D9D9"/>
            <w:vAlign w:val="center"/>
          </w:tcPr>
          <w:p w14:paraId="23A69DBE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49FE4143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3A1A8CDE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2902F2A4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003D76F0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Base 기능</w:t>
            </w:r>
          </w:p>
        </w:tc>
        <w:tc>
          <w:tcPr>
            <w:tcW w:w="6662" w:type="dxa"/>
          </w:tcPr>
          <w:p w14:paraId="51089121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Logging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구현</w:t>
            </w:r>
          </w:p>
          <w:p w14:paraId="50B484D1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8D4AD5">
              <w:rPr>
                <w:sz w:val="20"/>
              </w:rPr>
              <w:t xml:space="preserve">어플리케이션은 SLF4J의 구현체인 Log4j2, </w:t>
            </w:r>
            <w:proofErr w:type="spellStart"/>
            <w:r w:rsidRPr="008D4AD5">
              <w:rPr>
                <w:sz w:val="20"/>
              </w:rPr>
              <w:t>Logback</w:t>
            </w:r>
            <w:proofErr w:type="spellEnd"/>
            <w:r w:rsidRPr="008D4AD5">
              <w:rPr>
                <w:sz w:val="20"/>
              </w:rPr>
              <w:t xml:space="preserve"> 중 선택</w:t>
            </w:r>
            <w:r>
              <w:rPr>
                <w:rFonts w:hint="eastAsia"/>
                <w:sz w:val="20"/>
              </w:rPr>
              <w:t>적 사용</w:t>
            </w:r>
          </w:p>
          <w:p w14:paraId="38582862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 w:rsidRPr="008D4AD5">
              <w:rPr>
                <w:sz w:val="20"/>
              </w:rPr>
              <w:t>Async</w:t>
            </w:r>
            <w:proofErr w:type="spellEnd"/>
            <w:r w:rsidRPr="008D4AD5">
              <w:rPr>
                <w:sz w:val="20"/>
              </w:rPr>
              <w:t xml:space="preserve"> Logging 및 로깅 </w:t>
            </w:r>
            <w:proofErr w:type="spellStart"/>
            <w:r>
              <w:rPr>
                <w:rFonts w:hint="eastAsia"/>
                <w:sz w:val="20"/>
              </w:rPr>
              <w:t>레</w:t>
            </w:r>
            <w:r w:rsidRPr="008D4AD5">
              <w:rPr>
                <w:sz w:val="20"/>
              </w:rPr>
              <w:t>파지토리</w:t>
            </w:r>
            <w:proofErr w:type="spellEnd"/>
            <w:r w:rsidRPr="008D4AD5">
              <w:rPr>
                <w:sz w:val="20"/>
              </w:rPr>
              <w:t xml:space="preserve"> 구성과 표준화 가이드</w:t>
            </w:r>
          </w:p>
          <w:p w14:paraId="29120501" w14:textId="77777777" w:rsidR="00FB1B85" w:rsidRPr="00D4601A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8D4AD5">
              <w:rPr>
                <w:rFonts w:hint="eastAsia"/>
                <w:sz w:val="20"/>
              </w:rPr>
              <w:t>중계</w:t>
            </w:r>
            <w:r w:rsidRPr="008D4AD5">
              <w:rPr>
                <w:sz w:val="20"/>
              </w:rPr>
              <w:t>(전문) 로그 등 KB 필수 로깅 설정과 가이드 제공</w:t>
            </w:r>
          </w:p>
          <w:p w14:paraId="3356C331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B077D5">
              <w:rPr>
                <w:rFonts w:hint="eastAsia"/>
                <w:sz w:val="20"/>
              </w:rPr>
              <w:t xml:space="preserve">트랜잭션 </w:t>
            </w:r>
            <w:proofErr w:type="gramStart"/>
            <w:r w:rsidRPr="00B077D5">
              <w:rPr>
                <w:rFonts w:hint="eastAsia"/>
                <w:sz w:val="20"/>
              </w:rPr>
              <w:t>관리 :</w:t>
            </w:r>
            <w:proofErr w:type="gramEnd"/>
            <w:r>
              <w:rPr>
                <w:sz w:val="20"/>
              </w:rPr>
              <w:t xml:space="preserve"> </w:t>
            </w:r>
            <w:r w:rsidRPr="00B077D5">
              <w:rPr>
                <w:rFonts w:hint="eastAsia"/>
                <w:sz w:val="20"/>
              </w:rPr>
              <w:t>데이터 정합성이 보장되어야 함</w:t>
            </w:r>
          </w:p>
          <w:p w14:paraId="228B01C0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성능 향상,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비동기 처리가 가능한 </w:t>
            </w:r>
            <w:r w:rsidRPr="008D4AD5">
              <w:rPr>
                <w:sz w:val="20"/>
              </w:rPr>
              <w:t>어플리케이션</w:t>
            </w:r>
          </w:p>
          <w:p w14:paraId="49CED926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Java cache, queue </w:t>
            </w:r>
            <w:r w:rsidRPr="008D4AD5">
              <w:rPr>
                <w:sz w:val="20"/>
              </w:rPr>
              <w:t xml:space="preserve">등 </w:t>
            </w:r>
            <w:r>
              <w:rPr>
                <w:sz w:val="20"/>
              </w:rPr>
              <w:t xml:space="preserve">java, spring </w:t>
            </w:r>
            <w:r>
              <w:rPr>
                <w:rFonts w:hint="eastAsia"/>
                <w:sz w:val="20"/>
              </w:rPr>
              <w:t>라이브러리 사용</w:t>
            </w:r>
          </w:p>
          <w:p w14:paraId="1F6D5BB3" w14:textId="77777777" w:rsidR="00FB1B85" w:rsidRPr="00D4601A" w:rsidRDefault="00FB1B85" w:rsidP="00B077D5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내부 개발/관리 지원 </w:t>
            </w:r>
            <w:proofErr w:type="spellStart"/>
            <w:r>
              <w:rPr>
                <w:rFonts w:hint="eastAsia"/>
                <w:sz w:val="20"/>
              </w:rPr>
              <w:t>캐싱</w:t>
            </w:r>
            <w:proofErr w:type="spellEnd"/>
            <w:r>
              <w:rPr>
                <w:rFonts w:hint="eastAsia"/>
                <w:sz w:val="20"/>
              </w:rPr>
              <w:t xml:space="preserve"> 활용 방안(</w:t>
            </w:r>
            <w:proofErr w:type="spellStart"/>
            <w:r>
              <w:rPr>
                <w:rFonts w:hint="eastAsia"/>
                <w:sz w:val="20"/>
              </w:rPr>
              <w:t>공통코드</w:t>
            </w:r>
            <w:proofErr w:type="spellEnd"/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</w:rPr>
              <w:t>권한조회</w:t>
            </w:r>
            <w:proofErr w:type="spellEnd"/>
            <w:r>
              <w:rPr>
                <w:rFonts w:hint="eastAsia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</w:rPr>
              <w:t>사용자조회</w:t>
            </w:r>
            <w:proofErr w:type="spellEnd"/>
            <w:r>
              <w:rPr>
                <w:rFonts w:hint="eastAsia"/>
                <w:sz w:val="20"/>
              </w:rPr>
              <w:t xml:space="preserve"> 등)</w:t>
            </w:r>
          </w:p>
        </w:tc>
        <w:tc>
          <w:tcPr>
            <w:tcW w:w="1299" w:type="dxa"/>
            <w:vAlign w:val="center"/>
          </w:tcPr>
          <w:p w14:paraId="4163B426" w14:textId="77777777" w:rsidR="00FB1B85" w:rsidRPr="00B077D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395C3FA2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71235970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기동/중지 처리</w:t>
            </w:r>
          </w:p>
        </w:tc>
        <w:tc>
          <w:tcPr>
            <w:tcW w:w="6662" w:type="dxa"/>
          </w:tcPr>
          <w:p w14:paraId="742B120C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proofErr w:type="spellStart"/>
            <w:r w:rsidRPr="008D4AD5">
              <w:rPr>
                <w:rFonts w:hint="eastAsia"/>
                <w:sz w:val="20"/>
              </w:rPr>
              <w:t>스프링부트</w:t>
            </w:r>
            <w:proofErr w:type="spellEnd"/>
            <w:r w:rsidRPr="008D4AD5">
              <w:rPr>
                <w:sz w:val="20"/>
              </w:rPr>
              <w:t xml:space="preserve"> 기반 어플리케이션 기동/중지 기능</w:t>
            </w:r>
          </w:p>
          <w:p w14:paraId="33605A02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Pr="008D4AD5">
              <w:rPr>
                <w:rFonts w:hint="eastAsia"/>
                <w:sz w:val="20"/>
              </w:rPr>
              <w:t>각</w:t>
            </w:r>
            <w:r w:rsidRPr="008D4AD5">
              <w:rPr>
                <w:sz w:val="20"/>
              </w:rPr>
              <w:t xml:space="preserve">종 </w:t>
            </w:r>
            <w:proofErr w:type="spellStart"/>
            <w:r w:rsidRPr="008D4AD5">
              <w:rPr>
                <w:sz w:val="20"/>
              </w:rPr>
              <w:t>config</w:t>
            </w:r>
            <w:proofErr w:type="spellEnd"/>
            <w:r w:rsidRPr="008D4AD5">
              <w:rPr>
                <w:sz w:val="20"/>
              </w:rPr>
              <w:t xml:space="preserve"> class, </w:t>
            </w:r>
            <w:proofErr w:type="spellStart"/>
            <w:r w:rsidRPr="008D4AD5">
              <w:rPr>
                <w:sz w:val="20"/>
              </w:rPr>
              <w:t>config</w:t>
            </w:r>
            <w:proofErr w:type="spellEnd"/>
            <w:r w:rsidRPr="008D4AD5">
              <w:rPr>
                <w:sz w:val="20"/>
              </w:rPr>
              <w:t xml:space="preserve"> 서버, actuator, 스프링 기술 활용</w:t>
            </w:r>
          </w:p>
          <w:p w14:paraId="1269DE1D" w14:textId="77777777" w:rsidR="00FB1B85" w:rsidRPr="008D4AD5" w:rsidRDefault="00FB1B85" w:rsidP="00B077D5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05186D">
              <w:rPr>
                <w:rFonts w:hint="eastAsia"/>
                <w:sz w:val="20"/>
              </w:rPr>
              <w:t>각</w:t>
            </w:r>
            <w:r w:rsidRPr="0005186D">
              <w:rPr>
                <w:sz w:val="20"/>
              </w:rPr>
              <w:t>종 메모리 로드</w:t>
            </w:r>
            <w:r>
              <w:rPr>
                <w:rFonts w:hint="eastAsia"/>
                <w:sz w:val="20"/>
              </w:rPr>
              <w:t xml:space="preserve"> 및 </w:t>
            </w:r>
            <w:r w:rsidRPr="0005186D">
              <w:rPr>
                <w:rFonts w:hint="eastAsia"/>
                <w:sz w:val="20"/>
              </w:rPr>
              <w:t>어플리케이션</w:t>
            </w:r>
            <w:r w:rsidRPr="0005186D">
              <w:rPr>
                <w:sz w:val="20"/>
              </w:rPr>
              <w:t xml:space="preserve"> 상태 모니터링</w:t>
            </w:r>
          </w:p>
        </w:tc>
        <w:tc>
          <w:tcPr>
            <w:tcW w:w="1299" w:type="dxa"/>
            <w:vAlign w:val="center"/>
          </w:tcPr>
          <w:p w14:paraId="027ABAC8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0E70EB2F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2301ED71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서비스 파라미터 처리</w:t>
            </w:r>
          </w:p>
        </w:tc>
        <w:tc>
          <w:tcPr>
            <w:tcW w:w="6662" w:type="dxa"/>
          </w:tcPr>
          <w:p w14:paraId="1BFECC63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5186D">
              <w:rPr>
                <w:rFonts w:hint="eastAsia"/>
                <w:sz w:val="20"/>
              </w:rPr>
              <w:t>서비스</w:t>
            </w:r>
            <w:r w:rsidRPr="0005186D">
              <w:rPr>
                <w:sz w:val="20"/>
              </w:rPr>
              <w:t xml:space="preserve"> 기동 시 서비스 </w:t>
            </w:r>
            <w:proofErr w:type="spellStart"/>
            <w:r w:rsidRPr="0005186D">
              <w:rPr>
                <w:sz w:val="20"/>
              </w:rPr>
              <w:t>파라미터</w:t>
            </w:r>
            <w:proofErr w:type="spellEnd"/>
            <w:r w:rsidRPr="0005186D">
              <w:rPr>
                <w:sz w:val="20"/>
              </w:rPr>
              <w:t xml:space="preserve"> 주입과 변경 사항 실시간 적용</w:t>
            </w:r>
          </w:p>
          <w:p w14:paraId="18F3BE9F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05186D">
              <w:rPr>
                <w:rFonts w:hint="eastAsia"/>
                <w:sz w:val="20"/>
              </w:rPr>
              <w:t>서비스</w:t>
            </w:r>
            <w:r w:rsidRPr="0005186D">
              <w:rPr>
                <w:sz w:val="20"/>
              </w:rPr>
              <w:t xml:space="preserve"> 정보와 서비스 </w:t>
            </w:r>
            <w:proofErr w:type="spellStart"/>
            <w:r w:rsidRPr="0005186D">
              <w:rPr>
                <w:sz w:val="20"/>
              </w:rPr>
              <w:t>파라미터는</w:t>
            </w:r>
            <w:proofErr w:type="spellEnd"/>
            <w:r w:rsidRPr="0005186D">
              <w:rPr>
                <w:sz w:val="20"/>
              </w:rPr>
              <w:t xml:space="preserve"> 관리되어야 한다.</w:t>
            </w:r>
          </w:p>
          <w:p w14:paraId="59E48645" w14:textId="77777777" w:rsidR="00FB1B85" w:rsidRPr="004C1F1A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5186D">
              <w:rPr>
                <w:rFonts w:hint="eastAsia"/>
                <w:sz w:val="20"/>
              </w:rPr>
              <w:t>※</w:t>
            </w:r>
            <w:r w:rsidRPr="0005186D">
              <w:rPr>
                <w:sz w:val="20"/>
              </w:rPr>
              <w:t xml:space="preserve"> 서비스 정보 및 </w:t>
            </w:r>
            <w:proofErr w:type="spellStart"/>
            <w:r w:rsidRPr="0005186D">
              <w:rPr>
                <w:sz w:val="20"/>
              </w:rPr>
              <w:t>파라미터는</w:t>
            </w:r>
            <w:proofErr w:type="spellEnd"/>
            <w:r w:rsidRPr="0005186D">
              <w:rPr>
                <w:sz w:val="20"/>
              </w:rPr>
              <w:t xml:space="preserve"> 표준화에서 식별, </w:t>
            </w:r>
            <w:proofErr w:type="spellStart"/>
            <w:r w:rsidRPr="0005186D">
              <w:rPr>
                <w:sz w:val="20"/>
              </w:rPr>
              <w:t>파라미터는</w:t>
            </w:r>
            <w:proofErr w:type="spellEnd"/>
            <w:r w:rsidRPr="0005186D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확장성 제공</w:t>
            </w:r>
          </w:p>
          <w:p w14:paraId="2EFFDADC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5186D">
              <w:rPr>
                <w:rFonts w:hint="eastAsia"/>
                <w:sz w:val="20"/>
              </w:rPr>
              <w:t>※</w:t>
            </w:r>
            <w:r w:rsidRPr="0005186D">
              <w:rPr>
                <w:sz w:val="20"/>
              </w:rPr>
              <w:t xml:space="preserve"> 일반적인 타임아웃, retry 등</w:t>
            </w:r>
          </w:p>
          <w:p w14:paraId="287C02F0" w14:textId="77777777" w:rsidR="00FB1B85" w:rsidRPr="00D4601A" w:rsidRDefault="00FB1B85" w:rsidP="00B077D5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 w:rsidRPr="0005186D">
              <w:rPr>
                <w:rFonts w:hint="eastAsia"/>
                <w:sz w:val="20"/>
              </w:rPr>
              <w:t>※</w:t>
            </w:r>
            <w:r w:rsidRPr="0005186D">
              <w:rPr>
                <w:sz w:val="20"/>
              </w:rPr>
              <w:t xml:space="preserve"> </w:t>
            </w:r>
            <w:proofErr w:type="spellStart"/>
            <w:r w:rsidRPr="0005186D">
              <w:rPr>
                <w:sz w:val="20"/>
              </w:rPr>
              <w:t>서비스별</w:t>
            </w:r>
            <w:proofErr w:type="spellEnd"/>
            <w:r w:rsidRPr="0005186D">
              <w:rPr>
                <w:sz w:val="20"/>
              </w:rPr>
              <w:t xml:space="preserve"> 통제</w:t>
            </w:r>
            <w:r>
              <w:rPr>
                <w:rFonts w:hint="eastAsia"/>
                <w:sz w:val="20"/>
              </w:rPr>
              <w:t>(</w:t>
            </w:r>
            <w:r w:rsidRPr="0005186D">
              <w:rPr>
                <w:rFonts w:hint="eastAsia"/>
                <w:sz w:val="20"/>
              </w:rPr>
              <w:t>서비스</w:t>
            </w:r>
            <w:r w:rsidRPr="0005186D">
              <w:rPr>
                <w:sz w:val="20"/>
              </w:rPr>
              <w:t xml:space="preserve"> 정보 및 </w:t>
            </w:r>
            <w:proofErr w:type="spellStart"/>
            <w:r w:rsidRPr="0005186D">
              <w:rPr>
                <w:sz w:val="20"/>
              </w:rPr>
              <w:t>파라미터가</w:t>
            </w:r>
            <w:proofErr w:type="spellEnd"/>
            <w:r w:rsidRPr="0005186D">
              <w:rPr>
                <w:sz w:val="20"/>
              </w:rPr>
              <w:t xml:space="preserve"> 변경되면 실시간 적용</w:t>
            </w:r>
            <w:r>
              <w:rPr>
                <w:rFonts w:hint="eastAsia"/>
                <w:sz w:val="20"/>
              </w:rPr>
              <w:t xml:space="preserve"> 필요)</w:t>
            </w:r>
          </w:p>
        </w:tc>
        <w:tc>
          <w:tcPr>
            <w:tcW w:w="1299" w:type="dxa"/>
            <w:vAlign w:val="center"/>
          </w:tcPr>
          <w:p w14:paraId="388982EF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03D3C6E7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1CFB342E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연계</w:t>
            </w:r>
          </w:p>
        </w:tc>
        <w:tc>
          <w:tcPr>
            <w:tcW w:w="6662" w:type="dxa"/>
          </w:tcPr>
          <w:p w14:paraId="6C0D94D6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DB</w:t>
            </w:r>
            <w:r>
              <w:rPr>
                <w:sz w:val="20"/>
              </w:rPr>
              <w:t xml:space="preserve"> Adapter</w:t>
            </w:r>
          </w:p>
          <w:p w14:paraId="6013C48F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>- P</w:t>
            </w:r>
            <w:r w:rsidRPr="0005186D">
              <w:rPr>
                <w:sz w:val="20"/>
              </w:rPr>
              <w:t xml:space="preserve">ersistence layer의 프레임워크(JPA, </w:t>
            </w:r>
            <w:proofErr w:type="spellStart"/>
            <w:r w:rsidRPr="0005186D">
              <w:rPr>
                <w:sz w:val="20"/>
              </w:rPr>
              <w:t>Mybatis</w:t>
            </w:r>
            <w:proofErr w:type="spellEnd"/>
            <w:r w:rsidRPr="0005186D">
              <w:rPr>
                <w:sz w:val="20"/>
              </w:rPr>
              <w:t xml:space="preserve"> 등)는 선택 사항</w:t>
            </w:r>
          </w:p>
          <w:p w14:paraId="716894A9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Validation </w:t>
            </w:r>
            <w:r>
              <w:rPr>
                <w:rFonts w:hint="eastAsia"/>
                <w:sz w:val="20"/>
              </w:rPr>
              <w:t>사용</w:t>
            </w:r>
          </w:p>
          <w:p w14:paraId="541C1B1E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05186D">
              <w:rPr>
                <w:sz w:val="20"/>
              </w:rPr>
              <w:t>REST Inbound/Outbound Adapter</w:t>
            </w:r>
          </w:p>
          <w:p w14:paraId="55493453" w14:textId="77777777" w:rsidR="00FB1B85" w:rsidRPr="0005186D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396D40">
              <w:rPr>
                <w:sz w:val="20"/>
              </w:rPr>
              <w:t>Resilience, Health Check 등 서비스 안정성 확보</w:t>
            </w:r>
          </w:p>
        </w:tc>
        <w:tc>
          <w:tcPr>
            <w:tcW w:w="1299" w:type="dxa"/>
            <w:vAlign w:val="center"/>
          </w:tcPr>
          <w:p w14:paraId="7469399A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589E1582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6E824C6E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레거시 연계</w:t>
            </w:r>
          </w:p>
        </w:tc>
        <w:tc>
          <w:tcPr>
            <w:tcW w:w="6662" w:type="dxa"/>
          </w:tcPr>
          <w:p w14:paraId="17BB00DD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396D40">
              <w:rPr>
                <w:sz w:val="20"/>
              </w:rPr>
              <w:t xml:space="preserve">EAI를 경유하는 </w:t>
            </w:r>
            <w:proofErr w:type="spellStart"/>
            <w:r w:rsidRPr="00396D40">
              <w:rPr>
                <w:sz w:val="20"/>
              </w:rPr>
              <w:t>레거시</w:t>
            </w:r>
            <w:proofErr w:type="spellEnd"/>
            <w:r w:rsidRPr="00396D40">
              <w:rPr>
                <w:sz w:val="20"/>
              </w:rPr>
              <w:t>, 대외 연계</w:t>
            </w:r>
            <w:r>
              <w:rPr>
                <w:rFonts w:hint="eastAsia"/>
                <w:sz w:val="20"/>
              </w:rPr>
              <w:t xml:space="preserve"> </w:t>
            </w:r>
          </w:p>
          <w:p w14:paraId="7C1CDD26" w14:textId="77777777" w:rsidR="00FB1B85" w:rsidRPr="004C1F1A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396D40">
              <w:rPr>
                <w:sz w:val="20"/>
              </w:rPr>
              <w:t xml:space="preserve">MCI를 경유하는 </w:t>
            </w:r>
            <w:proofErr w:type="spellStart"/>
            <w:r w:rsidRPr="00396D40">
              <w:rPr>
                <w:sz w:val="20"/>
              </w:rPr>
              <w:t>레거시</w:t>
            </w:r>
            <w:proofErr w:type="spellEnd"/>
            <w:r w:rsidRPr="00396D40">
              <w:rPr>
                <w:sz w:val="20"/>
              </w:rPr>
              <w:t xml:space="preserve"> 채널 연계 대응</w:t>
            </w:r>
          </w:p>
        </w:tc>
        <w:tc>
          <w:tcPr>
            <w:tcW w:w="1299" w:type="dxa"/>
            <w:vAlign w:val="center"/>
          </w:tcPr>
          <w:p w14:paraId="7A5CE3DA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43AC0B0C" w14:textId="77777777" w:rsidR="00FB1B85" w:rsidRDefault="00FB1B85" w:rsidP="00F12936">
      <w:pPr>
        <w:pStyle w:val="31"/>
        <w:numPr>
          <w:ilvl w:val="0"/>
          <w:numId w:val="25"/>
        </w:numPr>
        <w:ind w:left="1000" w:hanging="400"/>
      </w:pPr>
      <w:bookmarkStart w:id="137" w:name="_Toc132894804"/>
      <w:bookmarkStart w:id="138" w:name="_Toc132896972"/>
      <w:r w:rsidRPr="00C47D80">
        <w:rPr>
          <w:rFonts w:hint="eastAsia"/>
        </w:rPr>
        <w:t>온라인</w:t>
      </w:r>
      <w:r>
        <w:rPr>
          <w:rFonts w:hint="eastAsia"/>
        </w:rPr>
        <w:t>/배치</w:t>
      </w:r>
      <w:r w:rsidRPr="00C47D80">
        <w:t xml:space="preserve"> 어플리케이션 </w:t>
      </w:r>
      <w:r>
        <w:t xml:space="preserve">Base </w:t>
      </w:r>
      <w:r>
        <w:rPr>
          <w:rFonts w:hint="eastAsia"/>
        </w:rPr>
        <w:t>구현</w:t>
      </w:r>
      <w:bookmarkEnd w:id="137"/>
      <w:bookmarkEnd w:id="138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324498E6" w14:textId="77777777" w:rsidTr="00B077D5">
        <w:trPr>
          <w:trHeight w:val="84"/>
        </w:trPr>
        <w:tc>
          <w:tcPr>
            <w:tcW w:w="1787" w:type="dxa"/>
            <w:shd w:val="clear" w:color="auto" w:fill="D9D9D9"/>
            <w:vAlign w:val="center"/>
          </w:tcPr>
          <w:p w14:paraId="3A3097A3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75361E9B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38410AB5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7412438D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0CAA6C8D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공통 기능</w:t>
            </w:r>
          </w:p>
        </w:tc>
        <w:tc>
          <w:tcPr>
            <w:tcW w:w="6662" w:type="dxa"/>
          </w:tcPr>
          <w:p w14:paraId="01130B28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 w:line="200" w:lineRule="atLeast"/>
              <w:ind w:left="323" w:right="194" w:hanging="284"/>
              <w:rPr>
                <w:sz w:val="20"/>
              </w:rPr>
            </w:pPr>
            <w:r w:rsidRPr="00EF02EA">
              <w:rPr>
                <w:rFonts w:hint="eastAsia"/>
                <w:sz w:val="20"/>
              </w:rPr>
              <w:t>모듈화가</w:t>
            </w:r>
            <w:r w:rsidRPr="00EF02EA">
              <w:rPr>
                <w:sz w:val="20"/>
              </w:rPr>
              <w:t xml:space="preserve"> </w:t>
            </w:r>
            <w:proofErr w:type="spellStart"/>
            <w:r w:rsidRPr="00EF02EA">
              <w:rPr>
                <w:sz w:val="20"/>
              </w:rPr>
              <w:t>필요없는</w:t>
            </w:r>
            <w:proofErr w:type="spellEnd"/>
            <w:r w:rsidRPr="00EF02EA">
              <w:rPr>
                <w:sz w:val="20"/>
              </w:rPr>
              <w:t xml:space="preserve"> 자바, 스프링, OSS를 이용한 공통 기능 구현 및 가이드</w:t>
            </w:r>
          </w:p>
          <w:p w14:paraId="529FBE45" w14:textId="77777777" w:rsidR="00FB1B85" w:rsidRPr="004C1F1A" w:rsidRDefault="00FB1B85" w:rsidP="00B077D5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 w:line="200" w:lineRule="atLeast"/>
              <w:ind w:left="323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Pr="00EF02EA">
              <w:rPr>
                <w:sz w:val="20"/>
              </w:rPr>
              <w:t>Filter, Interceptor, AOP, IOC</w:t>
            </w:r>
            <w:r>
              <w:rPr>
                <w:rFonts w:hint="eastAsia"/>
                <w:sz w:val="20"/>
              </w:rPr>
              <w:t>로 구현</w:t>
            </w:r>
          </w:p>
        </w:tc>
        <w:tc>
          <w:tcPr>
            <w:tcW w:w="1299" w:type="dxa"/>
            <w:vAlign w:val="center"/>
          </w:tcPr>
          <w:p w14:paraId="55533482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5B7CE717" w14:textId="77777777" w:rsidTr="00B077D5">
        <w:trPr>
          <w:trHeight w:val="342"/>
        </w:trPr>
        <w:tc>
          <w:tcPr>
            <w:tcW w:w="1787" w:type="dxa"/>
            <w:vAlign w:val="center"/>
          </w:tcPr>
          <w:p w14:paraId="7BB680BD" w14:textId="77777777" w:rsidR="00FB1B85" w:rsidRDefault="00FB1B85" w:rsidP="00B077D5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일반 및 비동기거래</w:t>
            </w:r>
          </w:p>
        </w:tc>
        <w:tc>
          <w:tcPr>
            <w:tcW w:w="6662" w:type="dxa"/>
          </w:tcPr>
          <w:p w14:paraId="2375D111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 w:line="200" w:lineRule="atLeast"/>
              <w:ind w:left="324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가장 기본적인 거래 패턴 구현</w:t>
            </w:r>
          </w:p>
          <w:p w14:paraId="79E23D22" w14:textId="77777777" w:rsidR="00FB1B85" w:rsidRPr="004C1F1A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 w:line="200" w:lineRule="atLeast"/>
              <w:ind w:left="324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EAI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비동기</w:t>
            </w:r>
          </w:p>
        </w:tc>
        <w:tc>
          <w:tcPr>
            <w:tcW w:w="1299" w:type="dxa"/>
            <w:vAlign w:val="center"/>
          </w:tcPr>
          <w:p w14:paraId="775037E3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04D4F2AE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61BA3F49" w14:textId="77777777" w:rsidR="00FB1B8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배치 공통</w:t>
            </w:r>
          </w:p>
        </w:tc>
        <w:tc>
          <w:tcPr>
            <w:tcW w:w="6662" w:type="dxa"/>
          </w:tcPr>
          <w:p w14:paraId="411ABCDE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대량 배치 병렬/</w:t>
            </w:r>
            <w:proofErr w:type="spellStart"/>
            <w:r>
              <w:rPr>
                <w:rFonts w:hint="eastAsia"/>
                <w:sz w:val="20"/>
              </w:rPr>
              <w:t>분할처리</w:t>
            </w:r>
            <w:proofErr w:type="spellEnd"/>
            <w:r>
              <w:rPr>
                <w:rFonts w:hint="eastAsia"/>
                <w:sz w:val="20"/>
              </w:rPr>
              <w:t xml:space="preserve"> 및 </w:t>
            </w:r>
            <w:r>
              <w:rPr>
                <w:sz w:val="20"/>
              </w:rPr>
              <w:t xml:space="preserve">bulk </w:t>
            </w:r>
            <w:r>
              <w:rPr>
                <w:rFonts w:hint="eastAsia"/>
                <w:sz w:val="20"/>
              </w:rPr>
              <w:t>처리</w:t>
            </w:r>
          </w:p>
          <w:p w14:paraId="39CC7953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rFonts w:hint="eastAsia"/>
                <w:sz w:val="20"/>
              </w:rPr>
              <w:t>S</w:t>
            </w:r>
            <w:r>
              <w:rPr>
                <w:sz w:val="20"/>
              </w:rPr>
              <w:t>pringboot</w:t>
            </w:r>
            <w:proofErr w:type="spellEnd"/>
            <w:r>
              <w:rPr>
                <w:sz w:val="20"/>
              </w:rPr>
              <w:t xml:space="preserve"> batch </w:t>
            </w:r>
            <w:r>
              <w:rPr>
                <w:rFonts w:hint="eastAsia"/>
                <w:sz w:val="20"/>
              </w:rPr>
              <w:t>및 오픈 소스 활용</w:t>
            </w:r>
          </w:p>
          <w:p w14:paraId="74573579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현행 </w:t>
            </w:r>
            <w:r>
              <w:rPr>
                <w:rFonts w:cs="바탕" w:hint="eastAsia"/>
                <w:sz w:val="20"/>
              </w:rPr>
              <w:t xml:space="preserve">대용량의 </w:t>
            </w:r>
            <w:proofErr w:type="spellStart"/>
            <w:r>
              <w:rPr>
                <w:rFonts w:cs="바탕" w:hint="eastAsia"/>
                <w:sz w:val="20"/>
              </w:rPr>
              <w:t>배치작업</w:t>
            </w:r>
            <w:proofErr w:type="spellEnd"/>
            <w:r>
              <w:rPr>
                <w:rFonts w:cs="바탕" w:hint="eastAsia"/>
                <w:sz w:val="20"/>
              </w:rPr>
              <w:t xml:space="preserve"> 병렬 및 </w:t>
            </w:r>
            <w:proofErr w:type="spellStart"/>
            <w:r>
              <w:rPr>
                <w:rFonts w:cs="바탕" w:hint="eastAsia"/>
                <w:sz w:val="20"/>
              </w:rPr>
              <w:t>분할처리</w:t>
            </w:r>
            <w:proofErr w:type="spellEnd"/>
            <w:r>
              <w:rPr>
                <w:rFonts w:cs="바탕" w:hint="eastAsia"/>
                <w:sz w:val="20"/>
              </w:rPr>
              <w:t xml:space="preserve"> </w:t>
            </w:r>
          </w:p>
          <w:p w14:paraId="50AB585E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rFonts w:cs="바탕"/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rFonts w:cs="바탕" w:hint="eastAsia"/>
                <w:sz w:val="20"/>
              </w:rPr>
              <w:t xml:space="preserve">배치 </w:t>
            </w:r>
            <w:r>
              <w:rPr>
                <w:rFonts w:cs="바탕"/>
                <w:sz w:val="20"/>
              </w:rPr>
              <w:t>JVM</w:t>
            </w:r>
            <w:r>
              <w:rPr>
                <w:rFonts w:cs="바탕" w:hint="eastAsia"/>
                <w:sz w:val="20"/>
              </w:rPr>
              <w:t>내의 병렬 스레드 실행 기능 제공</w:t>
            </w:r>
          </w:p>
          <w:p w14:paraId="586A0043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rFonts w:cs="바탕"/>
                <w:sz w:val="20"/>
              </w:rPr>
            </w:pPr>
            <w:r>
              <w:rPr>
                <w:rFonts w:cs="바탕" w:hint="eastAsia"/>
                <w:sz w:val="20"/>
              </w:rPr>
              <w:t>-</w:t>
            </w:r>
            <w:r>
              <w:rPr>
                <w:rFonts w:cs="바탕"/>
                <w:sz w:val="20"/>
              </w:rPr>
              <w:t xml:space="preserve"> </w:t>
            </w:r>
            <w:proofErr w:type="spellStart"/>
            <w:r>
              <w:rPr>
                <w:rFonts w:cs="바탕" w:hint="eastAsia"/>
                <w:sz w:val="20"/>
              </w:rPr>
              <w:t>감사정보를</w:t>
            </w:r>
            <w:proofErr w:type="spellEnd"/>
            <w:r>
              <w:rPr>
                <w:rFonts w:cs="바탕" w:hint="eastAsia"/>
                <w:sz w:val="20"/>
              </w:rPr>
              <w:t xml:space="preserve"> 위한 원장 전후 정보 보관 기능</w:t>
            </w:r>
          </w:p>
          <w:p w14:paraId="7598FCAD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rFonts w:cs="바탕"/>
                <w:sz w:val="20"/>
              </w:rPr>
            </w:pPr>
            <w:r>
              <w:rPr>
                <w:rFonts w:cs="바탕" w:hint="eastAsia"/>
                <w:sz w:val="20"/>
              </w:rPr>
              <w:t xml:space="preserve">- 배치 </w:t>
            </w:r>
            <w:proofErr w:type="spellStart"/>
            <w:r>
              <w:rPr>
                <w:rFonts w:cs="바탕" w:hint="eastAsia"/>
                <w:sz w:val="20"/>
              </w:rPr>
              <w:t>실행정보</w:t>
            </w:r>
            <w:proofErr w:type="spellEnd"/>
            <w:r>
              <w:rPr>
                <w:rFonts w:cs="바탕" w:hint="eastAsia"/>
                <w:sz w:val="20"/>
              </w:rPr>
              <w:t xml:space="preserve"> 관리를 통한 스케줄러 기능</w:t>
            </w:r>
          </w:p>
          <w:p w14:paraId="09228019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tabs>
                <w:tab w:val="num" w:pos="1238"/>
              </w:tabs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cs="바탕" w:hint="eastAsia"/>
                <w:sz w:val="20"/>
              </w:rPr>
              <w:t xml:space="preserve">- </w:t>
            </w:r>
            <w:r>
              <w:rPr>
                <w:rFonts w:cs="바탕"/>
                <w:sz w:val="20"/>
              </w:rPr>
              <w:t xml:space="preserve">Commit </w:t>
            </w:r>
            <w:r>
              <w:rPr>
                <w:rFonts w:cs="바탕" w:hint="eastAsia"/>
                <w:sz w:val="20"/>
              </w:rPr>
              <w:t>건수 조정 등의 컨트롤 기능</w:t>
            </w:r>
          </w:p>
        </w:tc>
        <w:tc>
          <w:tcPr>
            <w:tcW w:w="1299" w:type="dxa"/>
            <w:vAlign w:val="center"/>
          </w:tcPr>
          <w:p w14:paraId="0B98ED51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91765" w14:paraId="4C56FBAE" w14:textId="77777777" w:rsidTr="00B077D5">
        <w:trPr>
          <w:trHeight w:val="64"/>
        </w:trPr>
        <w:tc>
          <w:tcPr>
            <w:tcW w:w="1787" w:type="dxa"/>
            <w:vAlign w:val="center"/>
          </w:tcPr>
          <w:p w14:paraId="786E9DCD" w14:textId="77777777" w:rsidR="00FB1B85" w:rsidRDefault="00FB1B85" w:rsidP="00B077D5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PaaS 배치</w:t>
            </w:r>
          </w:p>
        </w:tc>
        <w:tc>
          <w:tcPr>
            <w:tcW w:w="6662" w:type="dxa"/>
            <w:vAlign w:val="center"/>
          </w:tcPr>
          <w:p w14:paraId="46A8C233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PaaS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기반의 기본 </w:t>
            </w:r>
            <w:proofErr w:type="gramStart"/>
            <w:r>
              <w:rPr>
                <w:rFonts w:hint="eastAsia"/>
                <w:sz w:val="20"/>
              </w:rPr>
              <w:t>배치 :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K8S PaaS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환경에서 대량 배치 안정성 확보</w:t>
            </w:r>
          </w:p>
        </w:tc>
        <w:tc>
          <w:tcPr>
            <w:tcW w:w="1299" w:type="dxa"/>
            <w:vAlign w:val="center"/>
          </w:tcPr>
          <w:p w14:paraId="532EFAC3" w14:textId="77777777" w:rsidR="00FB1B85" w:rsidRPr="00991765" w:rsidRDefault="00FB1B85" w:rsidP="00B077D5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</w:tbl>
    <w:p w14:paraId="4002312E" w14:textId="77777777" w:rsidR="00FB1B85" w:rsidRPr="00E7521A" w:rsidRDefault="00FB1B85" w:rsidP="00F12936">
      <w:pPr>
        <w:pStyle w:val="31"/>
        <w:numPr>
          <w:ilvl w:val="0"/>
          <w:numId w:val="25"/>
        </w:numPr>
        <w:ind w:left="1000" w:hanging="400"/>
      </w:pPr>
      <w:bookmarkStart w:id="139" w:name="_Toc132894805"/>
      <w:bookmarkStart w:id="140" w:name="_Toc132896973"/>
      <w:r w:rsidRPr="00C47D80">
        <w:lastRenderedPageBreak/>
        <w:t>API 테스트</w:t>
      </w:r>
      <w:r>
        <w:rPr>
          <w:rFonts w:hint="eastAsia"/>
        </w:rPr>
        <w:t xml:space="preserve"> 및 </w:t>
      </w:r>
      <w:r w:rsidRPr="00C47D80">
        <w:rPr>
          <w:rFonts w:hint="eastAsia"/>
        </w:rPr>
        <w:t>운영</w:t>
      </w:r>
      <w:r w:rsidRPr="00C47D80">
        <w:t xml:space="preserve"> 관리 Web Base 구현</w:t>
      </w:r>
      <w:bookmarkEnd w:id="139"/>
      <w:bookmarkEnd w:id="140"/>
    </w:p>
    <w:tbl>
      <w:tblPr>
        <w:tblW w:w="974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6662"/>
        <w:gridCol w:w="1299"/>
      </w:tblGrid>
      <w:tr w:rsidR="00FB1B85" w:rsidRPr="00991765" w14:paraId="48A3AE5E" w14:textId="77777777" w:rsidTr="00111754">
        <w:trPr>
          <w:trHeight w:val="209"/>
        </w:trPr>
        <w:tc>
          <w:tcPr>
            <w:tcW w:w="1787" w:type="dxa"/>
            <w:shd w:val="clear" w:color="auto" w:fill="D9D9D9"/>
            <w:vAlign w:val="center"/>
          </w:tcPr>
          <w:p w14:paraId="2F258BED" w14:textId="77777777" w:rsidR="00FB1B85" w:rsidRPr="00991765" w:rsidRDefault="00FB1B85" w:rsidP="0011175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요건</w:t>
            </w:r>
          </w:p>
        </w:tc>
        <w:tc>
          <w:tcPr>
            <w:tcW w:w="6662" w:type="dxa"/>
            <w:shd w:val="clear" w:color="auto" w:fill="D9D9D9"/>
          </w:tcPr>
          <w:p w14:paraId="4E75D13F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상세</w:t>
            </w:r>
            <w:r>
              <w:rPr>
                <w:rFonts w:hint="eastAsia"/>
                <w:b/>
                <w:lang w:eastAsia="ko-KR"/>
              </w:rPr>
              <w:t xml:space="preserve"> 내용</w:t>
            </w:r>
          </w:p>
        </w:tc>
        <w:tc>
          <w:tcPr>
            <w:tcW w:w="1299" w:type="dxa"/>
            <w:shd w:val="clear" w:color="auto" w:fill="D9D9D9"/>
            <w:vAlign w:val="center"/>
          </w:tcPr>
          <w:p w14:paraId="18E94909" w14:textId="77777777" w:rsidR="00FB1B85" w:rsidRPr="00991765" w:rsidRDefault="00FB1B85" w:rsidP="00111754">
            <w:pPr>
              <w:jc w:val="center"/>
              <w:rPr>
                <w:b/>
              </w:rPr>
            </w:pPr>
            <w:r w:rsidRPr="00991765">
              <w:rPr>
                <w:rFonts w:hint="eastAsia"/>
                <w:b/>
                <w:lang w:eastAsia="ko-KR"/>
              </w:rPr>
              <w:t>기타</w:t>
            </w:r>
          </w:p>
        </w:tc>
      </w:tr>
      <w:tr w:rsidR="00FB1B85" w:rsidRPr="00991765" w14:paraId="46E87C51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4A652CA8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 w:rsidRPr="00991765">
              <w:rPr>
                <w:rFonts w:hint="eastAsia"/>
                <w:sz w:val="20"/>
                <w:lang w:eastAsia="ko-KR"/>
              </w:rPr>
              <w:t>테스트</w:t>
            </w:r>
          </w:p>
        </w:tc>
        <w:tc>
          <w:tcPr>
            <w:tcW w:w="6662" w:type="dxa"/>
          </w:tcPr>
          <w:p w14:paraId="266F0113" w14:textId="77777777" w:rsidR="00FB1B85" w:rsidRPr="0097013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KB 내부 </w:t>
            </w:r>
            <w:r>
              <w:rPr>
                <w:sz w:val="20"/>
              </w:rPr>
              <w:t xml:space="preserve">API Gateway </w:t>
            </w:r>
            <w:r>
              <w:rPr>
                <w:rFonts w:hint="eastAsia"/>
                <w:sz w:val="20"/>
              </w:rPr>
              <w:t>테스트</w:t>
            </w:r>
          </w:p>
          <w:p w14:paraId="0B88F9CA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API Gateway </w:t>
            </w:r>
            <w:r>
              <w:rPr>
                <w:rFonts w:hint="eastAsia"/>
                <w:sz w:val="20"/>
              </w:rPr>
              <w:t xml:space="preserve">포탈에 구현한 서비스의 </w:t>
            </w:r>
            <w:r>
              <w:rPr>
                <w:sz w:val="20"/>
              </w:rPr>
              <w:t>API</w:t>
            </w:r>
            <w:r>
              <w:rPr>
                <w:rFonts w:hint="eastAsia"/>
                <w:sz w:val="20"/>
              </w:rPr>
              <w:t xml:space="preserve"> 등록 및 테스트</w:t>
            </w:r>
          </w:p>
          <w:p w14:paraId="20E38397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단위 테스트</w:t>
            </w:r>
          </w:p>
          <w:p w14:paraId="533BFD17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 w:rsidRPr="00970135"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구현한 기능에 대하여J</w:t>
            </w:r>
            <w:r>
              <w:rPr>
                <w:sz w:val="20"/>
              </w:rPr>
              <w:t xml:space="preserve">unit, </w:t>
            </w:r>
            <w:proofErr w:type="spellStart"/>
            <w:r>
              <w:rPr>
                <w:sz w:val="20"/>
              </w:rPr>
              <w:t>Mockito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단위 테스트 수행</w:t>
            </w:r>
          </w:p>
          <w:p w14:paraId="3F692EE7" w14:textId="77777777" w:rsidR="00FB1B85" w:rsidRPr="007F70CA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테스트 수행의 표준 방안 검토</w:t>
            </w:r>
          </w:p>
        </w:tc>
        <w:tc>
          <w:tcPr>
            <w:tcW w:w="1299" w:type="dxa"/>
            <w:vAlign w:val="center"/>
          </w:tcPr>
          <w:p w14:paraId="41391BB3" w14:textId="77777777" w:rsidR="00FB1B85" w:rsidRPr="0099176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FB1B85" w:rsidRPr="00970135" w14:paraId="7F593D9A" w14:textId="77777777" w:rsidTr="00111754">
        <w:trPr>
          <w:trHeight w:val="456"/>
        </w:trPr>
        <w:tc>
          <w:tcPr>
            <w:tcW w:w="1787" w:type="dxa"/>
            <w:vAlign w:val="center"/>
          </w:tcPr>
          <w:p w14:paraId="5FF6048B" w14:textId="77777777" w:rsidR="00FB1B85" w:rsidRPr="00991765" w:rsidRDefault="00FB1B85" w:rsidP="0011175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운영 관리 Web</w:t>
            </w:r>
            <w:r>
              <w:rPr>
                <w:sz w:val="20"/>
                <w:lang w:eastAsia="ko-KR"/>
              </w:rPr>
              <w:br/>
              <w:t xml:space="preserve">Base </w:t>
            </w:r>
            <w:r>
              <w:rPr>
                <w:rFonts w:hint="eastAsia"/>
                <w:sz w:val="20"/>
                <w:lang w:eastAsia="ko-KR"/>
              </w:rPr>
              <w:t>구현</w:t>
            </w:r>
          </w:p>
        </w:tc>
        <w:tc>
          <w:tcPr>
            <w:tcW w:w="6662" w:type="dxa"/>
          </w:tcPr>
          <w:p w14:paraId="7C192F85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rFonts w:hint="eastAsia"/>
                <w:sz w:val="20"/>
              </w:rPr>
              <w:t>U</w:t>
            </w:r>
            <w:r>
              <w:rPr>
                <w:sz w:val="20"/>
              </w:rPr>
              <w:t xml:space="preserve">I </w:t>
            </w:r>
            <w:r>
              <w:rPr>
                <w:rFonts w:hint="eastAsia"/>
                <w:sz w:val="20"/>
              </w:rPr>
              <w:t>기획/디자인/퍼블리싱</w:t>
            </w:r>
          </w:p>
          <w:p w14:paraId="6D40F826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 w:rsidRPr="007F70CA">
              <w:rPr>
                <w:sz w:val="20"/>
              </w:rPr>
              <w:t xml:space="preserve">KB UIUX 준수. </w:t>
            </w:r>
            <w:proofErr w:type="spellStart"/>
            <w:r w:rsidRPr="007F70CA">
              <w:rPr>
                <w:sz w:val="20"/>
              </w:rPr>
              <w:t>클라우드</w:t>
            </w:r>
            <w:proofErr w:type="spellEnd"/>
            <w:r w:rsidRPr="007F70CA">
              <w:rPr>
                <w:sz w:val="20"/>
              </w:rPr>
              <w:t xml:space="preserve"> 포탈 참조하여 디자인 시안 및 적용</w:t>
            </w:r>
          </w:p>
          <w:p w14:paraId="707CCD4D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※ spring admin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</w:rPr>
              <w:t>커스터마이징</w:t>
            </w:r>
            <w:proofErr w:type="spellEnd"/>
            <w:r>
              <w:rPr>
                <w:rFonts w:hint="eastAsia"/>
                <w:sz w:val="20"/>
              </w:rPr>
              <w:t xml:space="preserve"> 고려</w:t>
            </w:r>
          </w:p>
          <w:p w14:paraId="7EDCFAC8" w14:textId="77777777" w:rsidR="00FB1B85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※</w:t>
            </w:r>
            <w:r w:rsidRPr="007F70CA">
              <w:rPr>
                <w:sz w:val="20"/>
              </w:rPr>
              <w:t xml:space="preserve"> Vue.js </w:t>
            </w:r>
            <w:r>
              <w:rPr>
                <w:rFonts w:hint="eastAsia"/>
                <w:sz w:val="20"/>
              </w:rPr>
              <w:t xml:space="preserve">또는 </w:t>
            </w:r>
            <w:r>
              <w:rPr>
                <w:sz w:val="20"/>
              </w:rPr>
              <w:t xml:space="preserve">React </w:t>
            </w:r>
            <w:r>
              <w:rPr>
                <w:rFonts w:hint="eastAsia"/>
                <w:sz w:val="20"/>
              </w:rPr>
              <w:t xml:space="preserve">등 최신 </w:t>
            </w:r>
            <w:r>
              <w:rPr>
                <w:sz w:val="20"/>
              </w:rPr>
              <w:t>UI</w:t>
            </w:r>
            <w:r w:rsidRPr="007F70CA">
              <w:rPr>
                <w:sz w:val="20"/>
              </w:rPr>
              <w:t xml:space="preserve"> 프레임워크</w:t>
            </w:r>
            <w:r>
              <w:rPr>
                <w:rFonts w:hint="eastAsia"/>
                <w:sz w:val="20"/>
              </w:rPr>
              <w:t xml:space="preserve"> 사용</w:t>
            </w:r>
          </w:p>
          <w:p w14:paraId="7E8DB593" w14:textId="77777777" w:rsidR="00FB1B85" w:rsidRPr="00D4601A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 w:rsidRPr="007F70CA">
              <w:rPr>
                <w:sz w:val="20"/>
              </w:rPr>
              <w:t>UI Base 구현하고, 화면 및 메뉴를 동적으로 추가 가능</w:t>
            </w:r>
            <w:r>
              <w:rPr>
                <w:rFonts w:hint="eastAsia"/>
                <w:sz w:val="20"/>
              </w:rPr>
              <w:t>해야 한다</w:t>
            </w:r>
          </w:p>
          <w:p w14:paraId="1D7BD066" w14:textId="77777777" w:rsidR="00FB1B85" w:rsidRDefault="00FB1B85" w:rsidP="00610451">
            <w:pPr>
              <w:pStyle w:val="a0"/>
              <w:numPr>
                <w:ilvl w:val="0"/>
                <w:numId w:val="23"/>
              </w:numPr>
              <w:tabs>
                <w:tab w:val="num" w:pos="1238"/>
              </w:tabs>
              <w:snapToGrid w:val="0"/>
              <w:spacing w:before="0" w:after="0"/>
              <w:ind w:left="322" w:right="194" w:hanging="284"/>
              <w:rPr>
                <w:sz w:val="20"/>
              </w:rPr>
            </w:pPr>
            <w:r>
              <w:rPr>
                <w:sz w:val="20"/>
              </w:rPr>
              <w:t xml:space="preserve">SSO </w:t>
            </w:r>
            <w:r>
              <w:rPr>
                <w:rFonts w:hint="eastAsia"/>
                <w:sz w:val="20"/>
              </w:rPr>
              <w:t xml:space="preserve">로그인 </w:t>
            </w:r>
            <w:proofErr w:type="spellStart"/>
            <w:r>
              <w:rPr>
                <w:rFonts w:hint="eastAsia"/>
                <w:sz w:val="20"/>
              </w:rPr>
              <w:t>챌린지</w:t>
            </w:r>
            <w:proofErr w:type="spellEnd"/>
          </w:p>
          <w:p w14:paraId="31F6A69B" w14:textId="77777777" w:rsidR="00FB1B85" w:rsidRPr="009E41AA" w:rsidRDefault="00FB1B85" w:rsidP="0011175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="322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K</w:t>
            </w:r>
            <w:r>
              <w:rPr>
                <w:sz w:val="20"/>
              </w:rPr>
              <w:t xml:space="preserve">B </w:t>
            </w:r>
            <w:r>
              <w:rPr>
                <w:rFonts w:hint="eastAsia"/>
                <w:sz w:val="20"/>
              </w:rPr>
              <w:t xml:space="preserve">정보보호부에서 제공하는 </w:t>
            </w:r>
            <w:r>
              <w:rPr>
                <w:sz w:val="20"/>
              </w:rPr>
              <w:t xml:space="preserve">SSO </w:t>
            </w:r>
            <w:r>
              <w:rPr>
                <w:rFonts w:hint="eastAsia"/>
                <w:sz w:val="20"/>
              </w:rPr>
              <w:t>모듈을 자체적으로 반영 개발</w:t>
            </w:r>
          </w:p>
        </w:tc>
        <w:tc>
          <w:tcPr>
            <w:tcW w:w="1299" w:type="dxa"/>
            <w:vAlign w:val="center"/>
          </w:tcPr>
          <w:p w14:paraId="5E626212" w14:textId="77777777" w:rsidR="00FB1B85" w:rsidRPr="00970135" w:rsidRDefault="00FB1B85" w:rsidP="0011175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1D9D40D2" w14:textId="77777777" w:rsidR="00FB1B85" w:rsidRPr="000C4C1A" w:rsidRDefault="00FB1B85" w:rsidP="00111754">
      <w:pPr>
        <w:spacing w:before="0" w:after="0"/>
        <w:rPr>
          <w:lang w:eastAsia="ko-KR"/>
        </w:rPr>
      </w:pPr>
    </w:p>
    <w:p w14:paraId="3B80FA7F" w14:textId="34CC8624" w:rsidR="00DE2917" w:rsidRDefault="00FB1B85" w:rsidP="00DE2917">
      <w:pPr>
        <w:pStyle w:val="20"/>
      </w:pPr>
      <w:bookmarkStart w:id="141" w:name="_Toc132896974"/>
      <w:r>
        <w:rPr>
          <w:rFonts w:hint="eastAsia"/>
        </w:rPr>
        <w:t>프로젝트 추진 조직</w:t>
      </w:r>
      <w:bookmarkEnd w:id="124"/>
      <w:bookmarkEnd w:id="125"/>
      <w:bookmarkEnd w:id="126"/>
      <w:bookmarkEnd w:id="127"/>
      <w:bookmarkEnd w:id="128"/>
      <w:bookmarkEnd w:id="141"/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54"/>
        <w:gridCol w:w="2119"/>
        <w:gridCol w:w="6194"/>
      </w:tblGrid>
      <w:tr w:rsidR="00610451" w:rsidRPr="00991765" w14:paraId="0363F162" w14:textId="77777777" w:rsidTr="00610451">
        <w:trPr>
          <w:trHeight w:val="481"/>
          <w:tblHeader/>
        </w:trPr>
        <w:tc>
          <w:tcPr>
            <w:tcW w:w="744" w:type="pct"/>
            <w:shd w:val="clear" w:color="auto" w:fill="D9D9D9" w:themeFill="background1" w:themeFillShade="D9"/>
            <w:vAlign w:val="center"/>
            <w:hideMark/>
          </w:tcPr>
          <w:p w14:paraId="308E0B26" w14:textId="77777777" w:rsidR="00610451" w:rsidRPr="00991765" w:rsidRDefault="00610451" w:rsidP="00DE6B64">
            <w:pPr>
              <w:adjustRightInd w:val="0"/>
              <w:snapToGrid w:val="0"/>
              <w:spacing w:before="0" w:after="0" w:line="360" w:lineRule="exact"/>
              <w:jc w:val="center"/>
              <w:rPr>
                <w:rFonts w:cs="굴림"/>
                <w:b/>
                <w:bCs/>
                <w:sz w:val="24"/>
                <w:szCs w:val="24"/>
                <w:lang w:eastAsia="ko-KR"/>
              </w:rPr>
            </w:pPr>
            <w:r w:rsidRPr="00991765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085" w:type="pct"/>
            <w:shd w:val="clear" w:color="auto" w:fill="D9D9D9" w:themeFill="background1" w:themeFillShade="D9"/>
            <w:vAlign w:val="center"/>
          </w:tcPr>
          <w:p w14:paraId="544E6C86" w14:textId="77777777" w:rsidR="00610451" w:rsidRPr="00991765" w:rsidRDefault="00610451" w:rsidP="00DE6B64">
            <w:pPr>
              <w:adjustRightInd w:val="0"/>
              <w:snapToGrid w:val="0"/>
              <w:spacing w:before="0" w:after="0" w:line="360" w:lineRule="exact"/>
              <w:jc w:val="center"/>
              <w:rPr>
                <w:rFonts w:cs="굴림"/>
                <w:b/>
                <w:bCs/>
                <w:sz w:val="24"/>
                <w:szCs w:val="24"/>
                <w:lang w:eastAsia="ko-KR"/>
              </w:rPr>
            </w:pPr>
            <w:r w:rsidRPr="00991765">
              <w:rPr>
                <w:rFonts w:hint="eastAsia"/>
                <w:b/>
                <w:bCs/>
                <w:szCs w:val="22"/>
              </w:rPr>
              <w:t>부서</w:t>
            </w:r>
          </w:p>
        </w:tc>
        <w:tc>
          <w:tcPr>
            <w:tcW w:w="3170" w:type="pct"/>
            <w:shd w:val="clear" w:color="auto" w:fill="D9D9D9" w:themeFill="background1" w:themeFillShade="D9"/>
            <w:vAlign w:val="center"/>
          </w:tcPr>
          <w:p w14:paraId="5FA6219A" w14:textId="77777777" w:rsidR="00610451" w:rsidRPr="00991765" w:rsidRDefault="00610451" w:rsidP="00DE6B64">
            <w:pPr>
              <w:adjustRightInd w:val="0"/>
              <w:snapToGrid w:val="0"/>
              <w:spacing w:before="0" w:after="0" w:line="360" w:lineRule="exact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r w:rsidRPr="00991765">
              <w:rPr>
                <w:rFonts w:hint="eastAsia"/>
                <w:b/>
                <w:bCs/>
                <w:szCs w:val="22"/>
                <w:lang w:eastAsia="ko-KR"/>
              </w:rPr>
              <w:t>담당 역할</w:t>
            </w:r>
          </w:p>
        </w:tc>
      </w:tr>
      <w:tr w:rsidR="00610451" w:rsidRPr="00A4056A" w14:paraId="597FA7DE" w14:textId="77777777" w:rsidTr="00610451">
        <w:trPr>
          <w:trHeight w:val="1551"/>
        </w:trPr>
        <w:tc>
          <w:tcPr>
            <w:tcW w:w="744" w:type="pct"/>
            <w:shd w:val="clear" w:color="auto" w:fill="FFFFFF"/>
            <w:vAlign w:val="center"/>
          </w:tcPr>
          <w:p w14:paraId="2C2FE750" w14:textId="77777777" w:rsidR="00610451" w:rsidRPr="00991765" w:rsidRDefault="00610451" w:rsidP="00DE6B64">
            <w:pPr>
              <w:snapToGrid w:val="0"/>
              <w:spacing w:before="0" w:after="0"/>
              <w:jc w:val="center"/>
              <w:rPr>
                <w:szCs w:val="22"/>
              </w:rPr>
            </w:pPr>
            <w:r w:rsidRPr="00991765">
              <w:rPr>
                <w:rFonts w:hint="eastAsia"/>
                <w:szCs w:val="22"/>
              </w:rPr>
              <w:t>현업</w:t>
            </w:r>
          </w:p>
        </w:tc>
        <w:tc>
          <w:tcPr>
            <w:tcW w:w="1085" w:type="pct"/>
            <w:shd w:val="clear" w:color="auto" w:fill="FFFFFF"/>
            <w:vAlign w:val="center"/>
          </w:tcPr>
          <w:p w14:paraId="44C9B012" w14:textId="77777777" w:rsidR="00610451" w:rsidRPr="00991765" w:rsidRDefault="00610451" w:rsidP="00DE6B64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연계</w:t>
            </w:r>
            <w:r>
              <w:rPr>
                <w:rFonts w:hint="eastAsia"/>
                <w:szCs w:val="22"/>
                <w:lang w:eastAsia="ko-KR"/>
              </w:rPr>
              <w:t>시스템개발</w:t>
            </w:r>
            <w:r w:rsidRPr="00991765">
              <w:rPr>
                <w:rFonts w:hint="eastAsia"/>
                <w:szCs w:val="22"/>
                <w:lang w:eastAsia="ko-KR"/>
              </w:rPr>
              <w:t>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08746B60" w14:textId="77777777" w:rsidR="00610451" w:rsidRPr="00991765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- 프로젝트 추진 총괄</w:t>
            </w:r>
          </w:p>
          <w:p w14:paraId="7547E444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20" w:lineRule="atLeast"/>
              <w:jc w:val="both"/>
              <w:rPr>
                <w:szCs w:val="22"/>
              </w:rPr>
            </w:pPr>
            <w:r w:rsidRPr="00991765">
              <w:rPr>
                <w:rFonts w:hint="eastAsia"/>
                <w:szCs w:val="22"/>
                <w:lang w:eastAsia="ko-KR"/>
              </w:rPr>
              <w:t xml:space="preserve">- </w:t>
            </w:r>
            <w:r w:rsidRPr="00991765">
              <w:rPr>
                <w:rFonts w:hint="eastAsia"/>
                <w:szCs w:val="22"/>
              </w:rPr>
              <w:t>사업예산 협의 및 배정</w:t>
            </w:r>
          </w:p>
          <w:p w14:paraId="620CECDA" w14:textId="77777777" w:rsidR="00610451" w:rsidRPr="00991765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- 전산개발요건 작성 및 의뢰</w:t>
            </w:r>
          </w:p>
          <w:p w14:paraId="24E7539E" w14:textId="77777777" w:rsidR="00610451" w:rsidRPr="00991765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- 개발요구사항 확인 및 인수테스트 시행,</w:t>
            </w:r>
            <w:r w:rsidRPr="00991765">
              <w:rPr>
                <w:szCs w:val="22"/>
                <w:lang w:eastAsia="ko-KR"/>
              </w:rPr>
              <w:t xml:space="preserve"> </w:t>
            </w:r>
            <w:r w:rsidRPr="00991765">
              <w:rPr>
                <w:rFonts w:hint="eastAsia"/>
                <w:szCs w:val="22"/>
                <w:lang w:eastAsia="ko-KR"/>
              </w:rPr>
              <w:t>프로젝트 검수</w:t>
            </w:r>
          </w:p>
        </w:tc>
      </w:tr>
      <w:tr w:rsidR="00610451" w:rsidRPr="00991765" w14:paraId="574D9F5D" w14:textId="77777777" w:rsidTr="00610451">
        <w:trPr>
          <w:trHeight w:val="2253"/>
        </w:trPr>
        <w:tc>
          <w:tcPr>
            <w:tcW w:w="744" w:type="pct"/>
            <w:shd w:val="clear" w:color="auto" w:fill="FFFFFF"/>
            <w:vAlign w:val="center"/>
          </w:tcPr>
          <w:p w14:paraId="1157D6D4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개발</w:t>
            </w:r>
          </w:p>
        </w:tc>
        <w:tc>
          <w:tcPr>
            <w:tcW w:w="1085" w:type="pct"/>
            <w:shd w:val="clear" w:color="auto" w:fill="FFFFFF"/>
            <w:vAlign w:val="center"/>
          </w:tcPr>
          <w:p w14:paraId="71D93B0F" w14:textId="77777777" w:rsidR="00610451" w:rsidRPr="00991765" w:rsidRDefault="00610451" w:rsidP="00DE6B64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연계</w:t>
            </w:r>
            <w:r>
              <w:rPr>
                <w:rFonts w:hint="eastAsia"/>
                <w:szCs w:val="22"/>
                <w:lang w:eastAsia="ko-KR"/>
              </w:rPr>
              <w:t>시스템개발</w:t>
            </w:r>
            <w:r w:rsidRPr="00991765">
              <w:rPr>
                <w:szCs w:val="22"/>
                <w:lang w:eastAsia="ko-KR"/>
              </w:rPr>
              <w:t>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35BBA98F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프로젝트 IT개발 총괄</w:t>
            </w:r>
          </w:p>
          <w:p w14:paraId="7B649735" w14:textId="45B684DC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 xml:space="preserve">- </w:t>
            </w:r>
            <w:r w:rsidR="001A0640">
              <w:rPr>
                <w:rFonts w:hint="eastAsia"/>
                <w:szCs w:val="22"/>
                <w:lang w:eastAsia="ko-KR"/>
              </w:rPr>
              <w:t>Agile</w:t>
            </w:r>
            <w:r w:rsidRPr="00F94539">
              <w:rPr>
                <w:rFonts w:hint="eastAsia"/>
                <w:szCs w:val="22"/>
                <w:lang w:eastAsia="ko-KR"/>
              </w:rPr>
              <w:t xml:space="preserve"> 스프린트 계획 수립, 개발,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리뷰,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회고 수행</w:t>
            </w:r>
          </w:p>
          <w:p w14:paraId="5D09B84D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DevOps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환경 구성,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오픈소스 구성</w:t>
            </w:r>
          </w:p>
          <w:p w14:paraId="58F0391D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프레임워크 요건 정의, 설계, 기능 구현, 점검 테스트 수행</w:t>
            </w:r>
          </w:p>
          <w:p w14:paraId="12CBF0E5" w14:textId="77777777" w:rsidR="00610451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프로젝트 각종 산출물과 보고서 작성 및 관리</w:t>
            </w:r>
          </w:p>
          <w:p w14:paraId="34E52F20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- MCI/EAI</w:t>
            </w:r>
            <w:r>
              <w:rPr>
                <w:szCs w:val="22"/>
                <w:lang w:eastAsia="ko-KR"/>
              </w:rPr>
              <w:t xml:space="preserve"> </w:t>
            </w:r>
            <w:r>
              <w:rPr>
                <w:rFonts w:hint="eastAsia"/>
                <w:szCs w:val="22"/>
                <w:lang w:eastAsia="ko-KR"/>
              </w:rPr>
              <w:t>담당자 연계 지원</w:t>
            </w:r>
          </w:p>
        </w:tc>
      </w:tr>
      <w:tr w:rsidR="00610451" w:rsidRPr="00991765" w14:paraId="71E5F43C" w14:textId="77777777" w:rsidTr="00D21C59">
        <w:trPr>
          <w:trHeight w:val="482"/>
        </w:trPr>
        <w:tc>
          <w:tcPr>
            <w:tcW w:w="744" w:type="pct"/>
            <w:vMerge w:val="restart"/>
            <w:shd w:val="clear" w:color="auto" w:fill="FFFFFF"/>
            <w:vAlign w:val="center"/>
          </w:tcPr>
          <w:p w14:paraId="57E78A3A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eastAsia="ko-KR"/>
              </w:rPr>
              <w:t>지원</w:t>
            </w:r>
          </w:p>
        </w:tc>
        <w:tc>
          <w:tcPr>
            <w:tcW w:w="1085" w:type="pct"/>
            <w:shd w:val="clear" w:color="auto" w:fill="FFFFFF"/>
            <w:vAlign w:val="center"/>
          </w:tcPr>
          <w:p w14:paraId="68AEABEF" w14:textId="77777777" w:rsidR="00610451" w:rsidRPr="00991765" w:rsidRDefault="00610451" w:rsidP="00DE6B64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클라우드플랫폼부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1006DA00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서버,</w:t>
            </w:r>
            <w:r w:rsidRPr="00F94539">
              <w:rPr>
                <w:szCs w:val="22"/>
                <w:lang w:eastAsia="ko-KR"/>
              </w:rPr>
              <w:t xml:space="preserve"> DB, </w:t>
            </w:r>
            <w:r w:rsidRPr="00F94539">
              <w:rPr>
                <w:rFonts w:hint="eastAsia"/>
                <w:szCs w:val="22"/>
                <w:lang w:eastAsia="ko-KR"/>
              </w:rPr>
              <w:t>네트워크 등 클라우드 인프라 지원 총괄</w:t>
            </w:r>
          </w:p>
        </w:tc>
      </w:tr>
      <w:tr w:rsidR="00610451" w:rsidRPr="00991765" w14:paraId="50A68B76" w14:textId="77777777" w:rsidTr="00610451">
        <w:trPr>
          <w:trHeight w:val="388"/>
        </w:trPr>
        <w:tc>
          <w:tcPr>
            <w:tcW w:w="744" w:type="pct"/>
            <w:vMerge/>
            <w:shd w:val="clear" w:color="auto" w:fill="FFFFFF"/>
            <w:vAlign w:val="center"/>
          </w:tcPr>
          <w:p w14:paraId="1DD79184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</w:p>
        </w:tc>
        <w:tc>
          <w:tcPr>
            <w:tcW w:w="1085" w:type="pct"/>
            <w:shd w:val="clear" w:color="auto" w:fill="FFFFFF"/>
            <w:vAlign w:val="center"/>
          </w:tcPr>
          <w:p w14:paraId="71F64832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테크</w:t>
            </w:r>
            <w:r w:rsidRPr="00991765">
              <w:rPr>
                <w:szCs w:val="22"/>
                <w:lang w:eastAsia="ko-KR"/>
              </w:rPr>
              <w:t>기획부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103C9ECD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프로젝트 관리지원</w:t>
            </w:r>
          </w:p>
          <w:p w14:paraId="00A4E309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IT 자원 도입 지원 (가격 정책 및 구조의 적정성 점검 및 보완)</w:t>
            </w:r>
          </w:p>
        </w:tc>
      </w:tr>
      <w:tr w:rsidR="00610451" w:rsidRPr="00991765" w14:paraId="78D61D43" w14:textId="77777777" w:rsidTr="00610451">
        <w:trPr>
          <w:trHeight w:val="1258"/>
        </w:trPr>
        <w:tc>
          <w:tcPr>
            <w:tcW w:w="744" w:type="pct"/>
            <w:vMerge/>
            <w:shd w:val="clear" w:color="auto" w:fill="FFFFFF"/>
            <w:vAlign w:val="center"/>
          </w:tcPr>
          <w:p w14:paraId="20411ABE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</w:p>
        </w:tc>
        <w:tc>
          <w:tcPr>
            <w:tcW w:w="1085" w:type="pct"/>
            <w:shd w:val="clear" w:color="auto" w:fill="FFFFFF"/>
            <w:vAlign w:val="center"/>
          </w:tcPr>
          <w:p w14:paraId="7CABA70A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</w:rPr>
            </w:pPr>
            <w:r w:rsidRPr="00991765">
              <w:rPr>
                <w:rFonts w:hint="eastAsia"/>
                <w:szCs w:val="22"/>
                <w:lang w:eastAsia="ko-KR"/>
              </w:rPr>
              <w:t>아키텍처</w:t>
            </w:r>
            <w:r>
              <w:rPr>
                <w:rFonts w:hint="eastAsia"/>
                <w:szCs w:val="22"/>
                <w:lang w:eastAsia="ko-KR"/>
              </w:rPr>
              <w:t>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6034176D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형상관리, 품질관리, 변경관리, 테스트 등 지원</w:t>
            </w:r>
          </w:p>
          <w:p w14:paraId="4973A6E9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아키텍처 검토 지원</w:t>
            </w:r>
          </w:p>
          <w:p w14:paraId="74D70B36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요구사항 분석 및 아키텍처 설계 지원</w:t>
            </w:r>
          </w:p>
        </w:tc>
      </w:tr>
      <w:tr w:rsidR="00610451" w:rsidRPr="00991765" w14:paraId="092681F9" w14:textId="77777777" w:rsidTr="00610451">
        <w:trPr>
          <w:trHeight w:val="545"/>
        </w:trPr>
        <w:tc>
          <w:tcPr>
            <w:tcW w:w="744" w:type="pct"/>
            <w:vMerge/>
            <w:shd w:val="clear" w:color="auto" w:fill="FFFFFF"/>
            <w:vAlign w:val="center"/>
          </w:tcPr>
          <w:p w14:paraId="492D7CEA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</w:rPr>
            </w:pPr>
          </w:p>
        </w:tc>
        <w:tc>
          <w:tcPr>
            <w:tcW w:w="1085" w:type="pct"/>
            <w:shd w:val="clear" w:color="auto" w:fill="FFFFFF"/>
            <w:vAlign w:val="center"/>
          </w:tcPr>
          <w:p w14:paraId="711DF44C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</w:rPr>
            </w:pPr>
            <w:r w:rsidRPr="00991765">
              <w:rPr>
                <w:rFonts w:hint="eastAsia"/>
                <w:szCs w:val="22"/>
                <w:lang w:eastAsia="ko-KR"/>
              </w:rPr>
              <w:t>인프라</w:t>
            </w:r>
            <w:r>
              <w:rPr>
                <w:rFonts w:hint="eastAsia"/>
                <w:szCs w:val="22"/>
                <w:lang w:eastAsia="ko-KR"/>
              </w:rPr>
              <w:t>시스템</w:t>
            </w:r>
            <w:r w:rsidRPr="00991765">
              <w:rPr>
                <w:rFonts w:hint="eastAsia"/>
                <w:szCs w:val="22"/>
                <w:lang w:eastAsia="ko-KR"/>
              </w:rPr>
              <w:t>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2531F8E7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서버,</w:t>
            </w:r>
            <w:r w:rsidRPr="00F94539">
              <w:rPr>
                <w:szCs w:val="22"/>
                <w:lang w:eastAsia="ko-KR"/>
              </w:rPr>
              <w:t xml:space="preserve"> DB, </w:t>
            </w:r>
            <w:r w:rsidRPr="00F94539">
              <w:rPr>
                <w:rFonts w:hint="eastAsia"/>
                <w:szCs w:val="22"/>
                <w:lang w:eastAsia="ko-KR"/>
              </w:rPr>
              <w:t>네트워크 등 인프라 지원 총괄</w:t>
            </w:r>
          </w:p>
        </w:tc>
      </w:tr>
      <w:tr w:rsidR="00610451" w:rsidRPr="00991765" w14:paraId="624BEE2F" w14:textId="77777777" w:rsidTr="00610451">
        <w:trPr>
          <w:trHeight w:val="567"/>
        </w:trPr>
        <w:tc>
          <w:tcPr>
            <w:tcW w:w="744" w:type="pct"/>
            <w:vMerge/>
            <w:shd w:val="clear" w:color="auto" w:fill="FFFFFF"/>
            <w:vAlign w:val="center"/>
          </w:tcPr>
          <w:p w14:paraId="2554EEF2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</w:p>
        </w:tc>
        <w:tc>
          <w:tcPr>
            <w:tcW w:w="1085" w:type="pct"/>
            <w:shd w:val="clear" w:color="auto" w:fill="FFFFFF"/>
            <w:vAlign w:val="center"/>
          </w:tcPr>
          <w:p w14:paraId="465F8A50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정보보안</w:t>
            </w:r>
            <w:r w:rsidRPr="00991765">
              <w:rPr>
                <w:rFonts w:hint="eastAsia"/>
                <w:szCs w:val="22"/>
                <w:lang w:eastAsia="ko-KR"/>
              </w:rPr>
              <w:t>부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5A49F514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 정보보호 정책 준수 심의,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보안취약성 점검 등</w:t>
            </w:r>
          </w:p>
        </w:tc>
      </w:tr>
      <w:tr w:rsidR="00610451" w:rsidRPr="00991765" w14:paraId="0E3B941B" w14:textId="77777777" w:rsidTr="00610451">
        <w:trPr>
          <w:trHeight w:val="1965"/>
        </w:trPr>
        <w:tc>
          <w:tcPr>
            <w:tcW w:w="744" w:type="pct"/>
            <w:shd w:val="clear" w:color="auto" w:fill="FFFFFF"/>
            <w:vAlign w:val="center"/>
          </w:tcPr>
          <w:p w14:paraId="15FD6CD3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eastAsia="ko-KR"/>
              </w:rPr>
              <w:lastRenderedPageBreak/>
              <w:t>외주인력</w:t>
            </w:r>
          </w:p>
        </w:tc>
        <w:tc>
          <w:tcPr>
            <w:tcW w:w="1085" w:type="pct"/>
            <w:shd w:val="clear" w:color="auto" w:fill="FFFFFF"/>
            <w:vAlign w:val="center"/>
          </w:tcPr>
          <w:p w14:paraId="364495C6" w14:textId="77777777" w:rsidR="00610451" w:rsidRPr="00991765" w:rsidRDefault="00610451" w:rsidP="00DE6B64">
            <w:pPr>
              <w:widowControl w:val="0"/>
              <w:autoSpaceDE w:val="0"/>
              <w:autoSpaceDN w:val="0"/>
              <w:spacing w:before="0" w:after="0" w:line="168" w:lineRule="auto"/>
              <w:jc w:val="center"/>
              <w:rPr>
                <w:szCs w:val="22"/>
                <w:lang w:eastAsia="ko-KR"/>
              </w:rPr>
            </w:pPr>
            <w:r w:rsidRPr="00991765">
              <w:rPr>
                <w:szCs w:val="22"/>
                <w:lang w:eastAsia="ko-KR"/>
              </w:rPr>
              <w:t>[</w:t>
            </w:r>
            <w:r>
              <w:rPr>
                <w:rFonts w:hint="eastAsia"/>
                <w:szCs w:val="22"/>
                <w:lang w:eastAsia="ko-KR"/>
              </w:rPr>
              <w:t>협력</w:t>
            </w:r>
            <w:r w:rsidRPr="00991765">
              <w:rPr>
                <w:rFonts w:hint="eastAsia"/>
                <w:szCs w:val="22"/>
                <w:lang w:eastAsia="ko-KR"/>
              </w:rPr>
              <w:t>업체]</w:t>
            </w:r>
          </w:p>
        </w:tc>
        <w:tc>
          <w:tcPr>
            <w:tcW w:w="3170" w:type="pct"/>
            <w:shd w:val="clear" w:color="auto" w:fill="FFFFFF"/>
            <w:vAlign w:val="center"/>
          </w:tcPr>
          <w:p w14:paraId="00328C79" w14:textId="3E26AC11" w:rsidR="00610451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- </w:t>
            </w:r>
            <w:r w:rsidR="001A0640">
              <w:rPr>
                <w:rFonts w:hint="eastAsia"/>
                <w:szCs w:val="22"/>
                <w:lang w:eastAsia="ko-KR"/>
              </w:rPr>
              <w:t>Agile</w:t>
            </w:r>
            <w:r w:rsidRPr="00F94539">
              <w:rPr>
                <w:rFonts w:hint="eastAsia"/>
                <w:szCs w:val="22"/>
                <w:lang w:eastAsia="ko-KR"/>
              </w:rPr>
              <w:t xml:space="preserve"> 스프린트 계획 수립, 개발,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리뷰,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회고 수행</w:t>
            </w:r>
          </w:p>
          <w:p w14:paraId="2E43B2A2" w14:textId="77777777" w:rsidR="00610451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 xml:space="preserve">- 아키텍처 </w:t>
            </w:r>
            <w:r>
              <w:rPr>
                <w:rFonts w:hint="eastAsia"/>
                <w:szCs w:val="22"/>
                <w:lang w:eastAsia="ko-KR"/>
              </w:rPr>
              <w:t xml:space="preserve">수립 및 </w:t>
            </w:r>
            <w:r w:rsidRPr="00F94539">
              <w:rPr>
                <w:rFonts w:hint="eastAsia"/>
                <w:szCs w:val="22"/>
                <w:lang w:eastAsia="ko-KR"/>
              </w:rPr>
              <w:t>표준화</w:t>
            </w:r>
          </w:p>
          <w:p w14:paraId="7628BEED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- D</w:t>
            </w:r>
            <w:r>
              <w:rPr>
                <w:szCs w:val="22"/>
                <w:lang w:eastAsia="ko-KR"/>
              </w:rPr>
              <w:t xml:space="preserve">evOps, OSS </w:t>
            </w:r>
            <w:r>
              <w:rPr>
                <w:rFonts w:hint="eastAsia"/>
                <w:szCs w:val="22"/>
                <w:lang w:eastAsia="ko-KR"/>
              </w:rPr>
              <w:t>검증</w:t>
            </w:r>
          </w:p>
          <w:p w14:paraId="14317CAB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 xml:space="preserve">- 기능 요건 </w:t>
            </w:r>
            <w:r>
              <w:rPr>
                <w:rFonts w:hint="eastAsia"/>
                <w:szCs w:val="22"/>
                <w:lang w:eastAsia="ko-KR"/>
              </w:rPr>
              <w:t>설계,</w:t>
            </w:r>
            <w:r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개발</w:t>
            </w:r>
            <w:r>
              <w:rPr>
                <w:rFonts w:hint="eastAsia"/>
                <w:szCs w:val="22"/>
                <w:lang w:eastAsia="ko-KR"/>
              </w:rPr>
              <w:t xml:space="preserve">, 단위 </w:t>
            </w:r>
            <w:r w:rsidRPr="00F94539">
              <w:rPr>
                <w:rFonts w:hint="eastAsia"/>
                <w:szCs w:val="22"/>
                <w:lang w:eastAsia="ko-KR"/>
              </w:rPr>
              <w:t>테스트 등 관련 작업 수행</w:t>
            </w:r>
          </w:p>
          <w:p w14:paraId="49885542" w14:textId="77777777" w:rsidR="00610451" w:rsidRPr="00F94539" w:rsidRDefault="00610451" w:rsidP="00DE6B64">
            <w:pPr>
              <w:snapToGrid w:val="0"/>
              <w:spacing w:before="0" w:after="0" w:line="20" w:lineRule="atLeast"/>
              <w:rPr>
                <w:szCs w:val="22"/>
                <w:lang w:eastAsia="ko-KR"/>
              </w:rPr>
            </w:pPr>
            <w:r w:rsidRPr="00F94539">
              <w:rPr>
                <w:rFonts w:hint="eastAsia"/>
                <w:szCs w:val="22"/>
                <w:lang w:eastAsia="ko-KR"/>
              </w:rPr>
              <w:t>-</w:t>
            </w:r>
            <w:r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>산출물 작성</w:t>
            </w:r>
            <w:r w:rsidRPr="00F94539">
              <w:rPr>
                <w:szCs w:val="22"/>
                <w:lang w:eastAsia="ko-KR"/>
              </w:rPr>
              <w:t xml:space="preserve"> </w:t>
            </w:r>
            <w:r w:rsidRPr="00F94539">
              <w:rPr>
                <w:rFonts w:hint="eastAsia"/>
                <w:szCs w:val="22"/>
                <w:lang w:eastAsia="ko-KR"/>
              </w:rPr>
              <w:t xml:space="preserve">및 </w:t>
            </w:r>
            <w:r w:rsidRPr="00F94539">
              <w:rPr>
                <w:szCs w:val="22"/>
                <w:lang w:eastAsia="ko-KR"/>
              </w:rPr>
              <w:t xml:space="preserve">KB </w:t>
            </w:r>
            <w:r w:rsidRPr="00F94539">
              <w:rPr>
                <w:rFonts w:hint="eastAsia"/>
                <w:szCs w:val="22"/>
                <w:lang w:eastAsia="ko-KR"/>
              </w:rPr>
              <w:t>pair 코칭</w:t>
            </w:r>
          </w:p>
        </w:tc>
      </w:tr>
    </w:tbl>
    <w:p w14:paraId="5A721E17" w14:textId="1D8370C1" w:rsidR="00610451" w:rsidRDefault="00610451" w:rsidP="00610451">
      <w:pPr>
        <w:rPr>
          <w:lang w:eastAsia="ko-KR"/>
        </w:rPr>
      </w:pPr>
    </w:p>
    <w:p w14:paraId="56896C5C" w14:textId="77777777" w:rsidR="00610451" w:rsidRDefault="00610451" w:rsidP="00610451">
      <w:pPr>
        <w:rPr>
          <w:lang w:eastAsia="ko-KR"/>
        </w:rPr>
      </w:pPr>
    </w:p>
    <w:p w14:paraId="0AD37335" w14:textId="4DA71405" w:rsidR="00610451" w:rsidRPr="00991765" w:rsidRDefault="00610451" w:rsidP="00610451">
      <w:pPr>
        <w:pStyle w:val="1"/>
      </w:pPr>
      <w:bookmarkStart w:id="142" w:name="_Toc132896975"/>
      <w:r>
        <w:rPr>
          <w:rFonts w:hint="eastAsia"/>
        </w:rPr>
        <w:t>요구사항</w:t>
      </w:r>
      <w:bookmarkEnd w:id="142"/>
    </w:p>
    <w:p w14:paraId="463C942B" w14:textId="2ACBAEA3" w:rsidR="00610451" w:rsidRDefault="00610451" w:rsidP="00610451">
      <w:pPr>
        <w:rPr>
          <w:lang w:eastAsia="ko-KR"/>
        </w:rPr>
      </w:pPr>
    </w:p>
    <w:p w14:paraId="3E848557" w14:textId="74826DA5" w:rsidR="00610451" w:rsidRDefault="00636BE7" w:rsidP="00610451">
      <w:pPr>
        <w:pStyle w:val="20"/>
        <w:numPr>
          <w:ilvl w:val="1"/>
          <w:numId w:val="33"/>
        </w:numPr>
        <w:ind w:leftChars="0"/>
      </w:pPr>
      <w:bookmarkStart w:id="143" w:name="_Toc132896976"/>
      <w:r>
        <w:rPr>
          <w:rFonts w:hint="eastAsia"/>
        </w:rPr>
        <w:t>시스템 구성 내역</w:t>
      </w:r>
      <w:bookmarkEnd w:id="143"/>
    </w:p>
    <w:p w14:paraId="3875368C" w14:textId="1A882785" w:rsidR="00636BE7" w:rsidRDefault="00636BE7" w:rsidP="001A0640">
      <w:pPr>
        <w:pStyle w:val="31"/>
      </w:pPr>
      <w:bookmarkStart w:id="144" w:name="_Toc132896977"/>
      <w:r>
        <w:rPr>
          <w:rFonts w:hint="eastAsia"/>
        </w:rPr>
        <w:t>시스템 구성도</w:t>
      </w:r>
      <w:bookmarkEnd w:id="144"/>
    </w:p>
    <w:p w14:paraId="03BA5901" w14:textId="77777777" w:rsidR="00636BE7" w:rsidRPr="00A820BB" w:rsidRDefault="00636BE7" w:rsidP="00636BE7">
      <w:pPr>
        <w:rPr>
          <w:lang w:eastAsia="ko-KR"/>
        </w:rPr>
      </w:pPr>
      <w:r w:rsidRPr="00A820BB">
        <w:rPr>
          <w:rFonts w:hint="eastAsia"/>
        </w:rPr>
        <w:t>클라우드 네이티브 기반으로 다양한</w:t>
      </w:r>
      <w:r w:rsidRPr="00A820BB">
        <w:rPr>
          <w:rFonts w:hint="eastAsia"/>
          <w:b/>
        </w:rPr>
        <w:t xml:space="preserve"> </w:t>
      </w:r>
      <w:r w:rsidRPr="00A820BB">
        <w:rPr>
          <w:rFonts w:hint="eastAsia"/>
          <w:b/>
          <w:u w:val="single"/>
        </w:rPr>
        <w:t>채널 비즈니스 및 백엔드, 내부 관리</w:t>
      </w:r>
      <w:r w:rsidRPr="00A820BB">
        <w:rPr>
          <w:rFonts w:hint="eastAsia"/>
          <w:b/>
        </w:rPr>
        <w:t xml:space="preserve"> </w:t>
      </w:r>
      <w:r w:rsidRPr="00A820BB">
        <w:rPr>
          <w:rFonts w:hint="eastAsia"/>
        </w:rPr>
        <w:t>어플리케이션의 신규 및 전환 구축을 가능하게 함으로써</w:t>
      </w:r>
      <w:r w:rsidRPr="00A820BB">
        <w:rPr>
          <w:rFonts w:hint="eastAsia"/>
          <w:b/>
        </w:rPr>
        <w:t xml:space="preserve"> </w:t>
      </w:r>
      <w:r w:rsidRPr="00A820BB">
        <w:rPr>
          <w:rFonts w:hint="eastAsia"/>
          <w:b/>
          <w:u w:val="single"/>
        </w:rPr>
        <w:t xml:space="preserve">KB가 </w:t>
      </w:r>
      <w:r>
        <w:rPr>
          <w:rFonts w:hint="eastAsia"/>
          <w:b/>
          <w:u w:val="single"/>
        </w:rPr>
        <w:t>목표</w:t>
      </w:r>
      <w:r w:rsidRPr="00A820BB">
        <w:rPr>
          <w:rFonts w:hint="eastAsia"/>
          <w:b/>
          <w:u w:val="single"/>
        </w:rPr>
        <w:t>하는 은행 비즈니스 확대, 완성</w:t>
      </w:r>
      <w:r w:rsidRPr="00A820BB">
        <w:rPr>
          <w:rFonts w:hint="eastAsia"/>
        </w:rPr>
        <w:t>에 기여</w:t>
      </w:r>
    </w:p>
    <w:p w14:paraId="1EF51B0F" w14:textId="77777777" w:rsidR="00636BE7" w:rsidRDefault="00636BE7" w:rsidP="00636BE7">
      <w:pPr>
        <w:rPr>
          <w:lang w:eastAsia="ko-KR"/>
        </w:rPr>
      </w:pPr>
      <w:r>
        <w:rPr>
          <w:lang w:eastAsia="ko-KR"/>
        </w:rPr>
        <w:drawing>
          <wp:inline distT="0" distB="0" distL="0" distR="0" wp14:anchorId="0A52105F" wp14:editId="094ABB6C">
            <wp:extent cx="6029325" cy="3373881"/>
            <wp:effectExtent l="19050" t="19050" r="9525" b="1714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893" cy="33764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1BE1EB" w14:textId="77777777" w:rsidR="00636BE7" w:rsidRDefault="00636BE7" w:rsidP="00636BE7">
      <w:pPr>
        <w:rPr>
          <w:lang w:eastAsia="ko-KR"/>
        </w:rPr>
      </w:pPr>
      <w:r>
        <w:rPr>
          <w:lang w:eastAsia="ko-KR"/>
        </w:rPr>
        <w:t>API Gateway</w:t>
      </w:r>
      <w:r>
        <w:rPr>
          <w:rFonts w:hint="eastAsia"/>
          <w:lang w:eastAsia="ko-KR"/>
        </w:rPr>
        <w:t>를 경유하는 Biz Domain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구성 안이며,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Domain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내 </w:t>
      </w:r>
      <w:r>
        <w:rPr>
          <w:lang w:eastAsia="ko-KR"/>
        </w:rPr>
        <w:t>API</w:t>
      </w:r>
      <w:r>
        <w:rPr>
          <w:rFonts w:hint="eastAsia"/>
          <w:lang w:eastAsia="ko-KR"/>
        </w:rPr>
        <w:t>는 직접 연계함</w:t>
      </w:r>
    </w:p>
    <w:p w14:paraId="14B6DB8D" w14:textId="742D5C51" w:rsidR="00636BE7" w:rsidRDefault="00636BE7" w:rsidP="00636BE7">
      <w:pPr>
        <w:rPr>
          <w:lang w:eastAsia="ko-KR"/>
        </w:rPr>
      </w:pPr>
      <w:r>
        <w:rPr>
          <w:lang w:eastAsia="ko-KR"/>
        </w:rPr>
        <w:lastRenderedPageBreak/>
        <w:drawing>
          <wp:inline distT="0" distB="0" distL="0" distR="0" wp14:anchorId="1304C679" wp14:editId="393ED830">
            <wp:extent cx="6019800" cy="3539719"/>
            <wp:effectExtent l="19050" t="19050" r="19050" b="2286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054" cy="35439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3B8332" w14:textId="77777777" w:rsidR="00E67AC3" w:rsidRDefault="00E67AC3" w:rsidP="00636BE7">
      <w:pPr>
        <w:rPr>
          <w:lang w:eastAsia="ko-KR"/>
        </w:rPr>
      </w:pPr>
    </w:p>
    <w:p w14:paraId="46116845" w14:textId="257B5691" w:rsidR="00636BE7" w:rsidRDefault="00636BE7" w:rsidP="001A0640">
      <w:pPr>
        <w:pStyle w:val="31"/>
      </w:pPr>
      <w:bookmarkStart w:id="145" w:name="_Toc132896978"/>
      <w:r>
        <w:rPr>
          <w:rFonts w:hint="eastAsia"/>
        </w:rPr>
        <w:t>H/W</w:t>
      </w:r>
      <w:r>
        <w:t xml:space="preserve"> </w:t>
      </w:r>
      <w:r>
        <w:rPr>
          <w:rFonts w:hint="eastAsia"/>
        </w:rPr>
        <w:t>목록</w:t>
      </w:r>
      <w:bookmarkEnd w:id="145"/>
    </w:p>
    <w:p w14:paraId="7D3BDA77" w14:textId="20799A61" w:rsidR="00636BE7" w:rsidRDefault="00636BE7" w:rsidP="00636BE7">
      <w:pPr>
        <w:ind w:left="500" w:right="194" w:hanging="400"/>
        <w:rPr>
          <w:rFonts w:cs="바탕"/>
          <w:color w:val="000000" w:themeColor="text1"/>
          <w:szCs w:val="22"/>
          <w:shd w:val="clear" w:color="auto" w:fill="FFFFFF"/>
        </w:rPr>
      </w:pPr>
      <w:r w:rsidRPr="00636BE7">
        <w:rPr>
          <w:rFonts w:cs="바탕" w:hint="eastAsia"/>
          <w:color w:val="000000" w:themeColor="text1"/>
          <w:szCs w:val="22"/>
          <w:shd w:val="clear" w:color="auto" w:fill="FFFFFF"/>
        </w:rPr>
        <w:t>- 기존 자원 활용 (KB One 클라우드 : K-Region</w:t>
      </w:r>
      <w:r w:rsidRPr="00636BE7">
        <w:rPr>
          <w:rFonts w:cs="바탕"/>
          <w:color w:val="000000" w:themeColor="text1"/>
          <w:szCs w:val="22"/>
          <w:shd w:val="clear" w:color="auto" w:fill="FFFFFF"/>
        </w:rPr>
        <w:t>)</w:t>
      </w:r>
    </w:p>
    <w:tbl>
      <w:tblPr>
        <w:tblW w:w="9775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2985"/>
        <w:gridCol w:w="1133"/>
        <w:gridCol w:w="1138"/>
        <w:gridCol w:w="1133"/>
        <w:gridCol w:w="6"/>
        <w:gridCol w:w="1127"/>
        <w:gridCol w:w="12"/>
        <w:gridCol w:w="1144"/>
      </w:tblGrid>
      <w:tr w:rsidR="00E67AC3" w:rsidRPr="00991765" w14:paraId="07EF1E36" w14:textId="77777777" w:rsidTr="00DE6B64">
        <w:trPr>
          <w:trHeight w:val="189"/>
        </w:trPr>
        <w:tc>
          <w:tcPr>
            <w:tcW w:w="1097" w:type="dxa"/>
            <w:vMerge w:val="restart"/>
            <w:shd w:val="clear" w:color="auto" w:fill="D9D9D9"/>
            <w:vAlign w:val="center"/>
          </w:tcPr>
          <w:p w14:paraId="1B3B3981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환경</w:t>
            </w:r>
            <w:r>
              <w:rPr>
                <w:b/>
                <w:lang w:eastAsia="ko-KR"/>
              </w:rPr>
              <w:br/>
            </w:r>
            <w:r>
              <w:rPr>
                <w:rFonts w:hint="eastAsia"/>
                <w:b/>
                <w:lang w:eastAsia="ko-KR"/>
              </w:rPr>
              <w:t>구분</w:t>
            </w:r>
          </w:p>
        </w:tc>
        <w:tc>
          <w:tcPr>
            <w:tcW w:w="2985" w:type="dxa"/>
            <w:vMerge w:val="restart"/>
            <w:shd w:val="clear" w:color="auto" w:fill="D9D9D9"/>
            <w:vAlign w:val="center"/>
          </w:tcPr>
          <w:p w14:paraId="4A19C043" w14:textId="77777777" w:rsidR="00E67AC3" w:rsidRPr="00991765" w:rsidRDefault="00E67AC3" w:rsidP="00DE6B64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용도</w:t>
            </w:r>
          </w:p>
        </w:tc>
        <w:tc>
          <w:tcPr>
            <w:tcW w:w="1133" w:type="dxa"/>
            <w:vMerge w:val="restart"/>
            <w:shd w:val="clear" w:color="auto" w:fill="D9D9D9"/>
            <w:vAlign w:val="center"/>
          </w:tcPr>
          <w:p w14:paraId="58F19F3B" w14:textId="77777777" w:rsidR="00E67AC3" w:rsidRPr="00991765" w:rsidRDefault="00E67AC3" w:rsidP="00DE6B64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VM 수</w:t>
            </w:r>
          </w:p>
        </w:tc>
        <w:tc>
          <w:tcPr>
            <w:tcW w:w="4560" w:type="dxa"/>
            <w:gridSpan w:val="6"/>
            <w:shd w:val="clear" w:color="auto" w:fill="D9D9D9"/>
            <w:vAlign w:val="center"/>
          </w:tcPr>
          <w:p w14:paraId="487692EB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자원 구성</w:t>
            </w:r>
          </w:p>
        </w:tc>
      </w:tr>
      <w:tr w:rsidR="00E67AC3" w:rsidRPr="00991765" w14:paraId="4C06EF21" w14:textId="77777777" w:rsidTr="00DE6B64">
        <w:trPr>
          <w:trHeight w:val="189"/>
        </w:trPr>
        <w:tc>
          <w:tcPr>
            <w:tcW w:w="1097" w:type="dxa"/>
            <w:vMerge/>
            <w:shd w:val="clear" w:color="auto" w:fill="D9D9D9"/>
            <w:vAlign w:val="center"/>
          </w:tcPr>
          <w:p w14:paraId="7B66B31D" w14:textId="77777777" w:rsidR="00E67AC3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2985" w:type="dxa"/>
            <w:vMerge/>
            <w:shd w:val="clear" w:color="auto" w:fill="D9D9D9"/>
            <w:vAlign w:val="center"/>
          </w:tcPr>
          <w:p w14:paraId="2DF253E6" w14:textId="77777777" w:rsidR="00E67AC3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3" w:type="dxa"/>
            <w:vMerge/>
            <w:shd w:val="clear" w:color="auto" w:fill="D9D9D9"/>
            <w:vAlign w:val="center"/>
          </w:tcPr>
          <w:p w14:paraId="44897BD7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8" w:type="dxa"/>
            <w:vMerge w:val="restart"/>
            <w:shd w:val="clear" w:color="auto" w:fill="D9D9D9"/>
            <w:vAlign w:val="center"/>
          </w:tcPr>
          <w:p w14:paraId="6960C669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b/>
                <w:lang w:eastAsia="ko-KR"/>
              </w:rPr>
              <w:t>Core</w:t>
            </w:r>
            <w:r>
              <w:rPr>
                <w:b/>
                <w:lang w:eastAsia="ko-KR"/>
              </w:rPr>
              <w:br/>
              <w:t>(</w:t>
            </w:r>
            <w:r>
              <w:rPr>
                <w:rFonts w:hint="eastAsia"/>
                <w:b/>
                <w:lang w:eastAsia="ko-KR"/>
              </w:rPr>
              <w:t>vCPU)</w:t>
            </w:r>
          </w:p>
        </w:tc>
        <w:tc>
          <w:tcPr>
            <w:tcW w:w="1133" w:type="dxa"/>
            <w:vMerge w:val="restart"/>
            <w:shd w:val="clear" w:color="auto" w:fill="D9D9D9"/>
            <w:vAlign w:val="center"/>
          </w:tcPr>
          <w:p w14:paraId="40A8AC25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메모리</w:t>
            </w:r>
            <w:r>
              <w:rPr>
                <w:b/>
                <w:lang w:eastAsia="ko-KR"/>
              </w:rPr>
              <w:br/>
            </w:r>
            <w:r>
              <w:rPr>
                <w:rFonts w:hint="eastAsia"/>
                <w:b/>
                <w:lang w:eastAsia="ko-KR"/>
              </w:rPr>
              <w:t>(</w:t>
            </w:r>
            <w:r>
              <w:rPr>
                <w:b/>
                <w:lang w:eastAsia="ko-KR"/>
              </w:rPr>
              <w:t>GB)</w:t>
            </w:r>
          </w:p>
        </w:tc>
        <w:tc>
          <w:tcPr>
            <w:tcW w:w="2289" w:type="dxa"/>
            <w:gridSpan w:val="4"/>
            <w:shd w:val="clear" w:color="auto" w:fill="D9D9D9"/>
            <w:vAlign w:val="center"/>
          </w:tcPr>
          <w:p w14:paraId="21E0E6E7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 xml:space="preserve">스토리지 </w:t>
            </w:r>
            <w:r>
              <w:rPr>
                <w:b/>
                <w:lang w:eastAsia="ko-KR"/>
              </w:rPr>
              <w:t>(GB)</w:t>
            </w:r>
          </w:p>
        </w:tc>
      </w:tr>
      <w:tr w:rsidR="00E67AC3" w:rsidRPr="00991765" w14:paraId="6C2BFC7C" w14:textId="77777777" w:rsidTr="00DE6B64">
        <w:trPr>
          <w:trHeight w:val="189"/>
        </w:trPr>
        <w:tc>
          <w:tcPr>
            <w:tcW w:w="1097" w:type="dxa"/>
            <w:vMerge/>
            <w:shd w:val="clear" w:color="auto" w:fill="D9D9D9"/>
            <w:vAlign w:val="center"/>
          </w:tcPr>
          <w:p w14:paraId="41109C34" w14:textId="77777777" w:rsidR="00E67AC3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2985" w:type="dxa"/>
            <w:vMerge/>
            <w:shd w:val="clear" w:color="auto" w:fill="D9D9D9"/>
            <w:vAlign w:val="center"/>
          </w:tcPr>
          <w:p w14:paraId="35456137" w14:textId="77777777" w:rsidR="00E67AC3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3" w:type="dxa"/>
            <w:vMerge/>
            <w:shd w:val="clear" w:color="auto" w:fill="D9D9D9"/>
            <w:vAlign w:val="center"/>
          </w:tcPr>
          <w:p w14:paraId="41AF4B27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8" w:type="dxa"/>
            <w:vMerge/>
            <w:shd w:val="clear" w:color="auto" w:fill="D9D9D9"/>
            <w:vAlign w:val="center"/>
          </w:tcPr>
          <w:p w14:paraId="7CE2FEA4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3" w:type="dxa"/>
            <w:vMerge/>
            <w:shd w:val="clear" w:color="auto" w:fill="D9D9D9"/>
            <w:vAlign w:val="center"/>
          </w:tcPr>
          <w:p w14:paraId="2B4FD3DD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</w:p>
        </w:tc>
        <w:tc>
          <w:tcPr>
            <w:tcW w:w="1133" w:type="dxa"/>
            <w:gridSpan w:val="2"/>
            <w:shd w:val="clear" w:color="auto" w:fill="D9D9D9"/>
            <w:vAlign w:val="center"/>
          </w:tcPr>
          <w:p w14:paraId="307F898C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PV</w:t>
            </w:r>
          </w:p>
        </w:tc>
        <w:tc>
          <w:tcPr>
            <w:tcW w:w="1156" w:type="dxa"/>
            <w:gridSpan w:val="2"/>
            <w:shd w:val="clear" w:color="auto" w:fill="D9D9D9"/>
            <w:vAlign w:val="center"/>
          </w:tcPr>
          <w:p w14:paraId="27CC858B" w14:textId="77777777" w:rsidR="00E67AC3" w:rsidRPr="00991765" w:rsidRDefault="00E67AC3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백업 용량</w:t>
            </w:r>
          </w:p>
        </w:tc>
      </w:tr>
      <w:tr w:rsidR="00E67AC3" w:rsidRPr="00991765" w14:paraId="6EA91019" w14:textId="77777777" w:rsidTr="00DE6B64">
        <w:trPr>
          <w:trHeight w:val="415"/>
        </w:trPr>
        <w:tc>
          <w:tcPr>
            <w:tcW w:w="1097" w:type="dxa"/>
            <w:vMerge w:val="restart"/>
            <w:vAlign w:val="center"/>
          </w:tcPr>
          <w:p w14:paraId="6E821CD3" w14:textId="77777777" w:rsidR="00E67AC3" w:rsidRPr="00082463" w:rsidRDefault="00E67AC3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개발</w:t>
            </w:r>
          </w:p>
        </w:tc>
        <w:tc>
          <w:tcPr>
            <w:tcW w:w="2985" w:type="dxa"/>
            <w:vAlign w:val="center"/>
          </w:tcPr>
          <w:p w14:paraId="1098CD8E" w14:textId="77777777" w:rsidR="00E67AC3" w:rsidRPr="00082463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Master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Node</w:t>
            </w:r>
          </w:p>
        </w:tc>
        <w:tc>
          <w:tcPr>
            <w:tcW w:w="1133" w:type="dxa"/>
            <w:vAlign w:val="center"/>
          </w:tcPr>
          <w:p w14:paraId="511280A6" w14:textId="77777777" w:rsidR="00E67AC3" w:rsidRPr="00082463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</w:t>
            </w:r>
          </w:p>
        </w:tc>
        <w:tc>
          <w:tcPr>
            <w:tcW w:w="1138" w:type="dxa"/>
            <w:vAlign w:val="center"/>
          </w:tcPr>
          <w:p w14:paraId="4DDE45C2" w14:textId="77777777" w:rsidR="00E67AC3" w:rsidRPr="00082463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6</w:t>
            </w:r>
          </w:p>
        </w:tc>
        <w:tc>
          <w:tcPr>
            <w:tcW w:w="1139" w:type="dxa"/>
            <w:gridSpan w:val="2"/>
            <w:vAlign w:val="center"/>
          </w:tcPr>
          <w:p w14:paraId="6326FB11" w14:textId="77777777" w:rsidR="00E67AC3" w:rsidRPr="00082463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24</w:t>
            </w:r>
          </w:p>
        </w:tc>
        <w:tc>
          <w:tcPr>
            <w:tcW w:w="1139" w:type="dxa"/>
            <w:gridSpan w:val="2"/>
            <w:vAlign w:val="center"/>
          </w:tcPr>
          <w:p w14:paraId="697AA1FA" w14:textId="77777777" w:rsidR="00E67AC3" w:rsidRPr="00082463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  <w:vAlign w:val="center"/>
          </w:tcPr>
          <w:p w14:paraId="20A4D5C1" w14:textId="77777777" w:rsidR="00E67AC3" w:rsidRPr="00082463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4A851BB2" w14:textId="77777777" w:rsidTr="00DE6B64">
        <w:trPr>
          <w:trHeight w:val="264"/>
        </w:trPr>
        <w:tc>
          <w:tcPr>
            <w:tcW w:w="1097" w:type="dxa"/>
            <w:vMerge/>
            <w:vAlign w:val="center"/>
          </w:tcPr>
          <w:p w14:paraId="66DB77C1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0C8E1DE1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Work Node</w:t>
            </w:r>
          </w:p>
        </w:tc>
        <w:tc>
          <w:tcPr>
            <w:tcW w:w="1133" w:type="dxa"/>
            <w:vAlign w:val="center"/>
          </w:tcPr>
          <w:p w14:paraId="431CF065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483F1A3F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37DECEA2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79A9FE54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100</w:t>
            </w:r>
          </w:p>
        </w:tc>
        <w:tc>
          <w:tcPr>
            <w:tcW w:w="1144" w:type="dxa"/>
          </w:tcPr>
          <w:p w14:paraId="098EE8C9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7F7735F7" w14:textId="77777777" w:rsidTr="00DE6B64">
        <w:trPr>
          <w:trHeight w:val="415"/>
        </w:trPr>
        <w:tc>
          <w:tcPr>
            <w:tcW w:w="1097" w:type="dxa"/>
            <w:vMerge/>
            <w:vAlign w:val="center"/>
          </w:tcPr>
          <w:p w14:paraId="6F8449BD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410DBBD7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DB Node</w:t>
            </w:r>
          </w:p>
        </w:tc>
        <w:tc>
          <w:tcPr>
            <w:tcW w:w="1133" w:type="dxa"/>
            <w:vAlign w:val="center"/>
          </w:tcPr>
          <w:p w14:paraId="46EBFB66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66185F27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500758F9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44ED2152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</w:tcPr>
          <w:p w14:paraId="582430F6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680DBB15" w14:textId="77777777" w:rsidTr="00DE6B64">
        <w:trPr>
          <w:trHeight w:val="415"/>
        </w:trPr>
        <w:tc>
          <w:tcPr>
            <w:tcW w:w="1097" w:type="dxa"/>
            <w:vMerge w:val="restart"/>
            <w:vAlign w:val="center"/>
          </w:tcPr>
          <w:p w14:paraId="1B5E3473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스테이징</w:t>
            </w:r>
          </w:p>
        </w:tc>
        <w:tc>
          <w:tcPr>
            <w:tcW w:w="2985" w:type="dxa"/>
            <w:vAlign w:val="center"/>
          </w:tcPr>
          <w:p w14:paraId="080EF307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Master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Node</w:t>
            </w:r>
          </w:p>
        </w:tc>
        <w:tc>
          <w:tcPr>
            <w:tcW w:w="1133" w:type="dxa"/>
            <w:vAlign w:val="center"/>
          </w:tcPr>
          <w:p w14:paraId="408DFF74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</w:t>
            </w:r>
          </w:p>
        </w:tc>
        <w:tc>
          <w:tcPr>
            <w:tcW w:w="1138" w:type="dxa"/>
            <w:vAlign w:val="center"/>
          </w:tcPr>
          <w:p w14:paraId="228DC98D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6</w:t>
            </w:r>
          </w:p>
        </w:tc>
        <w:tc>
          <w:tcPr>
            <w:tcW w:w="1139" w:type="dxa"/>
            <w:gridSpan w:val="2"/>
            <w:vAlign w:val="center"/>
          </w:tcPr>
          <w:p w14:paraId="3479F9D8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24</w:t>
            </w:r>
          </w:p>
        </w:tc>
        <w:tc>
          <w:tcPr>
            <w:tcW w:w="1139" w:type="dxa"/>
            <w:gridSpan w:val="2"/>
            <w:vAlign w:val="center"/>
          </w:tcPr>
          <w:p w14:paraId="4672A238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</w:tcPr>
          <w:p w14:paraId="36C61483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1ACD2B3D" w14:textId="77777777" w:rsidTr="00DE6B64">
        <w:trPr>
          <w:trHeight w:val="415"/>
        </w:trPr>
        <w:tc>
          <w:tcPr>
            <w:tcW w:w="1097" w:type="dxa"/>
            <w:vMerge/>
            <w:vAlign w:val="center"/>
          </w:tcPr>
          <w:p w14:paraId="71CEF822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2C121296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Work Node</w:t>
            </w:r>
          </w:p>
        </w:tc>
        <w:tc>
          <w:tcPr>
            <w:tcW w:w="1133" w:type="dxa"/>
            <w:vAlign w:val="center"/>
          </w:tcPr>
          <w:p w14:paraId="4C5FBD10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0FE4EDFA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5C8A3728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3D72E13C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100</w:t>
            </w:r>
          </w:p>
        </w:tc>
        <w:tc>
          <w:tcPr>
            <w:tcW w:w="1144" w:type="dxa"/>
          </w:tcPr>
          <w:p w14:paraId="7B377D41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51483FAC" w14:textId="77777777" w:rsidTr="00DE6B64">
        <w:trPr>
          <w:trHeight w:val="415"/>
        </w:trPr>
        <w:tc>
          <w:tcPr>
            <w:tcW w:w="1097" w:type="dxa"/>
            <w:vMerge/>
            <w:vAlign w:val="center"/>
          </w:tcPr>
          <w:p w14:paraId="4C008A1E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4BBF7B43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DB Node</w:t>
            </w:r>
          </w:p>
        </w:tc>
        <w:tc>
          <w:tcPr>
            <w:tcW w:w="1133" w:type="dxa"/>
            <w:vAlign w:val="center"/>
          </w:tcPr>
          <w:p w14:paraId="0BE8956E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74B95980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05AB7AB7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1E8F71A9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</w:tcPr>
          <w:p w14:paraId="00081633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3F0FCF69" w14:textId="77777777" w:rsidTr="00DE6B64">
        <w:trPr>
          <w:trHeight w:val="415"/>
        </w:trPr>
        <w:tc>
          <w:tcPr>
            <w:tcW w:w="1097" w:type="dxa"/>
            <w:vMerge w:val="restart"/>
            <w:vAlign w:val="center"/>
          </w:tcPr>
          <w:p w14:paraId="5BBF9C93" w14:textId="77777777" w:rsidR="00E67AC3" w:rsidRPr="00991765" w:rsidRDefault="00E67AC3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운영</w:t>
            </w:r>
          </w:p>
        </w:tc>
        <w:tc>
          <w:tcPr>
            <w:tcW w:w="2985" w:type="dxa"/>
            <w:vAlign w:val="center"/>
          </w:tcPr>
          <w:p w14:paraId="60E69AE0" w14:textId="77777777" w:rsidR="00E67AC3" w:rsidRPr="00047D32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Master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hint="eastAsia"/>
                <w:sz w:val="20"/>
                <w:lang w:eastAsia="ko-KR"/>
              </w:rPr>
              <w:t>Node</w:t>
            </w:r>
          </w:p>
        </w:tc>
        <w:tc>
          <w:tcPr>
            <w:tcW w:w="1133" w:type="dxa"/>
            <w:vAlign w:val="center"/>
          </w:tcPr>
          <w:p w14:paraId="09D07DA9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</w:t>
            </w:r>
          </w:p>
        </w:tc>
        <w:tc>
          <w:tcPr>
            <w:tcW w:w="1138" w:type="dxa"/>
            <w:vAlign w:val="center"/>
          </w:tcPr>
          <w:p w14:paraId="1E7180A8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6</w:t>
            </w:r>
          </w:p>
        </w:tc>
        <w:tc>
          <w:tcPr>
            <w:tcW w:w="1139" w:type="dxa"/>
            <w:gridSpan w:val="2"/>
            <w:vAlign w:val="center"/>
          </w:tcPr>
          <w:p w14:paraId="036172B8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24</w:t>
            </w:r>
          </w:p>
        </w:tc>
        <w:tc>
          <w:tcPr>
            <w:tcW w:w="1139" w:type="dxa"/>
            <w:gridSpan w:val="2"/>
            <w:vAlign w:val="center"/>
          </w:tcPr>
          <w:p w14:paraId="4C7AAD79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</w:tcPr>
          <w:p w14:paraId="195DD061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2F1D7863" w14:textId="77777777" w:rsidTr="00DE6B64">
        <w:trPr>
          <w:trHeight w:val="415"/>
        </w:trPr>
        <w:tc>
          <w:tcPr>
            <w:tcW w:w="1097" w:type="dxa"/>
            <w:vMerge/>
            <w:vAlign w:val="center"/>
          </w:tcPr>
          <w:p w14:paraId="5C94D57F" w14:textId="77777777" w:rsidR="00E67AC3" w:rsidRPr="00991765" w:rsidRDefault="00E67AC3" w:rsidP="00DE6B64">
            <w:pPr>
              <w:jc w:val="both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54CF479F" w14:textId="77777777" w:rsidR="00E67AC3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Work Node</w:t>
            </w:r>
          </w:p>
        </w:tc>
        <w:tc>
          <w:tcPr>
            <w:tcW w:w="1133" w:type="dxa"/>
            <w:vAlign w:val="center"/>
          </w:tcPr>
          <w:p w14:paraId="2EFB7A7A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00965A63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2316470E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28B0BBAE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100</w:t>
            </w:r>
          </w:p>
        </w:tc>
        <w:tc>
          <w:tcPr>
            <w:tcW w:w="1144" w:type="dxa"/>
          </w:tcPr>
          <w:p w14:paraId="1F1CCE27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  <w:tr w:rsidR="00E67AC3" w:rsidRPr="00991765" w14:paraId="26176927" w14:textId="77777777" w:rsidTr="00DE6B64">
        <w:trPr>
          <w:trHeight w:val="415"/>
        </w:trPr>
        <w:tc>
          <w:tcPr>
            <w:tcW w:w="1097" w:type="dxa"/>
            <w:vMerge/>
            <w:vAlign w:val="center"/>
          </w:tcPr>
          <w:p w14:paraId="18A0315E" w14:textId="77777777" w:rsidR="00E67AC3" w:rsidRPr="00991765" w:rsidRDefault="00E67AC3" w:rsidP="00DE6B64">
            <w:pPr>
              <w:jc w:val="both"/>
              <w:rPr>
                <w:sz w:val="20"/>
                <w:lang w:eastAsia="ko-KR"/>
              </w:rPr>
            </w:pPr>
          </w:p>
        </w:tc>
        <w:tc>
          <w:tcPr>
            <w:tcW w:w="2985" w:type="dxa"/>
            <w:vAlign w:val="center"/>
          </w:tcPr>
          <w:p w14:paraId="5492923D" w14:textId="77777777" w:rsidR="00E67AC3" w:rsidRDefault="00E67AC3" w:rsidP="00DE6B64">
            <w:pPr>
              <w:snapToGrid w:val="0"/>
              <w:spacing w:before="0" w:after="0"/>
              <w:ind w:right="194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DB Node</w:t>
            </w:r>
          </w:p>
        </w:tc>
        <w:tc>
          <w:tcPr>
            <w:tcW w:w="1133" w:type="dxa"/>
            <w:vAlign w:val="center"/>
          </w:tcPr>
          <w:p w14:paraId="1601215E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2</w:t>
            </w:r>
          </w:p>
        </w:tc>
        <w:tc>
          <w:tcPr>
            <w:tcW w:w="1138" w:type="dxa"/>
          </w:tcPr>
          <w:p w14:paraId="4469BDDC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8</w:t>
            </w:r>
          </w:p>
        </w:tc>
        <w:tc>
          <w:tcPr>
            <w:tcW w:w="1139" w:type="dxa"/>
            <w:gridSpan w:val="2"/>
          </w:tcPr>
          <w:p w14:paraId="27A568EE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32</w:t>
            </w:r>
          </w:p>
        </w:tc>
        <w:tc>
          <w:tcPr>
            <w:tcW w:w="1139" w:type="dxa"/>
            <w:gridSpan w:val="2"/>
          </w:tcPr>
          <w:p w14:paraId="0FB73B4B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  <w:tc>
          <w:tcPr>
            <w:tcW w:w="1144" w:type="dxa"/>
          </w:tcPr>
          <w:p w14:paraId="036A7501" w14:textId="77777777" w:rsidR="00E67AC3" w:rsidRPr="00991765" w:rsidRDefault="00E67AC3" w:rsidP="00DE6B64">
            <w:pPr>
              <w:snapToGrid w:val="0"/>
              <w:spacing w:before="0" w:after="0"/>
              <w:jc w:val="center"/>
              <w:rPr>
                <w:rFonts w:cs="바탕"/>
                <w:sz w:val="20"/>
                <w:lang w:eastAsia="ko-KR"/>
              </w:rPr>
            </w:pPr>
          </w:p>
        </w:tc>
      </w:tr>
    </w:tbl>
    <w:p w14:paraId="6B29C313" w14:textId="77777777" w:rsidR="00E67AC3" w:rsidRDefault="00E67AC3" w:rsidP="00E67AC3">
      <w:pPr>
        <w:rPr>
          <w:lang w:eastAsia="ko-KR"/>
        </w:rPr>
      </w:pPr>
      <w:r>
        <w:rPr>
          <w:rFonts w:hint="eastAsia"/>
          <w:lang w:eastAsia="ko-KR"/>
        </w:rPr>
        <w:t>※ 가용성을 위하여 이중화 이상으로 구성하며,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최초 최소 용량으로 신청하며 추후 증설함.</w:t>
      </w:r>
    </w:p>
    <w:p w14:paraId="340AA532" w14:textId="77777777" w:rsidR="00E67AC3" w:rsidRPr="00E67AC3" w:rsidRDefault="00E67AC3" w:rsidP="00636BE7">
      <w:pPr>
        <w:ind w:left="500" w:right="194" w:hanging="400"/>
        <w:rPr>
          <w:rFonts w:cs="바탕"/>
          <w:color w:val="000000" w:themeColor="text1"/>
          <w:szCs w:val="22"/>
          <w:shd w:val="clear" w:color="auto" w:fill="FFFFFF"/>
        </w:rPr>
      </w:pPr>
    </w:p>
    <w:p w14:paraId="6681E422" w14:textId="65A2CD92" w:rsidR="00636BE7" w:rsidRDefault="00636BE7" w:rsidP="001A0640">
      <w:pPr>
        <w:pStyle w:val="31"/>
      </w:pPr>
      <w:bookmarkStart w:id="146" w:name="_Toc132896979"/>
      <w:r>
        <w:rPr>
          <w:rFonts w:hint="eastAsia"/>
        </w:rPr>
        <w:lastRenderedPageBreak/>
        <w:t>S/W</w:t>
      </w:r>
      <w:r>
        <w:t xml:space="preserve"> </w:t>
      </w:r>
      <w:r>
        <w:rPr>
          <w:rFonts w:hint="eastAsia"/>
        </w:rPr>
        <w:t>목록</w:t>
      </w:r>
      <w:bookmarkEnd w:id="146"/>
    </w:p>
    <w:p w14:paraId="5E78CDEC" w14:textId="7BDE392B" w:rsidR="00E67AC3" w:rsidRPr="00E67AC3" w:rsidRDefault="00E67AC3" w:rsidP="00E67AC3">
      <w:pPr>
        <w:ind w:left="500" w:right="194" w:hanging="400"/>
        <w:rPr>
          <w:rFonts w:cs="바탕"/>
          <w:color w:val="000000" w:themeColor="text1"/>
          <w:szCs w:val="22"/>
          <w:shd w:val="clear" w:color="auto" w:fill="FFFFFF"/>
        </w:rPr>
      </w:pPr>
      <w:r w:rsidRPr="00E67AC3">
        <w:rPr>
          <w:rFonts w:cs="바탕" w:hint="eastAsia"/>
          <w:color w:val="000000" w:themeColor="text1"/>
          <w:szCs w:val="22"/>
          <w:shd w:val="clear" w:color="auto" w:fill="FFFFFF"/>
        </w:rPr>
        <w:t xml:space="preserve">- </w:t>
      </w:r>
      <w:r>
        <w:rPr>
          <w:rFonts w:cs="바탕"/>
          <w:color w:val="000000" w:themeColor="text1"/>
          <w:szCs w:val="22"/>
          <w:shd w:val="clear" w:color="auto" w:fill="FFFFFF"/>
        </w:rPr>
        <w:t>S/W</w:t>
      </w:r>
      <w:r w:rsidRPr="00E67AC3">
        <w:rPr>
          <w:rFonts w:cs="바탕" w:hint="eastAsia"/>
          <w:color w:val="000000" w:themeColor="text1"/>
          <w:szCs w:val="22"/>
          <w:shd w:val="clear" w:color="auto" w:fill="FFFFFF"/>
        </w:rPr>
        <w:t>자원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 xml:space="preserve"> 추가 도입 없음</w:t>
      </w:r>
      <w:r w:rsidRPr="00E67AC3">
        <w:rPr>
          <w:rFonts w:cs="바탕" w:hint="eastAsia"/>
          <w:color w:val="000000" w:themeColor="text1"/>
          <w:szCs w:val="22"/>
          <w:shd w:val="clear" w:color="auto" w:fill="FFFFFF"/>
        </w:rPr>
        <w:t xml:space="preserve"> </w:t>
      </w:r>
    </w:p>
    <w:tbl>
      <w:tblPr>
        <w:tblW w:w="9798" w:type="dxa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2156"/>
        <w:gridCol w:w="3781"/>
        <w:gridCol w:w="894"/>
        <w:gridCol w:w="2003"/>
      </w:tblGrid>
      <w:tr w:rsidR="00636BE7" w:rsidRPr="00991765" w14:paraId="0DB1314F" w14:textId="77777777" w:rsidTr="00DE6B64">
        <w:trPr>
          <w:trHeight w:val="188"/>
          <w:tblHeader/>
        </w:trPr>
        <w:tc>
          <w:tcPr>
            <w:tcW w:w="964" w:type="dxa"/>
            <w:shd w:val="clear" w:color="auto" w:fill="D9D9D9"/>
          </w:tcPr>
          <w:p w14:paraId="2019DF12" w14:textId="77777777" w:rsidR="00636BE7" w:rsidRDefault="00636BE7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구분</w:t>
            </w:r>
          </w:p>
        </w:tc>
        <w:tc>
          <w:tcPr>
            <w:tcW w:w="2156" w:type="dxa"/>
            <w:shd w:val="clear" w:color="auto" w:fill="D9D9D9"/>
            <w:vAlign w:val="center"/>
          </w:tcPr>
          <w:p w14:paraId="1B8F6C8A" w14:textId="77777777" w:rsidR="00636BE7" w:rsidRPr="00991765" w:rsidRDefault="00636BE7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대상</w:t>
            </w:r>
          </w:p>
        </w:tc>
        <w:tc>
          <w:tcPr>
            <w:tcW w:w="3781" w:type="dxa"/>
            <w:shd w:val="clear" w:color="auto" w:fill="D9D9D9"/>
          </w:tcPr>
          <w:p w14:paraId="6843AA0B" w14:textId="77777777" w:rsidR="00636BE7" w:rsidRDefault="00636BE7" w:rsidP="00DE6B64">
            <w:pPr>
              <w:jc w:val="center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상세 내용</w:t>
            </w:r>
          </w:p>
        </w:tc>
        <w:tc>
          <w:tcPr>
            <w:tcW w:w="894" w:type="dxa"/>
            <w:shd w:val="clear" w:color="auto" w:fill="D9D9D9"/>
          </w:tcPr>
          <w:p w14:paraId="06DF65E1" w14:textId="77777777" w:rsidR="00636BE7" w:rsidRPr="00991765" w:rsidRDefault="00636BE7" w:rsidP="00DE6B64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수량</w:t>
            </w:r>
          </w:p>
        </w:tc>
        <w:tc>
          <w:tcPr>
            <w:tcW w:w="2003" w:type="dxa"/>
            <w:shd w:val="clear" w:color="auto" w:fill="D9D9D9"/>
            <w:vAlign w:val="center"/>
          </w:tcPr>
          <w:p w14:paraId="43542235" w14:textId="77777777" w:rsidR="00636BE7" w:rsidRPr="00991765" w:rsidRDefault="00636BE7" w:rsidP="00DE6B64">
            <w:pPr>
              <w:jc w:val="center"/>
              <w:rPr>
                <w:b/>
              </w:rPr>
            </w:pPr>
            <w:r>
              <w:rPr>
                <w:rFonts w:hint="eastAsia"/>
                <w:b/>
                <w:lang w:eastAsia="ko-KR"/>
              </w:rPr>
              <w:t>비고</w:t>
            </w:r>
          </w:p>
        </w:tc>
      </w:tr>
      <w:tr w:rsidR="00636BE7" w:rsidRPr="00991765" w14:paraId="229EE2E3" w14:textId="77777777" w:rsidTr="00DE6B64">
        <w:trPr>
          <w:trHeight w:val="412"/>
          <w:tblHeader/>
        </w:trPr>
        <w:tc>
          <w:tcPr>
            <w:tcW w:w="964" w:type="dxa"/>
            <w:vMerge w:val="restart"/>
          </w:tcPr>
          <w:p w14:paraId="61BD664F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개발 </w:t>
            </w:r>
          </w:p>
        </w:tc>
        <w:tc>
          <w:tcPr>
            <w:tcW w:w="2156" w:type="dxa"/>
            <w:vAlign w:val="center"/>
          </w:tcPr>
          <w:p w14:paraId="3A0AD0E5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프레임워크 모듈</w:t>
            </w:r>
          </w:p>
        </w:tc>
        <w:tc>
          <w:tcPr>
            <w:tcW w:w="3781" w:type="dxa"/>
            <w:vAlign w:val="center"/>
          </w:tcPr>
          <w:p w14:paraId="4BFCC61F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Application Base 모듈</w:t>
            </w:r>
          </w:p>
          <w:p w14:paraId="3B496070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KB </w:t>
            </w:r>
            <w:r>
              <w:rPr>
                <w:rFonts w:hint="eastAsia"/>
                <w:sz w:val="20"/>
              </w:rPr>
              <w:t xml:space="preserve">내 </w:t>
            </w:r>
            <w:r>
              <w:rPr>
                <w:sz w:val="20"/>
              </w:rPr>
              <w:t xml:space="preserve">MCI/EAI </w:t>
            </w:r>
            <w:r>
              <w:rPr>
                <w:rFonts w:hint="eastAsia"/>
                <w:sz w:val="20"/>
              </w:rPr>
              <w:t>연계 기능 모듈</w:t>
            </w:r>
          </w:p>
          <w:p w14:paraId="090585FA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유연하고 확장 가능한 디자인 패턴 모듈</w:t>
            </w:r>
          </w:p>
          <w:p w14:paraId="33F180C4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overide</w:t>
            </w:r>
            <w:proofErr w:type="spellEnd"/>
            <w:r>
              <w:rPr>
                <w:rFonts w:hint="eastAsia"/>
                <w:sz w:val="20"/>
              </w:rPr>
              <w:t>가 가능한 구조</w:t>
            </w:r>
          </w:p>
        </w:tc>
        <w:tc>
          <w:tcPr>
            <w:tcW w:w="894" w:type="dxa"/>
            <w:vAlign w:val="center"/>
          </w:tcPr>
          <w:p w14:paraId="52E5BAD7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523DA990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572DF77D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4472F5AE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0947FE8A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ingress</w:t>
            </w:r>
          </w:p>
        </w:tc>
        <w:tc>
          <w:tcPr>
            <w:tcW w:w="3781" w:type="dxa"/>
            <w:vAlign w:val="center"/>
          </w:tcPr>
          <w:p w14:paraId="29FC9DF2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ingress</w:t>
            </w:r>
          </w:p>
        </w:tc>
        <w:tc>
          <w:tcPr>
            <w:tcW w:w="894" w:type="dxa"/>
            <w:vAlign w:val="center"/>
          </w:tcPr>
          <w:p w14:paraId="5B440E07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5CDAF676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설정</w:t>
            </w:r>
          </w:p>
        </w:tc>
      </w:tr>
      <w:tr w:rsidR="00636BE7" w:rsidRPr="00991765" w14:paraId="44F5A264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197C6276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53D9F97F" w14:textId="77777777" w:rsidR="00636BE7" w:rsidRPr="007D379A" w:rsidRDefault="00636BE7" w:rsidP="00DE6B64">
            <w:pPr>
              <w:jc w:val="center"/>
              <w:rPr>
                <w:sz w:val="20"/>
                <w:lang w:eastAsia="ko-KR"/>
              </w:rPr>
            </w:pPr>
            <w:r w:rsidRPr="007D379A">
              <w:rPr>
                <w:sz w:val="20"/>
                <w:lang w:eastAsia="ko-KR"/>
              </w:rPr>
              <w:t>sqg-config-</w:t>
            </w:r>
            <w:r>
              <w:rPr>
                <w:rFonts w:hint="eastAsia"/>
                <w:sz w:val="20"/>
                <w:lang w:eastAsia="ko-KR"/>
              </w:rPr>
              <w:t>server</w:t>
            </w:r>
          </w:p>
        </w:tc>
        <w:tc>
          <w:tcPr>
            <w:tcW w:w="3781" w:type="dxa"/>
            <w:vAlign w:val="center"/>
          </w:tcPr>
          <w:p w14:paraId="6C45528D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 w:rsidRPr="007D379A">
              <w:rPr>
                <w:rFonts w:hint="eastAsia"/>
                <w:sz w:val="20"/>
              </w:rPr>
              <w:t xml:space="preserve">- K8S Biz Domain 내 </w:t>
            </w:r>
            <w:proofErr w:type="spellStart"/>
            <w:r w:rsidRPr="007D379A">
              <w:rPr>
                <w:sz w:val="20"/>
              </w:rPr>
              <w:t>Config</w:t>
            </w:r>
            <w:proofErr w:type="spellEnd"/>
            <w:r w:rsidRPr="007D379A">
              <w:rPr>
                <w:sz w:val="20"/>
              </w:rPr>
              <w:t xml:space="preserve"> </w:t>
            </w:r>
            <w:r w:rsidRPr="007D379A">
              <w:rPr>
                <w:rFonts w:hint="eastAsia"/>
                <w:sz w:val="20"/>
              </w:rPr>
              <w:t>서버</w:t>
            </w:r>
          </w:p>
        </w:tc>
        <w:tc>
          <w:tcPr>
            <w:tcW w:w="894" w:type="dxa"/>
            <w:vAlign w:val="center"/>
          </w:tcPr>
          <w:p w14:paraId="3A7CEE20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65C801B0" w14:textId="77777777" w:rsidR="00636BE7" w:rsidRPr="007D379A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4F8A3383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1E63ADEC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7113F72C" w14:textId="77777777" w:rsidR="00636BE7" w:rsidRPr="007D379A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sqg-manage-web</w:t>
            </w:r>
          </w:p>
        </w:tc>
        <w:tc>
          <w:tcPr>
            <w:tcW w:w="3781" w:type="dxa"/>
            <w:vAlign w:val="center"/>
          </w:tcPr>
          <w:p w14:paraId="25FE34EB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K8S Biz Domain</w:t>
            </w:r>
            <w:r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내 </w:t>
            </w:r>
            <w:r>
              <w:rPr>
                <w:sz w:val="20"/>
              </w:rPr>
              <w:t xml:space="preserve">App </w:t>
            </w:r>
            <w:r>
              <w:rPr>
                <w:rFonts w:hint="eastAsia"/>
                <w:sz w:val="20"/>
              </w:rPr>
              <w:t xml:space="preserve">관리 및 운영을 위한 </w:t>
            </w:r>
            <w:r>
              <w:rPr>
                <w:sz w:val="20"/>
              </w:rPr>
              <w:t>Web App</w:t>
            </w:r>
          </w:p>
        </w:tc>
        <w:tc>
          <w:tcPr>
            <w:tcW w:w="894" w:type="dxa"/>
            <w:vAlign w:val="center"/>
          </w:tcPr>
          <w:p w14:paraId="2440DE6F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67A2119A" w14:textId="77777777" w:rsidR="00636BE7" w:rsidRPr="007D379A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>
              <w:rPr>
                <w:rFonts w:cs="바탕"/>
                <w:sz w:val="20"/>
                <w:lang w:eastAsia="ko-KR"/>
              </w:rPr>
              <w:t>S</w:t>
            </w:r>
            <w:r>
              <w:rPr>
                <w:rFonts w:cs="바탕" w:hint="eastAsia"/>
                <w:sz w:val="20"/>
                <w:lang w:eastAsia="ko-KR"/>
              </w:rPr>
              <w:t xml:space="preserve">pring </w:t>
            </w:r>
            <w:r>
              <w:rPr>
                <w:rFonts w:cs="바탕"/>
                <w:sz w:val="20"/>
                <w:lang w:eastAsia="ko-KR"/>
              </w:rPr>
              <w:t>admin</w:t>
            </w:r>
            <w:r>
              <w:rPr>
                <w:rFonts w:cs="바탕" w:hint="eastAsia"/>
                <w:sz w:val="20"/>
                <w:lang w:eastAsia="ko-KR"/>
              </w:rPr>
              <w:t>고려</w:t>
            </w:r>
          </w:p>
        </w:tc>
      </w:tr>
      <w:tr w:rsidR="00636BE7" w:rsidRPr="00BC5F73" w14:paraId="653FA8D8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03E6F805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4EC5799C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</w:t>
            </w:r>
            <w:r>
              <w:rPr>
                <w:rFonts w:hint="eastAsia"/>
                <w:sz w:val="20"/>
                <w:lang w:eastAsia="ko-KR"/>
              </w:rPr>
              <w:t>-</w:t>
            </w:r>
            <w:r>
              <w:rPr>
                <w:sz w:val="20"/>
                <w:lang w:eastAsia="ko-KR"/>
              </w:rPr>
              <w:t>base-online</w:t>
            </w:r>
          </w:p>
        </w:tc>
        <w:tc>
          <w:tcPr>
            <w:tcW w:w="3781" w:type="dxa"/>
            <w:vAlign w:val="center"/>
          </w:tcPr>
          <w:p w14:paraId="08D72C71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Base </w:t>
            </w:r>
            <w:r>
              <w:rPr>
                <w:rFonts w:hint="eastAsia"/>
                <w:sz w:val="20"/>
              </w:rPr>
              <w:t>온라인 어플리케이션</w:t>
            </w:r>
          </w:p>
        </w:tc>
        <w:tc>
          <w:tcPr>
            <w:tcW w:w="894" w:type="dxa"/>
            <w:vAlign w:val="center"/>
          </w:tcPr>
          <w:p w14:paraId="41D0AB90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7D529C35" w14:textId="77777777" w:rsidR="00636BE7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BC5F73" w14:paraId="2579D30F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563D4F98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09234DFE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</w:t>
            </w:r>
            <w:r>
              <w:rPr>
                <w:rFonts w:hint="eastAsia"/>
                <w:sz w:val="20"/>
                <w:lang w:eastAsia="ko-KR"/>
              </w:rPr>
              <w:t>-</w:t>
            </w:r>
            <w:r>
              <w:rPr>
                <w:sz w:val="20"/>
                <w:lang w:eastAsia="ko-KR"/>
              </w:rPr>
              <w:t>base-batch</w:t>
            </w:r>
          </w:p>
        </w:tc>
        <w:tc>
          <w:tcPr>
            <w:tcW w:w="3781" w:type="dxa"/>
            <w:vAlign w:val="center"/>
          </w:tcPr>
          <w:p w14:paraId="2A73BF99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Base 배치 어플리케이션</w:t>
            </w:r>
          </w:p>
        </w:tc>
        <w:tc>
          <w:tcPr>
            <w:tcW w:w="894" w:type="dxa"/>
            <w:vAlign w:val="center"/>
          </w:tcPr>
          <w:p w14:paraId="358A1E82" w14:textId="77777777" w:rsidR="00636BE7" w:rsidRPr="007D379A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0EC13779" w14:textId="77777777" w:rsidR="00636BE7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4DDA4262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4DA29F78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72CCA132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sqg001-biz-front-a</w:t>
            </w:r>
            <w:r>
              <w:rPr>
                <w:rFonts w:hint="eastAsia"/>
                <w:sz w:val="20"/>
                <w:lang w:eastAsia="ko-KR"/>
              </w:rPr>
              <w:t>pp</w:t>
            </w:r>
          </w:p>
        </w:tc>
        <w:tc>
          <w:tcPr>
            <w:tcW w:w="3781" w:type="dxa"/>
            <w:vAlign w:val="center"/>
          </w:tcPr>
          <w:p w14:paraId="2F50FCDE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다양한 거래 패턴이 가능한 비즈니스 도메인에 진입하는 </w:t>
            </w:r>
            <w:r>
              <w:rPr>
                <w:sz w:val="20"/>
              </w:rPr>
              <w:t xml:space="preserve">front </w:t>
            </w:r>
            <w:r>
              <w:rPr>
                <w:rFonts w:hint="eastAsia"/>
                <w:sz w:val="20"/>
              </w:rPr>
              <w:t>어플리케이션</w:t>
            </w:r>
          </w:p>
        </w:tc>
        <w:tc>
          <w:tcPr>
            <w:tcW w:w="894" w:type="dxa"/>
            <w:vAlign w:val="center"/>
          </w:tcPr>
          <w:p w14:paraId="5101944F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44A3755D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>
              <w:rPr>
                <w:rFonts w:cs="바탕"/>
                <w:sz w:val="20"/>
                <w:lang w:eastAsia="ko-KR"/>
              </w:rPr>
              <w:t>S</w:t>
            </w:r>
            <w:r>
              <w:rPr>
                <w:rFonts w:cs="바탕" w:hint="eastAsia"/>
                <w:sz w:val="20"/>
                <w:lang w:eastAsia="ko-KR"/>
              </w:rPr>
              <w:t>pring-</w:t>
            </w:r>
            <w:r>
              <w:rPr>
                <w:rFonts w:cs="바탕"/>
                <w:sz w:val="20"/>
                <w:lang w:eastAsia="ko-KR"/>
              </w:rPr>
              <w:t xml:space="preserve">cloud-gateway </w:t>
            </w:r>
            <w:r>
              <w:rPr>
                <w:rFonts w:cs="바탕" w:hint="eastAsia"/>
                <w:sz w:val="20"/>
                <w:lang w:eastAsia="ko-KR"/>
              </w:rPr>
              <w:t>기반 고려</w:t>
            </w:r>
          </w:p>
        </w:tc>
      </w:tr>
      <w:tr w:rsidR="00636BE7" w:rsidRPr="00991765" w14:paraId="3769C8E2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49317C06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0A6FC488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sqg00n-[service]</w:t>
            </w:r>
          </w:p>
        </w:tc>
        <w:tc>
          <w:tcPr>
            <w:tcW w:w="3781" w:type="dxa"/>
            <w:vAlign w:val="center"/>
          </w:tcPr>
          <w:p w14:paraId="7CD33A6B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마이크로서비스 어플리케이션</w:t>
            </w:r>
          </w:p>
          <w:p w14:paraId="4E7510BC" w14:textId="77777777" w:rsidR="00636BE7" w:rsidRPr="007D2196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다 수의 어플리케이션 개발</w:t>
            </w:r>
          </w:p>
        </w:tc>
        <w:tc>
          <w:tcPr>
            <w:tcW w:w="894" w:type="dxa"/>
            <w:vAlign w:val="center"/>
          </w:tcPr>
          <w:p w14:paraId="7C0FCB7E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04FEA0C1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>
              <w:rPr>
                <w:rFonts w:hint="eastAsia"/>
                <w:sz w:val="20"/>
              </w:rPr>
              <w:t>service는 실제 서비스명으로 naming</w:t>
            </w:r>
          </w:p>
        </w:tc>
      </w:tr>
      <w:tr w:rsidR="00636BE7" w:rsidRPr="00991765" w14:paraId="647517A0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704C457D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3912BFE0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sqg00n-batch</w:t>
            </w:r>
            <w:r>
              <w:rPr>
                <w:rFonts w:hint="eastAsia"/>
                <w:sz w:val="20"/>
                <w:lang w:eastAsia="ko-KR"/>
              </w:rPr>
              <w:t>-</w:t>
            </w:r>
            <w:r>
              <w:rPr>
                <w:sz w:val="20"/>
                <w:lang w:eastAsia="ko-KR"/>
              </w:rPr>
              <w:t>[service]</w:t>
            </w:r>
          </w:p>
        </w:tc>
        <w:tc>
          <w:tcPr>
            <w:tcW w:w="3781" w:type="dxa"/>
            <w:vAlign w:val="center"/>
          </w:tcPr>
          <w:p w14:paraId="1F57CAC5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다 수의 배치 어플리케이션 개발</w:t>
            </w:r>
          </w:p>
          <w:p w14:paraId="060AAB9B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rFonts w:hint="eastAsia"/>
                <w:sz w:val="20"/>
              </w:rPr>
              <w:t xml:space="preserve">다양한 배치 패턴이 가능한 여러 기능의 </w:t>
            </w:r>
            <w:r>
              <w:rPr>
                <w:sz w:val="20"/>
              </w:rPr>
              <w:t>Batch App</w:t>
            </w:r>
          </w:p>
        </w:tc>
        <w:tc>
          <w:tcPr>
            <w:tcW w:w="894" w:type="dxa"/>
            <w:vAlign w:val="center"/>
          </w:tcPr>
          <w:p w14:paraId="62660A16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7F9DD158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 w:rsidRPr="007D379A">
              <w:rPr>
                <w:rFonts w:cs="바탕" w:hint="eastAsia"/>
                <w:sz w:val="20"/>
                <w:lang w:eastAsia="ko-KR"/>
              </w:rPr>
              <w:t xml:space="preserve">다수 템플릿 구현 계획에 따라 </w:t>
            </w:r>
            <w:r w:rsidRPr="007D379A">
              <w:rPr>
                <w:rFonts w:cs="바탕"/>
                <w:sz w:val="20"/>
                <w:lang w:eastAsia="ko-KR"/>
              </w:rPr>
              <w:t>sqg</w:t>
            </w:r>
            <w:r w:rsidRPr="007D379A">
              <w:rPr>
                <w:rFonts w:cs="바탕" w:hint="eastAsia"/>
                <w:sz w:val="20"/>
                <w:lang w:eastAsia="ko-KR"/>
              </w:rPr>
              <w:t>0</w:t>
            </w:r>
            <w:r w:rsidRPr="007D379A">
              <w:rPr>
                <w:rFonts w:cs="바탕"/>
                <w:sz w:val="20"/>
                <w:lang w:eastAsia="ko-KR"/>
              </w:rPr>
              <w:t>0n</w:t>
            </w:r>
            <w:r w:rsidRPr="007D379A">
              <w:rPr>
                <w:rFonts w:cs="바탕" w:hint="eastAsia"/>
                <w:sz w:val="20"/>
                <w:lang w:eastAsia="ko-KR"/>
              </w:rPr>
              <w:t>으로 인덱싱</w:t>
            </w:r>
          </w:p>
        </w:tc>
      </w:tr>
      <w:tr w:rsidR="00636BE7" w:rsidRPr="00991765" w14:paraId="7D7FC2E8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7B183C4C" w14:textId="77777777" w:rsidR="00636BE7" w:rsidRPr="002D766A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6BCE3461" w14:textId="77777777" w:rsidR="00636BE7" w:rsidRPr="002D766A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sqg00n-common-[service]</w:t>
            </w:r>
          </w:p>
        </w:tc>
        <w:tc>
          <w:tcPr>
            <w:tcW w:w="3781" w:type="dxa"/>
            <w:vAlign w:val="center"/>
          </w:tcPr>
          <w:p w14:paraId="60BC6858" w14:textId="77777777" w:rsidR="00636BE7" w:rsidRPr="007D2196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다양한 거래 패턴 및 공통 기능을 마이크로서비스 </w:t>
            </w:r>
            <w:r>
              <w:rPr>
                <w:sz w:val="20"/>
              </w:rPr>
              <w:t>App</w:t>
            </w:r>
            <w:r>
              <w:rPr>
                <w:rFonts w:hint="eastAsia"/>
                <w:sz w:val="20"/>
              </w:rPr>
              <w:t>로 구축</w:t>
            </w:r>
          </w:p>
        </w:tc>
        <w:tc>
          <w:tcPr>
            <w:tcW w:w="894" w:type="dxa"/>
            <w:vAlign w:val="center"/>
          </w:tcPr>
          <w:p w14:paraId="36FBE298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7830A6E6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1DB78C99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29653A24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2B74344C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모니터링</w:t>
            </w:r>
          </w:p>
        </w:tc>
        <w:tc>
          <w:tcPr>
            <w:tcW w:w="3781" w:type="dxa"/>
            <w:vAlign w:val="center"/>
          </w:tcPr>
          <w:p w14:paraId="24070A73" w14:textId="77777777" w:rsidR="00636BE7" w:rsidRPr="003C16DD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>
              <w:rPr>
                <w:rFonts w:hint="eastAsia"/>
                <w:sz w:val="20"/>
              </w:rPr>
              <w:t>그라파나</w:t>
            </w:r>
            <w:proofErr w:type="spellEnd"/>
            <w:r>
              <w:rPr>
                <w:rFonts w:hint="eastAsia"/>
                <w:sz w:val="20"/>
              </w:rPr>
              <w:t>/프로메테우스 모니터링</w:t>
            </w:r>
          </w:p>
        </w:tc>
        <w:tc>
          <w:tcPr>
            <w:tcW w:w="894" w:type="dxa"/>
            <w:vAlign w:val="center"/>
          </w:tcPr>
          <w:p w14:paraId="3D289227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587BBABB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77046F31" w14:textId="77777777" w:rsidTr="00DE6B64">
        <w:trPr>
          <w:trHeight w:val="412"/>
          <w:tblHeader/>
        </w:trPr>
        <w:tc>
          <w:tcPr>
            <w:tcW w:w="964" w:type="dxa"/>
            <w:vMerge w:val="restart"/>
          </w:tcPr>
          <w:p w14:paraId="25999C4E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K8S</w:t>
            </w:r>
            <w:r>
              <w:rPr>
                <w:sz w:val="20"/>
                <w:lang w:eastAsia="ko-KR"/>
              </w:rPr>
              <w:br/>
            </w:r>
            <w:r>
              <w:rPr>
                <w:rFonts w:hint="eastAsia"/>
                <w:sz w:val="20"/>
                <w:lang w:eastAsia="ko-KR"/>
              </w:rPr>
              <w:t>클러스터</w:t>
            </w:r>
            <w:r>
              <w:rPr>
                <w:sz w:val="20"/>
                <w:lang w:eastAsia="ko-KR"/>
              </w:rPr>
              <w:br/>
            </w:r>
            <w:r>
              <w:rPr>
                <w:rFonts w:hint="eastAsia"/>
                <w:sz w:val="20"/>
                <w:lang w:eastAsia="ko-KR"/>
              </w:rPr>
              <w:t>구성</w:t>
            </w:r>
          </w:p>
        </w:tc>
        <w:tc>
          <w:tcPr>
            <w:tcW w:w="2156" w:type="dxa"/>
            <w:vAlign w:val="center"/>
          </w:tcPr>
          <w:p w14:paraId="110E2432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노드 구성</w:t>
            </w:r>
          </w:p>
        </w:tc>
        <w:tc>
          <w:tcPr>
            <w:tcW w:w="3781" w:type="dxa"/>
            <w:vAlign w:val="center"/>
          </w:tcPr>
          <w:p w14:paraId="668F4D0E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Master </w:t>
            </w:r>
            <w:proofErr w:type="gramStart"/>
            <w:r>
              <w:rPr>
                <w:rFonts w:hint="eastAsia"/>
                <w:sz w:val="20"/>
              </w:rPr>
              <w:t xml:space="preserve">노드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3</w:t>
            </w:r>
          </w:p>
          <w:p w14:paraId="228C0973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rFonts w:hint="eastAsia"/>
                <w:sz w:val="20"/>
              </w:rPr>
              <w:t>Worker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rFonts w:hint="eastAsia"/>
                <w:sz w:val="20"/>
              </w:rPr>
              <w:t xml:space="preserve">노드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2</w:t>
            </w:r>
          </w:p>
        </w:tc>
        <w:tc>
          <w:tcPr>
            <w:tcW w:w="894" w:type="dxa"/>
            <w:vAlign w:val="center"/>
          </w:tcPr>
          <w:p w14:paraId="715341D0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2210BBE1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  <w:r>
              <w:rPr>
                <w:rFonts w:cs="바탕" w:hint="eastAsia"/>
                <w:sz w:val="20"/>
                <w:lang w:eastAsia="ko-KR"/>
              </w:rPr>
              <w:t>최초 최소 구성</w:t>
            </w:r>
          </w:p>
        </w:tc>
      </w:tr>
      <w:tr w:rsidR="00636BE7" w:rsidRPr="00991765" w14:paraId="67E2CC9C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002A9D72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7DE6CE97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K8S 시스템</w:t>
            </w:r>
          </w:p>
        </w:tc>
        <w:tc>
          <w:tcPr>
            <w:tcW w:w="3781" w:type="dxa"/>
            <w:vAlign w:val="center"/>
          </w:tcPr>
          <w:p w14:paraId="1A906F32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>
              <w:rPr>
                <w:rFonts w:hint="eastAsia"/>
                <w:sz w:val="20"/>
              </w:rPr>
              <w:t>Kubernates</w:t>
            </w:r>
            <w:proofErr w:type="spellEnd"/>
            <w:r>
              <w:rPr>
                <w:rFonts w:hint="eastAsia"/>
                <w:sz w:val="20"/>
              </w:rPr>
              <w:t xml:space="preserve">를 구성하는 </w:t>
            </w:r>
            <w:r>
              <w:rPr>
                <w:sz w:val="20"/>
              </w:rPr>
              <w:t xml:space="preserve">SW </w:t>
            </w:r>
            <w:r>
              <w:rPr>
                <w:rFonts w:hint="eastAsia"/>
                <w:sz w:val="20"/>
              </w:rPr>
              <w:t>집합</w:t>
            </w:r>
          </w:p>
        </w:tc>
        <w:tc>
          <w:tcPr>
            <w:tcW w:w="894" w:type="dxa"/>
            <w:vAlign w:val="center"/>
          </w:tcPr>
          <w:p w14:paraId="32068816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3F9F934D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7C34D6B2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02D05C22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0E6B4791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K8S</w:t>
            </w:r>
            <w:r>
              <w:rPr>
                <w:sz w:val="20"/>
                <w:lang w:eastAsia="ko-KR"/>
              </w:rPr>
              <w:t xml:space="preserve"> orchestrator</w:t>
            </w:r>
          </w:p>
        </w:tc>
        <w:tc>
          <w:tcPr>
            <w:tcW w:w="3781" w:type="dxa"/>
            <w:vAlign w:val="center"/>
          </w:tcPr>
          <w:p w14:paraId="44A53688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>- Rancher</w:t>
            </w:r>
          </w:p>
        </w:tc>
        <w:tc>
          <w:tcPr>
            <w:tcW w:w="894" w:type="dxa"/>
            <w:vAlign w:val="center"/>
          </w:tcPr>
          <w:p w14:paraId="1129DA5F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0DAB359F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6D8329EC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121D64E0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0CB3A2BF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DevOps</w:t>
            </w:r>
          </w:p>
        </w:tc>
        <w:tc>
          <w:tcPr>
            <w:tcW w:w="3781" w:type="dxa"/>
            <w:vAlign w:val="center"/>
          </w:tcPr>
          <w:p w14:paraId="627723CB" w14:textId="77777777" w:rsidR="00636BE7" w:rsidRPr="007D2196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Bitbucket</w:t>
            </w:r>
            <w:proofErr w:type="spellEnd"/>
            <w:r>
              <w:rPr>
                <w:rFonts w:hint="eastAsia"/>
                <w:sz w:val="20"/>
              </w:rPr>
              <w:t xml:space="preserve">, </w:t>
            </w:r>
            <w:proofErr w:type="spellStart"/>
            <w:r>
              <w:rPr>
                <w:rFonts w:hint="eastAsia"/>
                <w:sz w:val="20"/>
              </w:rPr>
              <w:t>jenkins</w:t>
            </w:r>
            <w:proofErr w:type="spellEnd"/>
            <w:r>
              <w:rPr>
                <w:sz w:val="20"/>
              </w:rPr>
              <w:t xml:space="preserve">, Harbor, </w:t>
            </w:r>
            <w:proofErr w:type="spellStart"/>
            <w:r>
              <w:rPr>
                <w:rFonts w:hint="eastAsia"/>
                <w:sz w:val="20"/>
              </w:rPr>
              <w:t>ArgoCd</w:t>
            </w:r>
            <w:proofErr w:type="spellEnd"/>
          </w:p>
          <w:p w14:paraId="0FA51B9C" w14:textId="77777777" w:rsidR="00636BE7" w:rsidRPr="00BC5F73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sz w:val="20"/>
              </w:rPr>
              <w:t>- Nexus</w:t>
            </w:r>
          </w:p>
          <w:p w14:paraId="4C20E29F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sz w:val="20"/>
              </w:rPr>
              <w:t>- Helm chart</w:t>
            </w:r>
          </w:p>
        </w:tc>
        <w:tc>
          <w:tcPr>
            <w:tcW w:w="894" w:type="dxa"/>
            <w:vAlign w:val="center"/>
          </w:tcPr>
          <w:p w14:paraId="24A2DB62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16C70E7A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7B2B36E6" w14:textId="77777777" w:rsidTr="00DE6B64">
        <w:trPr>
          <w:trHeight w:val="412"/>
          <w:tblHeader/>
        </w:trPr>
        <w:tc>
          <w:tcPr>
            <w:tcW w:w="964" w:type="dxa"/>
            <w:vMerge w:val="restart"/>
          </w:tcPr>
          <w:p w14:paraId="5BEC2723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 xml:space="preserve">기타 </w:t>
            </w:r>
            <w:r>
              <w:rPr>
                <w:sz w:val="20"/>
                <w:lang w:eastAsia="ko-KR"/>
              </w:rPr>
              <w:t>OSS</w:t>
            </w:r>
          </w:p>
        </w:tc>
        <w:tc>
          <w:tcPr>
            <w:tcW w:w="2156" w:type="dxa"/>
            <w:vAlign w:val="center"/>
          </w:tcPr>
          <w:p w14:paraId="0DA652D8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Queue</w:t>
            </w:r>
          </w:p>
        </w:tc>
        <w:tc>
          <w:tcPr>
            <w:tcW w:w="3781" w:type="dxa"/>
            <w:vAlign w:val="center"/>
          </w:tcPr>
          <w:p w14:paraId="40C4D5E0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>
              <w:rPr>
                <w:sz w:val="20"/>
              </w:rPr>
              <w:t>rabbitMQ</w:t>
            </w:r>
            <w:proofErr w:type="spellEnd"/>
          </w:p>
        </w:tc>
        <w:tc>
          <w:tcPr>
            <w:tcW w:w="894" w:type="dxa"/>
            <w:vAlign w:val="center"/>
          </w:tcPr>
          <w:p w14:paraId="5A4DCF0F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760D66BC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4EC3A563" w14:textId="77777777" w:rsidTr="00DE6B64">
        <w:trPr>
          <w:trHeight w:val="412"/>
          <w:tblHeader/>
        </w:trPr>
        <w:tc>
          <w:tcPr>
            <w:tcW w:w="964" w:type="dxa"/>
            <w:vMerge/>
          </w:tcPr>
          <w:p w14:paraId="43E61874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</w:p>
        </w:tc>
        <w:tc>
          <w:tcPr>
            <w:tcW w:w="2156" w:type="dxa"/>
            <w:vAlign w:val="center"/>
          </w:tcPr>
          <w:p w14:paraId="6D450091" w14:textId="77777777" w:rsidR="00636BE7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In Memory DB</w:t>
            </w:r>
          </w:p>
        </w:tc>
        <w:tc>
          <w:tcPr>
            <w:tcW w:w="3781" w:type="dxa"/>
            <w:vAlign w:val="center"/>
          </w:tcPr>
          <w:p w14:paraId="0B33A022" w14:textId="77777777" w:rsidR="00636BE7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proofErr w:type="spellStart"/>
            <w:r>
              <w:rPr>
                <w:rFonts w:hint="eastAsia"/>
                <w:sz w:val="20"/>
              </w:rPr>
              <w:t>redis</w:t>
            </w:r>
            <w:proofErr w:type="spellEnd"/>
          </w:p>
        </w:tc>
        <w:tc>
          <w:tcPr>
            <w:tcW w:w="894" w:type="dxa"/>
            <w:vAlign w:val="center"/>
          </w:tcPr>
          <w:p w14:paraId="5692E9BA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5D1D794F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  <w:tr w:rsidR="00636BE7" w:rsidRPr="00991765" w14:paraId="3283A658" w14:textId="77777777" w:rsidTr="00DE6B64">
        <w:trPr>
          <w:trHeight w:val="412"/>
          <w:tblHeader/>
        </w:trPr>
        <w:tc>
          <w:tcPr>
            <w:tcW w:w="964" w:type="dxa"/>
          </w:tcPr>
          <w:p w14:paraId="42ACB110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DBMS</w:t>
            </w:r>
          </w:p>
        </w:tc>
        <w:tc>
          <w:tcPr>
            <w:tcW w:w="2156" w:type="dxa"/>
            <w:vAlign w:val="center"/>
          </w:tcPr>
          <w:p w14:paraId="76119471" w14:textId="77777777" w:rsidR="00636BE7" w:rsidRPr="00991765" w:rsidRDefault="00636BE7" w:rsidP="00DE6B64">
            <w:pPr>
              <w:jc w:val="center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DBMS</w:t>
            </w:r>
          </w:p>
        </w:tc>
        <w:tc>
          <w:tcPr>
            <w:tcW w:w="3781" w:type="dxa"/>
            <w:vAlign w:val="center"/>
          </w:tcPr>
          <w:p w14:paraId="1B78A6E4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leftChars="3" w:left="6" w:right="194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>MySQL</w:t>
            </w:r>
          </w:p>
        </w:tc>
        <w:tc>
          <w:tcPr>
            <w:tcW w:w="894" w:type="dxa"/>
            <w:vAlign w:val="center"/>
          </w:tcPr>
          <w:p w14:paraId="7EA74BC5" w14:textId="77777777" w:rsidR="00636BE7" w:rsidRPr="00E87F29" w:rsidRDefault="00636BE7" w:rsidP="00DE6B64">
            <w:pPr>
              <w:pStyle w:val="a0"/>
              <w:numPr>
                <w:ilvl w:val="0"/>
                <w:numId w:val="0"/>
              </w:numPr>
              <w:snapToGrid w:val="0"/>
              <w:spacing w:before="0" w:after="0"/>
              <w:ind w:right="194"/>
              <w:jc w:val="center"/>
              <w:rPr>
                <w:sz w:val="20"/>
              </w:rPr>
            </w:pPr>
          </w:p>
        </w:tc>
        <w:tc>
          <w:tcPr>
            <w:tcW w:w="2003" w:type="dxa"/>
            <w:vAlign w:val="center"/>
          </w:tcPr>
          <w:p w14:paraId="7312C7B0" w14:textId="77777777" w:rsidR="00636BE7" w:rsidRPr="00991765" w:rsidRDefault="00636BE7" w:rsidP="00DE6B64">
            <w:pPr>
              <w:snapToGrid w:val="0"/>
              <w:spacing w:before="0" w:after="0"/>
              <w:rPr>
                <w:rFonts w:cs="바탕"/>
                <w:sz w:val="20"/>
                <w:lang w:eastAsia="ko-KR"/>
              </w:rPr>
            </w:pPr>
          </w:p>
        </w:tc>
      </w:tr>
    </w:tbl>
    <w:p w14:paraId="7F915E19" w14:textId="77777777" w:rsidR="00636BE7" w:rsidRDefault="00636BE7" w:rsidP="00636BE7">
      <w:pPr>
        <w:rPr>
          <w:lang w:eastAsia="ko-KR"/>
        </w:rPr>
      </w:pPr>
      <w:r>
        <w:rPr>
          <w:rFonts w:hint="eastAsia"/>
          <w:lang w:eastAsia="ko-KR"/>
        </w:rPr>
        <w:t>※ 수행 중 변동될 수 있음.</w:t>
      </w:r>
    </w:p>
    <w:p w14:paraId="06D3E703" w14:textId="77777777" w:rsidR="00636BE7" w:rsidRDefault="00636BE7" w:rsidP="00636BE7">
      <w:pPr>
        <w:spacing w:before="0" w:after="0"/>
        <w:rPr>
          <w:lang w:eastAsia="ko-KR"/>
        </w:rPr>
      </w:pPr>
      <w:r>
        <w:rPr>
          <w:lang w:eastAsia="ko-KR"/>
        </w:rPr>
        <w:br w:type="page"/>
      </w:r>
    </w:p>
    <w:p w14:paraId="25A8FCE3" w14:textId="66935FDE" w:rsidR="00DE6B64" w:rsidRPr="00991765" w:rsidRDefault="00DE6B64" w:rsidP="00DE6B64">
      <w:pPr>
        <w:pStyle w:val="1"/>
      </w:pPr>
      <w:bookmarkStart w:id="147" w:name="_Toc132896980"/>
      <w:r>
        <w:rPr>
          <w:rFonts w:hint="eastAsia"/>
        </w:rPr>
        <w:lastRenderedPageBreak/>
        <w:t>추진계획</w:t>
      </w:r>
      <w:bookmarkEnd w:id="147"/>
    </w:p>
    <w:p w14:paraId="5118E07F" w14:textId="77777777" w:rsidR="00DE6B64" w:rsidRDefault="00DE6B64" w:rsidP="00DE6B64">
      <w:pPr>
        <w:pStyle w:val="20"/>
        <w:tabs>
          <w:tab w:val="clear" w:pos="709"/>
          <w:tab w:val="clear" w:pos="3828"/>
          <w:tab w:val="num" w:pos="0"/>
        </w:tabs>
        <w:ind w:leftChars="0" w:left="0" w:firstLine="0"/>
        <w:rPr>
          <w:rFonts w:ascii="KB금융 본문체 Light" w:eastAsia="KB금융 본문체 Light" w:hAnsi="KB금융 본문체 Light"/>
        </w:rPr>
      </w:pPr>
      <w:bookmarkStart w:id="148" w:name="_Toc99033572"/>
      <w:bookmarkStart w:id="149" w:name="_Toc132896981"/>
      <w:r>
        <w:rPr>
          <w:rFonts w:ascii="KB금융 본문체 Light" w:eastAsia="KB금융 본문체 Light" w:hAnsi="KB금융 본문체 Light" w:hint="eastAsia"/>
        </w:rPr>
        <w:t>추진일정</w:t>
      </w:r>
      <w:bookmarkEnd w:id="148"/>
      <w:bookmarkEnd w:id="149"/>
    </w:p>
    <w:p w14:paraId="6CAF4A85" w14:textId="77777777" w:rsidR="00DE6B64" w:rsidRPr="004D2BA4" w:rsidRDefault="00DE6B64" w:rsidP="00DE6B64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- 개발기간 : 구축업체 계약일로부터 약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6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개월</w:t>
      </w:r>
    </w:p>
    <w:p w14:paraId="1BCAB83F" w14:textId="77777777" w:rsidR="00DE6B64" w:rsidRPr="004D2BA4" w:rsidRDefault="00DE6B64" w:rsidP="00DE6B64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-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단일 Sprint는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1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개월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단위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내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MVP</w:t>
      </w:r>
      <w:r>
        <w:rPr>
          <w:rFonts w:cs="바탕"/>
          <w:color w:val="000000" w:themeColor="text1"/>
          <w:szCs w:val="22"/>
          <w:shd w:val="clear" w:color="auto" w:fill="FFFFFF"/>
        </w:rPr>
        <w:t>(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Minimum Viable Product)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를 구현하는 방식으로 진행</w:t>
      </w:r>
    </w:p>
    <w:p w14:paraId="4B0AF9F7" w14:textId="77777777" w:rsidR="00DE6B64" w:rsidRPr="004D2BA4" w:rsidRDefault="00DE6B64" w:rsidP="00DE6B64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-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Sprint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별로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MVP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구현 목표를 확정하고 분석,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설계,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구현,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테스트 순으로 단계를 수행함</w:t>
      </w:r>
    </w:p>
    <w:p w14:paraId="7F245198" w14:textId="77777777" w:rsidR="00DE6B64" w:rsidRPr="004D2BA4" w:rsidRDefault="00DE6B64" w:rsidP="00DE6B64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- 구체적인 Sprint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기간은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‘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프레임워크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총괄협의체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’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에서 MVP 구현 분량을 고려하여 결정함</w:t>
      </w:r>
    </w:p>
    <w:p w14:paraId="2F5B1E65" w14:textId="77777777" w:rsidR="00DE6B64" w:rsidRPr="0089269F" w:rsidRDefault="00DE6B64" w:rsidP="00DE6B64">
      <w:pPr>
        <w:rPr>
          <w:szCs w:val="21"/>
        </w:rPr>
      </w:pPr>
      <w:r w:rsidRPr="0089269F">
        <w:rPr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FAD08" wp14:editId="409E0212">
                <wp:simplePos x="0" y="0"/>
                <wp:positionH relativeFrom="column">
                  <wp:posOffset>264160</wp:posOffset>
                </wp:positionH>
                <wp:positionV relativeFrom="paragraph">
                  <wp:posOffset>688975</wp:posOffset>
                </wp:positionV>
                <wp:extent cx="0" cy="2489200"/>
                <wp:effectExtent l="0" t="0" r="19050" b="63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8920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8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52513B0" id="직선 연결선 2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pt,54.25pt" to="20.8pt,2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" strokecolor="#d8d8d8 [2732]" strokeweight="1.75pt">
                <v:stroke dashstyle="dash"/>
              </v:line>
            </w:pict>
          </mc:Fallback>
        </mc:AlternateContent>
      </w:r>
      <w:r w:rsidRPr="0089269F">
        <w:rPr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C2312D" wp14:editId="1CE54D83">
                <wp:simplePos x="0" y="0"/>
                <wp:positionH relativeFrom="column">
                  <wp:posOffset>1121300</wp:posOffset>
                </wp:positionH>
                <wp:positionV relativeFrom="paragraph">
                  <wp:posOffset>691239</wp:posOffset>
                </wp:positionV>
                <wp:extent cx="4715123" cy="644056"/>
                <wp:effectExtent l="19050" t="0" r="9525" b="22860"/>
                <wp:wrapNone/>
                <wp:docPr id="1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5123" cy="644056"/>
                        </a:xfrm>
                        <a:prstGeom prst="bentConnector3">
                          <a:avLst>
                            <a:gd name="adj1" fmla="val -87"/>
                          </a:avLst>
                        </a:prstGeom>
                        <a:ln w="22225">
                          <a:solidFill>
                            <a:schemeClr val="bg1">
                              <a:lumMod val="8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918C9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직선 연결선 4" o:spid="_x0000_s1026" type="#_x0000_t34" style="position:absolute;left:0;text-align:left;margin-left:88.3pt;margin-top:54.45pt;width:371.25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" adj="-19" strokecolor="#d8d8d8 [2732]" strokeweight="1.75pt">
                <v:stroke dashstyle="dash"/>
              </v:shape>
            </w:pict>
          </mc:Fallback>
        </mc:AlternateContent>
      </w:r>
      <w:r w:rsidRPr="0089269F">
        <w:rPr>
          <w:lang w:eastAsia="ko-KR"/>
        </w:rPr>
        <w:drawing>
          <wp:inline distT="0" distB="0" distL="0" distR="0" wp14:anchorId="23DB5CFA" wp14:editId="318ABA1D">
            <wp:extent cx="5844417" cy="1017370"/>
            <wp:effectExtent l="0" t="0" r="4445" b="0"/>
            <wp:docPr id="176" name="그림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703" cy="102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CB00" w14:textId="77777777" w:rsidR="00DE6B64" w:rsidRPr="0089269F" w:rsidRDefault="00DE6B64" w:rsidP="00DE6B64">
      <w:pPr>
        <w:ind w:firstLineChars="300" w:firstLine="581"/>
        <w:rPr>
          <w:szCs w:val="21"/>
        </w:rPr>
      </w:pPr>
    </w:p>
    <w:p w14:paraId="6DDDB5AF" w14:textId="77777777" w:rsidR="00DE6B64" w:rsidRPr="0089269F" w:rsidRDefault="00DE6B64" w:rsidP="00DE6B64">
      <w:pPr>
        <w:ind w:firstLineChars="300" w:firstLine="581"/>
        <w:rPr>
          <w:szCs w:val="21"/>
        </w:rPr>
      </w:pPr>
      <w:r w:rsidRPr="0089269F">
        <w:rPr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2B577" wp14:editId="12C86249">
                <wp:simplePos x="0" y="0"/>
                <wp:positionH relativeFrom="column">
                  <wp:posOffset>5836285</wp:posOffset>
                </wp:positionH>
                <wp:positionV relativeFrom="paragraph">
                  <wp:posOffset>24766</wp:posOffset>
                </wp:positionV>
                <wp:extent cx="3175" cy="1987550"/>
                <wp:effectExtent l="0" t="0" r="34925" b="12700"/>
                <wp:wrapNone/>
                <wp:docPr id="15" name="직선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198755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bg1">
                              <a:lumMod val="8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063EA34" id="직선 연결선 15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55pt,1.95pt" to="459.8pt,1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" strokecolor="#d8d8d8 [2732]" strokeweight="1.75pt">
                <v:stroke dashstyle="dash"/>
              </v:line>
            </w:pict>
          </mc:Fallback>
        </mc:AlternateContent>
      </w:r>
      <w:r w:rsidRPr="0089269F">
        <w:rPr>
          <w:rFonts w:hint="eastAsia"/>
          <w:szCs w:val="21"/>
        </w:rPr>
        <w:t>- Sprint 별 단계</w:t>
      </w:r>
    </w:p>
    <w:p w14:paraId="6D8FEFFC" w14:textId="77777777" w:rsidR="00DE6B64" w:rsidRDefault="00DE6B64" w:rsidP="00DE6B64">
      <w:pPr>
        <w:ind w:leftChars="118" w:left="228"/>
        <w:rPr>
          <w:szCs w:val="21"/>
        </w:rPr>
      </w:pPr>
      <w:r w:rsidRPr="0089269F">
        <w:rPr>
          <w:lang w:eastAsia="ko-KR"/>
        </w:rPr>
        <w:drawing>
          <wp:inline distT="0" distB="0" distL="0" distR="0" wp14:anchorId="2C6F4C02" wp14:editId="44C3B920">
            <wp:extent cx="5670219" cy="2094832"/>
            <wp:effectExtent l="0" t="0" r="6985" b="127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500" cy="21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DD0" w14:textId="77777777" w:rsidR="00DE6B64" w:rsidRPr="004D2BA4" w:rsidRDefault="00DE6B64" w:rsidP="00DE6B64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- Sprint 단계별 주요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>Activity</w:t>
      </w:r>
    </w:p>
    <w:tbl>
      <w:tblPr>
        <w:tblW w:w="9488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50"/>
        <w:gridCol w:w="1984"/>
        <w:gridCol w:w="1985"/>
        <w:gridCol w:w="1984"/>
        <w:gridCol w:w="1985"/>
      </w:tblGrid>
      <w:tr w:rsidR="00DE6B64" w:rsidRPr="0089269F" w14:paraId="2B418DC5" w14:textId="77777777" w:rsidTr="00DE6B64">
        <w:trPr>
          <w:trHeight w:val="468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49C60E" w14:textId="77777777" w:rsidR="00DE6B64" w:rsidRPr="0089269F" w:rsidRDefault="00DE6B64" w:rsidP="00DE6B64">
            <w:pPr>
              <w:spacing w:before="0" w:after="0"/>
              <w:jc w:val="center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>단계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3FB120" w14:textId="77777777" w:rsidR="00DE6B64" w:rsidRPr="0089269F" w:rsidRDefault="00DE6B64" w:rsidP="00DE6B64">
            <w:pPr>
              <w:spacing w:before="0" w:after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  <w:lang w:eastAsia="ko-KR"/>
              </w:rPr>
              <w:t>프로젝트</w:t>
            </w:r>
            <w:r w:rsidRPr="0089269F">
              <w:rPr>
                <w:rFonts w:hint="eastAsia"/>
                <w:sz w:val="20"/>
                <w:szCs w:val="21"/>
              </w:rPr>
              <w:t xml:space="preserve"> 리더그룹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7AC847" w14:textId="77777777" w:rsidR="00DE6B64" w:rsidRPr="0089269F" w:rsidRDefault="00DE6B64" w:rsidP="00DE6B64">
            <w:pPr>
              <w:spacing w:before="0" w:after="0"/>
              <w:jc w:val="center"/>
              <w:rPr>
                <w:sz w:val="20"/>
                <w:szCs w:val="21"/>
                <w:lang w:eastAsia="ko-KR"/>
              </w:rPr>
            </w:pPr>
            <w:r>
              <w:rPr>
                <w:rFonts w:hint="eastAsia"/>
                <w:sz w:val="20"/>
                <w:szCs w:val="21"/>
                <w:lang w:eastAsia="ko-KR"/>
              </w:rPr>
              <w:t>아키텍처 스쿼드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6239B6" w14:textId="77777777" w:rsidR="00DE6B64" w:rsidRPr="0089269F" w:rsidRDefault="00DE6B64" w:rsidP="00DE6B64">
            <w:pPr>
              <w:spacing w:before="0" w:after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  <w:lang w:eastAsia="ko-KR"/>
              </w:rPr>
              <w:t>업무개발 스쿼드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4CE6DE" w14:textId="77777777" w:rsidR="00DE6B64" w:rsidRPr="0089269F" w:rsidRDefault="00DE6B64" w:rsidP="00DE6B64">
            <w:pPr>
              <w:spacing w:before="0" w:after="0"/>
              <w:jc w:val="center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  <w:lang w:eastAsia="ko-KR"/>
              </w:rPr>
              <w:t>프레임워크</w:t>
            </w:r>
            <w:r w:rsidRPr="0089269F">
              <w:rPr>
                <w:rFonts w:hint="eastAsia"/>
                <w:sz w:val="20"/>
                <w:szCs w:val="21"/>
              </w:rPr>
              <w:t xml:space="preserve"> 총괄협의체</w:t>
            </w:r>
          </w:p>
        </w:tc>
      </w:tr>
      <w:tr w:rsidR="00DE6B64" w:rsidRPr="0089269F" w14:paraId="3786F32E" w14:textId="77777777" w:rsidTr="00DE6B64">
        <w:trPr>
          <w:trHeight w:val="111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87E1C" w14:textId="77777777" w:rsidR="00DE6B64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 xml:space="preserve">Sprint </w:t>
            </w:r>
          </w:p>
          <w:p w14:paraId="4E3AACD9" w14:textId="77777777" w:rsidR="00DE6B64" w:rsidRPr="0089269F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 xml:space="preserve">목표 </w:t>
            </w:r>
            <w:r>
              <w:rPr>
                <w:rFonts w:hint="eastAsia"/>
                <w:sz w:val="20"/>
                <w:szCs w:val="21"/>
                <w:lang w:eastAsia="ko-KR"/>
              </w:rPr>
              <w:t>설</w:t>
            </w:r>
            <w:r w:rsidRPr="0089269F">
              <w:rPr>
                <w:rFonts w:hint="eastAsia"/>
                <w:sz w:val="20"/>
                <w:szCs w:val="21"/>
              </w:rPr>
              <w:t>정 단계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05CEE8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</w:t>
            </w:r>
            <w:r>
              <w:rPr>
                <w:rFonts w:hint="eastAsia"/>
                <w:sz w:val="20"/>
                <w:lang w:eastAsia="ko-KR"/>
              </w:rPr>
              <w:t>아키텍처</w:t>
            </w:r>
          </w:p>
          <w:p w14:paraId="45DF7E76" w14:textId="77777777" w:rsidR="00DE6B64" w:rsidRPr="0089269F" w:rsidRDefault="00DE6B64" w:rsidP="00DE6B64">
            <w:pPr>
              <w:spacing w:before="0" w:after="0"/>
              <w:ind w:firstLineChars="100" w:firstLine="176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검증 대상 선정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034917" w14:textId="77777777" w:rsidR="00DE6B64" w:rsidRDefault="00DE6B64" w:rsidP="00DE6B64">
            <w:pPr>
              <w:tabs>
                <w:tab w:val="num" w:pos="720"/>
              </w:tabs>
              <w:spacing w:before="0" w:after="0"/>
              <w:rPr>
                <w:sz w:val="20"/>
                <w:lang w:eastAsia="ko-KR"/>
              </w:rPr>
            </w:pPr>
            <w:r w:rsidRPr="0089269F">
              <w:rPr>
                <w:rFonts w:hint="eastAsia"/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r w:rsidRPr="0089269F">
              <w:rPr>
                <w:rFonts w:hint="eastAsia"/>
                <w:sz w:val="20"/>
              </w:rPr>
              <w:t>아키텍처</w:t>
            </w:r>
            <w:r>
              <w:rPr>
                <w:rFonts w:hint="eastAsia"/>
                <w:sz w:val="20"/>
                <w:lang w:eastAsia="ko-KR"/>
              </w:rPr>
              <w:t xml:space="preserve"> 적</w:t>
            </w:r>
            <w:r w:rsidRPr="0089269F">
              <w:rPr>
                <w:rFonts w:hint="eastAsia"/>
                <w:sz w:val="20"/>
              </w:rPr>
              <w:t>정성</w:t>
            </w:r>
            <w:r>
              <w:rPr>
                <w:rFonts w:hint="eastAsia"/>
                <w:sz w:val="20"/>
                <w:lang w:eastAsia="ko-KR"/>
              </w:rPr>
              <w:t xml:space="preserve"> </w:t>
            </w:r>
          </w:p>
          <w:p w14:paraId="5B17B120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ind w:firstLineChars="100" w:firstLine="176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평가</w:t>
            </w:r>
          </w:p>
          <w:p w14:paraId="36F2F430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필요 </w:t>
            </w:r>
            <w:r>
              <w:rPr>
                <w:sz w:val="20"/>
              </w:rPr>
              <w:t>OSS</w:t>
            </w:r>
            <w:r w:rsidRPr="0089269F">
              <w:rPr>
                <w:rFonts w:hint="eastAsia"/>
                <w:sz w:val="20"/>
              </w:rPr>
              <w:t>확인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8EADEE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필요기술 교육 및</w:t>
            </w:r>
          </w:p>
          <w:p w14:paraId="79B34ACA" w14:textId="77777777" w:rsidR="00DE6B64" w:rsidRPr="0089269F" w:rsidRDefault="00DE6B64" w:rsidP="00DE6B64">
            <w:pPr>
              <w:spacing w:before="0" w:after="0"/>
              <w:ind w:firstLine="18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필요인력 확인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492496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sz w:val="20"/>
              </w:rPr>
              <w:t xml:space="preserve">- </w:t>
            </w:r>
            <w:r w:rsidRPr="0089269F">
              <w:rPr>
                <w:rFonts w:hint="eastAsia"/>
                <w:sz w:val="20"/>
              </w:rPr>
              <w:t>과제 정의서,</w:t>
            </w:r>
          </w:p>
          <w:p w14:paraId="070D7C6A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 </w:t>
            </w:r>
            <w:r w:rsidRPr="0089269F">
              <w:rPr>
                <w:sz w:val="20"/>
              </w:rPr>
              <w:t xml:space="preserve">  </w:t>
            </w:r>
            <w:r w:rsidRPr="0089269F">
              <w:rPr>
                <w:rFonts w:hint="eastAsia"/>
                <w:sz w:val="20"/>
              </w:rPr>
              <w:t>과제 우선순위</w:t>
            </w:r>
          </w:p>
          <w:p w14:paraId="2B6AB3F8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 </w:t>
            </w:r>
            <w:r w:rsidRPr="0089269F">
              <w:rPr>
                <w:sz w:val="20"/>
              </w:rPr>
              <w:t xml:space="preserve">  </w:t>
            </w:r>
            <w:r w:rsidRPr="0089269F">
              <w:rPr>
                <w:rFonts w:hint="eastAsia"/>
                <w:sz w:val="20"/>
              </w:rPr>
              <w:t>검토 및 확정</w:t>
            </w:r>
          </w:p>
        </w:tc>
      </w:tr>
      <w:tr w:rsidR="00DE6B64" w:rsidRPr="0089269F" w14:paraId="74E560AB" w14:textId="77777777" w:rsidTr="00DE6B64">
        <w:trPr>
          <w:trHeight w:val="111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C0D7E" w14:textId="77777777" w:rsidR="00DE6B64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 xml:space="preserve">Sprint </w:t>
            </w:r>
          </w:p>
          <w:p w14:paraId="680E762F" w14:textId="77777777" w:rsidR="00DE6B64" w:rsidRPr="0089269F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>계획 단계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D8D9FF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</w:t>
            </w:r>
            <w:r>
              <w:rPr>
                <w:rFonts w:hint="eastAsia"/>
                <w:sz w:val="20"/>
              </w:rPr>
              <w:t>스쿼드</w:t>
            </w:r>
            <w:r w:rsidRPr="0089269F">
              <w:rPr>
                <w:rFonts w:hint="eastAsia"/>
                <w:sz w:val="20"/>
              </w:rPr>
              <w:t xml:space="preserve"> 구성 계획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2FB4D9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필요</w:t>
            </w:r>
            <w:r>
              <w:rPr>
                <w:rFonts w:hint="eastAsia"/>
                <w:sz w:val="20"/>
              </w:rPr>
              <w:t xml:space="preserve"> </w:t>
            </w:r>
            <w:r w:rsidRPr="0089269F">
              <w:rPr>
                <w:rFonts w:hint="eastAsia"/>
                <w:sz w:val="20"/>
              </w:rPr>
              <w:t>기술</w:t>
            </w:r>
            <w:r>
              <w:rPr>
                <w:rFonts w:hint="eastAsia"/>
                <w:sz w:val="20"/>
              </w:rPr>
              <w:t>set</w:t>
            </w:r>
            <w:r w:rsidRPr="0089269F">
              <w:rPr>
                <w:rFonts w:hint="eastAsia"/>
                <w:sz w:val="20"/>
              </w:rPr>
              <w:t xml:space="preserve"> 검토</w:t>
            </w:r>
          </w:p>
          <w:p w14:paraId="6839BEEC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필요 </w:t>
            </w:r>
            <w:r>
              <w:rPr>
                <w:sz w:val="20"/>
              </w:rPr>
              <w:t>OSS</w:t>
            </w:r>
            <w:r w:rsidRPr="0089269F">
              <w:rPr>
                <w:sz w:val="20"/>
              </w:rPr>
              <w:t xml:space="preserve"> </w:t>
            </w:r>
            <w:r w:rsidRPr="0089269F">
              <w:rPr>
                <w:rFonts w:hint="eastAsia"/>
                <w:sz w:val="20"/>
              </w:rPr>
              <w:t>검토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5E58A0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필요 인력 구성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7AB363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</w:t>
            </w:r>
            <w:r>
              <w:rPr>
                <w:rFonts w:hint="eastAsia"/>
                <w:sz w:val="20"/>
              </w:rPr>
              <w:t>스쿼드</w:t>
            </w:r>
            <w:r w:rsidRPr="0089269F">
              <w:rPr>
                <w:rFonts w:hint="eastAsia"/>
                <w:sz w:val="20"/>
              </w:rPr>
              <w:t xml:space="preserve"> 구성 합의</w:t>
            </w:r>
          </w:p>
          <w:p w14:paraId="5E40BED2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 xml:space="preserve">OSS </w:t>
            </w:r>
            <w:r w:rsidRPr="0089269F">
              <w:rPr>
                <w:rFonts w:hint="eastAsia"/>
                <w:sz w:val="20"/>
              </w:rPr>
              <w:t>사용합의</w:t>
            </w:r>
          </w:p>
        </w:tc>
      </w:tr>
      <w:tr w:rsidR="00DE6B64" w:rsidRPr="0089269F" w14:paraId="7A31147E" w14:textId="77777777" w:rsidTr="00DE6B64">
        <w:trPr>
          <w:trHeight w:val="111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BA6CEB" w14:textId="77777777" w:rsidR="00DE6B64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lastRenderedPageBreak/>
              <w:t xml:space="preserve">Sprint </w:t>
            </w:r>
          </w:p>
          <w:p w14:paraId="70F14351" w14:textId="77777777" w:rsidR="00DE6B64" w:rsidRPr="0089269F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>수행 단계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B0735B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리스크,</w:t>
            </w:r>
            <w:r w:rsidRPr="0089269F">
              <w:rPr>
                <w:color w:val="000000" w:themeColor="text1"/>
                <w:sz w:val="20"/>
              </w:rPr>
              <w:t xml:space="preserve"> </w:t>
            </w:r>
            <w:r w:rsidRPr="0089269F">
              <w:rPr>
                <w:rFonts w:hint="eastAsia"/>
                <w:color w:val="000000" w:themeColor="text1"/>
                <w:sz w:val="20"/>
              </w:rPr>
              <w:t>이슈해결</w:t>
            </w:r>
          </w:p>
          <w:p w14:paraId="764670DA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영역별 전문가연결</w:t>
            </w:r>
          </w:p>
          <w:p w14:paraId="076452B6" w14:textId="77777777" w:rsidR="00DE6B64" w:rsidRPr="0089269F" w:rsidRDefault="00DE6B64" w:rsidP="00DE6B64">
            <w:pPr>
              <w:spacing w:before="0" w:after="0"/>
              <w:rPr>
                <w:color w:val="FF0000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사례</w:t>
            </w:r>
            <w:r>
              <w:rPr>
                <w:rFonts w:hint="eastAsia"/>
                <w:color w:val="000000" w:themeColor="text1"/>
                <w:sz w:val="20"/>
                <w:lang w:eastAsia="ko-KR"/>
              </w:rPr>
              <w:t xml:space="preserve"> </w:t>
            </w:r>
            <w:r w:rsidRPr="0089269F">
              <w:rPr>
                <w:rFonts w:hint="eastAsia"/>
                <w:color w:val="000000" w:themeColor="text1"/>
                <w:sz w:val="20"/>
              </w:rPr>
              <w:t>수집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C5B8CE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 xml:space="preserve">- 필요 </w:t>
            </w:r>
            <w:r>
              <w:rPr>
                <w:color w:val="000000" w:themeColor="text1"/>
                <w:sz w:val="20"/>
              </w:rPr>
              <w:t>OSS</w:t>
            </w:r>
            <w:r w:rsidRPr="0089269F">
              <w:rPr>
                <w:color w:val="000000" w:themeColor="text1"/>
                <w:sz w:val="20"/>
              </w:rPr>
              <w:t xml:space="preserve"> </w:t>
            </w:r>
            <w:r w:rsidRPr="0089269F">
              <w:rPr>
                <w:rFonts w:hint="eastAsia"/>
                <w:color w:val="000000" w:themeColor="text1"/>
                <w:sz w:val="20"/>
              </w:rPr>
              <w:t>설치</w:t>
            </w:r>
          </w:p>
          <w:p w14:paraId="724F8283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 xml:space="preserve">- </w:t>
            </w:r>
            <w:r>
              <w:rPr>
                <w:rFonts w:hint="eastAsia"/>
                <w:color w:val="000000" w:themeColor="text1"/>
                <w:sz w:val="20"/>
                <w:lang w:eastAsia="ko-KR"/>
              </w:rPr>
              <w:t>프레임워크</w:t>
            </w:r>
            <w:r w:rsidRPr="0089269F">
              <w:rPr>
                <w:rFonts w:hint="eastAsia"/>
                <w:color w:val="000000" w:themeColor="text1"/>
                <w:sz w:val="20"/>
              </w:rPr>
              <w:t xml:space="preserve"> 모델링</w:t>
            </w:r>
          </w:p>
          <w:p w14:paraId="6F4EC6F6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 xml:space="preserve">- </w:t>
            </w:r>
            <w:r w:rsidRPr="0089269F">
              <w:rPr>
                <w:color w:val="000000" w:themeColor="text1"/>
                <w:sz w:val="20"/>
              </w:rPr>
              <w:t xml:space="preserve">MVP </w:t>
            </w:r>
            <w:r w:rsidRPr="0089269F">
              <w:rPr>
                <w:rFonts w:hint="eastAsia"/>
                <w:color w:val="000000" w:themeColor="text1"/>
                <w:sz w:val="20"/>
              </w:rPr>
              <w:t>분석/설계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33B072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 xml:space="preserve">- 필요 </w:t>
            </w:r>
            <w:r>
              <w:rPr>
                <w:color w:val="000000" w:themeColor="text1"/>
                <w:sz w:val="20"/>
              </w:rPr>
              <w:t>OSS</w:t>
            </w:r>
            <w:r w:rsidRPr="0089269F">
              <w:rPr>
                <w:rFonts w:hint="eastAsia"/>
                <w:color w:val="000000" w:themeColor="text1"/>
                <w:sz w:val="20"/>
              </w:rPr>
              <w:t xml:space="preserve"> 적용</w:t>
            </w:r>
          </w:p>
          <w:p w14:paraId="2604E09B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M</w:t>
            </w:r>
            <w:r w:rsidRPr="0089269F">
              <w:rPr>
                <w:color w:val="000000" w:themeColor="text1"/>
                <w:sz w:val="20"/>
              </w:rPr>
              <w:t>VP</w:t>
            </w:r>
            <w:r w:rsidRPr="0089269F">
              <w:rPr>
                <w:rFonts w:hint="eastAsia"/>
                <w:color w:val="000000" w:themeColor="text1"/>
                <w:sz w:val="20"/>
              </w:rPr>
              <w:t xml:space="preserve"> 구현</w:t>
            </w:r>
          </w:p>
          <w:p w14:paraId="24294FF6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M</w:t>
            </w:r>
            <w:r w:rsidRPr="0089269F">
              <w:rPr>
                <w:color w:val="000000" w:themeColor="text1"/>
                <w:sz w:val="20"/>
              </w:rPr>
              <w:t>VP</w:t>
            </w:r>
            <w:r w:rsidRPr="0089269F">
              <w:rPr>
                <w:rFonts w:hint="eastAsia"/>
                <w:color w:val="000000" w:themeColor="text1"/>
                <w:sz w:val="20"/>
              </w:rPr>
              <w:t xml:space="preserve"> 테스트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ED45F0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단계별 산출물확정</w:t>
            </w:r>
          </w:p>
          <w:p w14:paraId="2CA10385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>- Sprint 최종산출물</w:t>
            </w:r>
          </w:p>
          <w:p w14:paraId="3810DE68" w14:textId="77777777" w:rsidR="00DE6B64" w:rsidRPr="0089269F" w:rsidRDefault="00DE6B64" w:rsidP="00DE6B64">
            <w:pPr>
              <w:spacing w:before="0" w:after="0"/>
              <w:rPr>
                <w:color w:val="000000" w:themeColor="text1"/>
                <w:sz w:val="20"/>
              </w:rPr>
            </w:pPr>
            <w:r w:rsidRPr="0089269F">
              <w:rPr>
                <w:rFonts w:hint="eastAsia"/>
                <w:color w:val="000000" w:themeColor="text1"/>
                <w:sz w:val="20"/>
              </w:rPr>
              <w:t xml:space="preserve"> </w:t>
            </w:r>
            <w:r w:rsidRPr="0089269F">
              <w:rPr>
                <w:color w:val="000000" w:themeColor="text1"/>
                <w:sz w:val="20"/>
              </w:rPr>
              <w:t xml:space="preserve"> </w:t>
            </w:r>
            <w:r w:rsidRPr="0089269F">
              <w:rPr>
                <w:rFonts w:hint="eastAsia"/>
                <w:color w:val="000000" w:themeColor="text1"/>
                <w:sz w:val="20"/>
              </w:rPr>
              <w:t>검수</w:t>
            </w:r>
          </w:p>
        </w:tc>
      </w:tr>
      <w:tr w:rsidR="00DE6B64" w:rsidRPr="0089269F" w14:paraId="5D5C9A13" w14:textId="77777777" w:rsidTr="00DE6B64">
        <w:trPr>
          <w:trHeight w:val="1110"/>
        </w:trPr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EC2860" w14:textId="77777777" w:rsidR="00DE6B64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 xml:space="preserve">Sprint </w:t>
            </w:r>
          </w:p>
          <w:p w14:paraId="49D5B56E" w14:textId="77777777" w:rsidR="00DE6B64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 xml:space="preserve">완료 후 </w:t>
            </w:r>
          </w:p>
          <w:p w14:paraId="269E0C89" w14:textId="77777777" w:rsidR="00DE6B64" w:rsidRPr="0089269F" w:rsidRDefault="00DE6B64" w:rsidP="00DE6B64">
            <w:pPr>
              <w:spacing w:before="0" w:after="0"/>
              <w:rPr>
                <w:sz w:val="20"/>
                <w:szCs w:val="21"/>
              </w:rPr>
            </w:pPr>
            <w:r w:rsidRPr="0089269F">
              <w:rPr>
                <w:rFonts w:hint="eastAsia"/>
                <w:sz w:val="20"/>
                <w:szCs w:val="21"/>
              </w:rPr>
              <w:t>점검 단계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53B9DD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이슈 및 리스크</w:t>
            </w:r>
          </w:p>
          <w:p w14:paraId="5F0E21CF" w14:textId="77777777" w:rsidR="00DE6B64" w:rsidRPr="0089269F" w:rsidRDefault="00DE6B64" w:rsidP="00DE6B64">
            <w:pPr>
              <w:spacing w:before="0" w:after="0"/>
              <w:ind w:firstLineChars="100" w:firstLine="176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해결방안 리뷰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33E9D3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이슈 및 리스크 </w:t>
            </w:r>
          </w:p>
          <w:p w14:paraId="2E9E2583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ind w:firstLineChars="100" w:firstLine="176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해결방안을 위한 </w:t>
            </w:r>
          </w:p>
          <w:p w14:paraId="0411CE9D" w14:textId="77777777" w:rsidR="00DE6B64" w:rsidRPr="0089269F" w:rsidRDefault="00DE6B64" w:rsidP="00DE6B64">
            <w:pPr>
              <w:tabs>
                <w:tab w:val="num" w:pos="720"/>
              </w:tabs>
              <w:spacing w:before="0" w:after="0"/>
              <w:ind w:firstLineChars="100" w:firstLine="176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구현물 리뷰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2FFD1B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해결방안 아키텍처</w:t>
            </w:r>
          </w:p>
          <w:p w14:paraId="5E0DC4C1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 </w:t>
            </w:r>
            <w:r w:rsidRPr="0089269F">
              <w:rPr>
                <w:sz w:val="20"/>
              </w:rPr>
              <w:t xml:space="preserve"> </w:t>
            </w:r>
            <w:r w:rsidRPr="0089269F">
              <w:rPr>
                <w:rFonts w:hint="eastAsia"/>
                <w:sz w:val="20"/>
              </w:rPr>
              <w:t>구현 및 피드백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42190C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sz w:val="20"/>
              </w:rPr>
              <w:t xml:space="preserve">- </w:t>
            </w:r>
            <w:r w:rsidRPr="0089269F">
              <w:rPr>
                <w:rFonts w:hint="eastAsia"/>
                <w:sz w:val="20"/>
              </w:rPr>
              <w:t>S</w:t>
            </w:r>
            <w:r w:rsidRPr="0089269F">
              <w:rPr>
                <w:sz w:val="20"/>
              </w:rPr>
              <w:t>print</w:t>
            </w:r>
            <w:r w:rsidRPr="0089269F">
              <w:rPr>
                <w:rFonts w:hint="eastAsia"/>
                <w:sz w:val="20"/>
              </w:rPr>
              <w:t xml:space="preserve"> 이슈 검토</w:t>
            </w:r>
          </w:p>
          <w:p w14:paraId="6FC7C1A4" w14:textId="77777777" w:rsidR="00DE6B64" w:rsidRPr="0089269F" w:rsidRDefault="00DE6B64" w:rsidP="00DE6B64">
            <w:pPr>
              <w:spacing w:before="0" w:after="0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 </w:t>
            </w:r>
            <w:r w:rsidRPr="0089269F">
              <w:rPr>
                <w:sz w:val="20"/>
              </w:rPr>
              <w:t xml:space="preserve"> </w:t>
            </w:r>
            <w:r w:rsidRPr="0089269F">
              <w:rPr>
                <w:rFonts w:hint="eastAsia"/>
                <w:sz w:val="20"/>
              </w:rPr>
              <w:t>및 해결방안 확정</w:t>
            </w:r>
          </w:p>
        </w:tc>
      </w:tr>
    </w:tbl>
    <w:p w14:paraId="448FC184" w14:textId="77777777" w:rsidR="00DE6B64" w:rsidRPr="001B62BB" w:rsidRDefault="00DE6B64" w:rsidP="00DE6B64">
      <w:pPr>
        <w:pStyle w:val="a0"/>
        <w:widowControl w:val="0"/>
        <w:numPr>
          <w:ilvl w:val="0"/>
          <w:numId w:val="0"/>
        </w:numPr>
        <w:snapToGrid w:val="0"/>
        <w:spacing w:line="400" w:lineRule="exact"/>
        <w:ind w:left="284" w:right="194"/>
        <w:jc w:val="both"/>
        <w:rPr>
          <w:szCs w:val="21"/>
        </w:rPr>
      </w:pPr>
      <w:r w:rsidRPr="006F4F9F">
        <w:rPr>
          <w:rFonts w:cs="바탕" w:hint="eastAsia"/>
          <w:color w:val="000000" w:themeColor="text1"/>
          <w:szCs w:val="22"/>
          <w:shd w:val="clear" w:color="auto" w:fill="FFFFFF"/>
        </w:rPr>
        <w:t>※</w:t>
      </w:r>
      <w:r w:rsidRPr="006F4F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6F4F9F">
        <w:rPr>
          <w:rFonts w:cs="바탕" w:hint="eastAsia"/>
          <w:color w:val="000000" w:themeColor="text1"/>
          <w:szCs w:val="22"/>
          <w:shd w:val="clear" w:color="auto" w:fill="FFFFFF"/>
        </w:rPr>
        <w:t xml:space="preserve">Agile방법에 따라 프로젝트 시작 후 </w:t>
      </w:r>
      <w:r w:rsidRPr="006F4F9F">
        <w:rPr>
          <w:rFonts w:cs="바탕"/>
          <w:color w:val="000000" w:themeColor="text1"/>
          <w:szCs w:val="22"/>
          <w:shd w:val="clear" w:color="auto" w:fill="FFFFFF"/>
        </w:rPr>
        <w:t>Sprint</w:t>
      </w:r>
      <w:r w:rsidRPr="006F4F9F">
        <w:rPr>
          <w:rFonts w:cs="바탕" w:hint="eastAsia"/>
          <w:color w:val="000000" w:themeColor="text1"/>
          <w:szCs w:val="22"/>
          <w:shd w:val="clear" w:color="auto" w:fill="FFFFFF"/>
        </w:rPr>
        <w:t xml:space="preserve">별로 </w:t>
      </w:r>
      <w:r w:rsidRPr="006F4F9F">
        <w:rPr>
          <w:szCs w:val="21"/>
        </w:rPr>
        <w:t xml:space="preserve">Activity </w:t>
      </w:r>
      <w:r w:rsidRPr="006F4F9F">
        <w:rPr>
          <w:rFonts w:hint="eastAsia"/>
          <w:szCs w:val="21"/>
        </w:rPr>
        <w:t>정의 및 확정 예정</w:t>
      </w:r>
    </w:p>
    <w:p w14:paraId="62F75AA9" w14:textId="6F400201" w:rsidR="00610451" w:rsidRDefault="00610451" w:rsidP="00610451">
      <w:pPr>
        <w:rPr>
          <w:lang w:eastAsia="ko-KR"/>
        </w:rPr>
      </w:pPr>
    </w:p>
    <w:p w14:paraId="1841ADCC" w14:textId="6709F3F1" w:rsidR="00DE6B64" w:rsidRDefault="00DE6B64" w:rsidP="00DE6B64">
      <w:pPr>
        <w:pStyle w:val="20"/>
        <w:tabs>
          <w:tab w:val="clear" w:pos="709"/>
          <w:tab w:val="clear" w:pos="3828"/>
          <w:tab w:val="num" w:pos="0"/>
        </w:tabs>
        <w:ind w:leftChars="0" w:left="0" w:firstLine="0"/>
        <w:rPr>
          <w:rFonts w:ascii="KB금융 본문체 Light" w:eastAsia="KB금융 본문체 Light" w:hAnsi="KB금융 본문체 Light"/>
        </w:rPr>
      </w:pPr>
      <w:bookmarkStart w:id="150" w:name="_Toc132896982"/>
      <w:r>
        <w:rPr>
          <w:rFonts w:ascii="KB금융 본문체 Light" w:eastAsia="KB금융 본문체 Light" w:hAnsi="KB금융 본문체 Light" w:hint="eastAsia"/>
        </w:rPr>
        <w:t>단계별 인력투입</w:t>
      </w:r>
      <w:bookmarkEnd w:id="150"/>
    </w:p>
    <w:p w14:paraId="21D8F8B5" w14:textId="46AE7B9C" w:rsidR="00DE6B64" w:rsidRDefault="00DE6B64" w:rsidP="00DE6B64">
      <w:pPr>
        <w:pStyle w:val="a0"/>
        <w:numPr>
          <w:ilvl w:val="0"/>
          <w:numId w:val="25"/>
        </w:numPr>
        <w:ind w:right="194"/>
        <w:rPr>
          <w:rFonts w:cs="바탕"/>
          <w:color w:val="000000" w:themeColor="text1"/>
          <w:szCs w:val="22"/>
          <w:shd w:val="clear" w:color="auto" w:fill="FFFFFF"/>
        </w:rPr>
      </w:pP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본 사업은 Sprint 단계별 </w:t>
      </w:r>
      <w:proofErr w:type="spellStart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수행범위</w:t>
      </w:r>
      <w:proofErr w:type="spellEnd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 및 인력투입계획 수립/합의를 통하여 기술자문 및 지원 </w:t>
      </w:r>
      <w:proofErr w:type="spellStart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인력투입</w:t>
      </w:r>
      <w:proofErr w:type="spellEnd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 내역에 따라 비용을 지급하는 것을 기본으로 하되,</w:t>
      </w:r>
      <w:r w:rsidRPr="007A4268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당행의 목표를 달성하기 위한 </w:t>
      </w:r>
      <w:proofErr w:type="spellStart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수행범위</w:t>
      </w:r>
      <w:proofErr w:type="spellEnd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 및 </w:t>
      </w:r>
      <w:r w:rsidRPr="007A4268">
        <w:rPr>
          <w:rFonts w:cs="바탕"/>
          <w:color w:val="000000" w:themeColor="text1"/>
          <w:szCs w:val="22"/>
          <w:shd w:val="clear" w:color="auto" w:fill="FFFFFF"/>
        </w:rPr>
        <w:t xml:space="preserve">Sprint </w:t>
      </w: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계획과 </w:t>
      </w:r>
      <w:proofErr w:type="spellStart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인력투입</w:t>
      </w:r>
      <w:proofErr w:type="spellEnd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 방안을 </w:t>
      </w:r>
      <w:proofErr w:type="spellStart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제안받아</w:t>
      </w:r>
      <w:proofErr w:type="spellEnd"/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 xml:space="preserve"> 총량</w:t>
      </w:r>
      <w:r>
        <w:rPr>
          <w:rFonts w:cs="바탕" w:hint="eastAsia"/>
          <w:color w:val="000000" w:themeColor="text1"/>
          <w:szCs w:val="22"/>
          <w:shd w:val="clear" w:color="auto" w:fill="FFFFFF"/>
        </w:rPr>
        <w:t xml:space="preserve"> </w:t>
      </w: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범위</w:t>
      </w:r>
      <w:r>
        <w:rPr>
          <w:rFonts w:cs="바탕" w:hint="eastAsia"/>
          <w:color w:val="000000" w:themeColor="text1"/>
          <w:szCs w:val="22"/>
          <w:shd w:val="clear" w:color="auto" w:fill="FFFFFF"/>
        </w:rPr>
        <w:t xml:space="preserve"> </w:t>
      </w: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내에서 단가 계약</w:t>
      </w:r>
      <w:r w:rsidRPr="007A4268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7A4268">
        <w:rPr>
          <w:rFonts w:cs="바탕" w:hint="eastAsia"/>
          <w:color w:val="000000" w:themeColor="text1"/>
          <w:szCs w:val="22"/>
          <w:shd w:val="clear" w:color="auto" w:fill="FFFFFF"/>
        </w:rPr>
        <w:t>형태로 추진하고자 함</w:t>
      </w:r>
    </w:p>
    <w:p w14:paraId="5179D49C" w14:textId="77777777" w:rsidR="00FB3463" w:rsidRDefault="00FB3463" w:rsidP="00FB3463">
      <w:pPr>
        <w:ind w:right="194"/>
        <w:rPr>
          <w:rFonts w:cs="바탕"/>
          <w:noProof w:val="0"/>
          <w:color w:val="000000" w:themeColor="text1"/>
          <w:szCs w:val="22"/>
          <w:shd w:val="clear" w:color="auto" w:fill="FFFFFF"/>
          <w:lang w:eastAsia="ko-KR"/>
        </w:rPr>
      </w:pPr>
    </w:p>
    <w:p w14:paraId="516D8890" w14:textId="1B5E15B6" w:rsidR="00DE6B64" w:rsidRPr="00867764" w:rsidRDefault="00DE6B64" w:rsidP="00867764">
      <w:pPr>
        <w:pStyle w:val="31"/>
      </w:pPr>
      <w:r w:rsidRPr="00867764">
        <w:rPr>
          <w:rFonts w:hint="eastAsia"/>
        </w:rPr>
        <w:t>프로젝트 운영조직도</w:t>
      </w:r>
    </w:p>
    <w:p w14:paraId="1CF99F4D" w14:textId="3D6C6614" w:rsidR="007A4268" w:rsidRPr="00DE6B64" w:rsidRDefault="00DE6B64" w:rsidP="00DE6B64">
      <w:pPr>
        <w:pStyle w:val="a0"/>
        <w:numPr>
          <w:ilvl w:val="0"/>
          <w:numId w:val="0"/>
        </w:numPr>
        <w:ind w:left="517" w:right="194"/>
        <w:rPr>
          <w:rFonts w:cs="바탕"/>
          <w:color w:val="000000" w:themeColor="text1"/>
          <w:szCs w:val="22"/>
          <w:shd w:val="clear" w:color="auto" w:fill="FFFFFF"/>
        </w:rPr>
      </w:pPr>
      <w:r>
        <w:rPr>
          <w:rFonts w:cs="바탕" w:hint="eastAsia"/>
          <w:color w:val="000000" w:themeColor="text1"/>
          <w:szCs w:val="22"/>
          <w:shd w:val="clear" w:color="auto" w:fill="FFFFFF"/>
        </w:rPr>
        <w:t>※</w:t>
      </w:r>
      <w:r w:rsidRPr="00DE6B6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="007A4268" w:rsidRPr="00DE6B64">
        <w:rPr>
          <w:rFonts w:cs="바탕"/>
          <w:color w:val="000000" w:themeColor="text1"/>
          <w:szCs w:val="22"/>
          <w:shd w:val="clear" w:color="auto" w:fill="FFFFFF"/>
        </w:rPr>
        <w:t>‘</w:t>
      </w:r>
      <w:r w:rsidR="007A4268" w:rsidRPr="00DE6B64">
        <w:rPr>
          <w:rFonts w:cs="바탕" w:hint="eastAsia"/>
          <w:color w:val="000000" w:themeColor="text1"/>
          <w:szCs w:val="22"/>
          <w:shd w:val="clear" w:color="auto" w:fill="FFFFFF"/>
        </w:rPr>
        <w:t>프레임워크 총괄 협의체</w:t>
      </w:r>
      <w:r w:rsidR="007A4268" w:rsidRPr="00DE6B64">
        <w:rPr>
          <w:rFonts w:cs="바탕"/>
          <w:color w:val="000000" w:themeColor="text1"/>
          <w:szCs w:val="22"/>
          <w:shd w:val="clear" w:color="auto" w:fill="FFFFFF"/>
        </w:rPr>
        <w:t>’</w:t>
      </w:r>
      <w:r w:rsidR="007A4268" w:rsidRPr="00DE6B64">
        <w:rPr>
          <w:rFonts w:cs="바탕" w:hint="eastAsia"/>
          <w:color w:val="000000" w:themeColor="text1"/>
          <w:szCs w:val="22"/>
          <w:shd w:val="clear" w:color="auto" w:fill="FFFFFF"/>
        </w:rPr>
        <w:t>는 연계시스템개발부장을 위원장으로 하고,</w:t>
      </w:r>
      <w:r w:rsidR="007A4268" w:rsidRPr="00DE6B64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="007A4268" w:rsidRPr="00DE6B64">
        <w:rPr>
          <w:rFonts w:cs="바탕" w:hint="eastAsia"/>
          <w:color w:val="000000" w:themeColor="text1"/>
          <w:szCs w:val="22"/>
          <w:shd w:val="clear" w:color="auto" w:fill="FFFFFF"/>
        </w:rPr>
        <w:t>프로젝트 리더그룹으로 구성</w:t>
      </w:r>
    </w:p>
    <w:p w14:paraId="5E16A86F" w14:textId="184C2937" w:rsidR="00DE2917" w:rsidRPr="00991765" w:rsidRDefault="00DA0937" w:rsidP="007A4268">
      <w:pPr>
        <w:pStyle w:val="a0"/>
        <w:numPr>
          <w:ilvl w:val="0"/>
          <w:numId w:val="0"/>
        </w:numPr>
        <w:ind w:left="500" w:right="194"/>
      </w:pPr>
      <w:r>
        <w:rPr>
          <w:noProof/>
        </w:rPr>
        <w:drawing>
          <wp:inline distT="0" distB="0" distL="0" distR="0" wp14:anchorId="3CD5EF8F" wp14:editId="14015653">
            <wp:extent cx="5791106" cy="4106174"/>
            <wp:effectExtent l="0" t="0" r="635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2446" cy="41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D667" w14:textId="238880D4" w:rsidR="00E02103" w:rsidRPr="001A0640" w:rsidRDefault="00E02103" w:rsidP="001A0640">
      <w:pPr>
        <w:pStyle w:val="31"/>
      </w:pPr>
      <w:bookmarkStart w:id="151" w:name="_Toc132896983"/>
      <w:r w:rsidRPr="001A0640">
        <w:rPr>
          <w:rFonts w:hint="eastAsia"/>
        </w:rPr>
        <w:lastRenderedPageBreak/>
        <w:t>프로젝트 운영 프로세스</w:t>
      </w:r>
      <w:bookmarkEnd w:id="151"/>
    </w:p>
    <w:p w14:paraId="5775EE6A" w14:textId="1DF1F6EE" w:rsidR="00E02103" w:rsidRDefault="00E02103" w:rsidP="00B82988">
      <w:pPr>
        <w:pStyle w:val="list2"/>
        <w:ind w:left="709" w:hanging="283"/>
        <w:rPr>
          <w:shd w:val="clear" w:color="auto" w:fill="FFFFFF"/>
        </w:rPr>
      </w:pPr>
      <w:r w:rsidRPr="0089269F">
        <w:rPr>
          <w:shd w:val="clear" w:color="auto" w:fill="FFFFFF"/>
        </w:rPr>
        <w:t>Sprint</w:t>
      </w:r>
      <w:r w:rsidRPr="0089269F">
        <w:rPr>
          <w:rFonts w:hint="eastAsia"/>
          <w:shd w:val="clear" w:color="auto" w:fill="FFFFFF"/>
        </w:rPr>
        <w:t>별로 결정한</w:t>
      </w:r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 xml:space="preserve">목표를 완성하기 위해 </w:t>
      </w:r>
      <w:proofErr w:type="spellStart"/>
      <w:r w:rsidRPr="0089269F">
        <w:rPr>
          <w:rFonts w:hint="eastAsia"/>
          <w:shd w:val="clear" w:color="auto" w:fill="FFFFFF"/>
        </w:rPr>
        <w:t>실행집단인</w:t>
      </w:r>
      <w:proofErr w:type="spellEnd"/>
      <w:r w:rsidRPr="0089269F">
        <w:rPr>
          <w:rFonts w:hint="eastAsia"/>
          <w:shd w:val="clear" w:color="auto" w:fill="FFFFFF"/>
        </w:rPr>
        <w:t xml:space="preserve"> </w:t>
      </w:r>
      <w:r w:rsidRPr="0089269F">
        <w:rPr>
          <w:shd w:val="clear" w:color="auto" w:fill="FFFFFF"/>
        </w:rPr>
        <w:t>‘</w:t>
      </w:r>
      <w:proofErr w:type="spellStart"/>
      <w:r w:rsidR="005D5B4C">
        <w:rPr>
          <w:rFonts w:hint="eastAsia"/>
          <w:shd w:val="clear" w:color="auto" w:fill="FFFFFF"/>
        </w:rPr>
        <w:t>스쿼드</w:t>
      </w:r>
      <w:proofErr w:type="spellEnd"/>
      <w:r w:rsidRPr="0089269F">
        <w:rPr>
          <w:shd w:val="clear" w:color="auto" w:fill="FFFFFF"/>
        </w:rPr>
        <w:t>’</w:t>
      </w:r>
      <w:proofErr w:type="spellStart"/>
      <w:r w:rsidRPr="0089269F">
        <w:rPr>
          <w:rFonts w:hint="eastAsia"/>
          <w:shd w:val="clear" w:color="auto" w:fill="FFFFFF"/>
        </w:rPr>
        <w:t>를</w:t>
      </w:r>
      <w:proofErr w:type="spellEnd"/>
      <w:r w:rsidRPr="0089269F">
        <w:rPr>
          <w:rFonts w:hint="eastAsia"/>
          <w:shd w:val="clear" w:color="auto" w:fill="FFFFFF"/>
        </w:rPr>
        <w:t xml:space="preserve"> 구성하고 각 </w:t>
      </w:r>
      <w:r w:rsidRPr="0089269F">
        <w:rPr>
          <w:shd w:val="clear" w:color="auto" w:fill="FFFFFF"/>
        </w:rPr>
        <w:t>Sprint</w:t>
      </w:r>
      <w:r w:rsidRPr="0089269F">
        <w:rPr>
          <w:rFonts w:hint="eastAsia"/>
          <w:shd w:val="clear" w:color="auto" w:fill="FFFFFF"/>
        </w:rPr>
        <w:t>별</w:t>
      </w:r>
      <w:r>
        <w:rPr>
          <w:rFonts w:hint="eastAsia"/>
          <w:shd w:val="clear" w:color="auto" w:fill="FFFFFF"/>
        </w:rPr>
        <w:t xml:space="preserve"> </w:t>
      </w:r>
      <w:proofErr w:type="spellStart"/>
      <w:r w:rsidRPr="0089269F">
        <w:rPr>
          <w:rFonts w:hint="eastAsia"/>
          <w:shd w:val="clear" w:color="auto" w:fill="FFFFFF"/>
        </w:rPr>
        <w:t>평가후</w:t>
      </w:r>
      <w:proofErr w:type="spellEnd"/>
      <w:r w:rsidRPr="0089269F">
        <w:rPr>
          <w:rFonts w:hint="eastAsia"/>
          <w:shd w:val="clear" w:color="auto" w:fill="FFFFFF"/>
        </w:rPr>
        <w:t xml:space="preserve"> 협력업체와 합의하여 다음 </w:t>
      </w:r>
      <w:r w:rsidRPr="0089269F">
        <w:rPr>
          <w:shd w:val="clear" w:color="auto" w:fill="FFFFFF"/>
        </w:rPr>
        <w:t>Sprint</w:t>
      </w:r>
      <w:r w:rsidRPr="0089269F">
        <w:rPr>
          <w:rFonts w:hint="eastAsia"/>
          <w:shd w:val="clear" w:color="auto" w:fill="FFFFFF"/>
        </w:rPr>
        <w:t>의 인력을 구성함</w:t>
      </w:r>
    </w:p>
    <w:p w14:paraId="669ACC45" w14:textId="3F00DC50" w:rsidR="00B82988" w:rsidRDefault="00B82988" w:rsidP="00B82988">
      <w:pPr>
        <w:pStyle w:val="list2"/>
        <w:ind w:left="709" w:hanging="283"/>
        <w:rPr>
          <w:shd w:val="clear" w:color="auto" w:fill="FFFFFF"/>
        </w:rPr>
      </w:pPr>
      <w:r w:rsidRPr="00DA0937">
        <w:rPr>
          <w:shd w:val="clear" w:color="auto" w:fill="FFFFFF"/>
        </w:rPr>
        <w:t>Sprint</w:t>
      </w:r>
      <w:r w:rsidRPr="00DA0937">
        <w:rPr>
          <w:rFonts w:hint="eastAsia"/>
          <w:shd w:val="clear" w:color="auto" w:fill="FFFFFF"/>
        </w:rPr>
        <w:t xml:space="preserve">별 목표를 산정한 </w:t>
      </w:r>
      <w:proofErr w:type="gramStart"/>
      <w:r w:rsidRPr="00DA0937">
        <w:rPr>
          <w:rFonts w:hint="eastAsia"/>
          <w:shd w:val="clear" w:color="auto" w:fill="FFFFFF"/>
        </w:rPr>
        <w:t>후</w:t>
      </w:r>
      <w:r>
        <w:rPr>
          <w:rFonts w:hint="eastAsia"/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>,</w:t>
      </w:r>
      <w:proofErr w:type="gramEnd"/>
      <w:r w:rsidRPr="00DA0937">
        <w:rPr>
          <w:rFonts w:hint="eastAsia"/>
          <w:shd w:val="clear" w:color="auto" w:fill="FFFFFF"/>
        </w:rPr>
        <w:t xml:space="preserve"> 그 목표가 달성될 수 있는 계획을 수립</w:t>
      </w:r>
    </w:p>
    <w:p w14:paraId="0CD3F0C0" w14:textId="77777777" w:rsidR="00B82988" w:rsidRDefault="00B82988" w:rsidP="00B82988">
      <w:pPr>
        <w:pStyle w:val="list2"/>
        <w:numPr>
          <w:ilvl w:val="0"/>
          <w:numId w:val="0"/>
        </w:numPr>
        <w:ind w:left="709"/>
        <w:rPr>
          <w:shd w:val="clear" w:color="auto" w:fill="FFFFFF"/>
        </w:rPr>
      </w:pPr>
      <w:r w:rsidRPr="00DA0937">
        <w:rPr>
          <w:rFonts w:hint="eastAsia"/>
          <w:shd w:val="clear" w:color="auto" w:fill="FFFFFF"/>
        </w:rPr>
        <w:t>과제 수행 핵심 조직으로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리더 그룹과 아키텍처 </w:t>
      </w:r>
      <w:proofErr w:type="spellStart"/>
      <w:r w:rsidRPr="00DA0937">
        <w:rPr>
          <w:rFonts w:hint="eastAsia"/>
          <w:shd w:val="clear" w:color="auto" w:fill="FFFFFF"/>
        </w:rPr>
        <w:t>스쿼드</w:t>
      </w:r>
      <w:proofErr w:type="spellEnd"/>
      <w:r w:rsidRPr="00DA0937">
        <w:rPr>
          <w:rFonts w:hint="eastAsia"/>
          <w:shd w:val="clear" w:color="auto" w:fill="FFFFFF"/>
        </w:rPr>
        <w:t xml:space="preserve"> 및 개발</w:t>
      </w:r>
      <w:r>
        <w:rPr>
          <w:rFonts w:hint="eastAsia"/>
          <w:shd w:val="clear" w:color="auto" w:fill="FFFFFF"/>
        </w:rPr>
        <w:t xml:space="preserve">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로</w:t>
      </w:r>
      <w:proofErr w:type="spellEnd"/>
      <w:r w:rsidRPr="00DA0937">
        <w:rPr>
          <w:rFonts w:hint="eastAsia"/>
          <w:shd w:val="clear" w:color="auto" w:fill="FFFFFF"/>
        </w:rPr>
        <w:t xml:space="preserve"> 구성 (②</w:t>
      </w:r>
      <w:r w:rsidRPr="00DA0937">
        <w:rPr>
          <w:shd w:val="clear" w:color="auto" w:fill="FFFFFF"/>
        </w:rPr>
        <w:t xml:space="preserve">, </w:t>
      </w:r>
      <w:r w:rsidRPr="00DA0937">
        <w:rPr>
          <w:rFonts w:hint="eastAsia"/>
          <w:shd w:val="clear" w:color="auto" w:fill="FFFFFF"/>
        </w:rPr>
        <w:t>③참조)</w:t>
      </w:r>
    </w:p>
    <w:p w14:paraId="1F10CD18" w14:textId="5C053C03" w:rsidR="00B82988" w:rsidRDefault="00B82988" w:rsidP="00B82988">
      <w:pPr>
        <w:pStyle w:val="list2"/>
        <w:ind w:left="709" w:hanging="283"/>
        <w:rPr>
          <w:shd w:val="clear" w:color="auto" w:fill="FFFFFF"/>
        </w:rPr>
      </w:pPr>
      <w:r w:rsidRPr="00DA0937">
        <w:rPr>
          <w:rFonts w:hint="eastAsia"/>
          <w:shd w:val="clear" w:color="auto" w:fill="FFFFFF"/>
        </w:rPr>
        <w:t>프레임워크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구현을 위한 아키텍처를 아키텍처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가</w:t>
      </w:r>
      <w:proofErr w:type="spellEnd"/>
      <w:r w:rsidRPr="00DA0937">
        <w:rPr>
          <w:rFonts w:hint="eastAsia"/>
          <w:shd w:val="clear" w:color="auto" w:fill="FFFFFF"/>
        </w:rPr>
        <w:t xml:space="preserve"> 결정하고</w:t>
      </w:r>
      <w:r>
        <w:rPr>
          <w:rFonts w:hint="eastAsia"/>
          <w:shd w:val="clear" w:color="auto" w:fill="FFFFFF"/>
        </w:rPr>
        <w:t>,</w:t>
      </w:r>
      <w:r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개발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가</w:t>
      </w:r>
      <w:proofErr w:type="spellEnd"/>
      <w:r w:rsidRPr="00DA0937">
        <w:rPr>
          <w:rFonts w:hint="eastAsia"/>
          <w:shd w:val="clear" w:color="auto" w:fill="FFFFFF"/>
        </w:rPr>
        <w:t xml:space="preserve"> 효과적으로 구현할 수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있도록 </w:t>
      </w:r>
      <w:proofErr w:type="gramStart"/>
      <w:r w:rsidRPr="00DA0937">
        <w:rPr>
          <w:rFonts w:hint="eastAsia"/>
          <w:shd w:val="clear" w:color="auto" w:fill="FFFFFF"/>
        </w:rPr>
        <w:t>아키텍처</w:t>
      </w: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는</w:t>
      </w:r>
      <w:proofErr w:type="spellEnd"/>
      <w:proofErr w:type="gramEnd"/>
      <w:r w:rsidRPr="00DA0937">
        <w:rPr>
          <w:rFonts w:hint="eastAsia"/>
          <w:shd w:val="clear" w:color="auto" w:fill="FFFFFF"/>
        </w:rPr>
        <w:t xml:space="preserve"> 개발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를</w:t>
      </w:r>
      <w:proofErr w:type="spellEnd"/>
      <w:r w:rsidRPr="00DA0937">
        <w:rPr>
          <w:rFonts w:hint="eastAsia"/>
          <w:shd w:val="clear" w:color="auto" w:fill="FFFFFF"/>
        </w:rPr>
        <w:t xml:space="preserve"> 지원 (②</w:t>
      </w:r>
      <w:r w:rsidRPr="00DA0937">
        <w:rPr>
          <w:shd w:val="clear" w:color="auto" w:fill="FFFFFF"/>
        </w:rPr>
        <w:t xml:space="preserve">, </w:t>
      </w:r>
      <w:r w:rsidRPr="00DA0937">
        <w:rPr>
          <w:rFonts w:hint="eastAsia"/>
          <w:shd w:val="clear" w:color="auto" w:fill="FFFFFF"/>
        </w:rPr>
        <w:t>③참조)</w:t>
      </w:r>
    </w:p>
    <w:p w14:paraId="75B6E09C" w14:textId="0320A3DC" w:rsidR="00E02103" w:rsidRDefault="00B82988" w:rsidP="00B82988">
      <w:pPr>
        <w:pStyle w:val="list2"/>
        <w:ind w:left="709" w:hanging="283"/>
        <w:rPr>
          <w:shd w:val="clear" w:color="auto" w:fill="FFFFFF"/>
        </w:rPr>
      </w:pPr>
      <w:r w:rsidRPr="00DA0937">
        <w:rPr>
          <w:rFonts w:hint="eastAsia"/>
          <w:shd w:val="clear" w:color="auto" w:fill="FFFFFF"/>
        </w:rPr>
        <w:t xml:space="preserve">프로젝트 </w:t>
      </w:r>
      <w:proofErr w:type="spellStart"/>
      <w:r w:rsidRPr="00DA0937">
        <w:rPr>
          <w:rFonts w:hint="eastAsia"/>
          <w:shd w:val="clear" w:color="auto" w:fill="FFFFFF"/>
        </w:rPr>
        <w:t>리더그룹은</w:t>
      </w:r>
      <w:proofErr w:type="spellEnd"/>
      <w:r w:rsidRPr="00DA0937">
        <w:rPr>
          <w:rFonts w:hint="eastAsia"/>
          <w:shd w:val="clear" w:color="auto" w:fill="FFFFFF"/>
        </w:rPr>
        <w:t xml:space="preserve"> 아키텍처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와</w:t>
      </w:r>
      <w:proofErr w:type="spellEnd"/>
      <w:r w:rsidRPr="00DA0937">
        <w:rPr>
          <w:rFonts w:hint="eastAsia"/>
          <w:shd w:val="clear" w:color="auto" w:fill="FFFFFF"/>
        </w:rPr>
        <w:t xml:space="preserve"> 개발 </w:t>
      </w:r>
      <w:proofErr w:type="spellStart"/>
      <w:r w:rsidRPr="00DA0937">
        <w:rPr>
          <w:shd w:val="clear" w:color="auto" w:fill="FFFFFF"/>
        </w:rPr>
        <w:t>스쿼드</w:t>
      </w:r>
      <w:r w:rsidRPr="00DA0937">
        <w:rPr>
          <w:rFonts w:hint="eastAsia"/>
          <w:shd w:val="clear" w:color="auto" w:fill="FFFFFF"/>
        </w:rPr>
        <w:t>의</w:t>
      </w:r>
      <w:proofErr w:type="spellEnd"/>
      <w:r w:rsidRPr="00DA0937">
        <w:rPr>
          <w:rFonts w:hint="eastAsia"/>
          <w:shd w:val="clear" w:color="auto" w:fill="FFFFFF"/>
        </w:rPr>
        <w:t xml:space="preserve"> 핵심 아키텍처</w:t>
      </w:r>
      <w:r>
        <w:rPr>
          <w:rFonts w:hint="eastAsia"/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>구성원들의 의견을 수렴하여 아키텍처 결정, 주요</w:t>
      </w:r>
      <w:r w:rsidRPr="00B82988">
        <w:rPr>
          <w:rFonts w:hint="eastAsia"/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>이슈 해결을 하는 조직으로 운영 (②참조</w:t>
      </w:r>
      <w:r>
        <w:rPr>
          <w:rFonts w:hint="eastAsia"/>
          <w:shd w:val="clear" w:color="auto" w:fill="FFFFFF"/>
        </w:rPr>
        <w:t>)</w:t>
      </w:r>
    </w:p>
    <w:p w14:paraId="03D3A707" w14:textId="3B73A015" w:rsidR="00E02103" w:rsidRPr="00B82988" w:rsidRDefault="00B82988" w:rsidP="00B82988">
      <w:pPr>
        <w:pStyle w:val="list2"/>
        <w:ind w:left="709" w:hanging="283"/>
        <w:rPr>
          <w:shd w:val="clear" w:color="auto" w:fill="FFFFFF"/>
        </w:rPr>
      </w:pPr>
      <w:r w:rsidRPr="00DA0937">
        <w:rPr>
          <w:shd w:val="clear" w:color="auto" w:fill="FFFFFF"/>
        </w:rPr>
        <w:t>‘</w:t>
      </w:r>
      <w:r w:rsidRPr="00DA0937">
        <w:rPr>
          <w:rFonts w:hint="eastAsia"/>
          <w:shd w:val="clear" w:color="auto" w:fill="FFFFFF"/>
        </w:rPr>
        <w:t>프레임워크</w:t>
      </w:r>
      <w:r w:rsidRPr="00DA0937">
        <w:rPr>
          <w:shd w:val="clear" w:color="auto" w:fill="FFFFFF"/>
        </w:rPr>
        <w:t xml:space="preserve"> </w:t>
      </w:r>
      <w:proofErr w:type="spellStart"/>
      <w:r w:rsidRPr="00DA0937">
        <w:rPr>
          <w:rFonts w:hint="eastAsia"/>
          <w:shd w:val="clear" w:color="auto" w:fill="FFFFFF"/>
        </w:rPr>
        <w:t>총괄협의체</w:t>
      </w:r>
      <w:proofErr w:type="spellEnd"/>
      <w:r w:rsidRPr="00DA0937">
        <w:rPr>
          <w:shd w:val="clear" w:color="auto" w:fill="FFFFFF"/>
        </w:rPr>
        <w:t>’</w:t>
      </w:r>
      <w:r w:rsidRPr="00DA0937">
        <w:rPr>
          <w:rFonts w:hint="eastAsia"/>
          <w:shd w:val="clear" w:color="auto" w:fill="FFFFFF"/>
        </w:rPr>
        <w:t>는 프로젝트 총괄(연계시스템개발부장)과 프로젝트 리더그룹으로</w:t>
      </w:r>
      <w:r>
        <w:rPr>
          <w:rFonts w:hint="eastAsia"/>
          <w:shd w:val="clear" w:color="auto" w:fill="FFFFFF"/>
        </w:rPr>
        <w:t xml:space="preserve">서 </w:t>
      </w:r>
      <w:r w:rsidRPr="00DA0937">
        <w:rPr>
          <w:shd w:val="clear" w:color="auto" w:fill="FFFFFF"/>
        </w:rPr>
        <w:t>Sprint</w:t>
      </w:r>
      <w:r w:rsidRPr="00DA0937">
        <w:rPr>
          <w:rFonts w:hint="eastAsia"/>
          <w:shd w:val="clear" w:color="auto" w:fill="FFFFFF"/>
        </w:rPr>
        <w:t>별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>목표를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선정하고 </w:t>
      </w:r>
      <w:proofErr w:type="spellStart"/>
      <w:r w:rsidRPr="00DA0937">
        <w:rPr>
          <w:shd w:val="clear" w:color="auto" w:fill="FFFFFF"/>
        </w:rPr>
        <w:t>스쿼드</w:t>
      </w:r>
      <w:proofErr w:type="spellEnd"/>
      <w:r w:rsidRPr="00DA0937">
        <w:rPr>
          <w:rFonts w:hint="eastAsia"/>
          <w:shd w:val="clear" w:color="auto" w:fill="FFFFFF"/>
        </w:rPr>
        <w:t xml:space="preserve"> 구성에 대해 최종적으로 합의/관리 (①, ②참조)</w:t>
      </w:r>
    </w:p>
    <w:p w14:paraId="5ED51D17" w14:textId="71573128" w:rsidR="00DE6B64" w:rsidRDefault="00E02103" w:rsidP="00B82988">
      <w:pPr>
        <w:pStyle w:val="list2"/>
        <w:numPr>
          <w:ilvl w:val="0"/>
          <w:numId w:val="0"/>
        </w:numPr>
        <w:ind w:firstLineChars="200" w:firstLine="387"/>
        <w:rPr>
          <w:shd w:val="clear" w:color="auto" w:fill="FFFFFF"/>
        </w:rPr>
      </w:pPr>
      <w:r w:rsidRPr="0089269F">
        <w:rPr>
          <w:rFonts w:hint="eastAsia"/>
          <w:shd w:val="clear" w:color="auto" w:fill="FFFFFF"/>
        </w:rPr>
        <w:t>※ 아키텍처</w:t>
      </w:r>
      <w:r w:rsidRPr="0089269F">
        <w:rPr>
          <w:shd w:val="clear" w:color="auto" w:fill="FFFFFF"/>
        </w:rPr>
        <w:t xml:space="preserve"> </w:t>
      </w:r>
      <w:proofErr w:type="spellStart"/>
      <w:proofErr w:type="gramStart"/>
      <w:r w:rsidR="00863E94">
        <w:rPr>
          <w:shd w:val="clear" w:color="auto" w:fill="FFFFFF"/>
        </w:rPr>
        <w:t>스쿼드</w:t>
      </w:r>
      <w:proofErr w:type="spellEnd"/>
      <w:r w:rsidRPr="0089269F">
        <w:rPr>
          <w:shd w:val="clear" w:color="auto" w:fill="FFFFFF"/>
        </w:rPr>
        <w:t xml:space="preserve"> :</w:t>
      </w:r>
      <w:proofErr w:type="gramEnd"/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아키텍처</w:t>
      </w:r>
      <w:r w:rsidRPr="0089269F">
        <w:rPr>
          <w:shd w:val="clear" w:color="auto" w:fill="FFFFFF"/>
        </w:rPr>
        <w:t xml:space="preserve"> </w:t>
      </w:r>
      <w:proofErr w:type="spellStart"/>
      <w:r w:rsidRPr="0089269F">
        <w:rPr>
          <w:rFonts w:hint="eastAsia"/>
          <w:shd w:val="clear" w:color="auto" w:fill="FFFFFF"/>
        </w:rPr>
        <w:t>설계물</w:t>
      </w:r>
      <w:proofErr w:type="spellEnd"/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검증</w:t>
      </w:r>
      <w:r>
        <w:rPr>
          <w:rFonts w:hint="eastAsia"/>
          <w:shd w:val="clear" w:color="auto" w:fill="FFFFFF"/>
        </w:rPr>
        <w:t>,</w:t>
      </w:r>
      <w:r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개발</w:t>
      </w:r>
      <w:r w:rsidRPr="0089269F">
        <w:rPr>
          <w:shd w:val="clear" w:color="auto" w:fill="FFFFFF"/>
        </w:rPr>
        <w:t xml:space="preserve"> </w:t>
      </w:r>
      <w:proofErr w:type="spellStart"/>
      <w:r w:rsidR="00863E94">
        <w:rPr>
          <w:shd w:val="clear" w:color="auto" w:fill="FFFFFF"/>
        </w:rPr>
        <w:t>스쿼드</w:t>
      </w:r>
      <w:r w:rsidRPr="0089269F">
        <w:rPr>
          <w:rFonts w:hint="eastAsia"/>
          <w:shd w:val="clear" w:color="auto" w:fill="FFFFFF"/>
        </w:rPr>
        <w:t>에</w:t>
      </w:r>
      <w:proofErr w:type="spellEnd"/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아키텍처</w:t>
      </w:r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및</w:t>
      </w:r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기술</w:t>
      </w:r>
      <w:r>
        <w:rPr>
          <w:rFonts w:hint="eastAsia"/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표준</w:t>
      </w:r>
      <w:r>
        <w:rPr>
          <w:rFonts w:hint="eastAsia"/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가이드</w:t>
      </w:r>
      <w:r w:rsidRPr="0089269F">
        <w:rPr>
          <w:shd w:val="clear" w:color="auto" w:fill="FFFFFF"/>
        </w:rPr>
        <w:t xml:space="preserve"> </w:t>
      </w:r>
      <w:r w:rsidRPr="0089269F">
        <w:rPr>
          <w:rFonts w:hint="eastAsia"/>
          <w:shd w:val="clear" w:color="auto" w:fill="FFFFFF"/>
        </w:rPr>
        <w:t>전</w:t>
      </w:r>
      <w:r w:rsidR="00DE6B64">
        <w:rPr>
          <w:rFonts w:hint="eastAsia"/>
          <w:shd w:val="clear" w:color="auto" w:fill="FFFFFF"/>
        </w:rPr>
        <w:t>달</w:t>
      </w:r>
    </w:p>
    <w:p w14:paraId="56BD6836" w14:textId="1D0B8AB6" w:rsidR="00E02103" w:rsidRPr="00DA0937" w:rsidRDefault="00E02103" w:rsidP="00B82988">
      <w:pPr>
        <w:pStyle w:val="list2"/>
        <w:numPr>
          <w:ilvl w:val="0"/>
          <w:numId w:val="0"/>
        </w:numPr>
        <w:ind w:firstLineChars="200" w:firstLine="387"/>
        <w:rPr>
          <w:shd w:val="clear" w:color="auto" w:fill="FFFFFF"/>
        </w:rPr>
      </w:pPr>
      <w:r w:rsidRPr="00DA0937">
        <w:rPr>
          <w:rFonts w:hint="eastAsia"/>
          <w:shd w:val="clear" w:color="auto" w:fill="FFFFFF"/>
        </w:rPr>
        <w:t>※</w:t>
      </w:r>
      <w:r w:rsidRPr="00DA0937">
        <w:rPr>
          <w:shd w:val="clear" w:color="auto" w:fill="FFFFFF"/>
        </w:rPr>
        <w:t xml:space="preserve"> </w:t>
      </w:r>
      <w:r w:rsidRPr="00DA0937">
        <w:rPr>
          <w:rFonts w:hint="eastAsia"/>
          <w:shd w:val="clear" w:color="auto" w:fill="FFFFFF"/>
        </w:rPr>
        <w:t xml:space="preserve">개발 </w:t>
      </w:r>
      <w:proofErr w:type="spellStart"/>
      <w:proofErr w:type="gramStart"/>
      <w:r w:rsidR="00863E94" w:rsidRPr="00DA0937">
        <w:rPr>
          <w:rFonts w:hint="eastAsia"/>
          <w:shd w:val="clear" w:color="auto" w:fill="FFFFFF"/>
        </w:rPr>
        <w:t>스쿼드</w:t>
      </w:r>
      <w:proofErr w:type="spellEnd"/>
      <w:r w:rsidRPr="00DA0937">
        <w:rPr>
          <w:rFonts w:hint="eastAsia"/>
          <w:shd w:val="clear" w:color="auto" w:fill="FFFFFF"/>
        </w:rPr>
        <w:t xml:space="preserve"> :</w:t>
      </w:r>
      <w:proofErr w:type="gramEnd"/>
      <w:r w:rsidRPr="00DA0937">
        <w:rPr>
          <w:rFonts w:hint="eastAsia"/>
          <w:shd w:val="clear" w:color="auto" w:fill="FFFFFF"/>
        </w:rPr>
        <w:t xml:space="preserve"> 모듈</w:t>
      </w:r>
      <w:r w:rsidR="00F904D6" w:rsidRPr="00DA0937">
        <w:rPr>
          <w:rFonts w:hint="eastAsia"/>
          <w:shd w:val="clear" w:color="auto" w:fill="FFFFFF"/>
        </w:rPr>
        <w:t xml:space="preserve">, </w:t>
      </w:r>
      <w:r w:rsidR="00F904D6" w:rsidRPr="00DA0937">
        <w:rPr>
          <w:shd w:val="clear" w:color="auto" w:fill="FFFFFF"/>
        </w:rPr>
        <w:t xml:space="preserve">Template </w:t>
      </w:r>
      <w:r w:rsidR="00F904D6" w:rsidRPr="00DA0937">
        <w:rPr>
          <w:rFonts w:hint="eastAsia"/>
          <w:shd w:val="clear" w:color="auto" w:fill="FFFFFF"/>
        </w:rPr>
        <w:t>어플리케이션을</w:t>
      </w:r>
      <w:r w:rsidRPr="00DA0937">
        <w:rPr>
          <w:rFonts w:hint="eastAsia"/>
          <w:shd w:val="clear" w:color="auto" w:fill="FFFFFF"/>
        </w:rPr>
        <w:t xml:space="preserve"> 개발</w:t>
      </w:r>
      <w:r w:rsidR="00F904D6" w:rsidRPr="00DA0937">
        <w:rPr>
          <w:rFonts w:hint="eastAsia"/>
          <w:shd w:val="clear" w:color="auto" w:fill="FFFFFF"/>
        </w:rPr>
        <w:t xml:space="preserve"> 및 구축</w:t>
      </w:r>
      <w:r w:rsidRPr="00DA0937">
        <w:rPr>
          <w:rFonts w:hint="eastAsia"/>
          <w:shd w:val="clear" w:color="auto" w:fill="FFFFFF"/>
        </w:rPr>
        <w:t xml:space="preserve">하는 </w:t>
      </w:r>
      <w:r w:rsidR="00F904D6" w:rsidRPr="00DA0937">
        <w:rPr>
          <w:rFonts w:hint="eastAsia"/>
          <w:shd w:val="clear" w:color="auto" w:fill="FFFFFF"/>
        </w:rPr>
        <w:t>파트</w:t>
      </w:r>
    </w:p>
    <w:p w14:paraId="0C0442EB" w14:textId="77777777" w:rsidR="00044020" w:rsidRPr="00B82988" w:rsidRDefault="00044020" w:rsidP="00E02103">
      <w:pPr>
        <w:pStyle w:val="a0"/>
        <w:numPr>
          <w:ilvl w:val="0"/>
          <w:numId w:val="0"/>
        </w:numPr>
        <w:ind w:left="500" w:right="194"/>
      </w:pPr>
    </w:p>
    <w:p w14:paraId="2B0ED2B9" w14:textId="77777777" w:rsidR="00DE2917" w:rsidRDefault="00DE2917" w:rsidP="001A0640">
      <w:pPr>
        <w:pStyle w:val="31"/>
      </w:pPr>
      <w:bookmarkStart w:id="152" w:name="_Toc132896984"/>
      <w:r>
        <w:rPr>
          <w:rFonts w:hint="eastAsia"/>
        </w:rPr>
        <w:t>인력 투입 계획</w:t>
      </w:r>
      <w:bookmarkEnd w:id="152"/>
      <w:r>
        <w:rPr>
          <w:rFonts w:hint="eastAsia"/>
        </w:rPr>
        <w:t xml:space="preserve"> </w:t>
      </w:r>
    </w:p>
    <w:p w14:paraId="72B6D912" w14:textId="0DA09A19" w:rsidR="00DE2917" w:rsidRPr="000C4C1A" w:rsidRDefault="00BC5F73" w:rsidP="00BC5F73">
      <w:pPr>
        <w:ind w:leftChars="292" w:left="770" w:hangingChars="106" w:hanging="205"/>
        <w:rPr>
          <w:lang w:eastAsia="ko-KR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- </w:t>
      </w:r>
      <w:r w:rsidR="00B82988"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역할별 인력투입 외부인력(예상)</w:t>
      </w:r>
    </w:p>
    <w:tbl>
      <w:tblPr>
        <w:tblW w:w="93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4269"/>
        <w:gridCol w:w="10"/>
        <w:gridCol w:w="1089"/>
        <w:gridCol w:w="1634"/>
      </w:tblGrid>
      <w:tr w:rsidR="00DE2917" w:rsidRPr="00991765" w14:paraId="198A492C" w14:textId="77777777" w:rsidTr="00A26563">
        <w:trPr>
          <w:trHeight w:val="366"/>
        </w:trPr>
        <w:tc>
          <w:tcPr>
            <w:tcW w:w="2382" w:type="dxa"/>
            <w:shd w:val="clear" w:color="auto" w:fill="D9D9D9"/>
          </w:tcPr>
          <w:p w14:paraId="6BB28DE2" w14:textId="77777777" w:rsidR="00DE2917" w:rsidRPr="00991765" w:rsidRDefault="00DE2917" w:rsidP="00A26563">
            <w:pPr>
              <w:snapToGrid w:val="0"/>
              <w:jc w:val="center"/>
              <w:rPr>
                <w:b/>
                <w:szCs w:val="22"/>
                <w:lang w:eastAsia="ko-KR"/>
              </w:rPr>
            </w:pPr>
            <w:r w:rsidRPr="00991765">
              <w:rPr>
                <w:rFonts w:hint="eastAsia"/>
                <w:b/>
                <w:szCs w:val="22"/>
                <w:lang w:eastAsia="ko-KR"/>
              </w:rPr>
              <w:t>구분</w:t>
            </w:r>
          </w:p>
        </w:tc>
        <w:tc>
          <w:tcPr>
            <w:tcW w:w="4279" w:type="dxa"/>
            <w:gridSpan w:val="2"/>
            <w:shd w:val="clear" w:color="auto" w:fill="D9D9D9"/>
          </w:tcPr>
          <w:p w14:paraId="3BFA0B2B" w14:textId="77777777" w:rsidR="00DE2917" w:rsidRPr="00991765" w:rsidRDefault="00DE2917" w:rsidP="00A26563">
            <w:pPr>
              <w:snapToGrid w:val="0"/>
              <w:jc w:val="center"/>
              <w:rPr>
                <w:b/>
                <w:szCs w:val="22"/>
              </w:rPr>
            </w:pPr>
            <w:r w:rsidRPr="00991765">
              <w:rPr>
                <w:rFonts w:hint="eastAsia"/>
                <w:b/>
                <w:szCs w:val="22"/>
                <w:lang w:eastAsia="ko-KR"/>
              </w:rPr>
              <w:t xml:space="preserve">구축 </w:t>
            </w:r>
            <w:r w:rsidRPr="00991765">
              <w:rPr>
                <w:rFonts w:hint="eastAsia"/>
                <w:b/>
                <w:szCs w:val="22"/>
              </w:rPr>
              <w:t>내용</w:t>
            </w:r>
          </w:p>
        </w:tc>
        <w:tc>
          <w:tcPr>
            <w:tcW w:w="1089" w:type="dxa"/>
            <w:shd w:val="clear" w:color="auto" w:fill="D9D9D9"/>
          </w:tcPr>
          <w:p w14:paraId="028B320A" w14:textId="25FD40A2" w:rsidR="00DE2917" w:rsidRPr="00991765" w:rsidRDefault="00DE2917" w:rsidP="00A26563">
            <w:pPr>
              <w:snapToGrid w:val="0"/>
              <w:jc w:val="center"/>
              <w:rPr>
                <w:b/>
                <w:szCs w:val="22"/>
                <w:lang w:eastAsia="ko-KR"/>
              </w:rPr>
            </w:pPr>
            <w:r>
              <w:rPr>
                <w:rFonts w:hint="eastAsia"/>
                <w:b/>
                <w:szCs w:val="22"/>
                <w:lang w:eastAsia="ko-KR"/>
              </w:rPr>
              <w:t xml:space="preserve">예상 </w:t>
            </w:r>
            <w:r>
              <w:rPr>
                <w:b/>
                <w:szCs w:val="22"/>
                <w:lang w:eastAsia="ko-KR"/>
              </w:rPr>
              <w:t>MM</w:t>
            </w:r>
          </w:p>
        </w:tc>
        <w:tc>
          <w:tcPr>
            <w:tcW w:w="1634" w:type="dxa"/>
            <w:shd w:val="clear" w:color="auto" w:fill="D9D9D9"/>
          </w:tcPr>
          <w:p w14:paraId="310B4CB3" w14:textId="77777777" w:rsidR="00DE2917" w:rsidRPr="00991765" w:rsidRDefault="00DE2917" w:rsidP="00A26563">
            <w:pPr>
              <w:snapToGrid w:val="0"/>
              <w:jc w:val="center"/>
              <w:rPr>
                <w:b/>
                <w:szCs w:val="22"/>
                <w:lang w:eastAsia="ko-KR"/>
              </w:rPr>
            </w:pPr>
            <w:r w:rsidRPr="00991765">
              <w:rPr>
                <w:rFonts w:hint="eastAsia"/>
                <w:b/>
                <w:szCs w:val="22"/>
                <w:lang w:eastAsia="ko-KR"/>
              </w:rPr>
              <w:t>비고</w:t>
            </w:r>
          </w:p>
        </w:tc>
      </w:tr>
      <w:tr w:rsidR="00DE2917" w:rsidRPr="00991765" w14:paraId="072EC1D2" w14:textId="77777777" w:rsidTr="00A26563">
        <w:tc>
          <w:tcPr>
            <w:tcW w:w="2382" w:type="dxa"/>
            <w:vAlign w:val="center"/>
          </w:tcPr>
          <w:p w14:paraId="0197B3AD" w14:textId="77777777" w:rsidR="00DE2917" w:rsidRDefault="00DE2917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>프로젝트</w:t>
            </w:r>
            <w:r>
              <w:rPr>
                <w:rFonts w:hint="eastAsia"/>
                <w:szCs w:val="22"/>
                <w:lang w:eastAsia="ko-KR"/>
              </w:rPr>
              <w:t xml:space="preserve"> 관리자</w:t>
            </w:r>
            <w:r w:rsidR="00BB209F">
              <w:rPr>
                <w:rFonts w:hint="eastAsia"/>
                <w:szCs w:val="22"/>
                <w:lang w:eastAsia="ko-KR"/>
              </w:rPr>
              <w:t xml:space="preserve"> (PM)</w:t>
            </w:r>
          </w:p>
          <w:p w14:paraId="6925D4CE" w14:textId="359D004B" w:rsidR="0029574F" w:rsidRPr="00991765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아키텍트</w:t>
            </w:r>
          </w:p>
        </w:tc>
        <w:tc>
          <w:tcPr>
            <w:tcW w:w="4279" w:type="dxa"/>
            <w:gridSpan w:val="2"/>
            <w:vAlign w:val="center"/>
          </w:tcPr>
          <w:p w14:paraId="2A54914D" w14:textId="095272AC" w:rsidR="00BB209F" w:rsidRDefault="00BB209F" w:rsidP="00BB209F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-</w:t>
            </w:r>
            <w:r>
              <w:rPr>
                <w:szCs w:val="22"/>
                <w:lang w:eastAsia="ko-KR"/>
              </w:rPr>
              <w:t xml:space="preserve"> </w:t>
            </w:r>
            <w:r>
              <w:rPr>
                <w:rFonts w:hint="eastAsia"/>
                <w:szCs w:val="22"/>
                <w:lang w:eastAsia="ko-KR"/>
              </w:rPr>
              <w:t>스프린트 계획 수립 및 진척, 이슈 관리</w:t>
            </w:r>
          </w:p>
          <w:p w14:paraId="3B05DA25" w14:textId="3C9B4F35" w:rsidR="0029574F" w:rsidRDefault="0029574F" w:rsidP="00BB209F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 xml:space="preserve">- </w:t>
            </w:r>
            <w:r>
              <w:rPr>
                <w:rFonts w:hint="eastAsia"/>
                <w:szCs w:val="22"/>
                <w:lang w:eastAsia="ko-KR"/>
              </w:rPr>
              <w:t>TA, AA 아키텍처 분석/설계</w:t>
            </w:r>
            <w:r w:rsidR="00246B18">
              <w:rPr>
                <w:rFonts w:hint="eastAsia"/>
                <w:szCs w:val="22"/>
                <w:lang w:eastAsia="ko-KR"/>
              </w:rPr>
              <w:t xml:space="preserve"> 협업</w:t>
            </w:r>
          </w:p>
          <w:p w14:paraId="57B1B437" w14:textId="7A047C7F" w:rsidR="0029574F" w:rsidRPr="00991765" w:rsidRDefault="0029574F" w:rsidP="0029574F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 xml:space="preserve">- </w:t>
            </w:r>
            <w:r>
              <w:rPr>
                <w:rFonts w:hint="eastAsia"/>
                <w:szCs w:val="22"/>
                <w:lang w:eastAsia="ko-KR"/>
              </w:rPr>
              <w:t>프레임워크 베이스 설계</w:t>
            </w:r>
            <w:r w:rsidR="00246B18">
              <w:rPr>
                <w:rFonts w:hint="eastAsia"/>
                <w:szCs w:val="22"/>
                <w:lang w:eastAsia="ko-KR"/>
              </w:rPr>
              <w:t xml:space="preserve"> 협업</w:t>
            </w:r>
          </w:p>
          <w:p w14:paraId="575B75E6" w14:textId="77777777" w:rsidR="0029574F" w:rsidRDefault="0029574F" w:rsidP="0029574F">
            <w:pPr>
              <w:snapToGrid w:val="0"/>
              <w:spacing w:before="0" w:after="0"/>
              <w:ind w:firstLineChars="200" w:firstLine="387"/>
              <w:jc w:val="both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 xml:space="preserve">- </w:t>
            </w:r>
            <w:r>
              <w:rPr>
                <w:rFonts w:hint="eastAsia"/>
                <w:szCs w:val="22"/>
                <w:lang w:eastAsia="ko-KR"/>
              </w:rPr>
              <w:t>디자인 패턴 적용</w:t>
            </w:r>
          </w:p>
          <w:p w14:paraId="761A2CB5" w14:textId="45AA714F" w:rsidR="00DE2917" w:rsidRPr="00991765" w:rsidRDefault="0029574F" w:rsidP="0029574F">
            <w:pPr>
              <w:snapToGrid w:val="0"/>
              <w:spacing w:before="0" w:after="0"/>
              <w:ind w:firstLineChars="200" w:firstLine="387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-</w:t>
            </w:r>
            <w:r>
              <w:rPr>
                <w:szCs w:val="22"/>
                <w:lang w:eastAsia="ko-KR"/>
              </w:rPr>
              <w:t xml:space="preserve"> </w:t>
            </w:r>
            <w:r>
              <w:rPr>
                <w:rFonts w:hint="eastAsia"/>
                <w:szCs w:val="22"/>
                <w:lang w:eastAsia="ko-KR"/>
              </w:rPr>
              <w:t>온라인,</w:t>
            </w:r>
            <w:r>
              <w:rPr>
                <w:szCs w:val="22"/>
                <w:lang w:eastAsia="ko-KR"/>
              </w:rPr>
              <w:t xml:space="preserve"> </w:t>
            </w:r>
            <w:r>
              <w:rPr>
                <w:rFonts w:hint="eastAsia"/>
                <w:szCs w:val="22"/>
                <w:lang w:eastAsia="ko-KR"/>
              </w:rPr>
              <w:t>배치 설계</w:t>
            </w:r>
          </w:p>
        </w:tc>
        <w:tc>
          <w:tcPr>
            <w:tcW w:w="1089" w:type="dxa"/>
            <w:vAlign w:val="center"/>
          </w:tcPr>
          <w:p w14:paraId="65321CEE" w14:textId="28D10AF7" w:rsidR="00DE2917" w:rsidRPr="00991765" w:rsidRDefault="0029574F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1634" w:type="dxa"/>
            <w:vAlign w:val="center"/>
          </w:tcPr>
          <w:p w14:paraId="4E8CB5FE" w14:textId="26F68EFD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4378C37C" w14:textId="77777777" w:rsidTr="00A26563">
        <w:trPr>
          <w:trHeight w:val="1080"/>
        </w:trPr>
        <w:tc>
          <w:tcPr>
            <w:tcW w:w="2382" w:type="dxa"/>
            <w:vAlign w:val="center"/>
          </w:tcPr>
          <w:p w14:paraId="39F09980" w14:textId="77777777" w:rsidR="00DE2917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클라우드 </w:t>
            </w:r>
            <w:r>
              <w:rPr>
                <w:szCs w:val="22"/>
                <w:lang w:eastAsia="ko-KR"/>
              </w:rPr>
              <w:t>DevOps</w:t>
            </w:r>
          </w:p>
          <w:p w14:paraId="27CE4206" w14:textId="22E34C88" w:rsidR="0029574F" w:rsidRPr="00991765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>OSS</w:t>
            </w:r>
          </w:p>
        </w:tc>
        <w:tc>
          <w:tcPr>
            <w:tcW w:w="4279" w:type="dxa"/>
            <w:gridSpan w:val="2"/>
            <w:vAlign w:val="center"/>
          </w:tcPr>
          <w:p w14:paraId="24F8DB81" w14:textId="77777777" w:rsidR="00DE2917" w:rsidRDefault="00DE2917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 xml:space="preserve">- </w:t>
            </w:r>
            <w:r>
              <w:rPr>
                <w:rFonts w:hint="eastAsia"/>
                <w:szCs w:val="22"/>
                <w:lang w:eastAsia="ko-KR"/>
              </w:rPr>
              <w:t>클라우드 환경 전반적 구성 설계</w:t>
            </w:r>
          </w:p>
          <w:p w14:paraId="7A09BCE0" w14:textId="77777777" w:rsidR="00DE2917" w:rsidRPr="00991765" w:rsidRDefault="00DE2917" w:rsidP="00A26563">
            <w:pPr>
              <w:snapToGrid w:val="0"/>
              <w:spacing w:before="0" w:after="0"/>
              <w:ind w:leftChars="200" w:left="387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- </w:t>
            </w:r>
            <w:r>
              <w:rPr>
                <w:szCs w:val="22"/>
                <w:lang w:eastAsia="ko-KR"/>
              </w:rPr>
              <w:t>K8S, CI/CD, Telemetry</w:t>
            </w:r>
            <w:r>
              <w:rPr>
                <w:szCs w:val="22"/>
                <w:lang w:eastAsia="ko-KR"/>
              </w:rPr>
              <w:br/>
              <w:t>- Service Mesh, Backing Service</w:t>
            </w:r>
          </w:p>
          <w:p w14:paraId="25B9CBFC" w14:textId="223B04F2" w:rsidR="0029574F" w:rsidRDefault="00DE2917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 w:rsidRPr="00991765">
              <w:rPr>
                <w:rFonts w:hint="eastAsia"/>
                <w:szCs w:val="22"/>
                <w:lang w:eastAsia="ko-KR"/>
              </w:rPr>
              <w:t xml:space="preserve">- </w:t>
            </w:r>
            <w:r w:rsidR="0029574F">
              <w:rPr>
                <w:rFonts w:hint="eastAsia"/>
                <w:szCs w:val="22"/>
                <w:lang w:eastAsia="ko-KR"/>
              </w:rPr>
              <w:t>다양한 오픈 소스 소프트웨어 검토 및 지원</w:t>
            </w:r>
          </w:p>
          <w:p w14:paraId="629FD57C" w14:textId="05612A86" w:rsidR="00DE2917" w:rsidRPr="00991765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 xml:space="preserve">- </w:t>
            </w:r>
            <w:r w:rsidR="00DE2917">
              <w:rPr>
                <w:rFonts w:hint="eastAsia"/>
                <w:szCs w:val="22"/>
                <w:lang w:eastAsia="ko-KR"/>
              </w:rPr>
              <w:t>MSA</w:t>
            </w:r>
            <w:r w:rsidR="00DE2917">
              <w:rPr>
                <w:szCs w:val="22"/>
                <w:lang w:eastAsia="ko-KR"/>
              </w:rPr>
              <w:t xml:space="preserve"> </w:t>
            </w:r>
            <w:r w:rsidR="00DE2917">
              <w:rPr>
                <w:rFonts w:hint="eastAsia"/>
                <w:szCs w:val="22"/>
                <w:lang w:eastAsia="ko-KR"/>
              </w:rPr>
              <w:t>아키텍처 및 패턴 적용</w:t>
            </w:r>
          </w:p>
        </w:tc>
        <w:tc>
          <w:tcPr>
            <w:tcW w:w="1089" w:type="dxa"/>
            <w:vAlign w:val="center"/>
          </w:tcPr>
          <w:p w14:paraId="28CDD67B" w14:textId="2E06D817" w:rsidR="00DE2917" w:rsidRPr="00991765" w:rsidRDefault="0029574F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>6</w:t>
            </w:r>
          </w:p>
        </w:tc>
        <w:tc>
          <w:tcPr>
            <w:tcW w:w="1634" w:type="dxa"/>
            <w:vAlign w:val="center"/>
          </w:tcPr>
          <w:p w14:paraId="7BA9FDC1" w14:textId="5AE9FFBD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29574F" w:rsidRPr="00991765" w14:paraId="59A39408" w14:textId="77777777" w:rsidTr="00A26563">
        <w:trPr>
          <w:trHeight w:val="1080"/>
        </w:trPr>
        <w:tc>
          <w:tcPr>
            <w:tcW w:w="2382" w:type="dxa"/>
            <w:vAlign w:val="center"/>
          </w:tcPr>
          <w:p w14:paraId="133E8905" w14:textId="78B47350" w:rsidR="0029574F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QA</w:t>
            </w:r>
          </w:p>
        </w:tc>
        <w:tc>
          <w:tcPr>
            <w:tcW w:w="4279" w:type="dxa"/>
            <w:gridSpan w:val="2"/>
            <w:vAlign w:val="center"/>
          </w:tcPr>
          <w:p w14:paraId="54F44EA2" w14:textId="77777777" w:rsidR="00246B18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- </w:t>
            </w:r>
            <w:r w:rsidR="00246B18">
              <w:rPr>
                <w:rFonts w:hint="eastAsia"/>
                <w:szCs w:val="22"/>
                <w:lang w:eastAsia="ko-KR"/>
              </w:rPr>
              <w:t xml:space="preserve">어플리케이션 </w:t>
            </w:r>
            <w:r>
              <w:rPr>
                <w:rFonts w:hint="eastAsia"/>
                <w:szCs w:val="22"/>
                <w:lang w:eastAsia="ko-KR"/>
              </w:rPr>
              <w:t>품질 점검</w:t>
            </w:r>
          </w:p>
          <w:p w14:paraId="49225CD7" w14:textId="217D76E2" w:rsidR="0029574F" w:rsidRDefault="00246B18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단위/통합 테스트</w:t>
            </w:r>
          </w:p>
          <w:p w14:paraId="611B3AD7" w14:textId="0CD8A50B" w:rsidR="0029574F" w:rsidRPr="00991765" w:rsidRDefault="00246B18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-</w:t>
            </w:r>
            <w:r>
              <w:rPr>
                <w:szCs w:val="22"/>
                <w:lang w:eastAsia="ko-KR"/>
              </w:rPr>
              <w:t xml:space="preserve"> </w:t>
            </w:r>
            <w:r w:rsidR="0029574F">
              <w:rPr>
                <w:rFonts w:hint="eastAsia"/>
                <w:szCs w:val="22"/>
                <w:lang w:eastAsia="ko-KR"/>
              </w:rPr>
              <w:t>자체 개발</w:t>
            </w:r>
            <w:r w:rsidR="007B1345">
              <w:rPr>
                <w:rFonts w:hint="eastAsia"/>
                <w:szCs w:val="22"/>
                <w:lang w:eastAsia="ko-KR"/>
              </w:rPr>
              <w:t>에 따른 기술 가이드</w:t>
            </w:r>
          </w:p>
        </w:tc>
        <w:tc>
          <w:tcPr>
            <w:tcW w:w="1089" w:type="dxa"/>
            <w:vAlign w:val="center"/>
          </w:tcPr>
          <w:p w14:paraId="6CAD2285" w14:textId="75A96B6B" w:rsidR="0029574F" w:rsidRDefault="0029574F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6</w:t>
            </w:r>
          </w:p>
        </w:tc>
        <w:tc>
          <w:tcPr>
            <w:tcW w:w="1634" w:type="dxa"/>
            <w:vAlign w:val="center"/>
          </w:tcPr>
          <w:p w14:paraId="49122F0B" w14:textId="4D6C3A76" w:rsidR="0029574F" w:rsidRPr="00991765" w:rsidRDefault="0029574F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567D90A1" w14:textId="77777777" w:rsidTr="00A26563">
        <w:trPr>
          <w:trHeight w:val="529"/>
        </w:trPr>
        <w:tc>
          <w:tcPr>
            <w:tcW w:w="2382" w:type="dxa"/>
            <w:vAlign w:val="center"/>
          </w:tcPr>
          <w:p w14:paraId="0AF034F5" w14:textId="77777777" w:rsidR="00DE2917" w:rsidRPr="00991765" w:rsidRDefault="00DE2917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>Base</w:t>
            </w:r>
            <w:r>
              <w:rPr>
                <w:rFonts w:hint="eastAsia"/>
                <w:szCs w:val="22"/>
                <w:lang w:eastAsia="ko-KR"/>
              </w:rPr>
              <w:t xml:space="preserve"> 개발</w:t>
            </w:r>
          </w:p>
        </w:tc>
        <w:tc>
          <w:tcPr>
            <w:tcW w:w="4279" w:type="dxa"/>
            <w:gridSpan w:val="2"/>
            <w:vAlign w:val="center"/>
          </w:tcPr>
          <w:p w14:paraId="67DB2407" w14:textId="77777777" w:rsidR="00DE2917" w:rsidRDefault="00DE2917" w:rsidP="007F3C6F">
            <w:pPr>
              <w:snapToGrid w:val="0"/>
              <w:spacing w:before="0" w:after="0"/>
              <w:jc w:val="both"/>
              <w:rPr>
                <w:lang w:eastAsia="ko-KR"/>
              </w:rPr>
            </w:pPr>
            <w:r w:rsidRPr="00991765">
              <w:rPr>
                <w:rFonts w:hint="eastAsia"/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프레임워크</w:t>
            </w:r>
            <w:r w:rsidR="007F3C6F">
              <w:rPr>
                <w:rFonts w:hint="eastAsia"/>
                <w:lang w:eastAsia="ko-KR"/>
              </w:rPr>
              <w:t xml:space="preserve"> 확장 가능한 모듈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구현</w:t>
            </w:r>
          </w:p>
          <w:p w14:paraId="3C2C445D" w14:textId="17409928" w:rsidR="007F3C6F" w:rsidRPr="007F3C6F" w:rsidRDefault="007F3C6F" w:rsidP="007F3C6F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스프링부트 기반 </w:t>
            </w:r>
            <w:r>
              <w:rPr>
                <w:lang w:eastAsia="ko-KR"/>
              </w:rPr>
              <w:t>Base</w:t>
            </w:r>
            <w:r>
              <w:rPr>
                <w:rFonts w:hint="eastAsia"/>
                <w:lang w:eastAsia="ko-KR"/>
              </w:rPr>
              <w:t xml:space="preserve"> 어플리케이션 개발</w:t>
            </w:r>
          </w:p>
        </w:tc>
        <w:tc>
          <w:tcPr>
            <w:tcW w:w="1089" w:type="dxa"/>
            <w:vAlign w:val="center"/>
          </w:tcPr>
          <w:p w14:paraId="094787D1" w14:textId="0B21669A" w:rsidR="00DE2917" w:rsidRPr="003C16DD" w:rsidRDefault="006F59DE" w:rsidP="00A26563">
            <w:pPr>
              <w:snapToGrid w:val="0"/>
              <w:spacing w:before="0" w:after="0"/>
              <w:jc w:val="center"/>
              <w:rPr>
                <w:color w:val="000000" w:themeColor="text1"/>
                <w:szCs w:val="22"/>
                <w:lang w:eastAsia="ko-KR"/>
              </w:rPr>
            </w:pPr>
            <w:r>
              <w:rPr>
                <w:rFonts w:hint="eastAsia"/>
                <w:color w:val="000000" w:themeColor="text1"/>
                <w:szCs w:val="22"/>
                <w:lang w:eastAsia="ko-KR"/>
              </w:rPr>
              <w:t>9</w:t>
            </w:r>
          </w:p>
        </w:tc>
        <w:tc>
          <w:tcPr>
            <w:tcW w:w="1634" w:type="dxa"/>
            <w:vAlign w:val="center"/>
          </w:tcPr>
          <w:p w14:paraId="18322336" w14:textId="77777777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37E469A9" w14:textId="77777777" w:rsidTr="00A26563">
        <w:trPr>
          <w:trHeight w:val="529"/>
        </w:trPr>
        <w:tc>
          <w:tcPr>
            <w:tcW w:w="2382" w:type="dxa"/>
            <w:vAlign w:val="center"/>
          </w:tcPr>
          <w:p w14:paraId="2A224B4E" w14:textId="1CEB9825" w:rsidR="00DE2917" w:rsidRPr="00991765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>온라인</w:t>
            </w:r>
          </w:p>
        </w:tc>
        <w:tc>
          <w:tcPr>
            <w:tcW w:w="4279" w:type="dxa"/>
            <w:gridSpan w:val="2"/>
            <w:vAlign w:val="center"/>
          </w:tcPr>
          <w:p w14:paraId="00AFA883" w14:textId="50C5D8EE" w:rsidR="00DE2917" w:rsidRPr="00991765" w:rsidRDefault="00DE2917" w:rsidP="00A26563">
            <w:pPr>
              <w:snapToGrid w:val="0"/>
              <w:spacing w:before="0" w:after="0"/>
              <w:jc w:val="both"/>
              <w:rPr>
                <w:lang w:eastAsia="ko-KR"/>
              </w:rPr>
            </w:pPr>
            <w:r w:rsidRPr="00991765">
              <w:rPr>
                <w:rFonts w:hint="eastAsia"/>
                <w:lang w:eastAsia="ko-KR"/>
              </w:rPr>
              <w:t xml:space="preserve">- </w:t>
            </w:r>
            <w:r w:rsidR="00246B18">
              <w:rPr>
                <w:rFonts w:hint="eastAsia"/>
                <w:lang w:eastAsia="ko-KR"/>
              </w:rPr>
              <w:t>선/후처리 등 공통 기능</w:t>
            </w:r>
          </w:p>
          <w:p w14:paraId="6DE04D67" w14:textId="4491848C" w:rsidR="00DE2917" w:rsidRDefault="00DE2917" w:rsidP="00A26563">
            <w:pPr>
              <w:snapToGrid w:val="0"/>
              <w:spacing w:before="0" w:after="0"/>
              <w:jc w:val="both"/>
              <w:rPr>
                <w:lang w:eastAsia="ko-KR"/>
              </w:rPr>
            </w:pPr>
            <w:r w:rsidRPr="00991765">
              <w:rPr>
                <w:rFonts w:hint="eastAsia"/>
                <w:lang w:eastAsia="ko-KR"/>
              </w:rPr>
              <w:t xml:space="preserve">- </w:t>
            </w:r>
            <w:r w:rsidR="00246B18">
              <w:rPr>
                <w:rFonts w:hint="eastAsia"/>
                <w:lang w:eastAsia="ko-KR"/>
              </w:rPr>
              <w:t>동기, 비동기 일반적인 거래 패턴</w:t>
            </w:r>
          </w:p>
          <w:p w14:paraId="510661E1" w14:textId="78FF5776" w:rsidR="00DE2917" w:rsidRPr="00991765" w:rsidRDefault="00DE2917" w:rsidP="00246B18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246B18">
              <w:rPr>
                <w:lang w:eastAsia="ko-KR"/>
              </w:rPr>
              <w:t>V3</w:t>
            </w:r>
            <w:r w:rsidR="00246B18">
              <w:rPr>
                <w:rFonts w:hint="eastAsia"/>
                <w:lang w:eastAsia="ko-KR"/>
              </w:rPr>
              <w:t xml:space="preserve"> 전문 기반 레거시 연계 (</w:t>
            </w:r>
            <w:r w:rsidR="00246B18">
              <w:rPr>
                <w:lang w:eastAsia="ko-KR"/>
              </w:rPr>
              <w:t>MCI/EAI</w:t>
            </w:r>
            <w:r w:rsidR="00246B18">
              <w:rPr>
                <w:rFonts w:hint="eastAsia"/>
                <w:lang w:eastAsia="ko-KR"/>
              </w:rPr>
              <w:t xml:space="preserve"> 경유)</w:t>
            </w:r>
          </w:p>
        </w:tc>
        <w:tc>
          <w:tcPr>
            <w:tcW w:w="1089" w:type="dxa"/>
            <w:vAlign w:val="center"/>
          </w:tcPr>
          <w:p w14:paraId="7CE5C4AF" w14:textId="0D7E5A8B" w:rsidR="00DE2917" w:rsidRPr="003C16DD" w:rsidRDefault="00226103" w:rsidP="00A26563">
            <w:pPr>
              <w:snapToGrid w:val="0"/>
              <w:spacing w:before="0" w:after="0"/>
              <w:jc w:val="center"/>
              <w:rPr>
                <w:color w:val="000000" w:themeColor="text1"/>
                <w:szCs w:val="22"/>
                <w:lang w:eastAsia="ko-KR"/>
              </w:rPr>
            </w:pPr>
            <w:r>
              <w:rPr>
                <w:rFonts w:hint="eastAsia"/>
                <w:color w:val="000000" w:themeColor="text1"/>
                <w:szCs w:val="22"/>
                <w:lang w:eastAsia="ko-KR"/>
              </w:rPr>
              <w:t>9</w:t>
            </w:r>
          </w:p>
        </w:tc>
        <w:tc>
          <w:tcPr>
            <w:tcW w:w="1634" w:type="dxa"/>
            <w:vAlign w:val="center"/>
          </w:tcPr>
          <w:p w14:paraId="15B76683" w14:textId="77777777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676B47CB" w14:textId="77777777" w:rsidTr="00A26563">
        <w:trPr>
          <w:trHeight w:val="529"/>
        </w:trPr>
        <w:tc>
          <w:tcPr>
            <w:tcW w:w="2382" w:type="dxa"/>
            <w:vAlign w:val="center"/>
          </w:tcPr>
          <w:p w14:paraId="50B64977" w14:textId="2D7D0A12" w:rsidR="00DE2917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lastRenderedPageBreak/>
              <w:t>배치</w:t>
            </w:r>
          </w:p>
        </w:tc>
        <w:tc>
          <w:tcPr>
            <w:tcW w:w="4279" w:type="dxa"/>
            <w:gridSpan w:val="2"/>
            <w:vAlign w:val="center"/>
          </w:tcPr>
          <w:p w14:paraId="4F58BF40" w14:textId="77777777" w:rsidR="00DE2917" w:rsidRDefault="00DE2917" w:rsidP="00246B18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- </w:t>
            </w:r>
            <w:r w:rsidR="00246B18">
              <w:rPr>
                <w:lang w:eastAsia="ko-KR"/>
              </w:rPr>
              <w:t xml:space="preserve">PaaS </w:t>
            </w:r>
            <w:r w:rsidR="00246B18">
              <w:rPr>
                <w:rFonts w:hint="eastAsia"/>
                <w:lang w:eastAsia="ko-KR"/>
              </w:rPr>
              <w:t>기반 배치</w:t>
            </w:r>
          </w:p>
          <w:p w14:paraId="6F8F0F0C" w14:textId="18047507" w:rsidR="00246B18" w:rsidRPr="00991765" w:rsidRDefault="00246B18" w:rsidP="00246B18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 대량 처리 안정성을 고려한 배치</w:t>
            </w:r>
          </w:p>
        </w:tc>
        <w:tc>
          <w:tcPr>
            <w:tcW w:w="1089" w:type="dxa"/>
            <w:vAlign w:val="center"/>
          </w:tcPr>
          <w:p w14:paraId="5E412795" w14:textId="5D825E39" w:rsidR="00DE2917" w:rsidRPr="003C16DD" w:rsidRDefault="00226103" w:rsidP="00A26563">
            <w:pPr>
              <w:snapToGrid w:val="0"/>
              <w:spacing w:before="0" w:after="0"/>
              <w:jc w:val="center"/>
              <w:rPr>
                <w:color w:val="000000" w:themeColor="text1"/>
                <w:szCs w:val="22"/>
                <w:lang w:eastAsia="ko-KR"/>
              </w:rPr>
            </w:pPr>
            <w:r>
              <w:rPr>
                <w:color w:val="000000" w:themeColor="text1"/>
                <w:szCs w:val="22"/>
                <w:lang w:eastAsia="ko-KR"/>
              </w:rPr>
              <w:t>3</w:t>
            </w:r>
          </w:p>
        </w:tc>
        <w:tc>
          <w:tcPr>
            <w:tcW w:w="1634" w:type="dxa"/>
            <w:vAlign w:val="center"/>
          </w:tcPr>
          <w:p w14:paraId="04987273" w14:textId="77777777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45E89769" w14:textId="77777777" w:rsidTr="00A26563">
        <w:trPr>
          <w:trHeight w:val="529"/>
        </w:trPr>
        <w:tc>
          <w:tcPr>
            <w:tcW w:w="2382" w:type="dxa"/>
            <w:vAlign w:val="center"/>
          </w:tcPr>
          <w:p w14:paraId="19AE226C" w14:textId="7CF07C51" w:rsidR="00DE2917" w:rsidRDefault="0029574F" w:rsidP="00A26563">
            <w:pPr>
              <w:snapToGrid w:val="0"/>
              <w:spacing w:before="0" w:after="0"/>
              <w:jc w:val="both"/>
              <w:rPr>
                <w:szCs w:val="22"/>
                <w:lang w:eastAsia="ko-KR"/>
              </w:rPr>
            </w:pPr>
            <w:r>
              <w:rPr>
                <w:rFonts w:hint="eastAsia"/>
                <w:szCs w:val="22"/>
                <w:lang w:eastAsia="ko-KR"/>
              </w:rPr>
              <w:t xml:space="preserve">관리운영 </w:t>
            </w:r>
            <w:r>
              <w:rPr>
                <w:szCs w:val="22"/>
                <w:lang w:eastAsia="ko-KR"/>
              </w:rPr>
              <w:t>Web UIUX</w:t>
            </w:r>
          </w:p>
        </w:tc>
        <w:tc>
          <w:tcPr>
            <w:tcW w:w="4279" w:type="dxa"/>
            <w:gridSpan w:val="2"/>
            <w:vAlign w:val="center"/>
          </w:tcPr>
          <w:p w14:paraId="5FFE8012" w14:textId="2A278984" w:rsidR="00246B18" w:rsidRDefault="00DE2917" w:rsidP="00A26563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 w:rsidR="00246B18">
              <w:rPr>
                <w:lang w:eastAsia="ko-KR"/>
              </w:rPr>
              <w:t xml:space="preserve"> </w:t>
            </w:r>
            <w:r w:rsidR="00246B18">
              <w:rPr>
                <w:rFonts w:hint="eastAsia"/>
                <w:lang w:eastAsia="ko-KR"/>
              </w:rPr>
              <w:t>UIUX</w:t>
            </w:r>
            <w:r w:rsidR="00246B18">
              <w:rPr>
                <w:lang w:eastAsia="ko-KR"/>
              </w:rPr>
              <w:t xml:space="preserve"> </w:t>
            </w:r>
            <w:r w:rsidR="00246B18">
              <w:rPr>
                <w:rFonts w:hint="eastAsia"/>
                <w:lang w:eastAsia="ko-KR"/>
              </w:rPr>
              <w:t xml:space="preserve">기반 </w:t>
            </w:r>
            <w:r w:rsidR="00246B18" w:rsidRPr="00991765">
              <w:rPr>
                <w:rFonts w:hint="eastAsia"/>
                <w:lang w:eastAsia="ko-KR"/>
              </w:rPr>
              <w:t>기획/디자인/퍼블리싱</w:t>
            </w:r>
          </w:p>
          <w:p w14:paraId="37646CFB" w14:textId="7F5DA7D2" w:rsidR="00DE2917" w:rsidRDefault="00246B18" w:rsidP="00246B18">
            <w:pPr>
              <w:snapToGrid w:val="0"/>
              <w:spacing w:before="0" w:after="0"/>
              <w:jc w:val="both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화면,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메뉴 확장 가능한 </w:t>
            </w:r>
            <w:r w:rsidR="007F3C6F">
              <w:rPr>
                <w:rFonts w:hint="eastAsia"/>
                <w:lang w:eastAsia="ko-KR"/>
              </w:rPr>
              <w:t>구성</w:t>
            </w:r>
            <w:r w:rsidR="00DE2917">
              <w:rPr>
                <w:rFonts w:hint="eastAsia"/>
                <w:lang w:eastAsia="ko-KR"/>
              </w:rPr>
              <w:t xml:space="preserve"> </w:t>
            </w:r>
          </w:p>
        </w:tc>
        <w:tc>
          <w:tcPr>
            <w:tcW w:w="1089" w:type="dxa"/>
            <w:vAlign w:val="center"/>
          </w:tcPr>
          <w:p w14:paraId="22B5AB9B" w14:textId="0B21D08A" w:rsidR="00DE2917" w:rsidRPr="00991765" w:rsidRDefault="003C16DD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>2</w:t>
            </w:r>
          </w:p>
        </w:tc>
        <w:tc>
          <w:tcPr>
            <w:tcW w:w="1634" w:type="dxa"/>
            <w:vAlign w:val="center"/>
          </w:tcPr>
          <w:p w14:paraId="2E852BA8" w14:textId="77777777" w:rsidR="00DE2917" w:rsidRPr="00991765" w:rsidRDefault="00DE2917" w:rsidP="00A26563">
            <w:pPr>
              <w:snapToGrid w:val="0"/>
              <w:spacing w:before="0" w:after="0"/>
              <w:jc w:val="center"/>
              <w:rPr>
                <w:szCs w:val="22"/>
                <w:lang w:eastAsia="ko-KR"/>
              </w:rPr>
            </w:pPr>
          </w:p>
        </w:tc>
      </w:tr>
      <w:tr w:rsidR="00DE2917" w:rsidRPr="00991765" w14:paraId="7D2161AD" w14:textId="77777777" w:rsidTr="00A26563">
        <w:tc>
          <w:tcPr>
            <w:tcW w:w="6651" w:type="dxa"/>
            <w:gridSpan w:val="2"/>
            <w:vAlign w:val="center"/>
          </w:tcPr>
          <w:p w14:paraId="07E6DEA9" w14:textId="77777777" w:rsidR="00DE2917" w:rsidRPr="00991765" w:rsidRDefault="00DE2917" w:rsidP="00A26563">
            <w:pPr>
              <w:snapToGrid w:val="0"/>
              <w:jc w:val="center"/>
              <w:rPr>
                <w:szCs w:val="22"/>
              </w:rPr>
            </w:pPr>
            <w:r w:rsidRPr="00991765">
              <w:rPr>
                <w:rFonts w:hint="eastAsia"/>
                <w:szCs w:val="22"/>
              </w:rPr>
              <w:t>합계</w:t>
            </w:r>
          </w:p>
        </w:tc>
        <w:tc>
          <w:tcPr>
            <w:tcW w:w="1099" w:type="dxa"/>
            <w:gridSpan w:val="2"/>
            <w:vAlign w:val="center"/>
          </w:tcPr>
          <w:p w14:paraId="3EF8A587" w14:textId="146E6B07" w:rsidR="00DE2917" w:rsidRPr="00991765" w:rsidRDefault="00A87DC3" w:rsidP="00A26563">
            <w:pPr>
              <w:snapToGrid w:val="0"/>
              <w:jc w:val="center"/>
              <w:rPr>
                <w:szCs w:val="22"/>
                <w:lang w:eastAsia="ko-KR"/>
              </w:rPr>
            </w:pPr>
            <w:r>
              <w:rPr>
                <w:szCs w:val="22"/>
                <w:lang w:eastAsia="ko-KR"/>
              </w:rPr>
              <w:t>4</w:t>
            </w:r>
            <w:r w:rsidR="00226103">
              <w:rPr>
                <w:szCs w:val="22"/>
                <w:lang w:eastAsia="ko-KR"/>
              </w:rPr>
              <w:t>1</w:t>
            </w:r>
          </w:p>
        </w:tc>
        <w:tc>
          <w:tcPr>
            <w:tcW w:w="1634" w:type="dxa"/>
            <w:vAlign w:val="center"/>
          </w:tcPr>
          <w:p w14:paraId="63F3055B" w14:textId="77777777" w:rsidR="00DE2917" w:rsidRPr="00991765" w:rsidRDefault="00DE2917" w:rsidP="00A26563">
            <w:pPr>
              <w:snapToGrid w:val="0"/>
              <w:jc w:val="center"/>
              <w:rPr>
                <w:szCs w:val="22"/>
                <w:lang w:eastAsia="ko-KR"/>
              </w:rPr>
            </w:pPr>
          </w:p>
        </w:tc>
      </w:tr>
    </w:tbl>
    <w:p w14:paraId="5C65234D" w14:textId="77777777" w:rsidR="00BC5F73" w:rsidRDefault="00BC5F73" w:rsidP="00BC5F73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</w:p>
    <w:p w14:paraId="00B4B7C0" w14:textId="6108D56B" w:rsidR="00DE2917" w:rsidRPr="00BC5F73" w:rsidRDefault="00BC5F73" w:rsidP="00BC5F73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- </w:t>
      </w:r>
      <w:r w:rsidR="008B5F01"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전체 개발 투입인력(예상)</w:t>
      </w:r>
    </w:p>
    <w:tbl>
      <w:tblPr>
        <w:tblW w:w="8778" w:type="dxa"/>
        <w:tblInd w:w="18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40"/>
        <w:gridCol w:w="1861"/>
        <w:gridCol w:w="567"/>
        <w:gridCol w:w="810"/>
        <w:gridCol w:w="810"/>
        <w:gridCol w:w="810"/>
        <w:gridCol w:w="810"/>
        <w:gridCol w:w="810"/>
        <w:gridCol w:w="810"/>
        <w:gridCol w:w="850"/>
      </w:tblGrid>
      <w:tr w:rsidR="00BB209F" w:rsidRPr="00D51F97" w14:paraId="16F2C84A" w14:textId="77777777" w:rsidTr="004850A9">
        <w:trPr>
          <w:trHeight w:val="350"/>
        </w:trPr>
        <w:tc>
          <w:tcPr>
            <w:tcW w:w="2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F9E65E" w14:textId="77777777" w:rsidR="00BB209F" w:rsidRPr="00D51F97" w:rsidRDefault="00BB209F" w:rsidP="00A26563">
            <w:pPr>
              <w:spacing w:before="0" w:after="0"/>
              <w:ind w:left="800"/>
              <w:jc w:val="both"/>
              <w:rPr>
                <w:rFonts w:ascii="맑은 고딕" w:eastAsia="맑은 고딕" w:hAnsi="맑은 고딕"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075EAC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등급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C7A625" w14:textId="061D3BFA" w:rsidR="00BB209F" w:rsidRPr="00D51F97" w:rsidRDefault="00F663C4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S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03D975F" w14:textId="3D5DE3DD" w:rsidR="00BB209F" w:rsidRPr="00D51F97" w:rsidRDefault="00F663C4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  <w:t>S</w:t>
            </w:r>
            <w:r w:rsidR="00BB209F"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+1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5E4E300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M+2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E56421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M+3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3F4884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M+</w:t>
            </w:r>
            <w:r w:rsidRPr="00D51F97"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CDB39C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M</w:t>
            </w:r>
            <w:r w:rsidRPr="00D51F97"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  <w:t>+5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0E6D6CC7" w14:textId="77777777" w:rsidR="00BB209F" w:rsidRPr="00D51F97" w:rsidRDefault="00BB209F" w:rsidP="00A26563">
            <w:pPr>
              <w:spacing w:before="0" w:after="0"/>
              <w:jc w:val="center"/>
              <w:rPr>
                <w:rFonts w:ascii="맑은 고딕" w:eastAsia="맑은 고딕" w:hAnsi="맑은 고딕"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ascii="맑은 고딕" w:eastAsia="맑은 고딕" w:hAnsi="맑은 고딕" w:cs="굴림" w:hint="eastAsia"/>
                <w:noProof w:val="0"/>
                <w:sz w:val="18"/>
                <w:szCs w:val="18"/>
                <w:lang w:eastAsia="ko-KR"/>
              </w:rPr>
              <w:t>합계</w:t>
            </w:r>
          </w:p>
        </w:tc>
      </w:tr>
      <w:tr w:rsidR="00205F64" w:rsidRPr="00D51F97" w14:paraId="162759A3" w14:textId="77777777" w:rsidTr="004850A9">
        <w:trPr>
          <w:trHeight w:val="350"/>
        </w:trPr>
        <w:tc>
          <w:tcPr>
            <w:tcW w:w="640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A88FC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KB</w:t>
            </w:r>
          </w:p>
        </w:tc>
        <w:tc>
          <w:tcPr>
            <w:tcW w:w="186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61E09" w14:textId="0E78E76C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스크럼 마스터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B2E18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3F4B5" w14:textId="56D17172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A11E" w14:textId="75F888DE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4C748" w14:textId="1A7445DA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DBE4B" w14:textId="6326E1B4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A125F" w14:textId="26ECA2CE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F9928" w14:textId="07FEC808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A3030" w14:textId="0F267373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6</w:t>
            </w:r>
          </w:p>
        </w:tc>
      </w:tr>
      <w:tr w:rsidR="00205F64" w:rsidRPr="00D51F97" w14:paraId="3D55A90D" w14:textId="77777777" w:rsidTr="004850A9">
        <w:trPr>
          <w:trHeight w:val="350"/>
        </w:trPr>
        <w:tc>
          <w:tcPr>
            <w:tcW w:w="640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67E88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1536" w14:textId="75BBC04C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자체 개발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7AD21" w14:textId="77777777" w:rsidR="00205F64" w:rsidRPr="00D51F97" w:rsidRDefault="00205F64" w:rsidP="00205F64">
            <w:pPr>
              <w:spacing w:before="0" w:after="0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9B623" w14:textId="34DFD78B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3.5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D2CD1" w14:textId="322DD6DD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D0811" w14:textId="7CDA9113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7295" w14:textId="6BEC0AAC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78203" w14:textId="10460B99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39CA9" w14:textId="00733DC6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  <w:r>
              <w:rPr>
                <w:rFonts w:cs="굴림"/>
                <w:noProof w:val="0"/>
                <w:sz w:val="18"/>
                <w:szCs w:val="18"/>
                <w:lang w:eastAsia="ko-KR"/>
              </w:rPr>
              <w:t>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DD2809" w14:textId="46427640" w:rsidR="00205F64" w:rsidRPr="00D51F97" w:rsidRDefault="00226103" w:rsidP="00205F64">
            <w:pPr>
              <w:widowControl w:val="0"/>
              <w:wordWrap w:val="0"/>
              <w:autoSpaceDE w:val="0"/>
              <w:autoSpaceDN w:val="0"/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21</w:t>
            </w:r>
          </w:p>
        </w:tc>
      </w:tr>
      <w:tr w:rsidR="00205F64" w:rsidRPr="00D51F97" w14:paraId="51C548EF" w14:textId="77777777" w:rsidTr="004850A9">
        <w:trPr>
          <w:trHeight w:val="350"/>
        </w:trPr>
        <w:tc>
          <w:tcPr>
            <w:tcW w:w="3068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FF68328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소계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1F1258F8" w14:textId="65059A43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1DEBE7DB" w14:textId="501EEF98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7E2A7427" w14:textId="26F2493E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DB6F3D4" w14:textId="33F756F6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EB4E901" w14:textId="6D81394F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6D5B8ECC" w14:textId="082950FA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4</w:t>
            </w:r>
            <w:r w:rsidR="00205F64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.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554EF978" w14:textId="5006EE9B" w:rsidR="00205F64" w:rsidRPr="00D51F97" w:rsidRDefault="00226103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2</w:t>
            </w:r>
            <w:r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</w:tr>
      <w:tr w:rsidR="00205F64" w:rsidRPr="00D51F97" w14:paraId="0DBC1BFD" w14:textId="77777777" w:rsidTr="004850A9">
        <w:trPr>
          <w:trHeight w:val="350"/>
        </w:trPr>
        <w:tc>
          <w:tcPr>
            <w:tcW w:w="6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BD896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외주</w:t>
            </w: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br/>
              <w:t>개발</w:t>
            </w:r>
          </w:p>
        </w:tc>
        <w:tc>
          <w:tcPr>
            <w:tcW w:w="186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0AB36" w14:textId="52E28CBA" w:rsidR="00205F64" w:rsidRPr="00F64095" w:rsidRDefault="00F64095" w:rsidP="00205F64">
            <w:pPr>
              <w:spacing w:before="0" w:after="0"/>
              <w:jc w:val="center"/>
              <w:rPr>
                <w:rFonts w:cs="굴림"/>
                <w:noProof w:val="0"/>
                <w:w w:val="95"/>
                <w:sz w:val="18"/>
                <w:szCs w:val="18"/>
                <w:lang w:eastAsia="ko-KR"/>
              </w:rPr>
            </w:pPr>
            <w:proofErr w:type="spellStart"/>
            <w:r w:rsidRPr="00F64095">
              <w:rPr>
                <w:rFonts w:cs="굴림" w:hint="eastAsia"/>
                <w:noProof w:val="0"/>
                <w:w w:val="95"/>
                <w:sz w:val="18"/>
                <w:szCs w:val="18"/>
                <w:lang w:eastAsia="ko-KR"/>
              </w:rPr>
              <w:t>아키텍트</w:t>
            </w:r>
            <w:proofErr w:type="spellEnd"/>
            <w:r w:rsidRPr="00F64095">
              <w:rPr>
                <w:rFonts w:cs="굴림" w:hint="eastAsia"/>
                <w:noProof w:val="0"/>
                <w:w w:val="95"/>
                <w:sz w:val="18"/>
                <w:szCs w:val="18"/>
                <w:lang w:eastAsia="ko-KR"/>
              </w:rPr>
              <w:t>/</w:t>
            </w:r>
            <w:r w:rsidRPr="00F64095">
              <w:rPr>
                <w:rFonts w:cs="굴림"/>
                <w:noProof w:val="0"/>
                <w:w w:val="95"/>
                <w:sz w:val="18"/>
                <w:szCs w:val="18"/>
                <w:lang w:eastAsia="ko-KR"/>
              </w:rPr>
              <w:t>DevOps/QA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523B6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특급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7E8F1" w14:textId="58529AEE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027A4" w14:textId="54010E93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D79FE" w14:textId="04E07F0A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E070D" w14:textId="201AD225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14847" w14:textId="02F62064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9B5E" w14:textId="28F5BD0C" w:rsidR="00205F64" w:rsidRPr="00226103" w:rsidRDefault="00205F64" w:rsidP="00205F64">
            <w:pPr>
              <w:spacing w:before="0" w:after="0"/>
              <w:jc w:val="center"/>
              <w:rPr>
                <w:rFonts w:cs="굴림"/>
                <w:bCs/>
                <w:noProof w:val="0"/>
                <w:sz w:val="18"/>
                <w:szCs w:val="18"/>
                <w:lang w:eastAsia="ko-KR"/>
              </w:rPr>
            </w:pPr>
            <w:r w:rsidRPr="00226103">
              <w:rPr>
                <w:rFonts w:cs="굴림" w:hint="eastAsia"/>
                <w:bCs/>
                <w:noProof w:val="0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BC880C" w14:textId="079E479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18</w:t>
            </w:r>
          </w:p>
        </w:tc>
      </w:tr>
      <w:tr w:rsidR="00205F64" w:rsidRPr="00D51F97" w14:paraId="39955B50" w14:textId="77777777" w:rsidTr="004850A9">
        <w:trPr>
          <w:trHeight w:val="350"/>
        </w:trPr>
        <w:tc>
          <w:tcPr>
            <w:tcW w:w="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E3416AC" w14:textId="77777777" w:rsidR="00205F64" w:rsidRPr="00D51F97" w:rsidRDefault="00205F64" w:rsidP="00205F64">
            <w:pPr>
              <w:spacing w:before="0" w:after="0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1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0C7454" w14:textId="77777777" w:rsidR="00205F64" w:rsidRDefault="00F64095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온라인/배치/관리운영</w:t>
            </w:r>
          </w:p>
          <w:p w14:paraId="1F568B38" w14:textId="26F6E7C2" w:rsidR="00F64095" w:rsidRPr="00D51F97" w:rsidRDefault="00F64095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7A8CD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고급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3A8EC" w14:textId="5D2CE32C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44784" w14:textId="4B9D5AD8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86E5E" w14:textId="2E0A5BF6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ED6B5" w14:textId="6483F8A5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F86F6" w14:textId="15459FB9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987D2" w14:textId="70B8E179" w:rsidR="00205F64" w:rsidRPr="00226103" w:rsidRDefault="00205F64" w:rsidP="00205F64">
            <w:pPr>
              <w:spacing w:before="0" w:after="0"/>
              <w:jc w:val="center"/>
              <w:rPr>
                <w:rFonts w:cs="굴림"/>
                <w:bCs/>
                <w:noProof w:val="0"/>
                <w:sz w:val="18"/>
                <w:szCs w:val="18"/>
                <w:lang w:eastAsia="ko-KR"/>
              </w:rPr>
            </w:pPr>
            <w:r w:rsidRPr="00226103">
              <w:rPr>
                <w:rFonts w:cs="굴림" w:hint="eastAsia"/>
                <w:bCs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4B3DF9" w14:textId="30FF0CD1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12</w:t>
            </w:r>
          </w:p>
        </w:tc>
      </w:tr>
      <w:tr w:rsidR="00205F64" w:rsidRPr="00D51F97" w14:paraId="7D479F0E" w14:textId="77777777" w:rsidTr="004850A9">
        <w:trPr>
          <w:trHeight w:val="350"/>
        </w:trPr>
        <w:tc>
          <w:tcPr>
            <w:tcW w:w="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1DCEE72" w14:textId="77777777" w:rsidR="00205F64" w:rsidRPr="00D51F97" w:rsidRDefault="00205F64" w:rsidP="00205F64">
            <w:pPr>
              <w:spacing w:before="0" w:after="0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1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451DA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4C1C8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중급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AE83B" w14:textId="3E108CD5" w:rsidR="00205F64" w:rsidRPr="00D51F97" w:rsidRDefault="006D3667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BD95B" w14:textId="0BFE3411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E3B31" w14:textId="427C0BFA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1BD6A" w14:textId="4FF75E99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C6A97" w14:textId="79E7ABF1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noProof w:val="0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0FF3" w14:textId="4D9AEB14" w:rsidR="00205F64" w:rsidRPr="00226103" w:rsidRDefault="00226103" w:rsidP="00205F64">
            <w:pPr>
              <w:spacing w:before="0" w:after="0"/>
              <w:jc w:val="center"/>
              <w:rPr>
                <w:rFonts w:ascii="맑은 고딕" w:eastAsia="맑은 고딕" w:hAnsi="맑은 고딕"/>
                <w:noProof w:val="0"/>
                <w:kern w:val="2"/>
                <w:sz w:val="18"/>
                <w:szCs w:val="18"/>
                <w:lang w:eastAsia="ko-KR"/>
              </w:rPr>
            </w:pPr>
            <w:r w:rsidRPr="00226103">
              <w:rPr>
                <w:rFonts w:ascii="맑은 고딕" w:eastAsia="맑은 고딕" w:hAnsi="맑은 고딕" w:hint="eastAsia"/>
                <w:noProof w:val="0"/>
                <w:kern w:val="2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01AC9C" w14:textId="64F9683E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1</w:t>
            </w:r>
            <w:r w:rsidR="00226103"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1</w:t>
            </w:r>
          </w:p>
        </w:tc>
      </w:tr>
      <w:tr w:rsidR="00205F64" w:rsidRPr="00D51F97" w14:paraId="3316B16C" w14:textId="77777777" w:rsidTr="004850A9">
        <w:trPr>
          <w:trHeight w:val="350"/>
        </w:trPr>
        <w:tc>
          <w:tcPr>
            <w:tcW w:w="64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A17F434" w14:textId="77777777" w:rsidR="00205F64" w:rsidRPr="00D51F97" w:rsidRDefault="00205F64" w:rsidP="00205F64">
            <w:pPr>
              <w:spacing w:before="0" w:after="0"/>
              <w:rPr>
                <w:rFonts w:cs="굴림"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  <w:hideMark/>
          </w:tcPr>
          <w:p w14:paraId="14003DCB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소계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  <w:hideMark/>
          </w:tcPr>
          <w:p w14:paraId="684F527C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461C52A9" w14:textId="3FB6F444" w:rsidR="00205F64" w:rsidRPr="00D51F97" w:rsidRDefault="00BC5F7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479C01A6" w14:textId="391975FF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46F8187E" w14:textId="48941043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36D075C9" w14:textId="3C6AD635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76437BF4" w14:textId="15876C09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EEECE1" w:themeFill="background2"/>
            <w:vAlign w:val="center"/>
          </w:tcPr>
          <w:p w14:paraId="15F73AFA" w14:textId="48C288A4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EEECE1" w:themeFill="background2"/>
            <w:vAlign w:val="center"/>
          </w:tcPr>
          <w:p w14:paraId="79650250" w14:textId="0C4BDB42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41</w:t>
            </w:r>
          </w:p>
        </w:tc>
      </w:tr>
      <w:tr w:rsidR="00205F64" w:rsidRPr="00D51F97" w14:paraId="06E22E71" w14:textId="77777777" w:rsidTr="004850A9">
        <w:trPr>
          <w:trHeight w:val="350"/>
        </w:trPr>
        <w:tc>
          <w:tcPr>
            <w:tcW w:w="2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08A1478A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 w:rsidRPr="00D51F97"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총계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E4241AA" w14:textId="77777777" w:rsidR="00205F64" w:rsidRPr="00D51F97" w:rsidRDefault="00205F64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3EDDEA01" w14:textId="67B55CC0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10.5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6266FAA2" w14:textId="314B72B5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11.5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3AA03A0" w14:textId="326AEA08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11.5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4C59E4BF" w14:textId="4B047FA1" w:rsidR="00205F64" w:rsidRPr="00D51F97" w:rsidRDefault="00226103" w:rsidP="00205F64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11.5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2FA94223" w14:textId="5571DFB7" w:rsidR="00205F64" w:rsidRPr="00D51F97" w:rsidRDefault="00205F64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11.</w:t>
            </w:r>
            <w:r w:rsidR="00226103"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0B5B0EE3" w14:textId="0D9DE6D9" w:rsidR="00205F64" w:rsidRPr="00D51F97" w:rsidRDefault="00205F64" w:rsidP="00226103">
            <w:pPr>
              <w:spacing w:before="0" w:after="0"/>
              <w:jc w:val="center"/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bCs/>
                <w:noProof w:val="0"/>
                <w:sz w:val="18"/>
                <w:szCs w:val="18"/>
                <w:lang w:eastAsia="ko-KR"/>
              </w:rPr>
              <w:t>11.</w:t>
            </w:r>
            <w:r w:rsidR="00226103">
              <w:rPr>
                <w:rFonts w:cs="굴림"/>
                <w:b/>
                <w:bCs/>
                <w:noProof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F80AFB8" w14:textId="73BEE84A" w:rsidR="00205F64" w:rsidRPr="00D51F97" w:rsidRDefault="00205F64" w:rsidP="00226103">
            <w:pPr>
              <w:spacing w:before="0" w:after="0"/>
              <w:jc w:val="center"/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</w:pPr>
            <w:r>
              <w:rPr>
                <w:rFonts w:cs="굴림" w:hint="eastAsia"/>
                <w:b/>
                <w:noProof w:val="0"/>
                <w:sz w:val="18"/>
                <w:szCs w:val="18"/>
                <w:lang w:eastAsia="ko-KR"/>
              </w:rPr>
              <w:t>6</w:t>
            </w:r>
            <w:r w:rsidR="00226103">
              <w:rPr>
                <w:rFonts w:cs="굴림"/>
                <w:b/>
                <w:noProof w:val="0"/>
                <w:sz w:val="18"/>
                <w:szCs w:val="18"/>
                <w:lang w:eastAsia="ko-KR"/>
              </w:rPr>
              <w:t>8</w:t>
            </w:r>
          </w:p>
        </w:tc>
      </w:tr>
    </w:tbl>
    <w:p w14:paraId="26AA24F9" w14:textId="44012B9A" w:rsidR="008907B4" w:rsidRPr="00991765" w:rsidRDefault="008907B4" w:rsidP="000952D8">
      <w:pPr>
        <w:pStyle w:val="20"/>
      </w:pPr>
      <w:bookmarkStart w:id="153" w:name="_Toc117061874"/>
      <w:bookmarkStart w:id="154" w:name="_Toc117062228"/>
      <w:bookmarkStart w:id="155" w:name="_Toc117062650"/>
      <w:bookmarkStart w:id="156" w:name="_Toc117062701"/>
      <w:bookmarkStart w:id="157" w:name="_Toc117062797"/>
      <w:bookmarkStart w:id="158" w:name="_Toc132896985"/>
      <w:bookmarkStart w:id="159" w:name="_GoBack"/>
      <w:bookmarkEnd w:id="159"/>
      <w:r w:rsidRPr="00991765">
        <w:rPr>
          <w:rFonts w:hint="eastAsia"/>
        </w:rPr>
        <w:t xml:space="preserve">개발 </w:t>
      </w:r>
      <w:r w:rsidR="003F68A0">
        <w:rPr>
          <w:rFonts w:hint="eastAsia"/>
        </w:rPr>
        <w:t>방법론</w:t>
      </w:r>
      <w:r w:rsidRPr="00991765">
        <w:rPr>
          <w:rFonts w:hint="eastAsia"/>
        </w:rPr>
        <w:t xml:space="preserve"> 및 산출물</w:t>
      </w:r>
      <w:bookmarkEnd w:id="153"/>
      <w:bookmarkEnd w:id="154"/>
      <w:bookmarkEnd w:id="155"/>
      <w:bookmarkEnd w:id="156"/>
      <w:bookmarkEnd w:id="157"/>
      <w:bookmarkEnd w:id="158"/>
    </w:p>
    <w:p w14:paraId="16BCF68A" w14:textId="3579317C" w:rsidR="003F68A0" w:rsidRDefault="008907B4" w:rsidP="000952D8">
      <w:pPr>
        <w:pStyle w:val="31"/>
        <w:numPr>
          <w:ilvl w:val="2"/>
          <w:numId w:val="46"/>
        </w:numPr>
      </w:pPr>
      <w:bookmarkStart w:id="160" w:name="_Toc117061875"/>
      <w:bookmarkStart w:id="161" w:name="_Toc117062229"/>
      <w:bookmarkStart w:id="162" w:name="_Toc117062651"/>
      <w:bookmarkStart w:id="163" w:name="_Toc117062702"/>
      <w:bookmarkStart w:id="164" w:name="_Toc117062798"/>
      <w:bookmarkStart w:id="165" w:name="_Toc132896986"/>
      <w:r w:rsidRPr="00991765">
        <w:rPr>
          <w:rFonts w:hint="eastAsia"/>
        </w:rPr>
        <w:t xml:space="preserve">개발 </w:t>
      </w:r>
      <w:bookmarkStart w:id="166" w:name="_Toc117061876"/>
      <w:bookmarkStart w:id="167" w:name="_Toc117062230"/>
      <w:bookmarkStart w:id="168" w:name="_Toc117062652"/>
      <w:bookmarkStart w:id="169" w:name="_Toc117062703"/>
      <w:bookmarkStart w:id="170" w:name="_Toc117062799"/>
      <w:bookmarkEnd w:id="160"/>
      <w:bookmarkEnd w:id="161"/>
      <w:bookmarkEnd w:id="162"/>
      <w:bookmarkEnd w:id="163"/>
      <w:bookmarkEnd w:id="164"/>
      <w:r w:rsidR="003F68A0">
        <w:rPr>
          <w:rFonts w:hint="eastAsia"/>
        </w:rPr>
        <w:t>방법론</w:t>
      </w:r>
      <w:bookmarkEnd w:id="165"/>
    </w:p>
    <w:p w14:paraId="6A4AD3B0" w14:textId="77777777" w:rsidR="003F68A0" w:rsidRPr="004D2BA4" w:rsidRDefault="003F68A0" w:rsidP="007A4268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 xml:space="preserve">- 본 사업은 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KB Agile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·</w:t>
      </w:r>
      <w:r w:rsidRPr="004D2BA4">
        <w:rPr>
          <w:rFonts w:cs="바탕"/>
          <w:color w:val="000000" w:themeColor="text1"/>
          <w:szCs w:val="22"/>
          <w:shd w:val="clear" w:color="auto" w:fill="FFFFFF"/>
        </w:rPr>
        <w:t xml:space="preserve"> DevOps </w:t>
      </w:r>
      <w:r w:rsidRPr="004D2BA4">
        <w:rPr>
          <w:rFonts w:cs="바탕" w:hint="eastAsia"/>
          <w:color w:val="000000" w:themeColor="text1"/>
          <w:szCs w:val="22"/>
          <w:shd w:val="clear" w:color="auto" w:fill="FFFFFF"/>
        </w:rPr>
        <w:t>개발 방법론을 준수하여 개발 프로젝트 수행</w:t>
      </w:r>
    </w:p>
    <w:p w14:paraId="53A7F2AF" w14:textId="77777777" w:rsidR="003F68A0" w:rsidRDefault="003F68A0" w:rsidP="007A4268">
      <w:pPr>
        <w:widowControl w:val="0"/>
        <w:tabs>
          <w:tab w:val="left" w:pos="709"/>
        </w:tabs>
        <w:autoSpaceDE w:val="0"/>
        <w:autoSpaceDN w:val="0"/>
        <w:ind w:leftChars="300" w:left="775" w:rightChars="-1" w:right="-2" w:hangingChars="100" w:hanging="194"/>
        <w:rPr>
          <w:noProof w:val="0"/>
          <w:color w:val="000000" w:themeColor="text1"/>
          <w:kern w:val="2"/>
          <w:szCs w:val="22"/>
          <w:lang w:eastAsia="ko-KR"/>
        </w:rPr>
      </w:pPr>
      <w:r>
        <w:rPr>
          <w:rFonts w:hint="eastAsia"/>
          <w:noProof w:val="0"/>
          <w:color w:val="000000" w:themeColor="text1"/>
          <w:kern w:val="2"/>
          <w:szCs w:val="22"/>
          <w:lang w:eastAsia="ko-KR"/>
        </w:rPr>
        <w:t>- 단,</w:t>
      </w:r>
      <w:r>
        <w:rPr>
          <w:noProof w:val="0"/>
          <w:color w:val="000000" w:themeColor="text1"/>
          <w:kern w:val="2"/>
          <w:szCs w:val="22"/>
          <w:lang w:eastAsia="ko-KR"/>
        </w:rPr>
        <w:t xml:space="preserve"> </w:t>
      </w:r>
      <w:r w:rsidRPr="00B50EC3">
        <w:rPr>
          <w:rFonts w:hint="eastAsia"/>
          <w:szCs w:val="22"/>
        </w:rPr>
        <w:t>업체별 제안</w:t>
      </w:r>
      <w:r>
        <w:rPr>
          <w:rFonts w:hint="eastAsia"/>
          <w:szCs w:val="22"/>
          <w:lang w:eastAsia="ko-KR"/>
        </w:rPr>
        <w:t>에 따라 개발 방법론은 변경될 수 있음.</w:t>
      </w:r>
    </w:p>
    <w:p w14:paraId="10A32CF3" w14:textId="7A577FF9" w:rsidR="008907B4" w:rsidRDefault="003F68A0" w:rsidP="001A0640">
      <w:pPr>
        <w:pStyle w:val="31"/>
      </w:pPr>
      <w:bookmarkStart w:id="171" w:name="_Toc132896987"/>
      <w:r>
        <w:rPr>
          <w:rFonts w:hint="eastAsia"/>
        </w:rPr>
        <w:t xml:space="preserve">스프린트별 </w:t>
      </w:r>
      <w:r w:rsidRPr="00991765">
        <w:rPr>
          <w:rFonts w:hint="eastAsia"/>
        </w:rPr>
        <w:t>개발 산출물</w:t>
      </w:r>
      <w:bookmarkEnd w:id="166"/>
      <w:bookmarkEnd w:id="167"/>
      <w:bookmarkEnd w:id="168"/>
      <w:bookmarkEnd w:id="169"/>
      <w:bookmarkEnd w:id="170"/>
      <w:bookmarkEnd w:id="171"/>
    </w:p>
    <w:p w14:paraId="23E259A4" w14:textId="77777777" w:rsidR="007A4268" w:rsidRPr="0089269F" w:rsidRDefault="007A4268" w:rsidP="007A4268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- Sprint별로 산출물을 작성</w:t>
      </w:r>
    </w:p>
    <w:p w14:paraId="3D959F20" w14:textId="77777777" w:rsidR="007A4268" w:rsidRPr="0089269F" w:rsidRDefault="007A4268" w:rsidP="007A4268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- 아키텍처에서 제시한 개발표준은(표준화,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보안,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개발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/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테스트 환경) Sprint별 추진시 이행</w:t>
      </w:r>
    </w:p>
    <w:p w14:paraId="30067175" w14:textId="37B3DACA" w:rsidR="007A4268" w:rsidRPr="0089269F" w:rsidRDefault="007A4268" w:rsidP="007A4268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 xml:space="preserve">  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(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※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 xml:space="preserve">예외발생시 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‘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프레임워크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총괄협의체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’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에서 합의에 의해 결정함)</w:t>
      </w:r>
    </w:p>
    <w:p w14:paraId="023B5F63" w14:textId="1BFBBD8F" w:rsidR="007A4268" w:rsidRPr="0089269F" w:rsidRDefault="007A4268" w:rsidP="007A4268">
      <w:pPr>
        <w:ind w:leftChars="292" w:left="770" w:hangingChars="106" w:hanging="205"/>
        <w:rPr>
          <w:rFonts w:cs="바탕"/>
          <w:color w:val="000000" w:themeColor="text1"/>
          <w:szCs w:val="22"/>
          <w:shd w:val="clear" w:color="auto" w:fill="FFFFFF"/>
        </w:rPr>
      </w:pP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 xml:space="preserve">- Sprint 단계별 산출물은 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‘</w:t>
      </w:r>
      <w:r>
        <w:rPr>
          <w:rFonts w:cs="바탕" w:hint="eastAsia"/>
          <w:color w:val="000000" w:themeColor="text1"/>
          <w:szCs w:val="22"/>
          <w:shd w:val="clear" w:color="auto" w:fill="FFFFFF"/>
          <w:lang w:eastAsia="ko-KR"/>
        </w:rPr>
        <w:t>프레임워크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총괄협의체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>’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에서</w:t>
      </w:r>
      <w:r w:rsidRPr="0089269F">
        <w:rPr>
          <w:rFonts w:cs="바탕"/>
          <w:color w:val="000000" w:themeColor="text1"/>
          <w:szCs w:val="22"/>
          <w:shd w:val="clear" w:color="auto" w:fill="FFFFFF"/>
        </w:rPr>
        <w:t xml:space="preserve"> </w:t>
      </w:r>
      <w:r w:rsidRPr="0089269F">
        <w:rPr>
          <w:rFonts w:cs="바탕" w:hint="eastAsia"/>
          <w:color w:val="000000" w:themeColor="text1"/>
          <w:szCs w:val="22"/>
          <w:shd w:val="clear" w:color="auto" w:fill="FFFFFF"/>
        </w:rPr>
        <w:t>협의하여 결정</w:t>
      </w:r>
    </w:p>
    <w:tbl>
      <w:tblPr>
        <w:tblW w:w="9213" w:type="dxa"/>
        <w:tblInd w:w="41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7"/>
        <w:gridCol w:w="4678"/>
        <w:gridCol w:w="3118"/>
      </w:tblGrid>
      <w:tr w:rsidR="007A4268" w:rsidRPr="0089269F" w14:paraId="3345E43F" w14:textId="77777777" w:rsidTr="007A4268">
        <w:trPr>
          <w:trHeight w:val="407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71030" w14:textId="77777777" w:rsidR="007A4268" w:rsidRPr="0089269F" w:rsidRDefault="007A4268" w:rsidP="007A4268">
            <w:pPr>
              <w:spacing w:beforeLines="20" w:before="48" w:afterLines="20" w:after="48"/>
              <w:jc w:val="center"/>
              <w:rPr>
                <w:szCs w:val="21"/>
              </w:rPr>
            </w:pPr>
            <w:r w:rsidRPr="0089269F">
              <w:rPr>
                <w:rFonts w:hint="eastAsia"/>
                <w:szCs w:val="21"/>
              </w:rPr>
              <w:t>단계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C4D643" w14:textId="77777777" w:rsidR="007A4268" w:rsidRPr="0089269F" w:rsidRDefault="007A4268" w:rsidP="007A4268">
            <w:pPr>
              <w:spacing w:beforeLines="20" w:before="48" w:afterLines="20" w:after="48"/>
              <w:jc w:val="center"/>
              <w:rPr>
                <w:szCs w:val="21"/>
              </w:rPr>
            </w:pPr>
            <w:r w:rsidRPr="0089269F">
              <w:rPr>
                <w:rFonts w:hint="eastAsia"/>
                <w:szCs w:val="21"/>
              </w:rPr>
              <w:t>실행항목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75C8421" w14:textId="77777777" w:rsidR="007A4268" w:rsidRPr="0089269F" w:rsidRDefault="007A4268" w:rsidP="007A4268">
            <w:pPr>
              <w:spacing w:beforeLines="20" w:before="48" w:afterLines="20" w:after="48"/>
              <w:jc w:val="center"/>
              <w:rPr>
                <w:szCs w:val="21"/>
              </w:rPr>
            </w:pPr>
            <w:r w:rsidRPr="0089269F">
              <w:rPr>
                <w:rFonts w:hint="eastAsia"/>
                <w:szCs w:val="21"/>
              </w:rPr>
              <w:t>산출물(예시)</w:t>
            </w:r>
          </w:p>
        </w:tc>
      </w:tr>
      <w:tr w:rsidR="007A4268" w:rsidRPr="0089269F" w14:paraId="3CDF820C" w14:textId="77777777" w:rsidTr="007A4268">
        <w:trPr>
          <w:trHeight w:val="1091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5211D7" w14:textId="77777777" w:rsidR="007A4268" w:rsidRPr="0089269F" w:rsidRDefault="007A4268" w:rsidP="007A4268">
            <w:pPr>
              <w:spacing w:beforeLines="20" w:before="48" w:afterLines="20" w:after="48"/>
              <w:rPr>
                <w:szCs w:val="21"/>
              </w:rPr>
            </w:pPr>
            <w:r w:rsidRPr="0089269F">
              <w:rPr>
                <w:rFonts w:hint="eastAsia"/>
                <w:szCs w:val="21"/>
              </w:rPr>
              <w:t>Sprint 목표 선정 단계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74D9B8" w14:textId="418F50B6" w:rsidR="007A4268" w:rsidRPr="0089269F" w:rsidRDefault="007A4268" w:rsidP="007D19A4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>- Sprint 목표 선정</w:t>
            </w:r>
          </w:p>
          <w:p w14:paraId="5AD1425B" w14:textId="45E2236D" w:rsidR="007A4268" w:rsidRPr="0089269F" w:rsidRDefault="007A4268" w:rsidP="007D19A4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89269F">
              <w:rPr>
                <w:rFonts w:hint="eastAsia"/>
                <w:sz w:val="20"/>
              </w:rPr>
              <w:t xml:space="preserve">- </w:t>
            </w:r>
            <w:r w:rsidR="007D19A4">
              <w:rPr>
                <w:rFonts w:hint="eastAsia"/>
                <w:sz w:val="20"/>
                <w:lang w:eastAsia="ko-KR"/>
              </w:rPr>
              <w:t>기능별 개발</w:t>
            </w:r>
            <w:r w:rsidRPr="0089269F">
              <w:rPr>
                <w:rFonts w:hint="eastAsia"/>
                <w:sz w:val="20"/>
              </w:rPr>
              <w:t xml:space="preserve"> 대상 선정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B8715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Sprint 목표 선정</w:t>
            </w:r>
          </w:p>
          <w:p w14:paraId="279FE9F7" w14:textId="51193451" w:rsidR="007A4268" w:rsidRPr="0089269F" w:rsidRDefault="007A4268" w:rsidP="007D19A4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</w:t>
            </w:r>
            <w:r w:rsidR="007D19A4">
              <w:rPr>
                <w:rFonts w:hint="eastAsia"/>
                <w:sz w:val="20"/>
                <w:lang w:eastAsia="ko-KR"/>
              </w:rPr>
              <w:t>기능별 개발</w:t>
            </w:r>
            <w:r w:rsidRPr="00BA70DD">
              <w:rPr>
                <w:rFonts w:hint="eastAsia"/>
                <w:sz w:val="20"/>
              </w:rPr>
              <w:t xml:space="preserve"> 대상 업무 선정</w:t>
            </w:r>
          </w:p>
        </w:tc>
      </w:tr>
      <w:tr w:rsidR="007A4268" w:rsidRPr="0089269F" w14:paraId="4F88FFAD" w14:textId="77777777" w:rsidTr="007A4268">
        <w:trPr>
          <w:trHeight w:val="1091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CCD9D" w14:textId="77777777" w:rsidR="007A4268" w:rsidRPr="0089269F" w:rsidRDefault="007A4268" w:rsidP="007A4268">
            <w:pPr>
              <w:spacing w:beforeLines="20" w:before="48" w:afterLines="20" w:after="48"/>
              <w:rPr>
                <w:rFonts w:cs="맑은 고딕"/>
                <w:szCs w:val="22"/>
              </w:rPr>
            </w:pPr>
            <w:r w:rsidRPr="0089269F">
              <w:rPr>
                <w:rFonts w:cs="맑은 고딕" w:hint="eastAsia"/>
                <w:szCs w:val="22"/>
              </w:rPr>
              <w:lastRenderedPageBreak/>
              <w:t>Sprint 계획 단계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B8F645" w14:textId="08394074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</w:t>
            </w:r>
            <w:r w:rsidR="00863E94">
              <w:rPr>
                <w:rFonts w:hint="eastAsia"/>
                <w:sz w:val="20"/>
              </w:rPr>
              <w:t>스쿼드</w:t>
            </w:r>
            <w:r w:rsidRPr="00BA70DD">
              <w:rPr>
                <w:rFonts w:hint="eastAsia"/>
                <w:sz w:val="20"/>
              </w:rPr>
              <w:t xml:space="preserve"> 구성계획</w:t>
            </w:r>
          </w:p>
          <w:p w14:paraId="03CCA709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아키텍처 구성계획</w:t>
            </w:r>
          </w:p>
          <w:p w14:paraId="329B39D3" w14:textId="4E826D14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</w:t>
            </w:r>
            <w:r>
              <w:rPr>
                <w:sz w:val="20"/>
              </w:rPr>
              <w:t>OSS</w:t>
            </w:r>
            <w:r w:rsidRPr="00BA70DD">
              <w:rPr>
                <w:sz w:val="20"/>
              </w:rPr>
              <w:t xml:space="preserve"> </w:t>
            </w:r>
            <w:r w:rsidRPr="00BA70DD">
              <w:rPr>
                <w:rFonts w:hint="eastAsia"/>
                <w:sz w:val="20"/>
              </w:rPr>
              <w:t>구성계획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6276D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인력소요 계획서</w:t>
            </w:r>
          </w:p>
          <w:p w14:paraId="34FEC9A9" w14:textId="66A9A48C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대상</w:t>
            </w:r>
            <w:r w:rsidR="007D19A4">
              <w:rPr>
                <w:rFonts w:hint="eastAsia"/>
                <w:sz w:val="20"/>
                <w:lang w:eastAsia="ko-KR"/>
              </w:rPr>
              <w:t xml:space="preserve"> 기능</w:t>
            </w:r>
            <w:r w:rsidRPr="00BA70DD">
              <w:rPr>
                <w:rFonts w:hint="eastAsia"/>
                <w:sz w:val="20"/>
              </w:rPr>
              <w:t xml:space="preserve"> 개발 </w:t>
            </w:r>
            <w:r w:rsidRPr="00BA70DD">
              <w:rPr>
                <w:sz w:val="20"/>
              </w:rPr>
              <w:t>MVP</w:t>
            </w:r>
            <w:r w:rsidRPr="00BA70DD">
              <w:rPr>
                <w:rFonts w:hint="eastAsia"/>
                <w:sz w:val="20"/>
              </w:rPr>
              <w:t>계획서</w:t>
            </w:r>
          </w:p>
          <w:p w14:paraId="2D8B2EA3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아키텍처 검증 계획서</w:t>
            </w:r>
          </w:p>
        </w:tc>
      </w:tr>
      <w:tr w:rsidR="007A4268" w:rsidRPr="0089269F" w14:paraId="225C8ACC" w14:textId="77777777" w:rsidTr="007A4268">
        <w:trPr>
          <w:trHeight w:val="874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C56F3B" w14:textId="77777777" w:rsidR="007A4268" w:rsidRPr="0089269F" w:rsidRDefault="007A4268" w:rsidP="007A4268">
            <w:pPr>
              <w:spacing w:beforeLines="20" w:before="48" w:afterLines="20" w:after="48"/>
              <w:rPr>
                <w:rFonts w:cs="맑은 고딕"/>
                <w:szCs w:val="22"/>
              </w:rPr>
            </w:pPr>
            <w:r w:rsidRPr="0089269F">
              <w:rPr>
                <w:rFonts w:cs="맑은 고딕" w:hint="eastAsia"/>
                <w:szCs w:val="22"/>
              </w:rPr>
              <w:t>Sprint 수행 단계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490D0B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아키텍처 확정 및 적절성 확인</w:t>
            </w:r>
          </w:p>
          <w:p w14:paraId="178613F9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대상MVP</w:t>
            </w:r>
            <w:r w:rsidRPr="00BA70DD">
              <w:rPr>
                <w:sz w:val="20"/>
              </w:rPr>
              <w:t xml:space="preserve"> </w:t>
            </w:r>
            <w:r w:rsidRPr="00BA70DD">
              <w:rPr>
                <w:rFonts w:hint="eastAsia"/>
                <w:sz w:val="20"/>
              </w:rPr>
              <w:t>구현</w:t>
            </w:r>
          </w:p>
          <w:p w14:paraId="0DB8FB0C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대상MVP</w:t>
            </w:r>
            <w:r w:rsidRPr="00BA70DD">
              <w:rPr>
                <w:sz w:val="20"/>
              </w:rPr>
              <w:t xml:space="preserve"> </w:t>
            </w:r>
            <w:r w:rsidRPr="00BA70DD">
              <w:rPr>
                <w:rFonts w:hint="eastAsia"/>
                <w:sz w:val="20"/>
              </w:rPr>
              <w:t>테스트 및 검증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3A8B2" w14:textId="098E37BE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</w:t>
            </w:r>
            <w:r w:rsidRPr="00BA70DD">
              <w:rPr>
                <w:sz w:val="20"/>
              </w:rPr>
              <w:t>MVP</w:t>
            </w:r>
            <w:r w:rsidRPr="00BA70DD">
              <w:rPr>
                <w:rFonts w:hint="eastAsia"/>
                <w:sz w:val="20"/>
              </w:rPr>
              <w:t>개발 프로그램 목록</w:t>
            </w:r>
          </w:p>
          <w:p w14:paraId="31EB6405" w14:textId="7D940E94" w:rsidR="007A4268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소스코드 / </w:t>
            </w:r>
            <w:r w:rsidRPr="00BA70DD">
              <w:rPr>
                <w:sz w:val="20"/>
              </w:rPr>
              <w:t>DB</w:t>
            </w:r>
            <w:r w:rsidRPr="00BA70DD">
              <w:rPr>
                <w:rFonts w:hint="eastAsia"/>
                <w:sz w:val="20"/>
              </w:rPr>
              <w:t>모델 생성</w:t>
            </w:r>
          </w:p>
          <w:p w14:paraId="3400397B" w14:textId="4B204CB1" w:rsidR="00DA0937" w:rsidRPr="00BA70DD" w:rsidRDefault="00DA0937" w:rsidP="007A4268">
            <w:pPr>
              <w:spacing w:beforeLines="20" w:before="48" w:afterLines="20" w:after="48"/>
              <w:rPr>
                <w:sz w:val="20"/>
                <w:lang w:eastAsia="ko-KR"/>
              </w:rPr>
            </w:pPr>
            <w:r>
              <w:rPr>
                <w:rFonts w:hint="eastAsia"/>
                <w:sz w:val="20"/>
                <w:lang w:eastAsia="ko-KR"/>
              </w:rPr>
              <w:t>- 주요 모듈 클래스 다이어그램</w:t>
            </w:r>
          </w:p>
          <w:p w14:paraId="2E68E5DD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 xml:space="preserve">- </w:t>
            </w:r>
            <w:r w:rsidRPr="00BA70DD">
              <w:rPr>
                <w:sz w:val="20"/>
              </w:rPr>
              <w:t>MVP</w:t>
            </w:r>
            <w:r w:rsidRPr="00BA70DD">
              <w:rPr>
                <w:rFonts w:hint="eastAsia"/>
                <w:sz w:val="20"/>
              </w:rPr>
              <w:t xml:space="preserve">테스트 결과서 </w:t>
            </w:r>
          </w:p>
          <w:p w14:paraId="09472528" w14:textId="77777777" w:rsidR="007A4268" w:rsidRPr="00BA70DD" w:rsidRDefault="007A4268" w:rsidP="007A4268">
            <w:pPr>
              <w:spacing w:beforeLines="20" w:before="48" w:afterLines="20" w:after="48"/>
              <w:ind w:firstLineChars="100" w:firstLine="176"/>
              <w:rPr>
                <w:sz w:val="20"/>
              </w:rPr>
            </w:pPr>
            <w:r w:rsidRPr="00BA70DD">
              <w:rPr>
                <w:sz w:val="20"/>
              </w:rPr>
              <w:t>(</w:t>
            </w:r>
            <w:r w:rsidRPr="00BA70DD">
              <w:rPr>
                <w:rFonts w:hint="eastAsia"/>
                <w:sz w:val="20"/>
              </w:rPr>
              <w:t>Sprint</w:t>
            </w:r>
            <w:r w:rsidRPr="00BA70DD">
              <w:rPr>
                <w:sz w:val="20"/>
              </w:rPr>
              <w:t xml:space="preserve"> </w:t>
            </w:r>
            <w:r w:rsidRPr="00BA70DD">
              <w:rPr>
                <w:rFonts w:hint="eastAsia"/>
                <w:sz w:val="20"/>
              </w:rPr>
              <w:t>수행 결과 내용 포함)</w:t>
            </w:r>
          </w:p>
          <w:p w14:paraId="09692928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sz w:val="20"/>
              </w:rPr>
              <w:t>-</w:t>
            </w:r>
            <w:r w:rsidRPr="00BA70DD">
              <w:rPr>
                <w:rFonts w:hint="eastAsia"/>
                <w:sz w:val="20"/>
              </w:rPr>
              <w:t xml:space="preserve"> 아키텍처 검증 결과서</w:t>
            </w:r>
          </w:p>
        </w:tc>
      </w:tr>
      <w:tr w:rsidR="007A4268" w:rsidRPr="0089269F" w14:paraId="6F630E43" w14:textId="77777777" w:rsidTr="007A4268">
        <w:trPr>
          <w:trHeight w:val="960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456E7A" w14:textId="77777777" w:rsidR="007A4268" w:rsidRPr="0089269F" w:rsidRDefault="007A4268" w:rsidP="007A4268">
            <w:pPr>
              <w:spacing w:beforeLines="20" w:before="48" w:afterLines="20" w:after="48"/>
              <w:rPr>
                <w:rFonts w:cs="맑은 고딕"/>
                <w:szCs w:val="22"/>
              </w:rPr>
            </w:pPr>
            <w:r w:rsidRPr="0089269F">
              <w:rPr>
                <w:rFonts w:cs="맑은 고딕" w:hint="eastAsia"/>
                <w:szCs w:val="22"/>
              </w:rPr>
              <w:t>Sprint 완료 후 점검 단계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AC2B45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Sprint 결과 피드백</w:t>
            </w:r>
          </w:p>
          <w:p w14:paraId="4D04AD96" w14:textId="77777777" w:rsidR="007A4268" w:rsidRPr="00BA70DD" w:rsidRDefault="007A4268" w:rsidP="007A4268">
            <w:pPr>
              <w:tabs>
                <w:tab w:val="num" w:pos="720"/>
              </w:tabs>
              <w:spacing w:beforeLines="20" w:before="48" w:afterLines="20" w:after="48"/>
              <w:ind w:firstLineChars="100" w:firstLine="176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(주요이슈, 해결방법 리뷰)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4442F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 Sprint 수행 결과 검토서</w:t>
            </w:r>
          </w:p>
          <w:p w14:paraId="3838A01B" w14:textId="77777777" w:rsidR="007A4268" w:rsidRPr="00BA70DD" w:rsidRDefault="007A4268" w:rsidP="007A4268">
            <w:pPr>
              <w:spacing w:beforeLines="20" w:before="48" w:afterLines="20" w:after="48"/>
              <w:rPr>
                <w:sz w:val="20"/>
              </w:rPr>
            </w:pPr>
            <w:r w:rsidRPr="00BA70DD">
              <w:rPr>
                <w:rFonts w:hint="eastAsia"/>
                <w:sz w:val="20"/>
              </w:rPr>
              <w:t>-</w:t>
            </w:r>
            <w:r w:rsidRPr="00BA70DD">
              <w:rPr>
                <w:sz w:val="20"/>
              </w:rPr>
              <w:t xml:space="preserve"> </w:t>
            </w:r>
            <w:r w:rsidRPr="00BA70DD">
              <w:rPr>
                <w:rFonts w:hint="eastAsia"/>
                <w:sz w:val="20"/>
              </w:rPr>
              <w:t>Sprint 완료보고서</w:t>
            </w:r>
          </w:p>
        </w:tc>
      </w:tr>
    </w:tbl>
    <w:p w14:paraId="1C902B58" w14:textId="34433128" w:rsidR="00DE2917" w:rsidRDefault="00DE2917">
      <w:pPr>
        <w:spacing w:before="0" w:after="0"/>
        <w:rPr>
          <w:rFonts w:cs="맑은 고딕"/>
          <w:b/>
          <w:sz w:val="28"/>
          <w:szCs w:val="28"/>
          <w:shd w:val="clear" w:color="auto" w:fill="FFFFFF"/>
          <w:lang w:eastAsia="ko-KR"/>
        </w:rPr>
      </w:pPr>
      <w:bookmarkStart w:id="172" w:name="_Toc117061877"/>
      <w:bookmarkStart w:id="173" w:name="_Toc117062231"/>
      <w:bookmarkStart w:id="174" w:name="_Toc117062653"/>
      <w:bookmarkStart w:id="175" w:name="_Toc117062704"/>
      <w:bookmarkStart w:id="176" w:name="_Toc117062800"/>
    </w:p>
    <w:bookmarkEnd w:id="172"/>
    <w:bookmarkEnd w:id="173"/>
    <w:bookmarkEnd w:id="174"/>
    <w:bookmarkEnd w:id="175"/>
    <w:bookmarkEnd w:id="176"/>
    <w:p w14:paraId="32C2FED4" w14:textId="1AB82680" w:rsidR="00BC5F73" w:rsidRDefault="00BC5F73">
      <w:pPr>
        <w:spacing w:before="0" w:after="0"/>
        <w:rPr>
          <w:rFonts w:cs="맑은 고딕"/>
          <w:b/>
          <w:sz w:val="28"/>
          <w:szCs w:val="28"/>
          <w:shd w:val="clear" w:color="auto" w:fill="FFFFFF"/>
          <w:lang w:eastAsia="ko-KR"/>
        </w:rPr>
      </w:pPr>
    </w:p>
    <w:sectPr w:rsidR="00BC5F73" w:rsidSect="00EA76BF">
      <w:pgSz w:w="11907" w:h="16840" w:code="9"/>
      <w:pgMar w:top="1411" w:right="992" w:bottom="850" w:left="850" w:header="374" w:footer="461" w:gutter="28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8968D" w14:textId="77777777" w:rsidR="00226103" w:rsidRDefault="00226103" w:rsidP="00E232FF">
      <w:pPr>
        <w:pStyle w:val="a8"/>
      </w:pPr>
      <w:r>
        <w:separator/>
      </w:r>
    </w:p>
  </w:endnote>
  <w:endnote w:type="continuationSeparator" w:id="0">
    <w:p w14:paraId="7F07288C" w14:textId="77777777" w:rsidR="00226103" w:rsidRDefault="00226103" w:rsidP="00E232FF">
      <w:pPr>
        <w:pStyle w:val="a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B금융 본문체 Light">
    <w:panose1 w:val="020B0303000000000000"/>
    <w:charset w:val="81"/>
    <w:family w:val="modern"/>
    <w:pitch w:val="variable"/>
    <w:sig w:usb0="800002A7" w:usb1="7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..늲뤅.">
    <w:altName w:val="-2002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KB금융 제목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KB금융 제목체 Bold">
    <w:altName w:val="맑은 고딕"/>
    <w:panose1 w:val="020B0803000000000000"/>
    <w:charset w:val="81"/>
    <w:family w:val="modern"/>
    <w:pitch w:val="variable"/>
    <w:sig w:usb0="800002A7" w:usb1="79D7FCFB" w:usb2="00000010" w:usb3="00000000" w:csb0="00080001" w:csb1="00000000"/>
  </w:font>
  <w:font w:name="-2002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0" w:type="dxa"/>
      <w:tblBorders>
        <w:top w:val="thickThinSmallGap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226103" w14:paraId="7F809A72" w14:textId="77777777">
      <w:trPr>
        <w:trHeight w:val="364"/>
      </w:trPr>
      <w:tc>
        <w:tcPr>
          <w:tcW w:w="4299" w:type="dxa"/>
          <w:vAlign w:val="center"/>
        </w:tcPr>
        <w:p w14:paraId="74367FCC" w14:textId="77777777" w:rsidR="00226103" w:rsidRDefault="00226103" w:rsidP="006D68AD">
          <w:pPr>
            <w:jc w:val="both"/>
            <w:rPr>
              <w:rFonts w:ascii="굴림" w:hAnsi="굴림"/>
              <w:sz w:val="24"/>
              <w:lang w:eastAsia="ko-KR"/>
            </w:rPr>
          </w:pPr>
          <w:r>
            <w:rPr>
              <w:lang w:eastAsia="ko-KR"/>
            </w:rPr>
            <w:drawing>
              <wp:inline distT="0" distB="0" distL="0" distR="0" wp14:anchorId="48F05B93" wp14:editId="47F5E321">
                <wp:extent cx="560705" cy="241300"/>
                <wp:effectExtent l="0" t="0" r="0" b="6350"/>
                <wp:docPr id="5" name="그림 5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무제-1 복사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69D1AFFD" w14:textId="4C670C73" w:rsidR="00226103" w:rsidRDefault="00226103" w:rsidP="006D68AD">
          <w:pPr>
            <w:jc w:val="center"/>
            <w:rPr>
              <w:rFonts w:cs="Arial"/>
              <w:b/>
              <w:bCs/>
              <w:sz w:val="18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PAGE </w:instrText>
          </w:r>
          <w:r>
            <w:fldChar w:fldCharType="separate"/>
          </w:r>
          <w:r w:rsidR="00673890">
            <w:rPr>
              <w:lang w:eastAsia="ko-KR"/>
            </w:rPr>
            <w:t>17</w:t>
          </w:r>
          <w:r>
            <w:fldChar w:fldCharType="end"/>
          </w:r>
          <w:r>
            <w:rPr>
              <w:lang w:eastAsia="ko-KR"/>
            </w:rPr>
            <w:t>/</w:t>
          </w:r>
          <w:r>
            <w:fldChar w:fldCharType="begin"/>
          </w:r>
          <w:r>
            <w:rPr>
              <w:lang w:eastAsia="ko-KR"/>
            </w:rPr>
            <w:instrText xml:space="preserve"> NUMPAGES </w:instrText>
          </w:r>
          <w:r>
            <w:fldChar w:fldCharType="separate"/>
          </w:r>
          <w:r w:rsidR="00673890">
            <w:rPr>
              <w:lang w:eastAsia="ko-KR"/>
            </w:rPr>
            <w:t>17</w:t>
          </w:r>
          <w:r>
            <w:fldChar w:fldCharType="end"/>
          </w:r>
        </w:p>
      </w:tc>
      <w:tc>
        <w:tcPr>
          <w:tcW w:w="4281" w:type="dxa"/>
          <w:vAlign w:val="center"/>
        </w:tcPr>
        <w:p w14:paraId="2C5978EB" w14:textId="77777777" w:rsidR="00226103" w:rsidRPr="00FD32E7" w:rsidRDefault="00226103" w:rsidP="006D68AD">
          <w:pPr>
            <w:jc w:val="right"/>
            <w:rPr>
              <w:rFonts w:eastAsia="맑은 고딕" w:hAnsi="맑은 고딕"/>
              <w:sz w:val="18"/>
              <w:szCs w:val="16"/>
              <w:lang w:eastAsia="ko-KR"/>
            </w:rPr>
          </w:pPr>
        </w:p>
      </w:tc>
    </w:tr>
  </w:tbl>
  <w:p w14:paraId="03B207C5" w14:textId="77777777" w:rsidR="00226103" w:rsidRPr="006D68AD" w:rsidRDefault="00226103">
    <w:pPr>
      <w:pStyle w:val="a6"/>
      <w:tabs>
        <w:tab w:val="clear" w:pos="9214"/>
        <w:tab w:val="right" w:pos="9900"/>
      </w:tabs>
      <w:ind w:left="0"/>
      <w:rPr>
        <w:sz w:val="20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9A7A89" w14:textId="77777777" w:rsidR="00226103" w:rsidRDefault="00226103" w:rsidP="00E232FF">
      <w:pPr>
        <w:pStyle w:val="a8"/>
      </w:pPr>
      <w:r>
        <w:separator/>
      </w:r>
    </w:p>
  </w:footnote>
  <w:footnote w:type="continuationSeparator" w:id="0">
    <w:p w14:paraId="6B47FF59" w14:textId="77777777" w:rsidR="00226103" w:rsidRDefault="00226103" w:rsidP="00E232FF">
      <w:pPr>
        <w:pStyle w:val="a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0556A" w14:textId="77777777" w:rsidR="00226103" w:rsidRDefault="00226103">
    <w:pPr>
      <w:pStyle w:val="a8"/>
      <w:jc w:val="right"/>
      <w:rPr>
        <w:sz w:val="8"/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6228"/>
      <w:gridCol w:w="3549"/>
    </w:tblGrid>
    <w:tr w:rsidR="00226103" w:rsidRPr="004B7555" w14:paraId="7B326C1E" w14:textId="77777777" w:rsidTr="00262406">
      <w:trPr>
        <w:cantSplit/>
      </w:trPr>
      <w:tc>
        <w:tcPr>
          <w:tcW w:w="8505" w:type="dxa"/>
          <w:shd w:val="clear" w:color="auto" w:fill="auto"/>
        </w:tcPr>
        <w:p w14:paraId="64D9ACDB" w14:textId="173450DE" w:rsidR="00226103" w:rsidRPr="000642EC" w:rsidRDefault="00226103" w:rsidP="007B1345">
          <w:pPr>
            <w:rPr>
              <w:rFonts w:ascii="KB금융 제목체 Bold" w:eastAsia="KB금융 제목체 Bold" w:hAnsi="KB금융 제목체 Bold"/>
              <w:bCs/>
              <w:iCs/>
              <w:lang w:eastAsia="ko-KR"/>
            </w:rPr>
          </w:pPr>
          <w:r w:rsidRPr="00F94539">
            <w:rPr>
              <w:rFonts w:ascii="KB금융 제목체 Bold" w:eastAsia="KB금융 제목체 Bold" w:hAnsi="KB금융 제목체 Bold" w:hint="eastAsia"/>
              <w:bCs/>
              <w:iCs/>
              <w:lang w:eastAsia="ko-KR"/>
            </w:rPr>
            <w:t xml:space="preserve">「클라우드 기반의 </w:t>
          </w:r>
          <w:r w:rsidRPr="00F94539">
            <w:rPr>
              <w:rFonts w:ascii="KB금융 제목체 Bold" w:eastAsia="KB금융 제목체 Bold" w:hAnsi="KB금융 제목체 Bold"/>
              <w:bCs/>
              <w:iCs/>
              <w:lang w:eastAsia="ko-KR"/>
            </w:rPr>
            <w:t xml:space="preserve">KB </w:t>
          </w:r>
          <w:r w:rsidRPr="00F94539">
            <w:rPr>
              <w:rFonts w:ascii="KB금융 제목체 Bold" w:eastAsia="KB금융 제목체 Bold" w:hAnsi="KB금융 제목체 Bold" w:hint="eastAsia"/>
              <w:bCs/>
              <w:iCs/>
              <w:lang w:eastAsia="ko-KR"/>
            </w:rPr>
            <w:t xml:space="preserve">표준 자바 프레임워크」 </w:t>
          </w:r>
          <w:r>
            <w:rPr>
              <w:rFonts w:ascii="KB금융 제목체 Bold" w:eastAsia="KB금융 제목체 Bold" w:hAnsi="KB금융 제목체 Bold"/>
              <w:bCs/>
              <w:iCs/>
              <w:lang w:eastAsia="ko-KR"/>
            </w:rPr>
            <w:t>1</w:t>
          </w:r>
          <w:r>
            <w:rPr>
              <w:rFonts w:ascii="KB금융 제목체 Bold" w:eastAsia="KB금융 제목체 Bold" w:hAnsi="KB금융 제목체 Bold" w:hint="eastAsia"/>
              <w:bCs/>
              <w:iCs/>
              <w:lang w:eastAsia="ko-KR"/>
            </w:rPr>
            <w:t>단계(</w:t>
          </w:r>
          <w:r>
            <w:rPr>
              <w:rFonts w:ascii="KB금융 제목체 Bold" w:eastAsia="KB금융 제목체 Bold" w:hAnsi="KB금융 제목체 Bold"/>
              <w:bCs/>
              <w:iCs/>
              <w:lang w:eastAsia="ko-KR"/>
            </w:rPr>
            <w:t xml:space="preserve">MVP) </w:t>
          </w:r>
          <w:r>
            <w:rPr>
              <w:rFonts w:ascii="KB금융 제목체 Bold" w:eastAsia="KB금융 제목체 Bold" w:hAnsi="KB금융 제목체 Bold" w:hint="eastAsia"/>
              <w:bCs/>
              <w:iCs/>
              <w:lang w:eastAsia="ko-KR"/>
            </w:rPr>
            <w:t>구축</w:t>
          </w:r>
        </w:p>
      </w:tc>
      <w:tc>
        <w:tcPr>
          <w:tcW w:w="5131" w:type="dxa"/>
          <w:shd w:val="clear" w:color="auto" w:fill="auto"/>
        </w:tcPr>
        <w:p w14:paraId="0DC9363D" w14:textId="77777777" w:rsidR="00226103" w:rsidRPr="00283388" w:rsidRDefault="00226103" w:rsidP="004B7555">
          <w:pPr>
            <w:jc w:val="right"/>
            <w:rPr>
              <w:lang w:eastAsia="ko-KR"/>
            </w:rPr>
          </w:pPr>
        </w:p>
      </w:tc>
    </w:tr>
  </w:tbl>
  <w:p w14:paraId="586AB04F" w14:textId="77777777" w:rsidR="00226103" w:rsidRDefault="00226103">
    <w:pPr>
      <w:pStyle w:val="a8"/>
      <w:jc w:val="right"/>
      <w:rPr>
        <w:sz w:val="8"/>
        <w:lang w:eastAsia="ko-KR"/>
      </w:rPr>
    </w:pPr>
  </w:p>
  <w:p w14:paraId="0FFAB8D1" w14:textId="77777777" w:rsidR="00226103" w:rsidRPr="003B4F40" w:rsidRDefault="00226103">
    <w:pPr>
      <w:pStyle w:val="a8"/>
      <w:jc w:val="right"/>
      <w:rPr>
        <w:sz w:val="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ADE194" w14:textId="77777777" w:rsidR="00226103" w:rsidRDefault="00226103">
    <w:pPr>
      <w:pStyle w:val="a8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  <w:tbl>
    <w:tblPr>
      <w:tblW w:w="0" w:type="auto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5028"/>
      <w:gridCol w:w="4965"/>
    </w:tblGrid>
    <w:tr w:rsidR="00226103" w:rsidRPr="004B7555" w14:paraId="69966775" w14:textId="77777777" w:rsidTr="004B7555">
      <w:tc>
        <w:tcPr>
          <w:tcW w:w="5130" w:type="dxa"/>
          <w:shd w:val="clear" w:color="auto" w:fill="auto"/>
        </w:tcPr>
        <w:p w14:paraId="22B3DBFC" w14:textId="77777777" w:rsidR="00226103" w:rsidRDefault="00226103" w:rsidP="007F6A06">
          <w:pPr>
            <w:rPr>
              <w:lang w:eastAsia="ko-KR"/>
            </w:rPr>
          </w:pPr>
          <w:r>
            <w:rPr>
              <w:rFonts w:ascii="-2002" w:eastAsia="-2002" w:hint="eastAsia"/>
              <w:b/>
              <w:bCs/>
              <w:i/>
              <w:iCs/>
              <w:lang w:eastAsia="ko-KR"/>
            </w:rPr>
            <w:t>「기업CRM」재구축 프로젝트</w:t>
          </w:r>
        </w:p>
      </w:tc>
      <w:tc>
        <w:tcPr>
          <w:tcW w:w="5131" w:type="dxa"/>
          <w:shd w:val="clear" w:color="auto" w:fill="auto"/>
        </w:tcPr>
        <w:p w14:paraId="690B17A1" w14:textId="77777777" w:rsidR="00226103" w:rsidRDefault="00226103" w:rsidP="004B7555">
          <w:pPr>
            <w:jc w:val="right"/>
            <w:rPr>
              <w:lang w:eastAsia="ko-KR"/>
            </w:rPr>
          </w:pPr>
        </w:p>
      </w:tc>
    </w:tr>
  </w:tbl>
  <w:p w14:paraId="4A0BE9E4" w14:textId="77777777" w:rsidR="00226103" w:rsidRPr="003B4F40" w:rsidRDefault="00226103">
    <w:pPr>
      <w:pStyle w:val="a8"/>
      <w:tabs>
        <w:tab w:val="clear" w:pos="4678"/>
        <w:tab w:val="clear" w:pos="9923"/>
        <w:tab w:val="right" w:pos="10065"/>
      </w:tabs>
      <w:ind w:left="142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5FE0931C"/>
    <w:lvl w:ilvl="0">
      <w:start w:val="1"/>
      <w:numFmt w:val="decimal"/>
      <w:pStyle w:val="2"/>
      <w:lvlText w:val="%1."/>
      <w:lvlJc w:val="left"/>
      <w:pPr>
        <w:tabs>
          <w:tab w:val="num" w:pos="586"/>
        </w:tabs>
        <w:ind w:leftChars="400" w:left="586" w:hangingChars="200" w:hanging="360"/>
      </w:pPr>
    </w:lvl>
  </w:abstractNum>
  <w:abstractNum w:abstractNumId="1" w15:restartNumberingAfterBreak="0">
    <w:nsid w:val="FFFFFF81"/>
    <w:multiLevelType w:val="singleLevel"/>
    <w:tmpl w:val="F2BA6C52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363236F"/>
    <w:multiLevelType w:val="hybridMultilevel"/>
    <w:tmpl w:val="2D36E4FA"/>
    <w:lvl w:ilvl="0" w:tplc="B0BE03D8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04306705"/>
    <w:multiLevelType w:val="hybridMultilevel"/>
    <w:tmpl w:val="C09A6EB6"/>
    <w:lvl w:ilvl="0" w:tplc="A6B28F54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4B706DD"/>
    <w:multiLevelType w:val="hybridMultilevel"/>
    <w:tmpl w:val="44780342"/>
    <w:lvl w:ilvl="0" w:tplc="580E8510">
      <w:start w:val="1"/>
      <w:numFmt w:val="decimal"/>
      <w:lvlText w:val="%1)"/>
      <w:lvlJc w:val="left"/>
      <w:pPr>
        <w:ind w:left="5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4" w:hanging="400"/>
      </w:pPr>
    </w:lvl>
    <w:lvl w:ilvl="2" w:tplc="0409001B" w:tentative="1">
      <w:start w:val="1"/>
      <w:numFmt w:val="lowerRoman"/>
      <w:lvlText w:val="%3."/>
      <w:lvlJc w:val="right"/>
      <w:pPr>
        <w:ind w:left="1394" w:hanging="400"/>
      </w:pPr>
    </w:lvl>
    <w:lvl w:ilvl="3" w:tplc="0409000F" w:tentative="1">
      <w:start w:val="1"/>
      <w:numFmt w:val="decimal"/>
      <w:lvlText w:val="%4."/>
      <w:lvlJc w:val="left"/>
      <w:pPr>
        <w:ind w:left="1794" w:hanging="400"/>
      </w:pPr>
    </w:lvl>
    <w:lvl w:ilvl="4" w:tplc="04090019" w:tentative="1">
      <w:start w:val="1"/>
      <w:numFmt w:val="upperLetter"/>
      <w:lvlText w:val="%5."/>
      <w:lvlJc w:val="left"/>
      <w:pPr>
        <w:ind w:left="2194" w:hanging="400"/>
      </w:pPr>
    </w:lvl>
    <w:lvl w:ilvl="5" w:tplc="0409001B" w:tentative="1">
      <w:start w:val="1"/>
      <w:numFmt w:val="lowerRoman"/>
      <w:lvlText w:val="%6."/>
      <w:lvlJc w:val="right"/>
      <w:pPr>
        <w:ind w:left="2594" w:hanging="400"/>
      </w:pPr>
    </w:lvl>
    <w:lvl w:ilvl="6" w:tplc="0409000F" w:tentative="1">
      <w:start w:val="1"/>
      <w:numFmt w:val="decimal"/>
      <w:lvlText w:val="%7."/>
      <w:lvlJc w:val="left"/>
      <w:pPr>
        <w:ind w:left="2994" w:hanging="400"/>
      </w:pPr>
    </w:lvl>
    <w:lvl w:ilvl="7" w:tplc="04090019" w:tentative="1">
      <w:start w:val="1"/>
      <w:numFmt w:val="upperLetter"/>
      <w:lvlText w:val="%8."/>
      <w:lvlJc w:val="left"/>
      <w:pPr>
        <w:ind w:left="3394" w:hanging="400"/>
      </w:pPr>
    </w:lvl>
    <w:lvl w:ilvl="8" w:tplc="0409001B" w:tentative="1">
      <w:start w:val="1"/>
      <w:numFmt w:val="lowerRoman"/>
      <w:lvlText w:val="%9."/>
      <w:lvlJc w:val="right"/>
      <w:pPr>
        <w:ind w:left="3794" w:hanging="400"/>
      </w:pPr>
    </w:lvl>
  </w:abstractNum>
  <w:abstractNum w:abstractNumId="5" w15:restartNumberingAfterBreak="0">
    <w:nsid w:val="0D0B19D8"/>
    <w:multiLevelType w:val="hybridMultilevel"/>
    <w:tmpl w:val="728CC804"/>
    <w:lvl w:ilvl="0" w:tplc="35903B58">
      <w:start w:val="1"/>
      <w:numFmt w:val="bullet"/>
      <w:pStyle w:val="list2"/>
      <w:lvlText w:val=""/>
      <w:lvlJc w:val="left"/>
      <w:pPr>
        <w:ind w:left="151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1" w:hanging="400"/>
      </w:pPr>
      <w:rPr>
        <w:rFonts w:ascii="Wingdings" w:hAnsi="Wingdings" w:hint="default"/>
      </w:rPr>
    </w:lvl>
  </w:abstractNum>
  <w:abstractNum w:abstractNumId="6" w15:restartNumberingAfterBreak="0">
    <w:nsid w:val="0FC52161"/>
    <w:multiLevelType w:val="hybridMultilevel"/>
    <w:tmpl w:val="71B83F1C"/>
    <w:lvl w:ilvl="0" w:tplc="4F12D1F8">
      <w:start w:val="1"/>
      <w:numFmt w:val="bullet"/>
      <w:lvlText w:val="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-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</w:abstractNum>
  <w:abstractNum w:abstractNumId="7" w15:restartNumberingAfterBreak="0">
    <w:nsid w:val="101C22D8"/>
    <w:multiLevelType w:val="singleLevel"/>
    <w:tmpl w:val="ED72BCDA"/>
    <w:lvl w:ilvl="0">
      <w:start w:val="1"/>
      <w:numFmt w:val="bullet"/>
      <w:pStyle w:val="3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5371A4B"/>
    <w:multiLevelType w:val="multilevel"/>
    <w:tmpl w:val="4420EF38"/>
    <w:lvl w:ilvl="0">
      <w:start w:val="1"/>
      <w:numFmt w:val="decimal"/>
      <w:pStyle w:val="1"/>
      <w:lvlText w:val="%1."/>
      <w:lvlJc w:val="left"/>
      <w:pPr>
        <w:tabs>
          <w:tab w:val="num" w:pos="180"/>
        </w:tabs>
        <w:ind w:left="18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3828"/>
        </w:tabs>
        <w:ind w:left="3828" w:firstLine="0"/>
      </w:pPr>
      <w:rPr>
        <w:rFonts w:hint="default"/>
        <w:lang w:val="en-US"/>
      </w:rPr>
    </w:lvl>
    <w:lvl w:ilvl="2">
      <w:start w:val="1"/>
      <w:numFmt w:val="decimal"/>
      <w:pStyle w:val="31"/>
      <w:lvlText w:val="%1.%2.%3."/>
      <w:lvlJc w:val="left"/>
      <w:pPr>
        <w:tabs>
          <w:tab w:val="num" w:pos="0"/>
        </w:tabs>
        <w:ind w:left="0" w:firstLine="360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229"/>
        </w:tabs>
        <w:ind w:left="0" w:firstLine="72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1C4E0124"/>
    <w:multiLevelType w:val="singleLevel"/>
    <w:tmpl w:val="9F088D3E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10" w15:restartNumberingAfterBreak="0">
    <w:nsid w:val="1E5B33F2"/>
    <w:multiLevelType w:val="multilevel"/>
    <w:tmpl w:val="053C192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64" w:hanging="1800"/>
      </w:pPr>
      <w:rPr>
        <w:rFonts w:hint="default"/>
      </w:rPr>
    </w:lvl>
  </w:abstractNum>
  <w:abstractNum w:abstractNumId="11" w15:restartNumberingAfterBreak="0">
    <w:nsid w:val="2178415B"/>
    <w:multiLevelType w:val="multilevel"/>
    <w:tmpl w:val="04F0B410"/>
    <w:lvl w:ilvl="0">
      <w:start w:val="2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390738A"/>
    <w:multiLevelType w:val="hybridMultilevel"/>
    <w:tmpl w:val="9F9EE72C"/>
    <w:lvl w:ilvl="0" w:tplc="6D667254">
      <w:start w:val="1"/>
      <w:numFmt w:val="bullet"/>
      <w:pStyle w:val="10"/>
      <w:lvlText w:val="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A2206B2"/>
    <w:multiLevelType w:val="multilevel"/>
    <w:tmpl w:val="2554729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2D1A77A0"/>
    <w:multiLevelType w:val="hybridMultilevel"/>
    <w:tmpl w:val="3508C306"/>
    <w:lvl w:ilvl="0" w:tplc="F74480F8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 w:tplc="2886E6E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36E527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42CE45B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83387E38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999CA632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756C36F0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1E0F9E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4590F60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FC721CE"/>
    <w:multiLevelType w:val="hybridMultilevel"/>
    <w:tmpl w:val="78BEB620"/>
    <w:lvl w:ilvl="0" w:tplc="C5549E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355C5E"/>
    <w:multiLevelType w:val="hybridMultilevel"/>
    <w:tmpl w:val="8A10EB26"/>
    <w:lvl w:ilvl="0" w:tplc="B0BE03D8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7" w15:restartNumberingAfterBreak="0">
    <w:nsid w:val="3B4C04EF"/>
    <w:multiLevelType w:val="hybridMultilevel"/>
    <w:tmpl w:val="24540058"/>
    <w:lvl w:ilvl="0" w:tplc="51DCC0CE">
      <w:numFmt w:val="bullet"/>
      <w:lvlText w:val="-"/>
      <w:lvlJc w:val="left"/>
      <w:pPr>
        <w:ind w:left="517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7" w:hanging="400"/>
      </w:pPr>
      <w:rPr>
        <w:rFonts w:ascii="Wingdings" w:hAnsi="Wingdings" w:hint="default"/>
      </w:rPr>
    </w:lvl>
  </w:abstractNum>
  <w:abstractNum w:abstractNumId="18" w15:restartNumberingAfterBreak="0">
    <w:nsid w:val="3BD52B4E"/>
    <w:multiLevelType w:val="multilevel"/>
    <w:tmpl w:val="F044FBD4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9" w15:restartNumberingAfterBreak="0">
    <w:nsid w:val="3F847398"/>
    <w:multiLevelType w:val="singleLevel"/>
    <w:tmpl w:val="3D427F3C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C82BC3"/>
    <w:multiLevelType w:val="multilevel"/>
    <w:tmpl w:val="07A831D4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b w:val="0"/>
        <w:sz w:val="22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sz w:val="22"/>
      </w:rPr>
    </w:lvl>
  </w:abstractNum>
  <w:abstractNum w:abstractNumId="21" w15:restartNumberingAfterBreak="0">
    <w:nsid w:val="43E327C9"/>
    <w:multiLevelType w:val="hybridMultilevel"/>
    <w:tmpl w:val="109231DA"/>
    <w:lvl w:ilvl="0" w:tplc="D8E0B934">
      <w:start w:val="1"/>
      <w:numFmt w:val="bullet"/>
      <w:pStyle w:val="21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8BC0E13"/>
    <w:multiLevelType w:val="singleLevel"/>
    <w:tmpl w:val="040C0001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3" w15:restartNumberingAfterBreak="0">
    <w:nsid w:val="4C384DB4"/>
    <w:multiLevelType w:val="singleLevel"/>
    <w:tmpl w:val="7A0C7D7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1BE20E9"/>
    <w:multiLevelType w:val="multilevel"/>
    <w:tmpl w:val="97984E3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6E44297"/>
    <w:multiLevelType w:val="hybridMultilevel"/>
    <w:tmpl w:val="BFCEF242"/>
    <w:lvl w:ilvl="0" w:tplc="B0BE03D8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6" w15:restartNumberingAfterBreak="0">
    <w:nsid w:val="611229E6"/>
    <w:multiLevelType w:val="multilevel"/>
    <w:tmpl w:val="2F681D80"/>
    <w:lvl w:ilvl="0">
      <w:start w:val="3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27" w15:restartNumberingAfterBreak="0">
    <w:nsid w:val="64C23A35"/>
    <w:multiLevelType w:val="multilevel"/>
    <w:tmpl w:val="96C8F13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28" w15:restartNumberingAfterBreak="0">
    <w:nsid w:val="67974A81"/>
    <w:multiLevelType w:val="multilevel"/>
    <w:tmpl w:val="FF921E2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29" w15:restartNumberingAfterBreak="0">
    <w:nsid w:val="67E05476"/>
    <w:multiLevelType w:val="hybridMultilevel"/>
    <w:tmpl w:val="5364A81C"/>
    <w:lvl w:ilvl="0" w:tplc="EF5892CE">
      <w:start w:val="1"/>
      <w:numFmt w:val="decimal"/>
      <w:pStyle w:val="a0"/>
      <w:lvlText w:val="%1)"/>
      <w:lvlJc w:val="left"/>
      <w:pPr>
        <w:ind w:left="500" w:hanging="400"/>
      </w:pPr>
      <w:rPr>
        <w:rFonts w:ascii="KB금융 본문체 Light" w:eastAsia="KB금융 본문체 Light" w:hAnsi="KB금융 본문체 Light" w:hint="eastAsia"/>
        <w:b w:val="0"/>
        <w:i w:val="0"/>
        <w:sz w:val="22"/>
      </w:rPr>
    </w:lvl>
    <w:lvl w:ilvl="1" w:tplc="04090003">
      <w:start w:val="1"/>
      <w:numFmt w:val="bullet"/>
      <w:lvlText w:val=""/>
      <w:lvlJc w:val="left"/>
      <w:pPr>
        <w:ind w:left="18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2" w:hanging="400"/>
      </w:pPr>
      <w:rPr>
        <w:rFonts w:ascii="Wingdings" w:hAnsi="Wingdings" w:hint="default"/>
      </w:rPr>
    </w:lvl>
  </w:abstractNum>
  <w:abstractNum w:abstractNumId="30" w15:restartNumberingAfterBreak="0">
    <w:nsid w:val="76D470BB"/>
    <w:multiLevelType w:val="hybridMultilevel"/>
    <w:tmpl w:val="78BEB620"/>
    <w:lvl w:ilvl="0" w:tplc="C5549E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814582D"/>
    <w:multiLevelType w:val="hybridMultilevel"/>
    <w:tmpl w:val="890286EC"/>
    <w:lvl w:ilvl="0" w:tplc="AC2A6D30">
      <w:start w:val="1"/>
      <w:numFmt w:val="bullet"/>
      <w:pStyle w:val="2Depth"/>
      <w:lvlText w:val=""/>
      <w:lvlJc w:val="left"/>
      <w:pPr>
        <w:ind w:left="41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5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9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1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5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9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46" w:hanging="400"/>
      </w:pPr>
      <w:rPr>
        <w:rFonts w:ascii="Wingdings" w:hAnsi="Wingdings" w:hint="default"/>
      </w:rPr>
    </w:lvl>
  </w:abstractNum>
  <w:abstractNum w:abstractNumId="32" w15:restartNumberingAfterBreak="0">
    <w:nsid w:val="7BC75541"/>
    <w:multiLevelType w:val="singleLevel"/>
    <w:tmpl w:val="1D8603CE"/>
    <w:lvl w:ilvl="0">
      <w:start w:val="1"/>
      <w:numFmt w:val="bullet"/>
      <w:pStyle w:val="2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FAA00CC"/>
    <w:multiLevelType w:val="singleLevel"/>
    <w:tmpl w:val="9F0646E4"/>
    <w:lvl w:ilvl="0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3"/>
  </w:num>
  <w:num w:numId="3">
    <w:abstractNumId w:val="33"/>
  </w:num>
  <w:num w:numId="4">
    <w:abstractNumId w:val="32"/>
  </w:num>
  <w:num w:numId="5">
    <w:abstractNumId w:val="7"/>
  </w:num>
  <w:num w:numId="6">
    <w:abstractNumId w:val="8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9"/>
  </w:num>
  <w:num w:numId="12">
    <w:abstractNumId w:val="19"/>
  </w:num>
  <w:num w:numId="13">
    <w:abstractNumId w:val="14"/>
  </w:num>
  <w:num w:numId="14">
    <w:abstractNumId w:val="1"/>
  </w:num>
  <w:num w:numId="15">
    <w:abstractNumId w:val="0"/>
  </w:num>
  <w:num w:numId="16">
    <w:abstractNumId w:val="3"/>
  </w:num>
  <w:num w:numId="17">
    <w:abstractNumId w:val="12"/>
  </w:num>
  <w:num w:numId="18">
    <w:abstractNumId w:val="29"/>
  </w:num>
  <w:num w:numId="19">
    <w:abstractNumId w:val="31"/>
  </w:num>
  <w:num w:numId="20">
    <w:abstractNumId w:val="21"/>
  </w:num>
  <w:num w:numId="21">
    <w:abstractNumId w:val="5"/>
  </w:num>
  <w:num w:numId="22">
    <w:abstractNumId w:val="29"/>
    <w:lvlOverride w:ilvl="0">
      <w:startOverride w:val="1"/>
    </w:lvlOverride>
  </w:num>
  <w:num w:numId="23">
    <w:abstractNumId w:val="6"/>
  </w:num>
  <w:num w:numId="24">
    <w:abstractNumId w:val="29"/>
    <w:lvlOverride w:ilvl="0">
      <w:startOverride w:val="1"/>
    </w:lvlOverride>
  </w:num>
  <w:num w:numId="25">
    <w:abstractNumId w:val="17"/>
  </w:num>
  <w:num w:numId="26">
    <w:abstractNumId w:val="15"/>
  </w:num>
  <w:num w:numId="27">
    <w:abstractNumId w:val="25"/>
  </w:num>
  <w:num w:numId="28">
    <w:abstractNumId w:val="2"/>
  </w:num>
  <w:num w:numId="29">
    <w:abstractNumId w:val="16"/>
  </w:num>
  <w:num w:numId="30">
    <w:abstractNumId w:val="30"/>
  </w:num>
  <w:num w:numId="31">
    <w:abstractNumId w:val="29"/>
    <w:lvlOverride w:ilvl="0">
      <w:startOverride w:val="1"/>
    </w:lvlOverride>
  </w:num>
  <w:num w:numId="32">
    <w:abstractNumId w:val="4"/>
  </w:num>
  <w:num w:numId="33">
    <w:abstractNumId w:val="24"/>
  </w:num>
  <w:num w:numId="34">
    <w:abstractNumId w:val="26"/>
  </w:num>
  <w:num w:numId="35">
    <w:abstractNumId w:val="10"/>
  </w:num>
  <w:num w:numId="36">
    <w:abstractNumId w:val="18"/>
  </w:num>
  <w:num w:numId="37">
    <w:abstractNumId w:val="20"/>
  </w:num>
  <w:num w:numId="38">
    <w:abstractNumId w:val="29"/>
  </w:num>
  <w:num w:numId="39">
    <w:abstractNumId w:val="11"/>
  </w:num>
  <w:num w:numId="40">
    <w:abstractNumId w:val="27"/>
  </w:num>
  <w:num w:numId="41">
    <w:abstractNumId w:val="8"/>
  </w:num>
  <w:num w:numId="42">
    <w:abstractNumId w:val="8"/>
  </w:num>
  <w:num w:numId="43">
    <w:abstractNumId w:val="8"/>
  </w:num>
  <w:num w:numId="44">
    <w:abstractNumId w:val="8"/>
  </w:num>
  <w:num w:numId="45">
    <w:abstractNumId w:val="28"/>
  </w:num>
  <w:num w:numId="46">
    <w:abstractNumId w:val="8"/>
    <w:lvlOverride w:ilvl="0">
      <w:startOverride w:val="4"/>
    </w:lvlOverride>
    <w:lvlOverride w:ilvl="1">
      <w:startOverride w:val="3"/>
    </w:lvlOverride>
    <w:lvlOverride w:ilvl="2">
      <w:startOverride w:val="1"/>
    </w:lvlOverride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  <w:odso/>
  </w:mailMerge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39649">
      <v:shadow color="#969696"/>
      <o:colormru v:ext="edit" colors="#00a0c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C5"/>
    <w:rsid w:val="00000618"/>
    <w:rsid w:val="00000A9F"/>
    <w:rsid w:val="00000BE2"/>
    <w:rsid w:val="000012B2"/>
    <w:rsid w:val="0000190A"/>
    <w:rsid w:val="00002342"/>
    <w:rsid w:val="00002497"/>
    <w:rsid w:val="000032DF"/>
    <w:rsid w:val="0000355C"/>
    <w:rsid w:val="00003632"/>
    <w:rsid w:val="0000399C"/>
    <w:rsid w:val="00003FE5"/>
    <w:rsid w:val="00004158"/>
    <w:rsid w:val="00004D1B"/>
    <w:rsid w:val="00004DD1"/>
    <w:rsid w:val="00005058"/>
    <w:rsid w:val="0000537D"/>
    <w:rsid w:val="00005432"/>
    <w:rsid w:val="00005887"/>
    <w:rsid w:val="000059A4"/>
    <w:rsid w:val="00005B80"/>
    <w:rsid w:val="00005B94"/>
    <w:rsid w:val="00005F48"/>
    <w:rsid w:val="000061AF"/>
    <w:rsid w:val="00006237"/>
    <w:rsid w:val="00006936"/>
    <w:rsid w:val="00006C1C"/>
    <w:rsid w:val="000076D8"/>
    <w:rsid w:val="0001060E"/>
    <w:rsid w:val="000107EC"/>
    <w:rsid w:val="00010A05"/>
    <w:rsid w:val="00010C98"/>
    <w:rsid w:val="00011A83"/>
    <w:rsid w:val="00011C1A"/>
    <w:rsid w:val="000122DE"/>
    <w:rsid w:val="00012932"/>
    <w:rsid w:val="00012AAC"/>
    <w:rsid w:val="00012EED"/>
    <w:rsid w:val="00013879"/>
    <w:rsid w:val="00013881"/>
    <w:rsid w:val="00013AF5"/>
    <w:rsid w:val="00013FF2"/>
    <w:rsid w:val="00014087"/>
    <w:rsid w:val="00014116"/>
    <w:rsid w:val="000146C3"/>
    <w:rsid w:val="000147F5"/>
    <w:rsid w:val="00014C81"/>
    <w:rsid w:val="000150B8"/>
    <w:rsid w:val="000158B4"/>
    <w:rsid w:val="000158C5"/>
    <w:rsid w:val="00015C8E"/>
    <w:rsid w:val="00016196"/>
    <w:rsid w:val="000162EA"/>
    <w:rsid w:val="00016945"/>
    <w:rsid w:val="00016D22"/>
    <w:rsid w:val="00017094"/>
    <w:rsid w:val="00017CCB"/>
    <w:rsid w:val="00017DA4"/>
    <w:rsid w:val="000206E8"/>
    <w:rsid w:val="00020B19"/>
    <w:rsid w:val="00020C04"/>
    <w:rsid w:val="00020DCE"/>
    <w:rsid w:val="00020F4A"/>
    <w:rsid w:val="0002169D"/>
    <w:rsid w:val="0002184B"/>
    <w:rsid w:val="000219C5"/>
    <w:rsid w:val="00022808"/>
    <w:rsid w:val="00022C29"/>
    <w:rsid w:val="00023347"/>
    <w:rsid w:val="00024BB9"/>
    <w:rsid w:val="00024E89"/>
    <w:rsid w:val="000251A6"/>
    <w:rsid w:val="0002610F"/>
    <w:rsid w:val="000261A3"/>
    <w:rsid w:val="000264B0"/>
    <w:rsid w:val="000264CC"/>
    <w:rsid w:val="00026522"/>
    <w:rsid w:val="00027D97"/>
    <w:rsid w:val="00027E49"/>
    <w:rsid w:val="00027F51"/>
    <w:rsid w:val="000302DD"/>
    <w:rsid w:val="00030374"/>
    <w:rsid w:val="00030623"/>
    <w:rsid w:val="00030630"/>
    <w:rsid w:val="0003125A"/>
    <w:rsid w:val="00031C36"/>
    <w:rsid w:val="00032053"/>
    <w:rsid w:val="00033029"/>
    <w:rsid w:val="00033917"/>
    <w:rsid w:val="00033A6B"/>
    <w:rsid w:val="00033C73"/>
    <w:rsid w:val="00034204"/>
    <w:rsid w:val="00035189"/>
    <w:rsid w:val="0003584C"/>
    <w:rsid w:val="00035C70"/>
    <w:rsid w:val="00036119"/>
    <w:rsid w:val="00036B06"/>
    <w:rsid w:val="00036B57"/>
    <w:rsid w:val="00036E40"/>
    <w:rsid w:val="00037097"/>
    <w:rsid w:val="0003715B"/>
    <w:rsid w:val="0003715E"/>
    <w:rsid w:val="00037969"/>
    <w:rsid w:val="000409A5"/>
    <w:rsid w:val="00040E07"/>
    <w:rsid w:val="00040EBF"/>
    <w:rsid w:val="00041085"/>
    <w:rsid w:val="0004135B"/>
    <w:rsid w:val="00042208"/>
    <w:rsid w:val="0004252C"/>
    <w:rsid w:val="0004392A"/>
    <w:rsid w:val="00043BBC"/>
    <w:rsid w:val="00043C29"/>
    <w:rsid w:val="00043C76"/>
    <w:rsid w:val="00044020"/>
    <w:rsid w:val="00045749"/>
    <w:rsid w:val="000460D8"/>
    <w:rsid w:val="000465DD"/>
    <w:rsid w:val="00046891"/>
    <w:rsid w:val="00046B01"/>
    <w:rsid w:val="00046B77"/>
    <w:rsid w:val="00046CAD"/>
    <w:rsid w:val="00046E05"/>
    <w:rsid w:val="00047413"/>
    <w:rsid w:val="000474C8"/>
    <w:rsid w:val="000475C9"/>
    <w:rsid w:val="00047843"/>
    <w:rsid w:val="00047A3D"/>
    <w:rsid w:val="00047BBA"/>
    <w:rsid w:val="00047CBF"/>
    <w:rsid w:val="00047D32"/>
    <w:rsid w:val="0005010F"/>
    <w:rsid w:val="00050789"/>
    <w:rsid w:val="000509B2"/>
    <w:rsid w:val="00050DB8"/>
    <w:rsid w:val="000511F3"/>
    <w:rsid w:val="0005186D"/>
    <w:rsid w:val="00051A3B"/>
    <w:rsid w:val="00051B0A"/>
    <w:rsid w:val="0005268A"/>
    <w:rsid w:val="00052712"/>
    <w:rsid w:val="0005289B"/>
    <w:rsid w:val="000528B8"/>
    <w:rsid w:val="0005337E"/>
    <w:rsid w:val="00053592"/>
    <w:rsid w:val="0005368D"/>
    <w:rsid w:val="0005372F"/>
    <w:rsid w:val="00053767"/>
    <w:rsid w:val="00053C1A"/>
    <w:rsid w:val="00054155"/>
    <w:rsid w:val="00054156"/>
    <w:rsid w:val="000549B0"/>
    <w:rsid w:val="00054F81"/>
    <w:rsid w:val="0005502A"/>
    <w:rsid w:val="00055A6C"/>
    <w:rsid w:val="00055ACB"/>
    <w:rsid w:val="00056E68"/>
    <w:rsid w:val="000571D9"/>
    <w:rsid w:val="000571E4"/>
    <w:rsid w:val="00057306"/>
    <w:rsid w:val="00057CC6"/>
    <w:rsid w:val="00057FE8"/>
    <w:rsid w:val="00060234"/>
    <w:rsid w:val="00060471"/>
    <w:rsid w:val="0006049A"/>
    <w:rsid w:val="00060FD8"/>
    <w:rsid w:val="00061108"/>
    <w:rsid w:val="0006151B"/>
    <w:rsid w:val="000615EA"/>
    <w:rsid w:val="00061619"/>
    <w:rsid w:val="0006174A"/>
    <w:rsid w:val="0006177E"/>
    <w:rsid w:val="00061893"/>
    <w:rsid w:val="00061ED3"/>
    <w:rsid w:val="0006211D"/>
    <w:rsid w:val="0006298E"/>
    <w:rsid w:val="00062D09"/>
    <w:rsid w:val="00062E5B"/>
    <w:rsid w:val="000637DE"/>
    <w:rsid w:val="00063B10"/>
    <w:rsid w:val="00063D97"/>
    <w:rsid w:val="000642EC"/>
    <w:rsid w:val="00064F3A"/>
    <w:rsid w:val="00064F66"/>
    <w:rsid w:val="00065340"/>
    <w:rsid w:val="000659AE"/>
    <w:rsid w:val="00066328"/>
    <w:rsid w:val="00066514"/>
    <w:rsid w:val="0006713B"/>
    <w:rsid w:val="00067299"/>
    <w:rsid w:val="000673A8"/>
    <w:rsid w:val="00067FE3"/>
    <w:rsid w:val="000700CD"/>
    <w:rsid w:val="000701DB"/>
    <w:rsid w:val="00070268"/>
    <w:rsid w:val="0007030C"/>
    <w:rsid w:val="00070AE4"/>
    <w:rsid w:val="00070B0E"/>
    <w:rsid w:val="0007143E"/>
    <w:rsid w:val="0007176E"/>
    <w:rsid w:val="00072228"/>
    <w:rsid w:val="00072326"/>
    <w:rsid w:val="000729E8"/>
    <w:rsid w:val="00072EC0"/>
    <w:rsid w:val="000730EB"/>
    <w:rsid w:val="00073762"/>
    <w:rsid w:val="000737C6"/>
    <w:rsid w:val="00073845"/>
    <w:rsid w:val="00073976"/>
    <w:rsid w:val="0007482C"/>
    <w:rsid w:val="0007560A"/>
    <w:rsid w:val="00075940"/>
    <w:rsid w:val="00075DCF"/>
    <w:rsid w:val="00075EAD"/>
    <w:rsid w:val="0007648B"/>
    <w:rsid w:val="00076C6E"/>
    <w:rsid w:val="0007752E"/>
    <w:rsid w:val="0007779A"/>
    <w:rsid w:val="00077CD8"/>
    <w:rsid w:val="000803B2"/>
    <w:rsid w:val="000803CF"/>
    <w:rsid w:val="00080749"/>
    <w:rsid w:val="00080D4F"/>
    <w:rsid w:val="0008110D"/>
    <w:rsid w:val="000818C1"/>
    <w:rsid w:val="00082463"/>
    <w:rsid w:val="00082761"/>
    <w:rsid w:val="000834AA"/>
    <w:rsid w:val="00083781"/>
    <w:rsid w:val="00083B40"/>
    <w:rsid w:val="00084847"/>
    <w:rsid w:val="00084935"/>
    <w:rsid w:val="00084CFD"/>
    <w:rsid w:val="00084DA9"/>
    <w:rsid w:val="00084F4A"/>
    <w:rsid w:val="00084FB0"/>
    <w:rsid w:val="0008524A"/>
    <w:rsid w:val="00085842"/>
    <w:rsid w:val="000858D7"/>
    <w:rsid w:val="00085AD9"/>
    <w:rsid w:val="000868E1"/>
    <w:rsid w:val="00086A60"/>
    <w:rsid w:val="00086EBC"/>
    <w:rsid w:val="00086F2C"/>
    <w:rsid w:val="000874BA"/>
    <w:rsid w:val="0008788F"/>
    <w:rsid w:val="00087A02"/>
    <w:rsid w:val="00087FB2"/>
    <w:rsid w:val="0009021B"/>
    <w:rsid w:val="0009025B"/>
    <w:rsid w:val="00090702"/>
    <w:rsid w:val="00090A07"/>
    <w:rsid w:val="00090BC2"/>
    <w:rsid w:val="00090F61"/>
    <w:rsid w:val="000916EE"/>
    <w:rsid w:val="00091A04"/>
    <w:rsid w:val="00091D09"/>
    <w:rsid w:val="00091D6A"/>
    <w:rsid w:val="00091FAD"/>
    <w:rsid w:val="00092759"/>
    <w:rsid w:val="00093112"/>
    <w:rsid w:val="000937B4"/>
    <w:rsid w:val="00093C6C"/>
    <w:rsid w:val="000944B3"/>
    <w:rsid w:val="000945BA"/>
    <w:rsid w:val="00094917"/>
    <w:rsid w:val="00094AC0"/>
    <w:rsid w:val="00094C12"/>
    <w:rsid w:val="00094C39"/>
    <w:rsid w:val="000952D8"/>
    <w:rsid w:val="00095478"/>
    <w:rsid w:val="000955C8"/>
    <w:rsid w:val="000961E5"/>
    <w:rsid w:val="00096281"/>
    <w:rsid w:val="000962C6"/>
    <w:rsid w:val="00096466"/>
    <w:rsid w:val="00096488"/>
    <w:rsid w:val="00096A1E"/>
    <w:rsid w:val="00096CBF"/>
    <w:rsid w:val="000973CE"/>
    <w:rsid w:val="00097460"/>
    <w:rsid w:val="0009757C"/>
    <w:rsid w:val="00097856"/>
    <w:rsid w:val="000979A3"/>
    <w:rsid w:val="00097C59"/>
    <w:rsid w:val="000A030D"/>
    <w:rsid w:val="000A030F"/>
    <w:rsid w:val="000A062A"/>
    <w:rsid w:val="000A0F9F"/>
    <w:rsid w:val="000A14D2"/>
    <w:rsid w:val="000A153B"/>
    <w:rsid w:val="000A16D0"/>
    <w:rsid w:val="000A1C1D"/>
    <w:rsid w:val="000A1FA0"/>
    <w:rsid w:val="000A2690"/>
    <w:rsid w:val="000A2E7B"/>
    <w:rsid w:val="000A2EE9"/>
    <w:rsid w:val="000A2F6F"/>
    <w:rsid w:val="000A49AA"/>
    <w:rsid w:val="000A4F99"/>
    <w:rsid w:val="000A5428"/>
    <w:rsid w:val="000A59DA"/>
    <w:rsid w:val="000A5AA3"/>
    <w:rsid w:val="000A5C82"/>
    <w:rsid w:val="000A5EAF"/>
    <w:rsid w:val="000A5EF5"/>
    <w:rsid w:val="000A5F7E"/>
    <w:rsid w:val="000A643F"/>
    <w:rsid w:val="000A677A"/>
    <w:rsid w:val="000A6F0E"/>
    <w:rsid w:val="000A6FBC"/>
    <w:rsid w:val="000A7252"/>
    <w:rsid w:val="000A735B"/>
    <w:rsid w:val="000A774B"/>
    <w:rsid w:val="000A7793"/>
    <w:rsid w:val="000A7B2C"/>
    <w:rsid w:val="000B03F4"/>
    <w:rsid w:val="000B0A56"/>
    <w:rsid w:val="000B0B1E"/>
    <w:rsid w:val="000B144A"/>
    <w:rsid w:val="000B15FF"/>
    <w:rsid w:val="000B1881"/>
    <w:rsid w:val="000B1C00"/>
    <w:rsid w:val="000B2337"/>
    <w:rsid w:val="000B2B44"/>
    <w:rsid w:val="000B3297"/>
    <w:rsid w:val="000B369A"/>
    <w:rsid w:val="000B372F"/>
    <w:rsid w:val="000B38D2"/>
    <w:rsid w:val="000B39CC"/>
    <w:rsid w:val="000B3C64"/>
    <w:rsid w:val="000B3D76"/>
    <w:rsid w:val="000B40D1"/>
    <w:rsid w:val="000B42DA"/>
    <w:rsid w:val="000B56DB"/>
    <w:rsid w:val="000B5EB6"/>
    <w:rsid w:val="000B625C"/>
    <w:rsid w:val="000B6316"/>
    <w:rsid w:val="000B637C"/>
    <w:rsid w:val="000B6678"/>
    <w:rsid w:val="000B6B44"/>
    <w:rsid w:val="000B6C63"/>
    <w:rsid w:val="000B6DB2"/>
    <w:rsid w:val="000B6E5D"/>
    <w:rsid w:val="000B7186"/>
    <w:rsid w:val="000C0241"/>
    <w:rsid w:val="000C054F"/>
    <w:rsid w:val="000C0889"/>
    <w:rsid w:val="000C10E0"/>
    <w:rsid w:val="000C155C"/>
    <w:rsid w:val="000C1656"/>
    <w:rsid w:val="000C2136"/>
    <w:rsid w:val="000C24B9"/>
    <w:rsid w:val="000C25F4"/>
    <w:rsid w:val="000C2C3E"/>
    <w:rsid w:val="000C3006"/>
    <w:rsid w:val="000C3113"/>
    <w:rsid w:val="000C381F"/>
    <w:rsid w:val="000C38FD"/>
    <w:rsid w:val="000C3FA0"/>
    <w:rsid w:val="000C3FE4"/>
    <w:rsid w:val="000C40A0"/>
    <w:rsid w:val="000C4A19"/>
    <w:rsid w:val="000C4A5C"/>
    <w:rsid w:val="000C4C1A"/>
    <w:rsid w:val="000C5B2C"/>
    <w:rsid w:val="000C5B94"/>
    <w:rsid w:val="000C6083"/>
    <w:rsid w:val="000C69B8"/>
    <w:rsid w:val="000C6CDF"/>
    <w:rsid w:val="000C6D72"/>
    <w:rsid w:val="000C758E"/>
    <w:rsid w:val="000D0CC7"/>
    <w:rsid w:val="000D13E1"/>
    <w:rsid w:val="000D1465"/>
    <w:rsid w:val="000D1AD1"/>
    <w:rsid w:val="000D1C2E"/>
    <w:rsid w:val="000D2071"/>
    <w:rsid w:val="000D238D"/>
    <w:rsid w:val="000D2D2D"/>
    <w:rsid w:val="000D30BC"/>
    <w:rsid w:val="000D312C"/>
    <w:rsid w:val="000D3350"/>
    <w:rsid w:val="000D3393"/>
    <w:rsid w:val="000D3678"/>
    <w:rsid w:val="000D36D9"/>
    <w:rsid w:val="000D3BCD"/>
    <w:rsid w:val="000D3D45"/>
    <w:rsid w:val="000D4244"/>
    <w:rsid w:val="000D4DC8"/>
    <w:rsid w:val="000D542E"/>
    <w:rsid w:val="000D57AB"/>
    <w:rsid w:val="000D58EA"/>
    <w:rsid w:val="000D5E31"/>
    <w:rsid w:val="000D64A5"/>
    <w:rsid w:val="000D671E"/>
    <w:rsid w:val="000D689D"/>
    <w:rsid w:val="000D6A3E"/>
    <w:rsid w:val="000D6CE2"/>
    <w:rsid w:val="000D709F"/>
    <w:rsid w:val="000D72E8"/>
    <w:rsid w:val="000D740D"/>
    <w:rsid w:val="000D7D15"/>
    <w:rsid w:val="000E06DE"/>
    <w:rsid w:val="000E0BE6"/>
    <w:rsid w:val="000E0C41"/>
    <w:rsid w:val="000E0E15"/>
    <w:rsid w:val="000E12EA"/>
    <w:rsid w:val="000E1530"/>
    <w:rsid w:val="000E1862"/>
    <w:rsid w:val="000E193D"/>
    <w:rsid w:val="000E1BD2"/>
    <w:rsid w:val="000E20CD"/>
    <w:rsid w:val="000E219D"/>
    <w:rsid w:val="000E2280"/>
    <w:rsid w:val="000E2790"/>
    <w:rsid w:val="000E3189"/>
    <w:rsid w:val="000E35EF"/>
    <w:rsid w:val="000E3E70"/>
    <w:rsid w:val="000E4130"/>
    <w:rsid w:val="000E41F4"/>
    <w:rsid w:val="000E475D"/>
    <w:rsid w:val="000E4863"/>
    <w:rsid w:val="000E4B2E"/>
    <w:rsid w:val="000E52C3"/>
    <w:rsid w:val="000E5343"/>
    <w:rsid w:val="000E57D4"/>
    <w:rsid w:val="000E5C51"/>
    <w:rsid w:val="000E6422"/>
    <w:rsid w:val="000E6627"/>
    <w:rsid w:val="000E6B83"/>
    <w:rsid w:val="000E6C19"/>
    <w:rsid w:val="000E6FE8"/>
    <w:rsid w:val="000E77E8"/>
    <w:rsid w:val="000E7C32"/>
    <w:rsid w:val="000E7EAA"/>
    <w:rsid w:val="000F007D"/>
    <w:rsid w:val="000F0086"/>
    <w:rsid w:val="000F0ADA"/>
    <w:rsid w:val="000F1101"/>
    <w:rsid w:val="000F14B5"/>
    <w:rsid w:val="000F15C0"/>
    <w:rsid w:val="000F1964"/>
    <w:rsid w:val="000F2503"/>
    <w:rsid w:val="000F268F"/>
    <w:rsid w:val="000F303B"/>
    <w:rsid w:val="000F3ACD"/>
    <w:rsid w:val="000F3F03"/>
    <w:rsid w:val="000F464B"/>
    <w:rsid w:val="000F4ABB"/>
    <w:rsid w:val="000F5B97"/>
    <w:rsid w:val="000F694E"/>
    <w:rsid w:val="000F7793"/>
    <w:rsid w:val="000F7B53"/>
    <w:rsid w:val="000F7DB6"/>
    <w:rsid w:val="001001F5"/>
    <w:rsid w:val="0010066B"/>
    <w:rsid w:val="00100C5D"/>
    <w:rsid w:val="00100CE1"/>
    <w:rsid w:val="001011D9"/>
    <w:rsid w:val="00101212"/>
    <w:rsid w:val="00101806"/>
    <w:rsid w:val="00101E4E"/>
    <w:rsid w:val="00101E4F"/>
    <w:rsid w:val="00101F37"/>
    <w:rsid w:val="001021BE"/>
    <w:rsid w:val="0010234E"/>
    <w:rsid w:val="00102554"/>
    <w:rsid w:val="001027F8"/>
    <w:rsid w:val="00102D67"/>
    <w:rsid w:val="001030E7"/>
    <w:rsid w:val="0010351F"/>
    <w:rsid w:val="0010397D"/>
    <w:rsid w:val="00103C7C"/>
    <w:rsid w:val="00104E8E"/>
    <w:rsid w:val="00105673"/>
    <w:rsid w:val="00105B46"/>
    <w:rsid w:val="00105C59"/>
    <w:rsid w:val="00105EC0"/>
    <w:rsid w:val="00105F45"/>
    <w:rsid w:val="00106097"/>
    <w:rsid w:val="001060AD"/>
    <w:rsid w:val="001060BF"/>
    <w:rsid w:val="0010626E"/>
    <w:rsid w:val="00106509"/>
    <w:rsid w:val="001074AD"/>
    <w:rsid w:val="00110A3A"/>
    <w:rsid w:val="00110AAD"/>
    <w:rsid w:val="00110D15"/>
    <w:rsid w:val="00110E1E"/>
    <w:rsid w:val="0011123C"/>
    <w:rsid w:val="00111507"/>
    <w:rsid w:val="001115E8"/>
    <w:rsid w:val="00111754"/>
    <w:rsid w:val="001117D6"/>
    <w:rsid w:val="00111873"/>
    <w:rsid w:val="00111B8C"/>
    <w:rsid w:val="001128EC"/>
    <w:rsid w:val="00112A9C"/>
    <w:rsid w:val="00112ABE"/>
    <w:rsid w:val="00112BF5"/>
    <w:rsid w:val="00112C50"/>
    <w:rsid w:val="00112C78"/>
    <w:rsid w:val="00112F21"/>
    <w:rsid w:val="00113D5E"/>
    <w:rsid w:val="00113EAD"/>
    <w:rsid w:val="001142D2"/>
    <w:rsid w:val="00115316"/>
    <w:rsid w:val="00115B43"/>
    <w:rsid w:val="00115EFB"/>
    <w:rsid w:val="00115FEC"/>
    <w:rsid w:val="00116031"/>
    <w:rsid w:val="00116435"/>
    <w:rsid w:val="00116C37"/>
    <w:rsid w:val="00117271"/>
    <w:rsid w:val="00117546"/>
    <w:rsid w:val="0012049A"/>
    <w:rsid w:val="00120D1C"/>
    <w:rsid w:val="00120DB2"/>
    <w:rsid w:val="00121335"/>
    <w:rsid w:val="00121947"/>
    <w:rsid w:val="00121B75"/>
    <w:rsid w:val="00122079"/>
    <w:rsid w:val="00122396"/>
    <w:rsid w:val="001225FF"/>
    <w:rsid w:val="00122A12"/>
    <w:rsid w:val="00122FD9"/>
    <w:rsid w:val="00123DFF"/>
    <w:rsid w:val="0012440D"/>
    <w:rsid w:val="001247C6"/>
    <w:rsid w:val="00124BFE"/>
    <w:rsid w:val="00124D59"/>
    <w:rsid w:val="00124F6E"/>
    <w:rsid w:val="00124F8C"/>
    <w:rsid w:val="001250BC"/>
    <w:rsid w:val="00125378"/>
    <w:rsid w:val="001253BD"/>
    <w:rsid w:val="00125528"/>
    <w:rsid w:val="00126287"/>
    <w:rsid w:val="00126AD9"/>
    <w:rsid w:val="00126BED"/>
    <w:rsid w:val="001271F0"/>
    <w:rsid w:val="00127EB1"/>
    <w:rsid w:val="00130008"/>
    <w:rsid w:val="00130544"/>
    <w:rsid w:val="0013054A"/>
    <w:rsid w:val="00130C07"/>
    <w:rsid w:val="00130EDA"/>
    <w:rsid w:val="00131042"/>
    <w:rsid w:val="0013112D"/>
    <w:rsid w:val="00131652"/>
    <w:rsid w:val="00131FFB"/>
    <w:rsid w:val="001326AA"/>
    <w:rsid w:val="00132EF6"/>
    <w:rsid w:val="00133111"/>
    <w:rsid w:val="00133334"/>
    <w:rsid w:val="00133412"/>
    <w:rsid w:val="00134117"/>
    <w:rsid w:val="0013435C"/>
    <w:rsid w:val="00134562"/>
    <w:rsid w:val="001345B3"/>
    <w:rsid w:val="00134BDD"/>
    <w:rsid w:val="00135331"/>
    <w:rsid w:val="00135740"/>
    <w:rsid w:val="00135CE1"/>
    <w:rsid w:val="00135F27"/>
    <w:rsid w:val="0013626A"/>
    <w:rsid w:val="001365AB"/>
    <w:rsid w:val="00136C5C"/>
    <w:rsid w:val="001372F2"/>
    <w:rsid w:val="0013763F"/>
    <w:rsid w:val="00137A65"/>
    <w:rsid w:val="0014014D"/>
    <w:rsid w:val="001401EF"/>
    <w:rsid w:val="00140C0F"/>
    <w:rsid w:val="00140D1C"/>
    <w:rsid w:val="00141D1A"/>
    <w:rsid w:val="00142623"/>
    <w:rsid w:val="00142D75"/>
    <w:rsid w:val="00142D84"/>
    <w:rsid w:val="0014319F"/>
    <w:rsid w:val="00143674"/>
    <w:rsid w:val="001436C1"/>
    <w:rsid w:val="00143B4D"/>
    <w:rsid w:val="00144477"/>
    <w:rsid w:val="00144B59"/>
    <w:rsid w:val="00145082"/>
    <w:rsid w:val="00145490"/>
    <w:rsid w:val="001459BD"/>
    <w:rsid w:val="001459C7"/>
    <w:rsid w:val="001460F7"/>
    <w:rsid w:val="001461BB"/>
    <w:rsid w:val="0014634B"/>
    <w:rsid w:val="00146A6A"/>
    <w:rsid w:val="00147616"/>
    <w:rsid w:val="0014778E"/>
    <w:rsid w:val="00147A08"/>
    <w:rsid w:val="00147BE0"/>
    <w:rsid w:val="0015096A"/>
    <w:rsid w:val="0015158F"/>
    <w:rsid w:val="0015173D"/>
    <w:rsid w:val="00151771"/>
    <w:rsid w:val="001517CD"/>
    <w:rsid w:val="00151BE3"/>
    <w:rsid w:val="00151C06"/>
    <w:rsid w:val="00151C1D"/>
    <w:rsid w:val="00151EDD"/>
    <w:rsid w:val="00153DA7"/>
    <w:rsid w:val="00154353"/>
    <w:rsid w:val="001543DC"/>
    <w:rsid w:val="001544A6"/>
    <w:rsid w:val="001549F7"/>
    <w:rsid w:val="00154A1B"/>
    <w:rsid w:val="00154D63"/>
    <w:rsid w:val="00155427"/>
    <w:rsid w:val="00155C29"/>
    <w:rsid w:val="00155C31"/>
    <w:rsid w:val="00155DB9"/>
    <w:rsid w:val="00155F02"/>
    <w:rsid w:val="00156A27"/>
    <w:rsid w:val="00156AF5"/>
    <w:rsid w:val="00156DCF"/>
    <w:rsid w:val="0015732C"/>
    <w:rsid w:val="0015747E"/>
    <w:rsid w:val="00157901"/>
    <w:rsid w:val="00157F63"/>
    <w:rsid w:val="001602CF"/>
    <w:rsid w:val="001605B0"/>
    <w:rsid w:val="00161218"/>
    <w:rsid w:val="0016163D"/>
    <w:rsid w:val="00161810"/>
    <w:rsid w:val="00161863"/>
    <w:rsid w:val="00161D37"/>
    <w:rsid w:val="001620CF"/>
    <w:rsid w:val="001623B8"/>
    <w:rsid w:val="00162403"/>
    <w:rsid w:val="00163102"/>
    <w:rsid w:val="001631E9"/>
    <w:rsid w:val="00163787"/>
    <w:rsid w:val="001638A4"/>
    <w:rsid w:val="00163B6C"/>
    <w:rsid w:val="00163C81"/>
    <w:rsid w:val="00163E15"/>
    <w:rsid w:val="00164802"/>
    <w:rsid w:val="00164CDF"/>
    <w:rsid w:val="00164E0D"/>
    <w:rsid w:val="00164F4F"/>
    <w:rsid w:val="00165548"/>
    <w:rsid w:val="001658F8"/>
    <w:rsid w:val="00166049"/>
    <w:rsid w:val="001665E3"/>
    <w:rsid w:val="00166CD0"/>
    <w:rsid w:val="0016777E"/>
    <w:rsid w:val="00170432"/>
    <w:rsid w:val="001704B8"/>
    <w:rsid w:val="00170ECB"/>
    <w:rsid w:val="0017155D"/>
    <w:rsid w:val="001715F4"/>
    <w:rsid w:val="001716A3"/>
    <w:rsid w:val="001729EA"/>
    <w:rsid w:val="00172B33"/>
    <w:rsid w:val="0017314A"/>
    <w:rsid w:val="001731EB"/>
    <w:rsid w:val="001734B9"/>
    <w:rsid w:val="00173720"/>
    <w:rsid w:val="001737B1"/>
    <w:rsid w:val="001739D0"/>
    <w:rsid w:val="00173CE2"/>
    <w:rsid w:val="00174170"/>
    <w:rsid w:val="00174546"/>
    <w:rsid w:val="001746E4"/>
    <w:rsid w:val="0017484F"/>
    <w:rsid w:val="00174CBD"/>
    <w:rsid w:val="00174E3B"/>
    <w:rsid w:val="001754E9"/>
    <w:rsid w:val="001757AF"/>
    <w:rsid w:val="00175833"/>
    <w:rsid w:val="00175D83"/>
    <w:rsid w:val="00176097"/>
    <w:rsid w:val="0017638B"/>
    <w:rsid w:val="0017643A"/>
    <w:rsid w:val="0017675C"/>
    <w:rsid w:val="00176A5F"/>
    <w:rsid w:val="00176BF4"/>
    <w:rsid w:val="001772F9"/>
    <w:rsid w:val="0017778F"/>
    <w:rsid w:val="00177882"/>
    <w:rsid w:val="001778F5"/>
    <w:rsid w:val="00177C45"/>
    <w:rsid w:val="0018015D"/>
    <w:rsid w:val="00180E69"/>
    <w:rsid w:val="00180F26"/>
    <w:rsid w:val="00180F80"/>
    <w:rsid w:val="00181D16"/>
    <w:rsid w:val="00181E66"/>
    <w:rsid w:val="001825EF"/>
    <w:rsid w:val="00182D23"/>
    <w:rsid w:val="00183B77"/>
    <w:rsid w:val="00183BB5"/>
    <w:rsid w:val="00183DFE"/>
    <w:rsid w:val="00184A4A"/>
    <w:rsid w:val="00184FB4"/>
    <w:rsid w:val="001856F0"/>
    <w:rsid w:val="00185AAF"/>
    <w:rsid w:val="00185B6B"/>
    <w:rsid w:val="001866DC"/>
    <w:rsid w:val="00186866"/>
    <w:rsid w:val="00186DE1"/>
    <w:rsid w:val="00186DFA"/>
    <w:rsid w:val="00186E5F"/>
    <w:rsid w:val="001875C6"/>
    <w:rsid w:val="00187B99"/>
    <w:rsid w:val="00187E9E"/>
    <w:rsid w:val="00187ED6"/>
    <w:rsid w:val="00190364"/>
    <w:rsid w:val="00190F8E"/>
    <w:rsid w:val="0019160A"/>
    <w:rsid w:val="00191C66"/>
    <w:rsid w:val="00191DE3"/>
    <w:rsid w:val="00192093"/>
    <w:rsid w:val="0019264D"/>
    <w:rsid w:val="001926EF"/>
    <w:rsid w:val="001937EB"/>
    <w:rsid w:val="00193911"/>
    <w:rsid w:val="00193DF8"/>
    <w:rsid w:val="00193ED6"/>
    <w:rsid w:val="0019405B"/>
    <w:rsid w:val="00194102"/>
    <w:rsid w:val="00195423"/>
    <w:rsid w:val="00195820"/>
    <w:rsid w:val="00195B61"/>
    <w:rsid w:val="001963F0"/>
    <w:rsid w:val="00197442"/>
    <w:rsid w:val="00197454"/>
    <w:rsid w:val="0019761B"/>
    <w:rsid w:val="00197DC2"/>
    <w:rsid w:val="001A0640"/>
    <w:rsid w:val="001A0DBF"/>
    <w:rsid w:val="001A0E61"/>
    <w:rsid w:val="001A176E"/>
    <w:rsid w:val="001A2AFA"/>
    <w:rsid w:val="001A2D3A"/>
    <w:rsid w:val="001A361D"/>
    <w:rsid w:val="001A3ABA"/>
    <w:rsid w:val="001A3D3E"/>
    <w:rsid w:val="001A41C3"/>
    <w:rsid w:val="001A42C0"/>
    <w:rsid w:val="001A4341"/>
    <w:rsid w:val="001A45F4"/>
    <w:rsid w:val="001A4994"/>
    <w:rsid w:val="001A5883"/>
    <w:rsid w:val="001A5A8F"/>
    <w:rsid w:val="001A5B65"/>
    <w:rsid w:val="001A6ACC"/>
    <w:rsid w:val="001A6BC9"/>
    <w:rsid w:val="001A6DA1"/>
    <w:rsid w:val="001A73B7"/>
    <w:rsid w:val="001A75E3"/>
    <w:rsid w:val="001A76A7"/>
    <w:rsid w:val="001A7AB5"/>
    <w:rsid w:val="001A7BAB"/>
    <w:rsid w:val="001B09F0"/>
    <w:rsid w:val="001B1352"/>
    <w:rsid w:val="001B136E"/>
    <w:rsid w:val="001B1609"/>
    <w:rsid w:val="001B1966"/>
    <w:rsid w:val="001B1B07"/>
    <w:rsid w:val="001B1DEA"/>
    <w:rsid w:val="001B22C6"/>
    <w:rsid w:val="001B22CC"/>
    <w:rsid w:val="001B2CCB"/>
    <w:rsid w:val="001B340A"/>
    <w:rsid w:val="001B3999"/>
    <w:rsid w:val="001B3EE4"/>
    <w:rsid w:val="001B44EC"/>
    <w:rsid w:val="001B4A15"/>
    <w:rsid w:val="001B51F8"/>
    <w:rsid w:val="001B547A"/>
    <w:rsid w:val="001B5850"/>
    <w:rsid w:val="001B5B85"/>
    <w:rsid w:val="001B5E7D"/>
    <w:rsid w:val="001B5E82"/>
    <w:rsid w:val="001B611A"/>
    <w:rsid w:val="001B62BB"/>
    <w:rsid w:val="001B660A"/>
    <w:rsid w:val="001B6A1D"/>
    <w:rsid w:val="001B6E9F"/>
    <w:rsid w:val="001B6EBA"/>
    <w:rsid w:val="001B7A1D"/>
    <w:rsid w:val="001C0341"/>
    <w:rsid w:val="001C052C"/>
    <w:rsid w:val="001C0A12"/>
    <w:rsid w:val="001C1751"/>
    <w:rsid w:val="001C19B9"/>
    <w:rsid w:val="001C1A85"/>
    <w:rsid w:val="001C1BB2"/>
    <w:rsid w:val="001C1DB1"/>
    <w:rsid w:val="001C2588"/>
    <w:rsid w:val="001C2929"/>
    <w:rsid w:val="001C2B50"/>
    <w:rsid w:val="001C3123"/>
    <w:rsid w:val="001C33B7"/>
    <w:rsid w:val="001C4468"/>
    <w:rsid w:val="001C45D2"/>
    <w:rsid w:val="001C45EF"/>
    <w:rsid w:val="001C4739"/>
    <w:rsid w:val="001C4FC2"/>
    <w:rsid w:val="001C5283"/>
    <w:rsid w:val="001C5F7D"/>
    <w:rsid w:val="001C6079"/>
    <w:rsid w:val="001C651F"/>
    <w:rsid w:val="001C67F4"/>
    <w:rsid w:val="001C6BBA"/>
    <w:rsid w:val="001C7344"/>
    <w:rsid w:val="001C752B"/>
    <w:rsid w:val="001C7683"/>
    <w:rsid w:val="001C7EE2"/>
    <w:rsid w:val="001D00E1"/>
    <w:rsid w:val="001D0155"/>
    <w:rsid w:val="001D025E"/>
    <w:rsid w:val="001D06F0"/>
    <w:rsid w:val="001D085E"/>
    <w:rsid w:val="001D0C8B"/>
    <w:rsid w:val="001D0C8C"/>
    <w:rsid w:val="001D11B5"/>
    <w:rsid w:val="001D11D6"/>
    <w:rsid w:val="001D1456"/>
    <w:rsid w:val="001D14E7"/>
    <w:rsid w:val="001D162C"/>
    <w:rsid w:val="001D1CD4"/>
    <w:rsid w:val="001D2B94"/>
    <w:rsid w:val="001D3425"/>
    <w:rsid w:val="001D392A"/>
    <w:rsid w:val="001D3EE7"/>
    <w:rsid w:val="001D4D67"/>
    <w:rsid w:val="001D4EB3"/>
    <w:rsid w:val="001D4F55"/>
    <w:rsid w:val="001D50BB"/>
    <w:rsid w:val="001D5242"/>
    <w:rsid w:val="001D5781"/>
    <w:rsid w:val="001D5A44"/>
    <w:rsid w:val="001D6123"/>
    <w:rsid w:val="001D6590"/>
    <w:rsid w:val="001D69EA"/>
    <w:rsid w:val="001D75A5"/>
    <w:rsid w:val="001D7822"/>
    <w:rsid w:val="001D7B67"/>
    <w:rsid w:val="001D7D59"/>
    <w:rsid w:val="001D7E06"/>
    <w:rsid w:val="001D7F14"/>
    <w:rsid w:val="001E026A"/>
    <w:rsid w:val="001E0703"/>
    <w:rsid w:val="001E086F"/>
    <w:rsid w:val="001E0996"/>
    <w:rsid w:val="001E0B61"/>
    <w:rsid w:val="001E0CAE"/>
    <w:rsid w:val="001E10B5"/>
    <w:rsid w:val="001E118C"/>
    <w:rsid w:val="001E166D"/>
    <w:rsid w:val="001E1737"/>
    <w:rsid w:val="001E18A7"/>
    <w:rsid w:val="001E1915"/>
    <w:rsid w:val="001E236A"/>
    <w:rsid w:val="001E295C"/>
    <w:rsid w:val="001E2D96"/>
    <w:rsid w:val="001E34B7"/>
    <w:rsid w:val="001E3A0F"/>
    <w:rsid w:val="001E436E"/>
    <w:rsid w:val="001E4713"/>
    <w:rsid w:val="001E4DDA"/>
    <w:rsid w:val="001E5364"/>
    <w:rsid w:val="001E5AD9"/>
    <w:rsid w:val="001E5D2F"/>
    <w:rsid w:val="001E678B"/>
    <w:rsid w:val="001E6A89"/>
    <w:rsid w:val="001E7185"/>
    <w:rsid w:val="001E7EC7"/>
    <w:rsid w:val="001F02DF"/>
    <w:rsid w:val="001F06BA"/>
    <w:rsid w:val="001F0DA0"/>
    <w:rsid w:val="001F0DC2"/>
    <w:rsid w:val="001F10B4"/>
    <w:rsid w:val="001F11DA"/>
    <w:rsid w:val="001F13CD"/>
    <w:rsid w:val="001F16A2"/>
    <w:rsid w:val="001F19E3"/>
    <w:rsid w:val="001F26EE"/>
    <w:rsid w:val="001F2E01"/>
    <w:rsid w:val="001F3DE3"/>
    <w:rsid w:val="001F408D"/>
    <w:rsid w:val="001F4B26"/>
    <w:rsid w:val="001F5161"/>
    <w:rsid w:val="001F5399"/>
    <w:rsid w:val="001F57B0"/>
    <w:rsid w:val="001F5DC5"/>
    <w:rsid w:val="001F6394"/>
    <w:rsid w:val="001F68CA"/>
    <w:rsid w:val="001F6AF8"/>
    <w:rsid w:val="001F6DC1"/>
    <w:rsid w:val="001F6E21"/>
    <w:rsid w:val="001F6F2D"/>
    <w:rsid w:val="001F72E5"/>
    <w:rsid w:val="001F7341"/>
    <w:rsid w:val="0020002D"/>
    <w:rsid w:val="00200132"/>
    <w:rsid w:val="00200218"/>
    <w:rsid w:val="0020023C"/>
    <w:rsid w:val="002006DE"/>
    <w:rsid w:val="00200C95"/>
    <w:rsid w:val="00201065"/>
    <w:rsid w:val="00201B9A"/>
    <w:rsid w:val="00201C2C"/>
    <w:rsid w:val="00201FE7"/>
    <w:rsid w:val="00202073"/>
    <w:rsid w:val="0020218A"/>
    <w:rsid w:val="00202237"/>
    <w:rsid w:val="00202308"/>
    <w:rsid w:val="00202311"/>
    <w:rsid w:val="002023CA"/>
    <w:rsid w:val="00202AFC"/>
    <w:rsid w:val="00202C4E"/>
    <w:rsid w:val="00202E7A"/>
    <w:rsid w:val="0020303F"/>
    <w:rsid w:val="00203407"/>
    <w:rsid w:val="0020385C"/>
    <w:rsid w:val="00203E13"/>
    <w:rsid w:val="00204048"/>
    <w:rsid w:val="002042B8"/>
    <w:rsid w:val="002049AD"/>
    <w:rsid w:val="00204A0A"/>
    <w:rsid w:val="00204BC4"/>
    <w:rsid w:val="00205059"/>
    <w:rsid w:val="0020515B"/>
    <w:rsid w:val="00205298"/>
    <w:rsid w:val="002055A4"/>
    <w:rsid w:val="00205642"/>
    <w:rsid w:val="00205651"/>
    <w:rsid w:val="00205B75"/>
    <w:rsid w:val="00205F64"/>
    <w:rsid w:val="0020666F"/>
    <w:rsid w:val="002069A6"/>
    <w:rsid w:val="00206A3A"/>
    <w:rsid w:val="00206B82"/>
    <w:rsid w:val="00206CFE"/>
    <w:rsid w:val="0020768A"/>
    <w:rsid w:val="0020785D"/>
    <w:rsid w:val="00207C60"/>
    <w:rsid w:val="00207E73"/>
    <w:rsid w:val="0021038D"/>
    <w:rsid w:val="00210851"/>
    <w:rsid w:val="002108D2"/>
    <w:rsid w:val="00210DFE"/>
    <w:rsid w:val="00210FE7"/>
    <w:rsid w:val="00211402"/>
    <w:rsid w:val="00211608"/>
    <w:rsid w:val="002117AD"/>
    <w:rsid w:val="0021181B"/>
    <w:rsid w:val="00212A56"/>
    <w:rsid w:val="0021327B"/>
    <w:rsid w:val="002132C3"/>
    <w:rsid w:val="002133C2"/>
    <w:rsid w:val="002135A6"/>
    <w:rsid w:val="0021425B"/>
    <w:rsid w:val="00214381"/>
    <w:rsid w:val="00214649"/>
    <w:rsid w:val="00214A87"/>
    <w:rsid w:val="00214DE9"/>
    <w:rsid w:val="00215474"/>
    <w:rsid w:val="002155E3"/>
    <w:rsid w:val="00216135"/>
    <w:rsid w:val="002164DD"/>
    <w:rsid w:val="002167C6"/>
    <w:rsid w:val="002171FB"/>
    <w:rsid w:val="00217310"/>
    <w:rsid w:val="00217410"/>
    <w:rsid w:val="0022008E"/>
    <w:rsid w:val="0022011E"/>
    <w:rsid w:val="0022018E"/>
    <w:rsid w:val="0022025C"/>
    <w:rsid w:val="002202C5"/>
    <w:rsid w:val="002203ED"/>
    <w:rsid w:val="00220DDC"/>
    <w:rsid w:val="002214E3"/>
    <w:rsid w:val="00221973"/>
    <w:rsid w:val="002222B8"/>
    <w:rsid w:val="002223A2"/>
    <w:rsid w:val="00222BC2"/>
    <w:rsid w:val="00222E3B"/>
    <w:rsid w:val="00223881"/>
    <w:rsid w:val="00223F0F"/>
    <w:rsid w:val="00224220"/>
    <w:rsid w:val="00224945"/>
    <w:rsid w:val="00224DDE"/>
    <w:rsid w:val="00225155"/>
    <w:rsid w:val="0022586A"/>
    <w:rsid w:val="00226103"/>
    <w:rsid w:val="00226ADE"/>
    <w:rsid w:val="00226EDA"/>
    <w:rsid w:val="00226F21"/>
    <w:rsid w:val="00226F4F"/>
    <w:rsid w:val="00227116"/>
    <w:rsid w:val="00227A65"/>
    <w:rsid w:val="0023085C"/>
    <w:rsid w:val="00230D2F"/>
    <w:rsid w:val="0023182E"/>
    <w:rsid w:val="00232963"/>
    <w:rsid w:val="00232E05"/>
    <w:rsid w:val="00232F55"/>
    <w:rsid w:val="00233AF5"/>
    <w:rsid w:val="00233F46"/>
    <w:rsid w:val="0023417E"/>
    <w:rsid w:val="00234877"/>
    <w:rsid w:val="00234BDE"/>
    <w:rsid w:val="00234D1D"/>
    <w:rsid w:val="00234D67"/>
    <w:rsid w:val="00235297"/>
    <w:rsid w:val="002366A4"/>
    <w:rsid w:val="002368F7"/>
    <w:rsid w:val="00236AFD"/>
    <w:rsid w:val="002370A9"/>
    <w:rsid w:val="002370B3"/>
    <w:rsid w:val="002375AD"/>
    <w:rsid w:val="00237B2F"/>
    <w:rsid w:val="00237BB9"/>
    <w:rsid w:val="00240F65"/>
    <w:rsid w:val="0024166C"/>
    <w:rsid w:val="00241C66"/>
    <w:rsid w:val="00242FF5"/>
    <w:rsid w:val="002433DE"/>
    <w:rsid w:val="00243BE9"/>
    <w:rsid w:val="00244448"/>
    <w:rsid w:val="0024524C"/>
    <w:rsid w:val="00245937"/>
    <w:rsid w:val="002463B6"/>
    <w:rsid w:val="00246820"/>
    <w:rsid w:val="00246B18"/>
    <w:rsid w:val="00246BCB"/>
    <w:rsid w:val="00246C4C"/>
    <w:rsid w:val="00246DAA"/>
    <w:rsid w:val="00246F52"/>
    <w:rsid w:val="002474B4"/>
    <w:rsid w:val="00247730"/>
    <w:rsid w:val="0024787A"/>
    <w:rsid w:val="00247B2F"/>
    <w:rsid w:val="00247C70"/>
    <w:rsid w:val="002506CF"/>
    <w:rsid w:val="0025096D"/>
    <w:rsid w:val="00251081"/>
    <w:rsid w:val="00251E17"/>
    <w:rsid w:val="00252A6E"/>
    <w:rsid w:val="00253091"/>
    <w:rsid w:val="00253358"/>
    <w:rsid w:val="002533BB"/>
    <w:rsid w:val="0025355B"/>
    <w:rsid w:val="00253AC2"/>
    <w:rsid w:val="002540E6"/>
    <w:rsid w:val="00254260"/>
    <w:rsid w:val="00254269"/>
    <w:rsid w:val="0025563D"/>
    <w:rsid w:val="002556EE"/>
    <w:rsid w:val="00255789"/>
    <w:rsid w:val="00255799"/>
    <w:rsid w:val="00255A1B"/>
    <w:rsid w:val="00255F14"/>
    <w:rsid w:val="002565D9"/>
    <w:rsid w:val="0025714D"/>
    <w:rsid w:val="0025771A"/>
    <w:rsid w:val="002605E7"/>
    <w:rsid w:val="002608B6"/>
    <w:rsid w:val="00260CA1"/>
    <w:rsid w:val="00261007"/>
    <w:rsid w:val="0026110A"/>
    <w:rsid w:val="00261411"/>
    <w:rsid w:val="00261873"/>
    <w:rsid w:val="002620AB"/>
    <w:rsid w:val="002621E4"/>
    <w:rsid w:val="00262406"/>
    <w:rsid w:val="00262678"/>
    <w:rsid w:val="0026273D"/>
    <w:rsid w:val="00262A66"/>
    <w:rsid w:val="00262EBA"/>
    <w:rsid w:val="00262EF0"/>
    <w:rsid w:val="0026320F"/>
    <w:rsid w:val="00263B3A"/>
    <w:rsid w:val="00264071"/>
    <w:rsid w:val="00264124"/>
    <w:rsid w:val="0026456D"/>
    <w:rsid w:val="00264B1B"/>
    <w:rsid w:val="00265A0F"/>
    <w:rsid w:val="00265D4F"/>
    <w:rsid w:val="00266019"/>
    <w:rsid w:val="002664CF"/>
    <w:rsid w:val="00266EB5"/>
    <w:rsid w:val="00266FCC"/>
    <w:rsid w:val="00266FEB"/>
    <w:rsid w:val="002672D0"/>
    <w:rsid w:val="002672DC"/>
    <w:rsid w:val="002676C5"/>
    <w:rsid w:val="00267726"/>
    <w:rsid w:val="00267797"/>
    <w:rsid w:val="00267C05"/>
    <w:rsid w:val="002700AC"/>
    <w:rsid w:val="00270481"/>
    <w:rsid w:val="002704D2"/>
    <w:rsid w:val="0027093F"/>
    <w:rsid w:val="00270B45"/>
    <w:rsid w:val="002718B1"/>
    <w:rsid w:val="0027245A"/>
    <w:rsid w:val="002728C5"/>
    <w:rsid w:val="00272BC4"/>
    <w:rsid w:val="0027334E"/>
    <w:rsid w:val="002738DF"/>
    <w:rsid w:val="002745F8"/>
    <w:rsid w:val="00274AEC"/>
    <w:rsid w:val="0027572A"/>
    <w:rsid w:val="00275869"/>
    <w:rsid w:val="002758F2"/>
    <w:rsid w:val="00275EA5"/>
    <w:rsid w:val="002763CF"/>
    <w:rsid w:val="002763D1"/>
    <w:rsid w:val="002767C2"/>
    <w:rsid w:val="002768F3"/>
    <w:rsid w:val="00276E5F"/>
    <w:rsid w:val="00277F0A"/>
    <w:rsid w:val="00277F0F"/>
    <w:rsid w:val="00277F1F"/>
    <w:rsid w:val="002806EB"/>
    <w:rsid w:val="0028086B"/>
    <w:rsid w:val="002808B8"/>
    <w:rsid w:val="00280EB1"/>
    <w:rsid w:val="002816CB"/>
    <w:rsid w:val="0028216F"/>
    <w:rsid w:val="0028261F"/>
    <w:rsid w:val="0028285F"/>
    <w:rsid w:val="00282B27"/>
    <w:rsid w:val="00282BC9"/>
    <w:rsid w:val="00283388"/>
    <w:rsid w:val="00283A2C"/>
    <w:rsid w:val="00283A2D"/>
    <w:rsid w:val="00283D56"/>
    <w:rsid w:val="00284044"/>
    <w:rsid w:val="002852E2"/>
    <w:rsid w:val="00285845"/>
    <w:rsid w:val="00285B7A"/>
    <w:rsid w:val="00286336"/>
    <w:rsid w:val="0028638B"/>
    <w:rsid w:val="00286B82"/>
    <w:rsid w:val="00286B84"/>
    <w:rsid w:val="00286E76"/>
    <w:rsid w:val="00286E93"/>
    <w:rsid w:val="0028775C"/>
    <w:rsid w:val="002877FF"/>
    <w:rsid w:val="00287884"/>
    <w:rsid w:val="002878B5"/>
    <w:rsid w:val="00287961"/>
    <w:rsid w:val="002900A5"/>
    <w:rsid w:val="002909A9"/>
    <w:rsid w:val="00290CE3"/>
    <w:rsid w:val="00290E6E"/>
    <w:rsid w:val="0029100F"/>
    <w:rsid w:val="0029168F"/>
    <w:rsid w:val="00292035"/>
    <w:rsid w:val="002925A3"/>
    <w:rsid w:val="002926BC"/>
    <w:rsid w:val="00292A23"/>
    <w:rsid w:val="00292D87"/>
    <w:rsid w:val="002931B3"/>
    <w:rsid w:val="002932AC"/>
    <w:rsid w:val="0029387F"/>
    <w:rsid w:val="0029473F"/>
    <w:rsid w:val="0029479D"/>
    <w:rsid w:val="0029484E"/>
    <w:rsid w:val="00294A61"/>
    <w:rsid w:val="00294B5E"/>
    <w:rsid w:val="00294CDD"/>
    <w:rsid w:val="00295067"/>
    <w:rsid w:val="0029513F"/>
    <w:rsid w:val="002955E9"/>
    <w:rsid w:val="0029574F"/>
    <w:rsid w:val="00295BEE"/>
    <w:rsid w:val="00295EA6"/>
    <w:rsid w:val="0029646E"/>
    <w:rsid w:val="00296731"/>
    <w:rsid w:val="00296C6F"/>
    <w:rsid w:val="00297034"/>
    <w:rsid w:val="002972FF"/>
    <w:rsid w:val="00297676"/>
    <w:rsid w:val="00297CAC"/>
    <w:rsid w:val="002A0B72"/>
    <w:rsid w:val="002A0DF7"/>
    <w:rsid w:val="002A1412"/>
    <w:rsid w:val="002A1C90"/>
    <w:rsid w:val="002A24F6"/>
    <w:rsid w:val="002A29B7"/>
    <w:rsid w:val="002A34D0"/>
    <w:rsid w:val="002A395F"/>
    <w:rsid w:val="002A408E"/>
    <w:rsid w:val="002A4780"/>
    <w:rsid w:val="002A511D"/>
    <w:rsid w:val="002A5311"/>
    <w:rsid w:val="002A56BE"/>
    <w:rsid w:val="002A5A22"/>
    <w:rsid w:val="002A5C8D"/>
    <w:rsid w:val="002A5CF9"/>
    <w:rsid w:val="002A5DF5"/>
    <w:rsid w:val="002A6272"/>
    <w:rsid w:val="002A6318"/>
    <w:rsid w:val="002A647D"/>
    <w:rsid w:val="002A65A5"/>
    <w:rsid w:val="002A686C"/>
    <w:rsid w:val="002A6AD2"/>
    <w:rsid w:val="002A6C0D"/>
    <w:rsid w:val="002A6DE3"/>
    <w:rsid w:val="002A7E0D"/>
    <w:rsid w:val="002A7F7B"/>
    <w:rsid w:val="002A7FA9"/>
    <w:rsid w:val="002B00DE"/>
    <w:rsid w:val="002B0598"/>
    <w:rsid w:val="002B0B63"/>
    <w:rsid w:val="002B1632"/>
    <w:rsid w:val="002B16F6"/>
    <w:rsid w:val="002B1BD4"/>
    <w:rsid w:val="002B25FF"/>
    <w:rsid w:val="002B2658"/>
    <w:rsid w:val="002B2B97"/>
    <w:rsid w:val="002B30EB"/>
    <w:rsid w:val="002B3150"/>
    <w:rsid w:val="002B3180"/>
    <w:rsid w:val="002B3A85"/>
    <w:rsid w:val="002B4AD6"/>
    <w:rsid w:val="002B4D6F"/>
    <w:rsid w:val="002B501B"/>
    <w:rsid w:val="002B52BF"/>
    <w:rsid w:val="002B5642"/>
    <w:rsid w:val="002B5DB2"/>
    <w:rsid w:val="002B63CB"/>
    <w:rsid w:val="002B6EF2"/>
    <w:rsid w:val="002B742B"/>
    <w:rsid w:val="002B78BC"/>
    <w:rsid w:val="002B7D38"/>
    <w:rsid w:val="002B7FA0"/>
    <w:rsid w:val="002C004B"/>
    <w:rsid w:val="002C02DE"/>
    <w:rsid w:val="002C07AF"/>
    <w:rsid w:val="002C0D76"/>
    <w:rsid w:val="002C1EB3"/>
    <w:rsid w:val="002C28AF"/>
    <w:rsid w:val="002C2B8D"/>
    <w:rsid w:val="002C334D"/>
    <w:rsid w:val="002C347D"/>
    <w:rsid w:val="002C35AF"/>
    <w:rsid w:val="002C4333"/>
    <w:rsid w:val="002C5A0D"/>
    <w:rsid w:val="002C6115"/>
    <w:rsid w:val="002C6555"/>
    <w:rsid w:val="002C655F"/>
    <w:rsid w:val="002C6851"/>
    <w:rsid w:val="002C69E5"/>
    <w:rsid w:val="002C7974"/>
    <w:rsid w:val="002C7981"/>
    <w:rsid w:val="002C7AEC"/>
    <w:rsid w:val="002D0042"/>
    <w:rsid w:val="002D018B"/>
    <w:rsid w:val="002D0701"/>
    <w:rsid w:val="002D088D"/>
    <w:rsid w:val="002D10B7"/>
    <w:rsid w:val="002D1BC4"/>
    <w:rsid w:val="002D1D1C"/>
    <w:rsid w:val="002D2441"/>
    <w:rsid w:val="002D26FA"/>
    <w:rsid w:val="002D2B4E"/>
    <w:rsid w:val="002D2F15"/>
    <w:rsid w:val="002D2F90"/>
    <w:rsid w:val="002D382B"/>
    <w:rsid w:val="002D3AB1"/>
    <w:rsid w:val="002D3DE2"/>
    <w:rsid w:val="002D3E91"/>
    <w:rsid w:val="002D435D"/>
    <w:rsid w:val="002D4C52"/>
    <w:rsid w:val="002D4CD6"/>
    <w:rsid w:val="002D5C06"/>
    <w:rsid w:val="002D5FAA"/>
    <w:rsid w:val="002D612C"/>
    <w:rsid w:val="002D62BB"/>
    <w:rsid w:val="002D63E5"/>
    <w:rsid w:val="002D69D0"/>
    <w:rsid w:val="002D6ED8"/>
    <w:rsid w:val="002D7003"/>
    <w:rsid w:val="002D7520"/>
    <w:rsid w:val="002D766A"/>
    <w:rsid w:val="002E00F3"/>
    <w:rsid w:val="002E08B4"/>
    <w:rsid w:val="002E0B5C"/>
    <w:rsid w:val="002E0DB0"/>
    <w:rsid w:val="002E1BEC"/>
    <w:rsid w:val="002E1C16"/>
    <w:rsid w:val="002E1E25"/>
    <w:rsid w:val="002E1F1E"/>
    <w:rsid w:val="002E3061"/>
    <w:rsid w:val="002E322D"/>
    <w:rsid w:val="002E3546"/>
    <w:rsid w:val="002E3576"/>
    <w:rsid w:val="002E431C"/>
    <w:rsid w:val="002E4461"/>
    <w:rsid w:val="002E48F5"/>
    <w:rsid w:val="002E5206"/>
    <w:rsid w:val="002E54A9"/>
    <w:rsid w:val="002E604E"/>
    <w:rsid w:val="002E60E6"/>
    <w:rsid w:val="002E6306"/>
    <w:rsid w:val="002E6602"/>
    <w:rsid w:val="002E6CDE"/>
    <w:rsid w:val="002E75A4"/>
    <w:rsid w:val="002E7C39"/>
    <w:rsid w:val="002E7CAC"/>
    <w:rsid w:val="002E7F4F"/>
    <w:rsid w:val="002F013A"/>
    <w:rsid w:val="002F01CD"/>
    <w:rsid w:val="002F0A9A"/>
    <w:rsid w:val="002F0F5D"/>
    <w:rsid w:val="002F0FB1"/>
    <w:rsid w:val="002F10AB"/>
    <w:rsid w:val="002F13F5"/>
    <w:rsid w:val="002F1699"/>
    <w:rsid w:val="002F1E1A"/>
    <w:rsid w:val="002F24C4"/>
    <w:rsid w:val="002F2629"/>
    <w:rsid w:val="002F347D"/>
    <w:rsid w:val="002F3639"/>
    <w:rsid w:val="002F36AD"/>
    <w:rsid w:val="002F4A26"/>
    <w:rsid w:val="002F4C2D"/>
    <w:rsid w:val="002F57DA"/>
    <w:rsid w:val="002F5E7D"/>
    <w:rsid w:val="002F6FDC"/>
    <w:rsid w:val="002F71F3"/>
    <w:rsid w:val="002F7A49"/>
    <w:rsid w:val="003000C4"/>
    <w:rsid w:val="003000DE"/>
    <w:rsid w:val="003006C3"/>
    <w:rsid w:val="00300AA2"/>
    <w:rsid w:val="00301337"/>
    <w:rsid w:val="0030153E"/>
    <w:rsid w:val="003016C8"/>
    <w:rsid w:val="00302AA4"/>
    <w:rsid w:val="00302D10"/>
    <w:rsid w:val="00302E83"/>
    <w:rsid w:val="0030308B"/>
    <w:rsid w:val="0030367F"/>
    <w:rsid w:val="00303DF1"/>
    <w:rsid w:val="00303ED4"/>
    <w:rsid w:val="00306188"/>
    <w:rsid w:val="00306471"/>
    <w:rsid w:val="00306893"/>
    <w:rsid w:val="003068D6"/>
    <w:rsid w:val="003069BD"/>
    <w:rsid w:val="00306B02"/>
    <w:rsid w:val="00306BB3"/>
    <w:rsid w:val="00306C6B"/>
    <w:rsid w:val="00307D13"/>
    <w:rsid w:val="00310065"/>
    <w:rsid w:val="00310079"/>
    <w:rsid w:val="003105F9"/>
    <w:rsid w:val="00310949"/>
    <w:rsid w:val="00310A68"/>
    <w:rsid w:val="00310E12"/>
    <w:rsid w:val="003112E4"/>
    <w:rsid w:val="00311938"/>
    <w:rsid w:val="00311B5A"/>
    <w:rsid w:val="0031261C"/>
    <w:rsid w:val="00312715"/>
    <w:rsid w:val="00312D65"/>
    <w:rsid w:val="00313245"/>
    <w:rsid w:val="0031353C"/>
    <w:rsid w:val="00314405"/>
    <w:rsid w:val="00314AE7"/>
    <w:rsid w:val="0031543F"/>
    <w:rsid w:val="00315A3A"/>
    <w:rsid w:val="00316E94"/>
    <w:rsid w:val="00317223"/>
    <w:rsid w:val="0031738D"/>
    <w:rsid w:val="003176BC"/>
    <w:rsid w:val="0031792C"/>
    <w:rsid w:val="00317AC5"/>
    <w:rsid w:val="00317EA9"/>
    <w:rsid w:val="00320B9B"/>
    <w:rsid w:val="00321C1A"/>
    <w:rsid w:val="00321D25"/>
    <w:rsid w:val="00321EAA"/>
    <w:rsid w:val="00321F42"/>
    <w:rsid w:val="00322B2E"/>
    <w:rsid w:val="00323163"/>
    <w:rsid w:val="003231FF"/>
    <w:rsid w:val="00323635"/>
    <w:rsid w:val="00323669"/>
    <w:rsid w:val="00323AC2"/>
    <w:rsid w:val="00323E67"/>
    <w:rsid w:val="00323EFF"/>
    <w:rsid w:val="0032435C"/>
    <w:rsid w:val="00324B4B"/>
    <w:rsid w:val="00325524"/>
    <w:rsid w:val="003259ED"/>
    <w:rsid w:val="00325A4D"/>
    <w:rsid w:val="0032636D"/>
    <w:rsid w:val="00326EED"/>
    <w:rsid w:val="00327447"/>
    <w:rsid w:val="00327611"/>
    <w:rsid w:val="003279FA"/>
    <w:rsid w:val="00327AFD"/>
    <w:rsid w:val="00327C4A"/>
    <w:rsid w:val="003308C3"/>
    <w:rsid w:val="00330E68"/>
    <w:rsid w:val="00330FA2"/>
    <w:rsid w:val="00331E9E"/>
    <w:rsid w:val="00333A10"/>
    <w:rsid w:val="0033429C"/>
    <w:rsid w:val="00334514"/>
    <w:rsid w:val="00334577"/>
    <w:rsid w:val="0033546F"/>
    <w:rsid w:val="003358BC"/>
    <w:rsid w:val="0033597E"/>
    <w:rsid w:val="00335B7C"/>
    <w:rsid w:val="00335CA4"/>
    <w:rsid w:val="003364F0"/>
    <w:rsid w:val="00336B83"/>
    <w:rsid w:val="00336D39"/>
    <w:rsid w:val="003373EB"/>
    <w:rsid w:val="003375BC"/>
    <w:rsid w:val="00337BA0"/>
    <w:rsid w:val="00337D43"/>
    <w:rsid w:val="00337DAF"/>
    <w:rsid w:val="00340FAB"/>
    <w:rsid w:val="0034110A"/>
    <w:rsid w:val="00341EA9"/>
    <w:rsid w:val="00341FEE"/>
    <w:rsid w:val="0034246C"/>
    <w:rsid w:val="003424D0"/>
    <w:rsid w:val="003425A9"/>
    <w:rsid w:val="00342869"/>
    <w:rsid w:val="00342888"/>
    <w:rsid w:val="00343187"/>
    <w:rsid w:val="003433E6"/>
    <w:rsid w:val="00343C5D"/>
    <w:rsid w:val="00343E94"/>
    <w:rsid w:val="00344071"/>
    <w:rsid w:val="00344463"/>
    <w:rsid w:val="00344746"/>
    <w:rsid w:val="00344AAC"/>
    <w:rsid w:val="00344D1E"/>
    <w:rsid w:val="00344E79"/>
    <w:rsid w:val="00344F8C"/>
    <w:rsid w:val="00345A12"/>
    <w:rsid w:val="003461FE"/>
    <w:rsid w:val="00346988"/>
    <w:rsid w:val="003472C3"/>
    <w:rsid w:val="0034758B"/>
    <w:rsid w:val="00347609"/>
    <w:rsid w:val="0034772B"/>
    <w:rsid w:val="0034784E"/>
    <w:rsid w:val="00347C57"/>
    <w:rsid w:val="00350002"/>
    <w:rsid w:val="00350375"/>
    <w:rsid w:val="003506A7"/>
    <w:rsid w:val="003508B2"/>
    <w:rsid w:val="00350A36"/>
    <w:rsid w:val="00350CFB"/>
    <w:rsid w:val="003513E1"/>
    <w:rsid w:val="00351421"/>
    <w:rsid w:val="0035145C"/>
    <w:rsid w:val="00351937"/>
    <w:rsid w:val="00351CB5"/>
    <w:rsid w:val="00351F4D"/>
    <w:rsid w:val="00352214"/>
    <w:rsid w:val="0035284D"/>
    <w:rsid w:val="00352CAA"/>
    <w:rsid w:val="00352F50"/>
    <w:rsid w:val="00353ABF"/>
    <w:rsid w:val="00353ECE"/>
    <w:rsid w:val="00354325"/>
    <w:rsid w:val="0035560F"/>
    <w:rsid w:val="003559F2"/>
    <w:rsid w:val="0035600D"/>
    <w:rsid w:val="0035612D"/>
    <w:rsid w:val="00356BEC"/>
    <w:rsid w:val="00357069"/>
    <w:rsid w:val="00357488"/>
    <w:rsid w:val="00360DAE"/>
    <w:rsid w:val="00360EC1"/>
    <w:rsid w:val="003611CF"/>
    <w:rsid w:val="003618EB"/>
    <w:rsid w:val="00361C77"/>
    <w:rsid w:val="00361E1D"/>
    <w:rsid w:val="00361FA0"/>
    <w:rsid w:val="003624B3"/>
    <w:rsid w:val="003626E2"/>
    <w:rsid w:val="00362CB8"/>
    <w:rsid w:val="00362DA2"/>
    <w:rsid w:val="00362DD6"/>
    <w:rsid w:val="00362F33"/>
    <w:rsid w:val="00363187"/>
    <w:rsid w:val="00363818"/>
    <w:rsid w:val="0036399A"/>
    <w:rsid w:val="003639F5"/>
    <w:rsid w:val="00364B56"/>
    <w:rsid w:val="00364BBB"/>
    <w:rsid w:val="003655E7"/>
    <w:rsid w:val="0036600E"/>
    <w:rsid w:val="003664D0"/>
    <w:rsid w:val="00366A67"/>
    <w:rsid w:val="00366A83"/>
    <w:rsid w:val="00366EAC"/>
    <w:rsid w:val="00367C80"/>
    <w:rsid w:val="00370542"/>
    <w:rsid w:val="00370584"/>
    <w:rsid w:val="00370ED8"/>
    <w:rsid w:val="003710B2"/>
    <w:rsid w:val="00371C59"/>
    <w:rsid w:val="003726A7"/>
    <w:rsid w:val="00372BC3"/>
    <w:rsid w:val="00372FE6"/>
    <w:rsid w:val="0037321B"/>
    <w:rsid w:val="003735EB"/>
    <w:rsid w:val="0037377E"/>
    <w:rsid w:val="003737E0"/>
    <w:rsid w:val="00373D28"/>
    <w:rsid w:val="00373DAA"/>
    <w:rsid w:val="003746F0"/>
    <w:rsid w:val="00374D82"/>
    <w:rsid w:val="00375130"/>
    <w:rsid w:val="003755E2"/>
    <w:rsid w:val="003757CF"/>
    <w:rsid w:val="003759C4"/>
    <w:rsid w:val="003762FD"/>
    <w:rsid w:val="00377329"/>
    <w:rsid w:val="003774B6"/>
    <w:rsid w:val="0038020E"/>
    <w:rsid w:val="00380878"/>
    <w:rsid w:val="0038110F"/>
    <w:rsid w:val="00381A33"/>
    <w:rsid w:val="00381B59"/>
    <w:rsid w:val="00382284"/>
    <w:rsid w:val="003826FA"/>
    <w:rsid w:val="00382933"/>
    <w:rsid w:val="00383174"/>
    <w:rsid w:val="003835EC"/>
    <w:rsid w:val="00383647"/>
    <w:rsid w:val="00383882"/>
    <w:rsid w:val="00385309"/>
    <w:rsid w:val="00385323"/>
    <w:rsid w:val="003853D5"/>
    <w:rsid w:val="003865FC"/>
    <w:rsid w:val="00386765"/>
    <w:rsid w:val="00386E0A"/>
    <w:rsid w:val="0038731F"/>
    <w:rsid w:val="0038754E"/>
    <w:rsid w:val="00387720"/>
    <w:rsid w:val="00387F62"/>
    <w:rsid w:val="00387FBD"/>
    <w:rsid w:val="003903A6"/>
    <w:rsid w:val="003904F5"/>
    <w:rsid w:val="00390628"/>
    <w:rsid w:val="00390FF2"/>
    <w:rsid w:val="0039105F"/>
    <w:rsid w:val="00391460"/>
    <w:rsid w:val="003917E9"/>
    <w:rsid w:val="00391802"/>
    <w:rsid w:val="00391B53"/>
    <w:rsid w:val="00391C0B"/>
    <w:rsid w:val="00392278"/>
    <w:rsid w:val="003922BA"/>
    <w:rsid w:val="00392398"/>
    <w:rsid w:val="00392652"/>
    <w:rsid w:val="003926EC"/>
    <w:rsid w:val="00392BB9"/>
    <w:rsid w:val="00392C61"/>
    <w:rsid w:val="00392D60"/>
    <w:rsid w:val="00393250"/>
    <w:rsid w:val="00393513"/>
    <w:rsid w:val="00394197"/>
    <w:rsid w:val="00394950"/>
    <w:rsid w:val="00394BDB"/>
    <w:rsid w:val="00394DE4"/>
    <w:rsid w:val="00394F30"/>
    <w:rsid w:val="00394FCF"/>
    <w:rsid w:val="003951C9"/>
    <w:rsid w:val="00395457"/>
    <w:rsid w:val="003968FC"/>
    <w:rsid w:val="00396D40"/>
    <w:rsid w:val="0039700E"/>
    <w:rsid w:val="0039783D"/>
    <w:rsid w:val="00397A38"/>
    <w:rsid w:val="00397B5E"/>
    <w:rsid w:val="00397BF9"/>
    <w:rsid w:val="003A076D"/>
    <w:rsid w:val="003A0BE3"/>
    <w:rsid w:val="003A0DCE"/>
    <w:rsid w:val="003A0DF6"/>
    <w:rsid w:val="003A19D4"/>
    <w:rsid w:val="003A1E63"/>
    <w:rsid w:val="003A20D2"/>
    <w:rsid w:val="003A242C"/>
    <w:rsid w:val="003A35E4"/>
    <w:rsid w:val="003A3E58"/>
    <w:rsid w:val="003A43C3"/>
    <w:rsid w:val="003A455D"/>
    <w:rsid w:val="003A4B8B"/>
    <w:rsid w:val="003A4C36"/>
    <w:rsid w:val="003A4D20"/>
    <w:rsid w:val="003A4E18"/>
    <w:rsid w:val="003A555F"/>
    <w:rsid w:val="003A5852"/>
    <w:rsid w:val="003A5D68"/>
    <w:rsid w:val="003A644F"/>
    <w:rsid w:val="003A68FD"/>
    <w:rsid w:val="003A7651"/>
    <w:rsid w:val="003A7A9F"/>
    <w:rsid w:val="003A7BD7"/>
    <w:rsid w:val="003A7F5D"/>
    <w:rsid w:val="003A7FF0"/>
    <w:rsid w:val="003B0088"/>
    <w:rsid w:val="003B00FD"/>
    <w:rsid w:val="003B0748"/>
    <w:rsid w:val="003B16DC"/>
    <w:rsid w:val="003B195E"/>
    <w:rsid w:val="003B20C3"/>
    <w:rsid w:val="003B2108"/>
    <w:rsid w:val="003B2247"/>
    <w:rsid w:val="003B2497"/>
    <w:rsid w:val="003B27E3"/>
    <w:rsid w:val="003B29E9"/>
    <w:rsid w:val="003B2C00"/>
    <w:rsid w:val="003B2E7B"/>
    <w:rsid w:val="003B3773"/>
    <w:rsid w:val="003B3950"/>
    <w:rsid w:val="003B3A9A"/>
    <w:rsid w:val="003B3DC2"/>
    <w:rsid w:val="003B498B"/>
    <w:rsid w:val="003B4F40"/>
    <w:rsid w:val="003B4FC9"/>
    <w:rsid w:val="003B4FE5"/>
    <w:rsid w:val="003B52C3"/>
    <w:rsid w:val="003B52F4"/>
    <w:rsid w:val="003B53BC"/>
    <w:rsid w:val="003B58C1"/>
    <w:rsid w:val="003B5EA0"/>
    <w:rsid w:val="003B64D3"/>
    <w:rsid w:val="003B6642"/>
    <w:rsid w:val="003B725F"/>
    <w:rsid w:val="003B735E"/>
    <w:rsid w:val="003B747A"/>
    <w:rsid w:val="003B7569"/>
    <w:rsid w:val="003B7914"/>
    <w:rsid w:val="003B7968"/>
    <w:rsid w:val="003B7A3A"/>
    <w:rsid w:val="003C00DC"/>
    <w:rsid w:val="003C0AA3"/>
    <w:rsid w:val="003C111B"/>
    <w:rsid w:val="003C16DD"/>
    <w:rsid w:val="003C1B72"/>
    <w:rsid w:val="003C1CA1"/>
    <w:rsid w:val="003C1D99"/>
    <w:rsid w:val="003C2527"/>
    <w:rsid w:val="003C26A2"/>
    <w:rsid w:val="003C27D4"/>
    <w:rsid w:val="003C28FC"/>
    <w:rsid w:val="003C2A5C"/>
    <w:rsid w:val="003C2C6B"/>
    <w:rsid w:val="003C30A3"/>
    <w:rsid w:val="003C3128"/>
    <w:rsid w:val="003C44BC"/>
    <w:rsid w:val="003C4645"/>
    <w:rsid w:val="003C4AF2"/>
    <w:rsid w:val="003C5773"/>
    <w:rsid w:val="003C5F29"/>
    <w:rsid w:val="003C6559"/>
    <w:rsid w:val="003C6838"/>
    <w:rsid w:val="003C68DA"/>
    <w:rsid w:val="003C6BD2"/>
    <w:rsid w:val="003C6BE1"/>
    <w:rsid w:val="003C6D84"/>
    <w:rsid w:val="003C6D99"/>
    <w:rsid w:val="003C6F5E"/>
    <w:rsid w:val="003C7450"/>
    <w:rsid w:val="003C750B"/>
    <w:rsid w:val="003C78AB"/>
    <w:rsid w:val="003C7BD4"/>
    <w:rsid w:val="003C7C70"/>
    <w:rsid w:val="003C7E61"/>
    <w:rsid w:val="003D032A"/>
    <w:rsid w:val="003D0C80"/>
    <w:rsid w:val="003D11EB"/>
    <w:rsid w:val="003D168F"/>
    <w:rsid w:val="003D18E9"/>
    <w:rsid w:val="003D1B0F"/>
    <w:rsid w:val="003D2EDF"/>
    <w:rsid w:val="003D2FF1"/>
    <w:rsid w:val="003D39A6"/>
    <w:rsid w:val="003D442A"/>
    <w:rsid w:val="003D4561"/>
    <w:rsid w:val="003D4608"/>
    <w:rsid w:val="003D47C4"/>
    <w:rsid w:val="003D4C33"/>
    <w:rsid w:val="003D5042"/>
    <w:rsid w:val="003D5374"/>
    <w:rsid w:val="003D5667"/>
    <w:rsid w:val="003D5BC6"/>
    <w:rsid w:val="003D61D2"/>
    <w:rsid w:val="003D6407"/>
    <w:rsid w:val="003D6627"/>
    <w:rsid w:val="003D67F6"/>
    <w:rsid w:val="003D6F01"/>
    <w:rsid w:val="003D707A"/>
    <w:rsid w:val="003D7329"/>
    <w:rsid w:val="003D77F8"/>
    <w:rsid w:val="003D796B"/>
    <w:rsid w:val="003D7A4D"/>
    <w:rsid w:val="003D7B4B"/>
    <w:rsid w:val="003E0578"/>
    <w:rsid w:val="003E0617"/>
    <w:rsid w:val="003E109E"/>
    <w:rsid w:val="003E1C7D"/>
    <w:rsid w:val="003E2754"/>
    <w:rsid w:val="003E27A5"/>
    <w:rsid w:val="003E288B"/>
    <w:rsid w:val="003E28EE"/>
    <w:rsid w:val="003E2A91"/>
    <w:rsid w:val="003E3188"/>
    <w:rsid w:val="003E32D4"/>
    <w:rsid w:val="003E35B8"/>
    <w:rsid w:val="003E3F95"/>
    <w:rsid w:val="003E4896"/>
    <w:rsid w:val="003E4B88"/>
    <w:rsid w:val="003E5BBA"/>
    <w:rsid w:val="003E6570"/>
    <w:rsid w:val="003E688D"/>
    <w:rsid w:val="003E6896"/>
    <w:rsid w:val="003E6A26"/>
    <w:rsid w:val="003E7C6C"/>
    <w:rsid w:val="003E7D4D"/>
    <w:rsid w:val="003F0056"/>
    <w:rsid w:val="003F0A5B"/>
    <w:rsid w:val="003F19E4"/>
    <w:rsid w:val="003F1CFC"/>
    <w:rsid w:val="003F2103"/>
    <w:rsid w:val="003F27B8"/>
    <w:rsid w:val="003F2D4F"/>
    <w:rsid w:val="003F3517"/>
    <w:rsid w:val="003F375A"/>
    <w:rsid w:val="003F3904"/>
    <w:rsid w:val="003F3E64"/>
    <w:rsid w:val="003F3EEA"/>
    <w:rsid w:val="003F3F5C"/>
    <w:rsid w:val="003F41D1"/>
    <w:rsid w:val="003F4786"/>
    <w:rsid w:val="003F4A87"/>
    <w:rsid w:val="003F4CC9"/>
    <w:rsid w:val="003F50C8"/>
    <w:rsid w:val="003F5243"/>
    <w:rsid w:val="003F5DF3"/>
    <w:rsid w:val="003F6659"/>
    <w:rsid w:val="003F68A0"/>
    <w:rsid w:val="003F6D2B"/>
    <w:rsid w:val="003F7343"/>
    <w:rsid w:val="003F785F"/>
    <w:rsid w:val="003F7BBA"/>
    <w:rsid w:val="003F7E5A"/>
    <w:rsid w:val="0040031E"/>
    <w:rsid w:val="0040089A"/>
    <w:rsid w:val="00401BED"/>
    <w:rsid w:val="0040277E"/>
    <w:rsid w:val="0040292D"/>
    <w:rsid w:val="004030C7"/>
    <w:rsid w:val="0040347C"/>
    <w:rsid w:val="00403A50"/>
    <w:rsid w:val="00403B5E"/>
    <w:rsid w:val="00403B68"/>
    <w:rsid w:val="00404197"/>
    <w:rsid w:val="00404373"/>
    <w:rsid w:val="00404789"/>
    <w:rsid w:val="00404811"/>
    <w:rsid w:val="00404E58"/>
    <w:rsid w:val="00404F3A"/>
    <w:rsid w:val="004053FD"/>
    <w:rsid w:val="00405999"/>
    <w:rsid w:val="00405B17"/>
    <w:rsid w:val="00406171"/>
    <w:rsid w:val="00406D58"/>
    <w:rsid w:val="00406EF7"/>
    <w:rsid w:val="00407EC6"/>
    <w:rsid w:val="00407F22"/>
    <w:rsid w:val="004117F8"/>
    <w:rsid w:val="004123C5"/>
    <w:rsid w:val="00412A9F"/>
    <w:rsid w:val="00412DDC"/>
    <w:rsid w:val="00412DE8"/>
    <w:rsid w:val="0041319A"/>
    <w:rsid w:val="00413DD7"/>
    <w:rsid w:val="00414050"/>
    <w:rsid w:val="00414465"/>
    <w:rsid w:val="00415086"/>
    <w:rsid w:val="0041521C"/>
    <w:rsid w:val="004157FE"/>
    <w:rsid w:val="00415A65"/>
    <w:rsid w:val="00415AF9"/>
    <w:rsid w:val="00415CCA"/>
    <w:rsid w:val="00415EA6"/>
    <w:rsid w:val="00415EF2"/>
    <w:rsid w:val="00416313"/>
    <w:rsid w:val="00416383"/>
    <w:rsid w:val="00416817"/>
    <w:rsid w:val="004168D5"/>
    <w:rsid w:val="00416CBD"/>
    <w:rsid w:val="00417FC1"/>
    <w:rsid w:val="0042004D"/>
    <w:rsid w:val="004201F6"/>
    <w:rsid w:val="004202B5"/>
    <w:rsid w:val="00420E85"/>
    <w:rsid w:val="00420EC3"/>
    <w:rsid w:val="00421076"/>
    <w:rsid w:val="004213CE"/>
    <w:rsid w:val="004213F3"/>
    <w:rsid w:val="00421ACD"/>
    <w:rsid w:val="00421D73"/>
    <w:rsid w:val="00422010"/>
    <w:rsid w:val="004225F9"/>
    <w:rsid w:val="004229C5"/>
    <w:rsid w:val="00422B3F"/>
    <w:rsid w:val="00423022"/>
    <w:rsid w:val="0042389E"/>
    <w:rsid w:val="004238EA"/>
    <w:rsid w:val="00423C3C"/>
    <w:rsid w:val="00423C65"/>
    <w:rsid w:val="00424949"/>
    <w:rsid w:val="004249FB"/>
    <w:rsid w:val="00424B10"/>
    <w:rsid w:val="00425187"/>
    <w:rsid w:val="00425868"/>
    <w:rsid w:val="004259DA"/>
    <w:rsid w:val="00425AEE"/>
    <w:rsid w:val="00425DDF"/>
    <w:rsid w:val="00425FF8"/>
    <w:rsid w:val="00426720"/>
    <w:rsid w:val="00426E3A"/>
    <w:rsid w:val="00426FA0"/>
    <w:rsid w:val="00427288"/>
    <w:rsid w:val="00427B9A"/>
    <w:rsid w:val="004304D5"/>
    <w:rsid w:val="0043073A"/>
    <w:rsid w:val="004307E2"/>
    <w:rsid w:val="00430B25"/>
    <w:rsid w:val="00430EB9"/>
    <w:rsid w:val="004315A8"/>
    <w:rsid w:val="00431A2D"/>
    <w:rsid w:val="00431B42"/>
    <w:rsid w:val="00431CB6"/>
    <w:rsid w:val="00431F6B"/>
    <w:rsid w:val="00432190"/>
    <w:rsid w:val="00432563"/>
    <w:rsid w:val="0043285B"/>
    <w:rsid w:val="00432B19"/>
    <w:rsid w:val="00432E50"/>
    <w:rsid w:val="004334FC"/>
    <w:rsid w:val="004337B2"/>
    <w:rsid w:val="00433E7F"/>
    <w:rsid w:val="00434B64"/>
    <w:rsid w:val="00434ED6"/>
    <w:rsid w:val="004350E0"/>
    <w:rsid w:val="004350F0"/>
    <w:rsid w:val="00435142"/>
    <w:rsid w:val="0043589A"/>
    <w:rsid w:val="00435D87"/>
    <w:rsid w:val="00436A9F"/>
    <w:rsid w:val="00437078"/>
    <w:rsid w:val="004403EB"/>
    <w:rsid w:val="00440EAA"/>
    <w:rsid w:val="00441156"/>
    <w:rsid w:val="004416B0"/>
    <w:rsid w:val="00441E41"/>
    <w:rsid w:val="0044209E"/>
    <w:rsid w:val="004421EE"/>
    <w:rsid w:val="004422E7"/>
    <w:rsid w:val="00442A17"/>
    <w:rsid w:val="00443038"/>
    <w:rsid w:val="00443530"/>
    <w:rsid w:val="004436F4"/>
    <w:rsid w:val="004437B7"/>
    <w:rsid w:val="0044380E"/>
    <w:rsid w:val="00443C66"/>
    <w:rsid w:val="00443DC9"/>
    <w:rsid w:val="0044415F"/>
    <w:rsid w:val="00444242"/>
    <w:rsid w:val="004446BB"/>
    <w:rsid w:val="004448A8"/>
    <w:rsid w:val="00445324"/>
    <w:rsid w:val="00447667"/>
    <w:rsid w:val="00450049"/>
    <w:rsid w:val="0045019B"/>
    <w:rsid w:val="00451794"/>
    <w:rsid w:val="0045276C"/>
    <w:rsid w:val="00452827"/>
    <w:rsid w:val="00452A4C"/>
    <w:rsid w:val="00452B44"/>
    <w:rsid w:val="00452DB5"/>
    <w:rsid w:val="00452DD8"/>
    <w:rsid w:val="00453117"/>
    <w:rsid w:val="00453840"/>
    <w:rsid w:val="004539CE"/>
    <w:rsid w:val="00453FA4"/>
    <w:rsid w:val="004549B1"/>
    <w:rsid w:val="00454F86"/>
    <w:rsid w:val="00455930"/>
    <w:rsid w:val="004565A1"/>
    <w:rsid w:val="00456AA7"/>
    <w:rsid w:val="00456D1D"/>
    <w:rsid w:val="00456E5E"/>
    <w:rsid w:val="004601B6"/>
    <w:rsid w:val="004602E2"/>
    <w:rsid w:val="004603DC"/>
    <w:rsid w:val="00460784"/>
    <w:rsid w:val="00460BE6"/>
    <w:rsid w:val="00461264"/>
    <w:rsid w:val="004616D5"/>
    <w:rsid w:val="004617AE"/>
    <w:rsid w:val="00462816"/>
    <w:rsid w:val="0046302F"/>
    <w:rsid w:val="00463DFF"/>
    <w:rsid w:val="004643E8"/>
    <w:rsid w:val="00464EE2"/>
    <w:rsid w:val="0046523A"/>
    <w:rsid w:val="00465475"/>
    <w:rsid w:val="00465A6E"/>
    <w:rsid w:val="00465FE7"/>
    <w:rsid w:val="0046687B"/>
    <w:rsid w:val="00466E69"/>
    <w:rsid w:val="0046701F"/>
    <w:rsid w:val="0046703B"/>
    <w:rsid w:val="00467C71"/>
    <w:rsid w:val="00467DFC"/>
    <w:rsid w:val="0047003B"/>
    <w:rsid w:val="0047083C"/>
    <w:rsid w:val="00470DE6"/>
    <w:rsid w:val="00471614"/>
    <w:rsid w:val="00471670"/>
    <w:rsid w:val="00471A5C"/>
    <w:rsid w:val="004720E2"/>
    <w:rsid w:val="004723BB"/>
    <w:rsid w:val="00472FD7"/>
    <w:rsid w:val="004730F8"/>
    <w:rsid w:val="004731ED"/>
    <w:rsid w:val="004737C6"/>
    <w:rsid w:val="0047391F"/>
    <w:rsid w:val="00473A18"/>
    <w:rsid w:val="00473A64"/>
    <w:rsid w:val="00473E06"/>
    <w:rsid w:val="00473F9E"/>
    <w:rsid w:val="00474128"/>
    <w:rsid w:val="00474C1B"/>
    <w:rsid w:val="00474D85"/>
    <w:rsid w:val="0047568A"/>
    <w:rsid w:val="00475891"/>
    <w:rsid w:val="00475D88"/>
    <w:rsid w:val="004766D0"/>
    <w:rsid w:val="0047683A"/>
    <w:rsid w:val="0047696D"/>
    <w:rsid w:val="0047708A"/>
    <w:rsid w:val="004778DE"/>
    <w:rsid w:val="00477ED1"/>
    <w:rsid w:val="004802B9"/>
    <w:rsid w:val="00480432"/>
    <w:rsid w:val="00480CB0"/>
    <w:rsid w:val="0048126A"/>
    <w:rsid w:val="004816A0"/>
    <w:rsid w:val="00481C61"/>
    <w:rsid w:val="00481CDE"/>
    <w:rsid w:val="00481E7A"/>
    <w:rsid w:val="0048244F"/>
    <w:rsid w:val="004824BA"/>
    <w:rsid w:val="004824D1"/>
    <w:rsid w:val="0048294D"/>
    <w:rsid w:val="0048298E"/>
    <w:rsid w:val="00482E8E"/>
    <w:rsid w:val="00483771"/>
    <w:rsid w:val="00483CA5"/>
    <w:rsid w:val="00483CC1"/>
    <w:rsid w:val="004850A9"/>
    <w:rsid w:val="004851DC"/>
    <w:rsid w:val="004855A3"/>
    <w:rsid w:val="004858FC"/>
    <w:rsid w:val="00485904"/>
    <w:rsid w:val="00485A41"/>
    <w:rsid w:val="00486498"/>
    <w:rsid w:val="00486569"/>
    <w:rsid w:val="0048674C"/>
    <w:rsid w:val="0048676E"/>
    <w:rsid w:val="00486859"/>
    <w:rsid w:val="0048715F"/>
    <w:rsid w:val="004879F5"/>
    <w:rsid w:val="00487A65"/>
    <w:rsid w:val="00487F2A"/>
    <w:rsid w:val="004900AF"/>
    <w:rsid w:val="004900F8"/>
    <w:rsid w:val="0049097C"/>
    <w:rsid w:val="00490BB8"/>
    <w:rsid w:val="00490F28"/>
    <w:rsid w:val="00490F87"/>
    <w:rsid w:val="0049106A"/>
    <w:rsid w:val="00491C13"/>
    <w:rsid w:val="00492399"/>
    <w:rsid w:val="00492586"/>
    <w:rsid w:val="004935B7"/>
    <w:rsid w:val="00493EF7"/>
    <w:rsid w:val="00494035"/>
    <w:rsid w:val="004945BD"/>
    <w:rsid w:val="00494F6A"/>
    <w:rsid w:val="0049513C"/>
    <w:rsid w:val="00495396"/>
    <w:rsid w:val="004958BD"/>
    <w:rsid w:val="004959E6"/>
    <w:rsid w:val="00495DA8"/>
    <w:rsid w:val="00495E95"/>
    <w:rsid w:val="0049619C"/>
    <w:rsid w:val="004963EF"/>
    <w:rsid w:val="004968FC"/>
    <w:rsid w:val="00496A91"/>
    <w:rsid w:val="00496EC7"/>
    <w:rsid w:val="0049725B"/>
    <w:rsid w:val="00497646"/>
    <w:rsid w:val="004A0252"/>
    <w:rsid w:val="004A047E"/>
    <w:rsid w:val="004A0682"/>
    <w:rsid w:val="004A092A"/>
    <w:rsid w:val="004A1268"/>
    <w:rsid w:val="004A1355"/>
    <w:rsid w:val="004A13DF"/>
    <w:rsid w:val="004A151A"/>
    <w:rsid w:val="004A17A5"/>
    <w:rsid w:val="004A1953"/>
    <w:rsid w:val="004A1E5F"/>
    <w:rsid w:val="004A1EEB"/>
    <w:rsid w:val="004A22FC"/>
    <w:rsid w:val="004A2F92"/>
    <w:rsid w:val="004A2FBC"/>
    <w:rsid w:val="004A32AB"/>
    <w:rsid w:val="004A345A"/>
    <w:rsid w:val="004A4336"/>
    <w:rsid w:val="004A43AA"/>
    <w:rsid w:val="004A477B"/>
    <w:rsid w:val="004A4A18"/>
    <w:rsid w:val="004A4D08"/>
    <w:rsid w:val="004A50CF"/>
    <w:rsid w:val="004A54FA"/>
    <w:rsid w:val="004A5F04"/>
    <w:rsid w:val="004A63A5"/>
    <w:rsid w:val="004A6826"/>
    <w:rsid w:val="004A6C0D"/>
    <w:rsid w:val="004A6F18"/>
    <w:rsid w:val="004A7153"/>
    <w:rsid w:val="004A7537"/>
    <w:rsid w:val="004B04E8"/>
    <w:rsid w:val="004B09D1"/>
    <w:rsid w:val="004B0B7F"/>
    <w:rsid w:val="004B104A"/>
    <w:rsid w:val="004B1788"/>
    <w:rsid w:val="004B1C05"/>
    <w:rsid w:val="004B1E98"/>
    <w:rsid w:val="004B32B2"/>
    <w:rsid w:val="004B3DD1"/>
    <w:rsid w:val="004B4CD7"/>
    <w:rsid w:val="004B5FF1"/>
    <w:rsid w:val="004B606A"/>
    <w:rsid w:val="004B6938"/>
    <w:rsid w:val="004B6DC9"/>
    <w:rsid w:val="004B6F13"/>
    <w:rsid w:val="004B6FA2"/>
    <w:rsid w:val="004B7555"/>
    <w:rsid w:val="004C0D65"/>
    <w:rsid w:val="004C1106"/>
    <w:rsid w:val="004C1865"/>
    <w:rsid w:val="004C1F1A"/>
    <w:rsid w:val="004C2796"/>
    <w:rsid w:val="004C29CC"/>
    <w:rsid w:val="004C343C"/>
    <w:rsid w:val="004C3AF2"/>
    <w:rsid w:val="004C40F3"/>
    <w:rsid w:val="004C4212"/>
    <w:rsid w:val="004C4396"/>
    <w:rsid w:val="004C4752"/>
    <w:rsid w:val="004C4D7C"/>
    <w:rsid w:val="004C5273"/>
    <w:rsid w:val="004C5F56"/>
    <w:rsid w:val="004C6157"/>
    <w:rsid w:val="004C68BE"/>
    <w:rsid w:val="004C69D2"/>
    <w:rsid w:val="004C6A37"/>
    <w:rsid w:val="004C6E4C"/>
    <w:rsid w:val="004C7543"/>
    <w:rsid w:val="004D0452"/>
    <w:rsid w:val="004D06D2"/>
    <w:rsid w:val="004D0EA9"/>
    <w:rsid w:val="004D10B8"/>
    <w:rsid w:val="004D13F7"/>
    <w:rsid w:val="004D1A5D"/>
    <w:rsid w:val="004D1F55"/>
    <w:rsid w:val="004D30ED"/>
    <w:rsid w:val="004D34C5"/>
    <w:rsid w:val="004D3A6F"/>
    <w:rsid w:val="004D437E"/>
    <w:rsid w:val="004D48FE"/>
    <w:rsid w:val="004D4D12"/>
    <w:rsid w:val="004D5F7A"/>
    <w:rsid w:val="004D64AE"/>
    <w:rsid w:val="004D7256"/>
    <w:rsid w:val="004D72AB"/>
    <w:rsid w:val="004D753F"/>
    <w:rsid w:val="004D7C15"/>
    <w:rsid w:val="004E005A"/>
    <w:rsid w:val="004E0079"/>
    <w:rsid w:val="004E02BA"/>
    <w:rsid w:val="004E0A51"/>
    <w:rsid w:val="004E0D04"/>
    <w:rsid w:val="004E14B6"/>
    <w:rsid w:val="004E166F"/>
    <w:rsid w:val="004E1874"/>
    <w:rsid w:val="004E1C3E"/>
    <w:rsid w:val="004E1CCF"/>
    <w:rsid w:val="004E2371"/>
    <w:rsid w:val="004E268D"/>
    <w:rsid w:val="004E3053"/>
    <w:rsid w:val="004E305F"/>
    <w:rsid w:val="004E33A7"/>
    <w:rsid w:val="004E3914"/>
    <w:rsid w:val="004E3A5C"/>
    <w:rsid w:val="004E3E52"/>
    <w:rsid w:val="004E4061"/>
    <w:rsid w:val="004E4855"/>
    <w:rsid w:val="004E4F47"/>
    <w:rsid w:val="004E4F66"/>
    <w:rsid w:val="004E5294"/>
    <w:rsid w:val="004E53B5"/>
    <w:rsid w:val="004E543C"/>
    <w:rsid w:val="004E5541"/>
    <w:rsid w:val="004E60FD"/>
    <w:rsid w:val="004E64BC"/>
    <w:rsid w:val="004E65B5"/>
    <w:rsid w:val="004E749E"/>
    <w:rsid w:val="004E7E62"/>
    <w:rsid w:val="004E7F5C"/>
    <w:rsid w:val="004E7F9B"/>
    <w:rsid w:val="004F034C"/>
    <w:rsid w:val="004F0A6C"/>
    <w:rsid w:val="004F0EA2"/>
    <w:rsid w:val="004F13AF"/>
    <w:rsid w:val="004F146F"/>
    <w:rsid w:val="004F157F"/>
    <w:rsid w:val="004F1FB1"/>
    <w:rsid w:val="004F205A"/>
    <w:rsid w:val="004F22CD"/>
    <w:rsid w:val="004F2773"/>
    <w:rsid w:val="004F2BA2"/>
    <w:rsid w:val="004F2DCA"/>
    <w:rsid w:val="004F4A03"/>
    <w:rsid w:val="004F503A"/>
    <w:rsid w:val="004F5628"/>
    <w:rsid w:val="004F5C0C"/>
    <w:rsid w:val="004F60BF"/>
    <w:rsid w:val="004F64E0"/>
    <w:rsid w:val="004F6D70"/>
    <w:rsid w:val="004F74A0"/>
    <w:rsid w:val="004F794D"/>
    <w:rsid w:val="00500142"/>
    <w:rsid w:val="0050033E"/>
    <w:rsid w:val="005005BF"/>
    <w:rsid w:val="00500602"/>
    <w:rsid w:val="00500B29"/>
    <w:rsid w:val="00500C9A"/>
    <w:rsid w:val="00501A64"/>
    <w:rsid w:val="00501A96"/>
    <w:rsid w:val="00501C5C"/>
    <w:rsid w:val="00502426"/>
    <w:rsid w:val="00502606"/>
    <w:rsid w:val="00502ADF"/>
    <w:rsid w:val="00503CBD"/>
    <w:rsid w:val="00503EF6"/>
    <w:rsid w:val="00504060"/>
    <w:rsid w:val="0050473B"/>
    <w:rsid w:val="00504DE5"/>
    <w:rsid w:val="00504F4B"/>
    <w:rsid w:val="005053EE"/>
    <w:rsid w:val="00505894"/>
    <w:rsid w:val="005058E9"/>
    <w:rsid w:val="00505A64"/>
    <w:rsid w:val="005069C3"/>
    <w:rsid w:val="00507050"/>
    <w:rsid w:val="00507693"/>
    <w:rsid w:val="005077FE"/>
    <w:rsid w:val="00507D90"/>
    <w:rsid w:val="0051059A"/>
    <w:rsid w:val="00510DBF"/>
    <w:rsid w:val="00510E1A"/>
    <w:rsid w:val="00510F7F"/>
    <w:rsid w:val="00511A25"/>
    <w:rsid w:val="00512229"/>
    <w:rsid w:val="00512549"/>
    <w:rsid w:val="00512673"/>
    <w:rsid w:val="0051282A"/>
    <w:rsid w:val="005129C7"/>
    <w:rsid w:val="00513134"/>
    <w:rsid w:val="0051372C"/>
    <w:rsid w:val="005137D8"/>
    <w:rsid w:val="00513BBF"/>
    <w:rsid w:val="00513C4D"/>
    <w:rsid w:val="00514605"/>
    <w:rsid w:val="005146E6"/>
    <w:rsid w:val="00515626"/>
    <w:rsid w:val="0051588E"/>
    <w:rsid w:val="0051604E"/>
    <w:rsid w:val="0051663F"/>
    <w:rsid w:val="005166D9"/>
    <w:rsid w:val="00516884"/>
    <w:rsid w:val="00516EC6"/>
    <w:rsid w:val="005179F0"/>
    <w:rsid w:val="00517E88"/>
    <w:rsid w:val="00520686"/>
    <w:rsid w:val="00520738"/>
    <w:rsid w:val="0052082D"/>
    <w:rsid w:val="0052185F"/>
    <w:rsid w:val="00521E57"/>
    <w:rsid w:val="00521F53"/>
    <w:rsid w:val="0052287A"/>
    <w:rsid w:val="00522B2F"/>
    <w:rsid w:val="00523046"/>
    <w:rsid w:val="00523174"/>
    <w:rsid w:val="00523409"/>
    <w:rsid w:val="0052389B"/>
    <w:rsid w:val="00523A99"/>
    <w:rsid w:val="0052404A"/>
    <w:rsid w:val="00524585"/>
    <w:rsid w:val="005246AB"/>
    <w:rsid w:val="005246E3"/>
    <w:rsid w:val="005248CD"/>
    <w:rsid w:val="00525322"/>
    <w:rsid w:val="00525DEC"/>
    <w:rsid w:val="005260DF"/>
    <w:rsid w:val="00526625"/>
    <w:rsid w:val="005268FD"/>
    <w:rsid w:val="0052697E"/>
    <w:rsid w:val="00526B42"/>
    <w:rsid w:val="00527028"/>
    <w:rsid w:val="0052702E"/>
    <w:rsid w:val="005270F1"/>
    <w:rsid w:val="0052734C"/>
    <w:rsid w:val="00527644"/>
    <w:rsid w:val="005278C6"/>
    <w:rsid w:val="005278E0"/>
    <w:rsid w:val="005278F4"/>
    <w:rsid w:val="00527C76"/>
    <w:rsid w:val="00527FF8"/>
    <w:rsid w:val="0053032B"/>
    <w:rsid w:val="0053168C"/>
    <w:rsid w:val="00531712"/>
    <w:rsid w:val="005319AB"/>
    <w:rsid w:val="00531B03"/>
    <w:rsid w:val="00531C44"/>
    <w:rsid w:val="00531E91"/>
    <w:rsid w:val="005322AB"/>
    <w:rsid w:val="005324E8"/>
    <w:rsid w:val="005329C0"/>
    <w:rsid w:val="00533421"/>
    <w:rsid w:val="005337DD"/>
    <w:rsid w:val="005342DE"/>
    <w:rsid w:val="005349E1"/>
    <w:rsid w:val="00534A20"/>
    <w:rsid w:val="005356BF"/>
    <w:rsid w:val="00535709"/>
    <w:rsid w:val="00536B20"/>
    <w:rsid w:val="00536B93"/>
    <w:rsid w:val="005375BC"/>
    <w:rsid w:val="00537921"/>
    <w:rsid w:val="00537957"/>
    <w:rsid w:val="00537CE3"/>
    <w:rsid w:val="00537FFD"/>
    <w:rsid w:val="005404E0"/>
    <w:rsid w:val="005405CB"/>
    <w:rsid w:val="0054061D"/>
    <w:rsid w:val="00540D28"/>
    <w:rsid w:val="00540D98"/>
    <w:rsid w:val="0054157D"/>
    <w:rsid w:val="00541945"/>
    <w:rsid w:val="00541987"/>
    <w:rsid w:val="005425F6"/>
    <w:rsid w:val="0054271E"/>
    <w:rsid w:val="00542D40"/>
    <w:rsid w:val="00543237"/>
    <w:rsid w:val="0054388D"/>
    <w:rsid w:val="00543A4B"/>
    <w:rsid w:val="00543DA7"/>
    <w:rsid w:val="0054445C"/>
    <w:rsid w:val="005444C7"/>
    <w:rsid w:val="00544512"/>
    <w:rsid w:val="00545130"/>
    <w:rsid w:val="00545187"/>
    <w:rsid w:val="00545255"/>
    <w:rsid w:val="0054572B"/>
    <w:rsid w:val="00545F7D"/>
    <w:rsid w:val="00546337"/>
    <w:rsid w:val="00546589"/>
    <w:rsid w:val="00546F98"/>
    <w:rsid w:val="005476ED"/>
    <w:rsid w:val="00547B4B"/>
    <w:rsid w:val="005502E7"/>
    <w:rsid w:val="0055037B"/>
    <w:rsid w:val="005503C9"/>
    <w:rsid w:val="00550423"/>
    <w:rsid w:val="0055075E"/>
    <w:rsid w:val="00550AA2"/>
    <w:rsid w:val="00550E96"/>
    <w:rsid w:val="0055134A"/>
    <w:rsid w:val="00551CA3"/>
    <w:rsid w:val="005520F8"/>
    <w:rsid w:val="00552241"/>
    <w:rsid w:val="0055295F"/>
    <w:rsid w:val="00552B49"/>
    <w:rsid w:val="00552EDD"/>
    <w:rsid w:val="00553466"/>
    <w:rsid w:val="005536DE"/>
    <w:rsid w:val="00553967"/>
    <w:rsid w:val="00553EBB"/>
    <w:rsid w:val="00554F7E"/>
    <w:rsid w:val="00555832"/>
    <w:rsid w:val="00555A0E"/>
    <w:rsid w:val="00556286"/>
    <w:rsid w:val="005569B9"/>
    <w:rsid w:val="00557EA1"/>
    <w:rsid w:val="005603B3"/>
    <w:rsid w:val="00560E4E"/>
    <w:rsid w:val="00561056"/>
    <w:rsid w:val="0056144D"/>
    <w:rsid w:val="005615D9"/>
    <w:rsid w:val="00561673"/>
    <w:rsid w:val="00561CA9"/>
    <w:rsid w:val="00561DC1"/>
    <w:rsid w:val="00562264"/>
    <w:rsid w:val="00562372"/>
    <w:rsid w:val="00562439"/>
    <w:rsid w:val="00562EDF"/>
    <w:rsid w:val="00563049"/>
    <w:rsid w:val="00563263"/>
    <w:rsid w:val="00563574"/>
    <w:rsid w:val="005639F8"/>
    <w:rsid w:val="00563D44"/>
    <w:rsid w:val="0056442F"/>
    <w:rsid w:val="00564581"/>
    <w:rsid w:val="0056476B"/>
    <w:rsid w:val="005649B2"/>
    <w:rsid w:val="00564A13"/>
    <w:rsid w:val="00564CAE"/>
    <w:rsid w:val="005655FC"/>
    <w:rsid w:val="005659F5"/>
    <w:rsid w:val="00565A77"/>
    <w:rsid w:val="00565B94"/>
    <w:rsid w:val="00565D12"/>
    <w:rsid w:val="00565D14"/>
    <w:rsid w:val="005661B0"/>
    <w:rsid w:val="00566512"/>
    <w:rsid w:val="005666C9"/>
    <w:rsid w:val="00566978"/>
    <w:rsid w:val="00566AA6"/>
    <w:rsid w:val="00566BC3"/>
    <w:rsid w:val="00566F23"/>
    <w:rsid w:val="005672BC"/>
    <w:rsid w:val="00567871"/>
    <w:rsid w:val="00567CB6"/>
    <w:rsid w:val="00567D87"/>
    <w:rsid w:val="0057073A"/>
    <w:rsid w:val="00570899"/>
    <w:rsid w:val="00570F6A"/>
    <w:rsid w:val="00570FD5"/>
    <w:rsid w:val="00571773"/>
    <w:rsid w:val="00572055"/>
    <w:rsid w:val="0057229B"/>
    <w:rsid w:val="005725A3"/>
    <w:rsid w:val="00572BAF"/>
    <w:rsid w:val="00572E7E"/>
    <w:rsid w:val="0057301E"/>
    <w:rsid w:val="005737EF"/>
    <w:rsid w:val="00573A39"/>
    <w:rsid w:val="00573BA6"/>
    <w:rsid w:val="00573EF4"/>
    <w:rsid w:val="00573FD4"/>
    <w:rsid w:val="00574147"/>
    <w:rsid w:val="00574A06"/>
    <w:rsid w:val="00574DDB"/>
    <w:rsid w:val="00575275"/>
    <w:rsid w:val="00575749"/>
    <w:rsid w:val="005757C8"/>
    <w:rsid w:val="00575B42"/>
    <w:rsid w:val="00575E1B"/>
    <w:rsid w:val="00575F3D"/>
    <w:rsid w:val="00575FD8"/>
    <w:rsid w:val="0057668E"/>
    <w:rsid w:val="00576BDC"/>
    <w:rsid w:val="0057719A"/>
    <w:rsid w:val="00577802"/>
    <w:rsid w:val="0057787E"/>
    <w:rsid w:val="00577C6F"/>
    <w:rsid w:val="005801DB"/>
    <w:rsid w:val="00580234"/>
    <w:rsid w:val="005803D4"/>
    <w:rsid w:val="00580668"/>
    <w:rsid w:val="00580AF8"/>
    <w:rsid w:val="00580E4F"/>
    <w:rsid w:val="00580EEF"/>
    <w:rsid w:val="0058139E"/>
    <w:rsid w:val="005819EE"/>
    <w:rsid w:val="00581D92"/>
    <w:rsid w:val="00581DB8"/>
    <w:rsid w:val="00581E34"/>
    <w:rsid w:val="0058202F"/>
    <w:rsid w:val="005821F4"/>
    <w:rsid w:val="005835ED"/>
    <w:rsid w:val="0058389E"/>
    <w:rsid w:val="00584275"/>
    <w:rsid w:val="00584437"/>
    <w:rsid w:val="005845B8"/>
    <w:rsid w:val="00584A33"/>
    <w:rsid w:val="00584AF3"/>
    <w:rsid w:val="00584E4B"/>
    <w:rsid w:val="00584F5F"/>
    <w:rsid w:val="0058539E"/>
    <w:rsid w:val="00585753"/>
    <w:rsid w:val="00585B6F"/>
    <w:rsid w:val="00585BA8"/>
    <w:rsid w:val="00585E23"/>
    <w:rsid w:val="00586486"/>
    <w:rsid w:val="00586CE0"/>
    <w:rsid w:val="005873E3"/>
    <w:rsid w:val="005873FE"/>
    <w:rsid w:val="005878C3"/>
    <w:rsid w:val="005879A4"/>
    <w:rsid w:val="00590795"/>
    <w:rsid w:val="005909F2"/>
    <w:rsid w:val="00591462"/>
    <w:rsid w:val="00591577"/>
    <w:rsid w:val="005923EA"/>
    <w:rsid w:val="005928D1"/>
    <w:rsid w:val="005937F5"/>
    <w:rsid w:val="00593ADC"/>
    <w:rsid w:val="00593CE9"/>
    <w:rsid w:val="00593E9E"/>
    <w:rsid w:val="00594409"/>
    <w:rsid w:val="0059481C"/>
    <w:rsid w:val="00594888"/>
    <w:rsid w:val="00594C23"/>
    <w:rsid w:val="00594C85"/>
    <w:rsid w:val="00594CCE"/>
    <w:rsid w:val="00594F84"/>
    <w:rsid w:val="00595384"/>
    <w:rsid w:val="00595FA3"/>
    <w:rsid w:val="00596128"/>
    <w:rsid w:val="00596B8A"/>
    <w:rsid w:val="005A0821"/>
    <w:rsid w:val="005A0C9D"/>
    <w:rsid w:val="005A1830"/>
    <w:rsid w:val="005A18FE"/>
    <w:rsid w:val="005A1BB9"/>
    <w:rsid w:val="005A22C1"/>
    <w:rsid w:val="005A237B"/>
    <w:rsid w:val="005A298E"/>
    <w:rsid w:val="005A2A0B"/>
    <w:rsid w:val="005A33FE"/>
    <w:rsid w:val="005A36C8"/>
    <w:rsid w:val="005A38DE"/>
    <w:rsid w:val="005A4222"/>
    <w:rsid w:val="005A4855"/>
    <w:rsid w:val="005A4986"/>
    <w:rsid w:val="005A49CB"/>
    <w:rsid w:val="005A4A42"/>
    <w:rsid w:val="005A4CF5"/>
    <w:rsid w:val="005A4E76"/>
    <w:rsid w:val="005A5293"/>
    <w:rsid w:val="005B0642"/>
    <w:rsid w:val="005B0BE1"/>
    <w:rsid w:val="005B1100"/>
    <w:rsid w:val="005B1DDA"/>
    <w:rsid w:val="005B285B"/>
    <w:rsid w:val="005B2A40"/>
    <w:rsid w:val="005B2AFC"/>
    <w:rsid w:val="005B2B64"/>
    <w:rsid w:val="005B2C77"/>
    <w:rsid w:val="005B31AE"/>
    <w:rsid w:val="005B31C3"/>
    <w:rsid w:val="005B3C33"/>
    <w:rsid w:val="005B4051"/>
    <w:rsid w:val="005B5172"/>
    <w:rsid w:val="005B603C"/>
    <w:rsid w:val="005B60AB"/>
    <w:rsid w:val="005B61FE"/>
    <w:rsid w:val="005B62CD"/>
    <w:rsid w:val="005B6D2C"/>
    <w:rsid w:val="005B7772"/>
    <w:rsid w:val="005B784F"/>
    <w:rsid w:val="005B79F2"/>
    <w:rsid w:val="005B7A3E"/>
    <w:rsid w:val="005B7B21"/>
    <w:rsid w:val="005B7E33"/>
    <w:rsid w:val="005C0AB2"/>
    <w:rsid w:val="005C100B"/>
    <w:rsid w:val="005C154A"/>
    <w:rsid w:val="005C1829"/>
    <w:rsid w:val="005C1969"/>
    <w:rsid w:val="005C1984"/>
    <w:rsid w:val="005C1FFA"/>
    <w:rsid w:val="005C236A"/>
    <w:rsid w:val="005C2621"/>
    <w:rsid w:val="005C2D79"/>
    <w:rsid w:val="005C36DC"/>
    <w:rsid w:val="005C37D6"/>
    <w:rsid w:val="005C4087"/>
    <w:rsid w:val="005C45F5"/>
    <w:rsid w:val="005C5066"/>
    <w:rsid w:val="005C536B"/>
    <w:rsid w:val="005C5519"/>
    <w:rsid w:val="005C628A"/>
    <w:rsid w:val="005C6477"/>
    <w:rsid w:val="005C6B6E"/>
    <w:rsid w:val="005C6D34"/>
    <w:rsid w:val="005C6F82"/>
    <w:rsid w:val="005C727F"/>
    <w:rsid w:val="005C72D5"/>
    <w:rsid w:val="005C75ED"/>
    <w:rsid w:val="005C7703"/>
    <w:rsid w:val="005C7834"/>
    <w:rsid w:val="005C79D4"/>
    <w:rsid w:val="005C7A42"/>
    <w:rsid w:val="005C7A77"/>
    <w:rsid w:val="005D0329"/>
    <w:rsid w:val="005D08D6"/>
    <w:rsid w:val="005D0A2E"/>
    <w:rsid w:val="005D0B67"/>
    <w:rsid w:val="005D1002"/>
    <w:rsid w:val="005D1288"/>
    <w:rsid w:val="005D182B"/>
    <w:rsid w:val="005D1B9D"/>
    <w:rsid w:val="005D1D0D"/>
    <w:rsid w:val="005D1EA1"/>
    <w:rsid w:val="005D1EE8"/>
    <w:rsid w:val="005D21F3"/>
    <w:rsid w:val="005D287A"/>
    <w:rsid w:val="005D287E"/>
    <w:rsid w:val="005D2AB6"/>
    <w:rsid w:val="005D2F52"/>
    <w:rsid w:val="005D3445"/>
    <w:rsid w:val="005D3A3E"/>
    <w:rsid w:val="005D3CD8"/>
    <w:rsid w:val="005D4506"/>
    <w:rsid w:val="005D536A"/>
    <w:rsid w:val="005D5517"/>
    <w:rsid w:val="005D55CC"/>
    <w:rsid w:val="005D5633"/>
    <w:rsid w:val="005D5B4C"/>
    <w:rsid w:val="005D6C61"/>
    <w:rsid w:val="005D7023"/>
    <w:rsid w:val="005D715B"/>
    <w:rsid w:val="005D729C"/>
    <w:rsid w:val="005D79D9"/>
    <w:rsid w:val="005D7AEE"/>
    <w:rsid w:val="005D7BFD"/>
    <w:rsid w:val="005E0B0A"/>
    <w:rsid w:val="005E1437"/>
    <w:rsid w:val="005E165A"/>
    <w:rsid w:val="005E169C"/>
    <w:rsid w:val="005E16C7"/>
    <w:rsid w:val="005E1FB2"/>
    <w:rsid w:val="005E270F"/>
    <w:rsid w:val="005E2B7B"/>
    <w:rsid w:val="005E2BDF"/>
    <w:rsid w:val="005E2D1D"/>
    <w:rsid w:val="005E2DC6"/>
    <w:rsid w:val="005E2F3A"/>
    <w:rsid w:val="005E3026"/>
    <w:rsid w:val="005E3190"/>
    <w:rsid w:val="005E3683"/>
    <w:rsid w:val="005E39D9"/>
    <w:rsid w:val="005E39DA"/>
    <w:rsid w:val="005E3A1D"/>
    <w:rsid w:val="005E3E62"/>
    <w:rsid w:val="005E3ED1"/>
    <w:rsid w:val="005E48AB"/>
    <w:rsid w:val="005E4C36"/>
    <w:rsid w:val="005E5D41"/>
    <w:rsid w:val="005E5D95"/>
    <w:rsid w:val="005E5E08"/>
    <w:rsid w:val="005E61D5"/>
    <w:rsid w:val="005E61D9"/>
    <w:rsid w:val="005E690C"/>
    <w:rsid w:val="005E6956"/>
    <w:rsid w:val="005E745D"/>
    <w:rsid w:val="005E7BB6"/>
    <w:rsid w:val="005F0E6C"/>
    <w:rsid w:val="005F16BD"/>
    <w:rsid w:val="005F1C60"/>
    <w:rsid w:val="005F2D4B"/>
    <w:rsid w:val="005F3118"/>
    <w:rsid w:val="005F3576"/>
    <w:rsid w:val="005F360B"/>
    <w:rsid w:val="005F3872"/>
    <w:rsid w:val="005F38C3"/>
    <w:rsid w:val="005F3B56"/>
    <w:rsid w:val="005F3FB0"/>
    <w:rsid w:val="005F4089"/>
    <w:rsid w:val="005F48D9"/>
    <w:rsid w:val="005F4C2A"/>
    <w:rsid w:val="005F4E85"/>
    <w:rsid w:val="005F5327"/>
    <w:rsid w:val="005F59A9"/>
    <w:rsid w:val="005F5C37"/>
    <w:rsid w:val="005F5DB2"/>
    <w:rsid w:val="005F6045"/>
    <w:rsid w:val="005F64D3"/>
    <w:rsid w:val="005F658D"/>
    <w:rsid w:val="005F6D38"/>
    <w:rsid w:val="005F716F"/>
    <w:rsid w:val="005F7545"/>
    <w:rsid w:val="005F76B5"/>
    <w:rsid w:val="005F7E13"/>
    <w:rsid w:val="006009A5"/>
    <w:rsid w:val="006009B7"/>
    <w:rsid w:val="006012C6"/>
    <w:rsid w:val="00601626"/>
    <w:rsid w:val="006017D2"/>
    <w:rsid w:val="00601A16"/>
    <w:rsid w:val="00601A67"/>
    <w:rsid w:val="00602369"/>
    <w:rsid w:val="006024E8"/>
    <w:rsid w:val="00602D9C"/>
    <w:rsid w:val="006031D9"/>
    <w:rsid w:val="00603206"/>
    <w:rsid w:val="006044D0"/>
    <w:rsid w:val="00604A90"/>
    <w:rsid w:val="00604FCC"/>
    <w:rsid w:val="00605347"/>
    <w:rsid w:val="0060574B"/>
    <w:rsid w:val="00605983"/>
    <w:rsid w:val="00605C32"/>
    <w:rsid w:val="00606059"/>
    <w:rsid w:val="00606207"/>
    <w:rsid w:val="00606606"/>
    <w:rsid w:val="006067A6"/>
    <w:rsid w:val="006068C0"/>
    <w:rsid w:val="00606F63"/>
    <w:rsid w:val="0060723B"/>
    <w:rsid w:val="006078A0"/>
    <w:rsid w:val="00607ACA"/>
    <w:rsid w:val="00610437"/>
    <w:rsid w:val="00610451"/>
    <w:rsid w:val="006105B9"/>
    <w:rsid w:val="00610625"/>
    <w:rsid w:val="006114D1"/>
    <w:rsid w:val="0061163C"/>
    <w:rsid w:val="00612B7B"/>
    <w:rsid w:val="00612F32"/>
    <w:rsid w:val="006130EB"/>
    <w:rsid w:val="006149F9"/>
    <w:rsid w:val="00614ECE"/>
    <w:rsid w:val="0061507C"/>
    <w:rsid w:val="00615110"/>
    <w:rsid w:val="00615981"/>
    <w:rsid w:val="00616075"/>
    <w:rsid w:val="006164A0"/>
    <w:rsid w:val="006165AB"/>
    <w:rsid w:val="006165EA"/>
    <w:rsid w:val="0061736F"/>
    <w:rsid w:val="00617F06"/>
    <w:rsid w:val="0062045C"/>
    <w:rsid w:val="00620C4A"/>
    <w:rsid w:val="00621013"/>
    <w:rsid w:val="00621A9F"/>
    <w:rsid w:val="00621CB1"/>
    <w:rsid w:val="006221B3"/>
    <w:rsid w:val="00622DCB"/>
    <w:rsid w:val="00622E99"/>
    <w:rsid w:val="00623851"/>
    <w:rsid w:val="00623966"/>
    <w:rsid w:val="00623A50"/>
    <w:rsid w:val="00623AF6"/>
    <w:rsid w:val="0062453B"/>
    <w:rsid w:val="0062476A"/>
    <w:rsid w:val="006249C6"/>
    <w:rsid w:val="00625094"/>
    <w:rsid w:val="006251AC"/>
    <w:rsid w:val="00625481"/>
    <w:rsid w:val="006254F6"/>
    <w:rsid w:val="006258C3"/>
    <w:rsid w:val="00625E91"/>
    <w:rsid w:val="006262AF"/>
    <w:rsid w:val="006263B4"/>
    <w:rsid w:val="00626887"/>
    <w:rsid w:val="006269CB"/>
    <w:rsid w:val="00627513"/>
    <w:rsid w:val="00627B69"/>
    <w:rsid w:val="00627CAB"/>
    <w:rsid w:val="00627E42"/>
    <w:rsid w:val="00627E80"/>
    <w:rsid w:val="006301C6"/>
    <w:rsid w:val="006304D0"/>
    <w:rsid w:val="00631166"/>
    <w:rsid w:val="0063130B"/>
    <w:rsid w:val="006316D2"/>
    <w:rsid w:val="006324C8"/>
    <w:rsid w:val="0063273C"/>
    <w:rsid w:val="00632B82"/>
    <w:rsid w:val="00632D4E"/>
    <w:rsid w:val="00633819"/>
    <w:rsid w:val="006339CC"/>
    <w:rsid w:val="00633AA9"/>
    <w:rsid w:val="00633CFF"/>
    <w:rsid w:val="006340D5"/>
    <w:rsid w:val="0063417C"/>
    <w:rsid w:val="006349E7"/>
    <w:rsid w:val="00634CB0"/>
    <w:rsid w:val="006351BE"/>
    <w:rsid w:val="00635BBD"/>
    <w:rsid w:val="00636209"/>
    <w:rsid w:val="006369D6"/>
    <w:rsid w:val="00636BE7"/>
    <w:rsid w:val="00636DF6"/>
    <w:rsid w:val="006370BE"/>
    <w:rsid w:val="006378A0"/>
    <w:rsid w:val="00637A05"/>
    <w:rsid w:val="00640199"/>
    <w:rsid w:val="00640410"/>
    <w:rsid w:val="006405AC"/>
    <w:rsid w:val="0064096B"/>
    <w:rsid w:val="00640985"/>
    <w:rsid w:val="00640FBF"/>
    <w:rsid w:val="0064110D"/>
    <w:rsid w:val="00641669"/>
    <w:rsid w:val="0064197F"/>
    <w:rsid w:val="00641B92"/>
    <w:rsid w:val="00642034"/>
    <w:rsid w:val="0064206E"/>
    <w:rsid w:val="00642593"/>
    <w:rsid w:val="006426FC"/>
    <w:rsid w:val="006427B3"/>
    <w:rsid w:val="00642884"/>
    <w:rsid w:val="006428F3"/>
    <w:rsid w:val="00642A33"/>
    <w:rsid w:val="00642B34"/>
    <w:rsid w:val="00642EE3"/>
    <w:rsid w:val="0064317F"/>
    <w:rsid w:val="00643205"/>
    <w:rsid w:val="00643463"/>
    <w:rsid w:val="00643563"/>
    <w:rsid w:val="0064367D"/>
    <w:rsid w:val="00643BCA"/>
    <w:rsid w:val="00643CF8"/>
    <w:rsid w:val="006449A6"/>
    <w:rsid w:val="0064509B"/>
    <w:rsid w:val="00645187"/>
    <w:rsid w:val="00645C50"/>
    <w:rsid w:val="00646368"/>
    <w:rsid w:val="00646560"/>
    <w:rsid w:val="00647016"/>
    <w:rsid w:val="00647C15"/>
    <w:rsid w:val="0065085D"/>
    <w:rsid w:val="0065096F"/>
    <w:rsid w:val="00650CD7"/>
    <w:rsid w:val="00650F58"/>
    <w:rsid w:val="00651059"/>
    <w:rsid w:val="006517F5"/>
    <w:rsid w:val="006517F9"/>
    <w:rsid w:val="006521DC"/>
    <w:rsid w:val="00652342"/>
    <w:rsid w:val="00652512"/>
    <w:rsid w:val="0065295D"/>
    <w:rsid w:val="00652B83"/>
    <w:rsid w:val="00652B8D"/>
    <w:rsid w:val="00652C53"/>
    <w:rsid w:val="00653250"/>
    <w:rsid w:val="006535BE"/>
    <w:rsid w:val="006536E9"/>
    <w:rsid w:val="00653C5C"/>
    <w:rsid w:val="00654363"/>
    <w:rsid w:val="00654986"/>
    <w:rsid w:val="0065499D"/>
    <w:rsid w:val="00655DED"/>
    <w:rsid w:val="00656874"/>
    <w:rsid w:val="006568EE"/>
    <w:rsid w:val="00656B2B"/>
    <w:rsid w:val="00657152"/>
    <w:rsid w:val="00657417"/>
    <w:rsid w:val="006575F7"/>
    <w:rsid w:val="00657DC3"/>
    <w:rsid w:val="006607BA"/>
    <w:rsid w:val="00660914"/>
    <w:rsid w:val="00660FBF"/>
    <w:rsid w:val="00661354"/>
    <w:rsid w:val="0066253B"/>
    <w:rsid w:val="00662704"/>
    <w:rsid w:val="00663076"/>
    <w:rsid w:val="00663547"/>
    <w:rsid w:val="00663FB3"/>
    <w:rsid w:val="0066409A"/>
    <w:rsid w:val="0066451A"/>
    <w:rsid w:val="00664888"/>
    <w:rsid w:val="0066551B"/>
    <w:rsid w:val="006660F8"/>
    <w:rsid w:val="0066667F"/>
    <w:rsid w:val="006666E3"/>
    <w:rsid w:val="00666AB8"/>
    <w:rsid w:val="00666CED"/>
    <w:rsid w:val="0066741A"/>
    <w:rsid w:val="006678D8"/>
    <w:rsid w:val="00667C93"/>
    <w:rsid w:val="00670191"/>
    <w:rsid w:val="006701AF"/>
    <w:rsid w:val="0067054D"/>
    <w:rsid w:val="00670742"/>
    <w:rsid w:val="0067123C"/>
    <w:rsid w:val="0067158F"/>
    <w:rsid w:val="006715FC"/>
    <w:rsid w:val="00671823"/>
    <w:rsid w:val="00672009"/>
    <w:rsid w:val="00672315"/>
    <w:rsid w:val="0067235E"/>
    <w:rsid w:val="00673890"/>
    <w:rsid w:val="0067390C"/>
    <w:rsid w:val="006739A4"/>
    <w:rsid w:val="00673AC4"/>
    <w:rsid w:val="00673BB3"/>
    <w:rsid w:val="006742FA"/>
    <w:rsid w:val="006746BF"/>
    <w:rsid w:val="0067477C"/>
    <w:rsid w:val="0067479A"/>
    <w:rsid w:val="00674F41"/>
    <w:rsid w:val="00675467"/>
    <w:rsid w:val="006757A4"/>
    <w:rsid w:val="0067590C"/>
    <w:rsid w:val="00675B20"/>
    <w:rsid w:val="00675F67"/>
    <w:rsid w:val="006770D8"/>
    <w:rsid w:val="00677422"/>
    <w:rsid w:val="0067779A"/>
    <w:rsid w:val="006778F7"/>
    <w:rsid w:val="00677CEB"/>
    <w:rsid w:val="0068037C"/>
    <w:rsid w:val="0068099E"/>
    <w:rsid w:val="00680D20"/>
    <w:rsid w:val="0068183F"/>
    <w:rsid w:val="00681B40"/>
    <w:rsid w:val="00681C58"/>
    <w:rsid w:val="00682252"/>
    <w:rsid w:val="006828AB"/>
    <w:rsid w:val="0068295C"/>
    <w:rsid w:val="006833BA"/>
    <w:rsid w:val="0068357C"/>
    <w:rsid w:val="00683BFB"/>
    <w:rsid w:val="00683F76"/>
    <w:rsid w:val="0068404B"/>
    <w:rsid w:val="00684E94"/>
    <w:rsid w:val="00685A5D"/>
    <w:rsid w:val="00685D16"/>
    <w:rsid w:val="00686088"/>
    <w:rsid w:val="0068676C"/>
    <w:rsid w:val="00687338"/>
    <w:rsid w:val="006878D8"/>
    <w:rsid w:val="006879F6"/>
    <w:rsid w:val="006901FE"/>
    <w:rsid w:val="00690752"/>
    <w:rsid w:val="00690764"/>
    <w:rsid w:val="0069083E"/>
    <w:rsid w:val="006917E8"/>
    <w:rsid w:val="0069198C"/>
    <w:rsid w:val="00691D15"/>
    <w:rsid w:val="00691FF5"/>
    <w:rsid w:val="006925FD"/>
    <w:rsid w:val="00692DBB"/>
    <w:rsid w:val="006932A6"/>
    <w:rsid w:val="00693351"/>
    <w:rsid w:val="0069341B"/>
    <w:rsid w:val="00693A38"/>
    <w:rsid w:val="00693C2F"/>
    <w:rsid w:val="00693E47"/>
    <w:rsid w:val="006941D8"/>
    <w:rsid w:val="00694284"/>
    <w:rsid w:val="0069470D"/>
    <w:rsid w:val="0069473D"/>
    <w:rsid w:val="00694F48"/>
    <w:rsid w:val="00695014"/>
    <w:rsid w:val="00695280"/>
    <w:rsid w:val="00695985"/>
    <w:rsid w:val="00695E32"/>
    <w:rsid w:val="00696176"/>
    <w:rsid w:val="00696357"/>
    <w:rsid w:val="00697372"/>
    <w:rsid w:val="0069761D"/>
    <w:rsid w:val="00697BBE"/>
    <w:rsid w:val="00697C00"/>
    <w:rsid w:val="00697F8E"/>
    <w:rsid w:val="006A02A1"/>
    <w:rsid w:val="006A04D5"/>
    <w:rsid w:val="006A09A7"/>
    <w:rsid w:val="006A0F30"/>
    <w:rsid w:val="006A199E"/>
    <w:rsid w:val="006A1B6A"/>
    <w:rsid w:val="006A1C66"/>
    <w:rsid w:val="006A2E15"/>
    <w:rsid w:val="006A3495"/>
    <w:rsid w:val="006A362E"/>
    <w:rsid w:val="006A3A84"/>
    <w:rsid w:val="006A3AA8"/>
    <w:rsid w:val="006A434C"/>
    <w:rsid w:val="006A47D6"/>
    <w:rsid w:val="006A54F9"/>
    <w:rsid w:val="006A56F9"/>
    <w:rsid w:val="006A5785"/>
    <w:rsid w:val="006A5896"/>
    <w:rsid w:val="006A59D5"/>
    <w:rsid w:val="006A5BD1"/>
    <w:rsid w:val="006A6404"/>
    <w:rsid w:val="006A66DA"/>
    <w:rsid w:val="006A6B62"/>
    <w:rsid w:val="006B01C7"/>
    <w:rsid w:val="006B07C2"/>
    <w:rsid w:val="006B0E70"/>
    <w:rsid w:val="006B18B0"/>
    <w:rsid w:val="006B2ACC"/>
    <w:rsid w:val="006B2D70"/>
    <w:rsid w:val="006B3124"/>
    <w:rsid w:val="006B3406"/>
    <w:rsid w:val="006B35D9"/>
    <w:rsid w:val="006B3F60"/>
    <w:rsid w:val="006B3FE6"/>
    <w:rsid w:val="006B4048"/>
    <w:rsid w:val="006B4BD5"/>
    <w:rsid w:val="006B4D9E"/>
    <w:rsid w:val="006B57FE"/>
    <w:rsid w:val="006B5C7C"/>
    <w:rsid w:val="006B5FA0"/>
    <w:rsid w:val="006B63F9"/>
    <w:rsid w:val="006B6592"/>
    <w:rsid w:val="006B69C7"/>
    <w:rsid w:val="006B6D58"/>
    <w:rsid w:val="006B7076"/>
    <w:rsid w:val="006B70FB"/>
    <w:rsid w:val="006B72AB"/>
    <w:rsid w:val="006B783C"/>
    <w:rsid w:val="006C016D"/>
    <w:rsid w:val="006C0178"/>
    <w:rsid w:val="006C04CD"/>
    <w:rsid w:val="006C0DDE"/>
    <w:rsid w:val="006C1147"/>
    <w:rsid w:val="006C1A02"/>
    <w:rsid w:val="006C2282"/>
    <w:rsid w:val="006C29AF"/>
    <w:rsid w:val="006C2AB4"/>
    <w:rsid w:val="006C2C72"/>
    <w:rsid w:val="006C2CA6"/>
    <w:rsid w:val="006C2F79"/>
    <w:rsid w:val="006C3118"/>
    <w:rsid w:val="006C3287"/>
    <w:rsid w:val="006C340B"/>
    <w:rsid w:val="006C357B"/>
    <w:rsid w:val="006C3ABD"/>
    <w:rsid w:val="006C3C31"/>
    <w:rsid w:val="006C4C68"/>
    <w:rsid w:val="006C4CE4"/>
    <w:rsid w:val="006C51D7"/>
    <w:rsid w:val="006C56F2"/>
    <w:rsid w:val="006C590D"/>
    <w:rsid w:val="006C59A2"/>
    <w:rsid w:val="006C6144"/>
    <w:rsid w:val="006C69B1"/>
    <w:rsid w:val="006C69CA"/>
    <w:rsid w:val="006C77CD"/>
    <w:rsid w:val="006C7A84"/>
    <w:rsid w:val="006C7E58"/>
    <w:rsid w:val="006D0967"/>
    <w:rsid w:val="006D1511"/>
    <w:rsid w:val="006D19D8"/>
    <w:rsid w:val="006D1B4E"/>
    <w:rsid w:val="006D24AB"/>
    <w:rsid w:val="006D2618"/>
    <w:rsid w:val="006D2CA2"/>
    <w:rsid w:val="006D332C"/>
    <w:rsid w:val="006D3667"/>
    <w:rsid w:val="006D3C87"/>
    <w:rsid w:val="006D4B29"/>
    <w:rsid w:val="006D4C7F"/>
    <w:rsid w:val="006D4FEE"/>
    <w:rsid w:val="006D5B2B"/>
    <w:rsid w:val="006D5B62"/>
    <w:rsid w:val="006D5F6F"/>
    <w:rsid w:val="006D6475"/>
    <w:rsid w:val="006D65F0"/>
    <w:rsid w:val="006D67AD"/>
    <w:rsid w:val="006D68AD"/>
    <w:rsid w:val="006D73D9"/>
    <w:rsid w:val="006D7531"/>
    <w:rsid w:val="006E0E21"/>
    <w:rsid w:val="006E1081"/>
    <w:rsid w:val="006E19B6"/>
    <w:rsid w:val="006E19BD"/>
    <w:rsid w:val="006E1D6F"/>
    <w:rsid w:val="006E1FA1"/>
    <w:rsid w:val="006E2AB1"/>
    <w:rsid w:val="006E2FF9"/>
    <w:rsid w:val="006E3110"/>
    <w:rsid w:val="006E3445"/>
    <w:rsid w:val="006E36D2"/>
    <w:rsid w:val="006E390F"/>
    <w:rsid w:val="006E3CD0"/>
    <w:rsid w:val="006E4089"/>
    <w:rsid w:val="006E4E5E"/>
    <w:rsid w:val="006E4E81"/>
    <w:rsid w:val="006E5369"/>
    <w:rsid w:val="006E7805"/>
    <w:rsid w:val="006E7990"/>
    <w:rsid w:val="006E7F9D"/>
    <w:rsid w:val="006E7FC3"/>
    <w:rsid w:val="006F006E"/>
    <w:rsid w:val="006F08E3"/>
    <w:rsid w:val="006F0F1B"/>
    <w:rsid w:val="006F1163"/>
    <w:rsid w:val="006F1CD1"/>
    <w:rsid w:val="006F1DF7"/>
    <w:rsid w:val="006F1E10"/>
    <w:rsid w:val="006F204C"/>
    <w:rsid w:val="006F292D"/>
    <w:rsid w:val="006F296D"/>
    <w:rsid w:val="006F3297"/>
    <w:rsid w:val="006F329D"/>
    <w:rsid w:val="006F32F0"/>
    <w:rsid w:val="006F3A96"/>
    <w:rsid w:val="006F4CDF"/>
    <w:rsid w:val="006F4D98"/>
    <w:rsid w:val="006F4F63"/>
    <w:rsid w:val="006F5444"/>
    <w:rsid w:val="006F59DE"/>
    <w:rsid w:val="006F61F5"/>
    <w:rsid w:val="006F7407"/>
    <w:rsid w:val="007002C9"/>
    <w:rsid w:val="00700EF7"/>
    <w:rsid w:val="0070140C"/>
    <w:rsid w:val="007018A3"/>
    <w:rsid w:val="00701D34"/>
    <w:rsid w:val="00702AD1"/>
    <w:rsid w:val="00703239"/>
    <w:rsid w:val="00703679"/>
    <w:rsid w:val="00704705"/>
    <w:rsid w:val="00704B40"/>
    <w:rsid w:val="00704D79"/>
    <w:rsid w:val="00704F9B"/>
    <w:rsid w:val="00705F68"/>
    <w:rsid w:val="00706EB8"/>
    <w:rsid w:val="0070767D"/>
    <w:rsid w:val="007076C7"/>
    <w:rsid w:val="00707746"/>
    <w:rsid w:val="007078FA"/>
    <w:rsid w:val="007079DE"/>
    <w:rsid w:val="007105C0"/>
    <w:rsid w:val="00710B59"/>
    <w:rsid w:val="00712241"/>
    <w:rsid w:val="007127CD"/>
    <w:rsid w:val="00712EAA"/>
    <w:rsid w:val="00713823"/>
    <w:rsid w:val="00713C35"/>
    <w:rsid w:val="00713F29"/>
    <w:rsid w:val="0071423D"/>
    <w:rsid w:val="00714245"/>
    <w:rsid w:val="007149EC"/>
    <w:rsid w:val="00714BFA"/>
    <w:rsid w:val="0071548D"/>
    <w:rsid w:val="0071555A"/>
    <w:rsid w:val="00715F13"/>
    <w:rsid w:val="007166E5"/>
    <w:rsid w:val="007175E5"/>
    <w:rsid w:val="007175FD"/>
    <w:rsid w:val="00720084"/>
    <w:rsid w:val="00720FE9"/>
    <w:rsid w:val="0072109E"/>
    <w:rsid w:val="0072164C"/>
    <w:rsid w:val="0072165B"/>
    <w:rsid w:val="0072192A"/>
    <w:rsid w:val="00721959"/>
    <w:rsid w:val="00721CCB"/>
    <w:rsid w:val="00722B08"/>
    <w:rsid w:val="00722CAA"/>
    <w:rsid w:val="00722FF8"/>
    <w:rsid w:val="007236AA"/>
    <w:rsid w:val="007238C9"/>
    <w:rsid w:val="00723DAB"/>
    <w:rsid w:val="00724C67"/>
    <w:rsid w:val="00724F02"/>
    <w:rsid w:val="00725BA4"/>
    <w:rsid w:val="00725E7B"/>
    <w:rsid w:val="00725EAF"/>
    <w:rsid w:val="0072608A"/>
    <w:rsid w:val="007262DF"/>
    <w:rsid w:val="00726823"/>
    <w:rsid w:val="007269F1"/>
    <w:rsid w:val="007273FC"/>
    <w:rsid w:val="0072740C"/>
    <w:rsid w:val="007275A1"/>
    <w:rsid w:val="00727B2D"/>
    <w:rsid w:val="00727C53"/>
    <w:rsid w:val="00727E44"/>
    <w:rsid w:val="00727F0B"/>
    <w:rsid w:val="0073027A"/>
    <w:rsid w:val="00730D49"/>
    <w:rsid w:val="00730E84"/>
    <w:rsid w:val="00731391"/>
    <w:rsid w:val="0073141A"/>
    <w:rsid w:val="007324E8"/>
    <w:rsid w:val="00732643"/>
    <w:rsid w:val="00732B9E"/>
    <w:rsid w:val="00732C12"/>
    <w:rsid w:val="00732E59"/>
    <w:rsid w:val="007333BD"/>
    <w:rsid w:val="00733411"/>
    <w:rsid w:val="00733512"/>
    <w:rsid w:val="00733A50"/>
    <w:rsid w:val="00733C54"/>
    <w:rsid w:val="00734A96"/>
    <w:rsid w:val="00734F5C"/>
    <w:rsid w:val="00735739"/>
    <w:rsid w:val="007362D5"/>
    <w:rsid w:val="00736460"/>
    <w:rsid w:val="0073665A"/>
    <w:rsid w:val="007367B9"/>
    <w:rsid w:val="00736864"/>
    <w:rsid w:val="00736BCE"/>
    <w:rsid w:val="007372A9"/>
    <w:rsid w:val="00737493"/>
    <w:rsid w:val="007374E5"/>
    <w:rsid w:val="00737AD3"/>
    <w:rsid w:val="00740091"/>
    <w:rsid w:val="00740620"/>
    <w:rsid w:val="007407EB"/>
    <w:rsid w:val="00740C16"/>
    <w:rsid w:val="00741133"/>
    <w:rsid w:val="007412CE"/>
    <w:rsid w:val="007423BB"/>
    <w:rsid w:val="00742750"/>
    <w:rsid w:val="007430BA"/>
    <w:rsid w:val="007431C0"/>
    <w:rsid w:val="00743F1F"/>
    <w:rsid w:val="00743F8C"/>
    <w:rsid w:val="007441FE"/>
    <w:rsid w:val="00744384"/>
    <w:rsid w:val="00744E2D"/>
    <w:rsid w:val="00745472"/>
    <w:rsid w:val="0074547C"/>
    <w:rsid w:val="007458D7"/>
    <w:rsid w:val="0074596F"/>
    <w:rsid w:val="00745F11"/>
    <w:rsid w:val="0074611E"/>
    <w:rsid w:val="00746D27"/>
    <w:rsid w:val="00746D3D"/>
    <w:rsid w:val="00746DA5"/>
    <w:rsid w:val="007470BB"/>
    <w:rsid w:val="00747129"/>
    <w:rsid w:val="00747290"/>
    <w:rsid w:val="007478D4"/>
    <w:rsid w:val="00747C4C"/>
    <w:rsid w:val="00747C51"/>
    <w:rsid w:val="00747F01"/>
    <w:rsid w:val="00747FC1"/>
    <w:rsid w:val="00750989"/>
    <w:rsid w:val="00750B4E"/>
    <w:rsid w:val="00750BE8"/>
    <w:rsid w:val="00750D4D"/>
    <w:rsid w:val="007512B6"/>
    <w:rsid w:val="00751885"/>
    <w:rsid w:val="00752025"/>
    <w:rsid w:val="00752093"/>
    <w:rsid w:val="00752346"/>
    <w:rsid w:val="0075295C"/>
    <w:rsid w:val="00752990"/>
    <w:rsid w:val="00752ACB"/>
    <w:rsid w:val="00753BDD"/>
    <w:rsid w:val="00753F37"/>
    <w:rsid w:val="007541EF"/>
    <w:rsid w:val="0075485C"/>
    <w:rsid w:val="00754A2E"/>
    <w:rsid w:val="00754A46"/>
    <w:rsid w:val="00754AA8"/>
    <w:rsid w:val="00754CB0"/>
    <w:rsid w:val="00754DFC"/>
    <w:rsid w:val="007562CA"/>
    <w:rsid w:val="0075663D"/>
    <w:rsid w:val="00756B4A"/>
    <w:rsid w:val="00756D9E"/>
    <w:rsid w:val="00756DD3"/>
    <w:rsid w:val="00756F12"/>
    <w:rsid w:val="00757098"/>
    <w:rsid w:val="007578B0"/>
    <w:rsid w:val="00757A41"/>
    <w:rsid w:val="00760464"/>
    <w:rsid w:val="00760D1E"/>
    <w:rsid w:val="00760F24"/>
    <w:rsid w:val="0076182A"/>
    <w:rsid w:val="00761FB3"/>
    <w:rsid w:val="0076230F"/>
    <w:rsid w:val="0076255A"/>
    <w:rsid w:val="0076285C"/>
    <w:rsid w:val="00763354"/>
    <w:rsid w:val="0076363C"/>
    <w:rsid w:val="007638D5"/>
    <w:rsid w:val="00764147"/>
    <w:rsid w:val="007643DD"/>
    <w:rsid w:val="0076444B"/>
    <w:rsid w:val="007644D2"/>
    <w:rsid w:val="0076461B"/>
    <w:rsid w:val="007648FF"/>
    <w:rsid w:val="0076583E"/>
    <w:rsid w:val="00766323"/>
    <w:rsid w:val="00766BB7"/>
    <w:rsid w:val="00766E41"/>
    <w:rsid w:val="00767217"/>
    <w:rsid w:val="0076745B"/>
    <w:rsid w:val="00767909"/>
    <w:rsid w:val="00767A0B"/>
    <w:rsid w:val="00767B08"/>
    <w:rsid w:val="00767E04"/>
    <w:rsid w:val="00770184"/>
    <w:rsid w:val="007703D9"/>
    <w:rsid w:val="00770906"/>
    <w:rsid w:val="0077102B"/>
    <w:rsid w:val="0077119C"/>
    <w:rsid w:val="007719B3"/>
    <w:rsid w:val="00771CC8"/>
    <w:rsid w:val="00771D6F"/>
    <w:rsid w:val="00772151"/>
    <w:rsid w:val="00772576"/>
    <w:rsid w:val="00773B5B"/>
    <w:rsid w:val="00773CEB"/>
    <w:rsid w:val="00773D3A"/>
    <w:rsid w:val="00773DB8"/>
    <w:rsid w:val="00773E35"/>
    <w:rsid w:val="00774648"/>
    <w:rsid w:val="00774A23"/>
    <w:rsid w:val="00774B06"/>
    <w:rsid w:val="00774DFB"/>
    <w:rsid w:val="007754B7"/>
    <w:rsid w:val="00775D67"/>
    <w:rsid w:val="00775E4A"/>
    <w:rsid w:val="00776730"/>
    <w:rsid w:val="00777276"/>
    <w:rsid w:val="007779C9"/>
    <w:rsid w:val="00777DE9"/>
    <w:rsid w:val="00777E37"/>
    <w:rsid w:val="007801CF"/>
    <w:rsid w:val="00780494"/>
    <w:rsid w:val="007805C7"/>
    <w:rsid w:val="00780966"/>
    <w:rsid w:val="00780B30"/>
    <w:rsid w:val="00780C04"/>
    <w:rsid w:val="007810C1"/>
    <w:rsid w:val="007810F2"/>
    <w:rsid w:val="007813D6"/>
    <w:rsid w:val="00781433"/>
    <w:rsid w:val="007814E3"/>
    <w:rsid w:val="007815E1"/>
    <w:rsid w:val="0078163A"/>
    <w:rsid w:val="00782673"/>
    <w:rsid w:val="00782CD0"/>
    <w:rsid w:val="007835B4"/>
    <w:rsid w:val="00783B94"/>
    <w:rsid w:val="00784A59"/>
    <w:rsid w:val="00784BE1"/>
    <w:rsid w:val="0078546E"/>
    <w:rsid w:val="00785475"/>
    <w:rsid w:val="00785DC0"/>
    <w:rsid w:val="0078608E"/>
    <w:rsid w:val="007862E1"/>
    <w:rsid w:val="007867DF"/>
    <w:rsid w:val="0078756A"/>
    <w:rsid w:val="00787639"/>
    <w:rsid w:val="007876B8"/>
    <w:rsid w:val="00787739"/>
    <w:rsid w:val="00787E39"/>
    <w:rsid w:val="00790198"/>
    <w:rsid w:val="00790203"/>
    <w:rsid w:val="00790817"/>
    <w:rsid w:val="00790861"/>
    <w:rsid w:val="00790E0C"/>
    <w:rsid w:val="00790F13"/>
    <w:rsid w:val="0079113B"/>
    <w:rsid w:val="00791143"/>
    <w:rsid w:val="00791329"/>
    <w:rsid w:val="00791AD5"/>
    <w:rsid w:val="00792162"/>
    <w:rsid w:val="00792EA8"/>
    <w:rsid w:val="00794246"/>
    <w:rsid w:val="00794DC3"/>
    <w:rsid w:val="0079528F"/>
    <w:rsid w:val="00795765"/>
    <w:rsid w:val="00795D0E"/>
    <w:rsid w:val="007960E9"/>
    <w:rsid w:val="0079693F"/>
    <w:rsid w:val="00796A34"/>
    <w:rsid w:val="00796FBC"/>
    <w:rsid w:val="007973A2"/>
    <w:rsid w:val="00797668"/>
    <w:rsid w:val="00797E32"/>
    <w:rsid w:val="007A001D"/>
    <w:rsid w:val="007A0D7B"/>
    <w:rsid w:val="007A0F8E"/>
    <w:rsid w:val="007A119F"/>
    <w:rsid w:val="007A1225"/>
    <w:rsid w:val="007A15F2"/>
    <w:rsid w:val="007A1769"/>
    <w:rsid w:val="007A18F5"/>
    <w:rsid w:val="007A1C1E"/>
    <w:rsid w:val="007A2045"/>
    <w:rsid w:val="007A2056"/>
    <w:rsid w:val="007A2EDF"/>
    <w:rsid w:val="007A37EE"/>
    <w:rsid w:val="007A4087"/>
    <w:rsid w:val="007A4268"/>
    <w:rsid w:val="007A4693"/>
    <w:rsid w:val="007A4729"/>
    <w:rsid w:val="007A4823"/>
    <w:rsid w:val="007A4F9C"/>
    <w:rsid w:val="007A58CB"/>
    <w:rsid w:val="007A5A0F"/>
    <w:rsid w:val="007A5A5A"/>
    <w:rsid w:val="007A612B"/>
    <w:rsid w:val="007A61B5"/>
    <w:rsid w:val="007A6E4D"/>
    <w:rsid w:val="007A6E8B"/>
    <w:rsid w:val="007A6FDD"/>
    <w:rsid w:val="007A6FE5"/>
    <w:rsid w:val="007A7173"/>
    <w:rsid w:val="007A736E"/>
    <w:rsid w:val="007A77D3"/>
    <w:rsid w:val="007A79E9"/>
    <w:rsid w:val="007A7BCA"/>
    <w:rsid w:val="007A7F7A"/>
    <w:rsid w:val="007B0315"/>
    <w:rsid w:val="007B0351"/>
    <w:rsid w:val="007B0604"/>
    <w:rsid w:val="007B0C78"/>
    <w:rsid w:val="007B0CE6"/>
    <w:rsid w:val="007B0FE7"/>
    <w:rsid w:val="007B1126"/>
    <w:rsid w:val="007B1168"/>
    <w:rsid w:val="007B11EF"/>
    <w:rsid w:val="007B123E"/>
    <w:rsid w:val="007B1345"/>
    <w:rsid w:val="007B1676"/>
    <w:rsid w:val="007B1D9C"/>
    <w:rsid w:val="007B1F42"/>
    <w:rsid w:val="007B29D5"/>
    <w:rsid w:val="007B2D9D"/>
    <w:rsid w:val="007B319D"/>
    <w:rsid w:val="007B3CA9"/>
    <w:rsid w:val="007B5658"/>
    <w:rsid w:val="007B60CB"/>
    <w:rsid w:val="007B63C3"/>
    <w:rsid w:val="007B67EA"/>
    <w:rsid w:val="007B68DA"/>
    <w:rsid w:val="007B6B07"/>
    <w:rsid w:val="007B713E"/>
    <w:rsid w:val="007B7CA0"/>
    <w:rsid w:val="007B7CF9"/>
    <w:rsid w:val="007C0176"/>
    <w:rsid w:val="007C0C60"/>
    <w:rsid w:val="007C0D24"/>
    <w:rsid w:val="007C0FD1"/>
    <w:rsid w:val="007C115F"/>
    <w:rsid w:val="007C123A"/>
    <w:rsid w:val="007C15F8"/>
    <w:rsid w:val="007C206C"/>
    <w:rsid w:val="007C245C"/>
    <w:rsid w:val="007C2BCD"/>
    <w:rsid w:val="007C315E"/>
    <w:rsid w:val="007C3319"/>
    <w:rsid w:val="007C38E5"/>
    <w:rsid w:val="007C3921"/>
    <w:rsid w:val="007C398A"/>
    <w:rsid w:val="007C3D5E"/>
    <w:rsid w:val="007C3DD4"/>
    <w:rsid w:val="007C3FB8"/>
    <w:rsid w:val="007C4346"/>
    <w:rsid w:val="007C43B7"/>
    <w:rsid w:val="007C4412"/>
    <w:rsid w:val="007C443C"/>
    <w:rsid w:val="007C464D"/>
    <w:rsid w:val="007C47CB"/>
    <w:rsid w:val="007C4C1F"/>
    <w:rsid w:val="007C4DCD"/>
    <w:rsid w:val="007C508C"/>
    <w:rsid w:val="007C5169"/>
    <w:rsid w:val="007C52B7"/>
    <w:rsid w:val="007C55BF"/>
    <w:rsid w:val="007C57B5"/>
    <w:rsid w:val="007C58BC"/>
    <w:rsid w:val="007C688D"/>
    <w:rsid w:val="007C6B9F"/>
    <w:rsid w:val="007C6E21"/>
    <w:rsid w:val="007C6FA0"/>
    <w:rsid w:val="007C77FE"/>
    <w:rsid w:val="007C7880"/>
    <w:rsid w:val="007D0253"/>
    <w:rsid w:val="007D02FA"/>
    <w:rsid w:val="007D03D3"/>
    <w:rsid w:val="007D07CF"/>
    <w:rsid w:val="007D0BB7"/>
    <w:rsid w:val="007D0BFD"/>
    <w:rsid w:val="007D1634"/>
    <w:rsid w:val="007D19A4"/>
    <w:rsid w:val="007D1F8E"/>
    <w:rsid w:val="007D20C2"/>
    <w:rsid w:val="007D2196"/>
    <w:rsid w:val="007D2487"/>
    <w:rsid w:val="007D275C"/>
    <w:rsid w:val="007D2987"/>
    <w:rsid w:val="007D3282"/>
    <w:rsid w:val="007D36B4"/>
    <w:rsid w:val="007D379A"/>
    <w:rsid w:val="007D39C6"/>
    <w:rsid w:val="007D3EEA"/>
    <w:rsid w:val="007D40FA"/>
    <w:rsid w:val="007D4556"/>
    <w:rsid w:val="007D51FF"/>
    <w:rsid w:val="007D5445"/>
    <w:rsid w:val="007D5AE6"/>
    <w:rsid w:val="007D6026"/>
    <w:rsid w:val="007D6372"/>
    <w:rsid w:val="007D6E8F"/>
    <w:rsid w:val="007D70ED"/>
    <w:rsid w:val="007D732C"/>
    <w:rsid w:val="007D7482"/>
    <w:rsid w:val="007D7B58"/>
    <w:rsid w:val="007E0740"/>
    <w:rsid w:val="007E0AA7"/>
    <w:rsid w:val="007E117E"/>
    <w:rsid w:val="007E1549"/>
    <w:rsid w:val="007E1943"/>
    <w:rsid w:val="007E2185"/>
    <w:rsid w:val="007E22A3"/>
    <w:rsid w:val="007E22EB"/>
    <w:rsid w:val="007E284A"/>
    <w:rsid w:val="007E29A4"/>
    <w:rsid w:val="007E2AD5"/>
    <w:rsid w:val="007E2B58"/>
    <w:rsid w:val="007E351B"/>
    <w:rsid w:val="007E3AA4"/>
    <w:rsid w:val="007E4599"/>
    <w:rsid w:val="007E50BE"/>
    <w:rsid w:val="007E55C4"/>
    <w:rsid w:val="007E5BA9"/>
    <w:rsid w:val="007E5D7F"/>
    <w:rsid w:val="007E6064"/>
    <w:rsid w:val="007E64C2"/>
    <w:rsid w:val="007E672F"/>
    <w:rsid w:val="007E6797"/>
    <w:rsid w:val="007E70FA"/>
    <w:rsid w:val="007E756A"/>
    <w:rsid w:val="007E75F7"/>
    <w:rsid w:val="007E76E0"/>
    <w:rsid w:val="007E7C19"/>
    <w:rsid w:val="007E7F81"/>
    <w:rsid w:val="007F03F1"/>
    <w:rsid w:val="007F0C49"/>
    <w:rsid w:val="007F0FDF"/>
    <w:rsid w:val="007F21EA"/>
    <w:rsid w:val="007F2C7B"/>
    <w:rsid w:val="007F2E3B"/>
    <w:rsid w:val="007F375C"/>
    <w:rsid w:val="007F3B93"/>
    <w:rsid w:val="007F3C6F"/>
    <w:rsid w:val="007F3D2C"/>
    <w:rsid w:val="007F43A0"/>
    <w:rsid w:val="007F492C"/>
    <w:rsid w:val="007F4A48"/>
    <w:rsid w:val="007F4D8F"/>
    <w:rsid w:val="007F51E5"/>
    <w:rsid w:val="007F5807"/>
    <w:rsid w:val="007F59D0"/>
    <w:rsid w:val="007F6319"/>
    <w:rsid w:val="007F637D"/>
    <w:rsid w:val="007F6A06"/>
    <w:rsid w:val="007F7051"/>
    <w:rsid w:val="007F70CA"/>
    <w:rsid w:val="007F7438"/>
    <w:rsid w:val="007F7662"/>
    <w:rsid w:val="0080081C"/>
    <w:rsid w:val="00800CB5"/>
    <w:rsid w:val="00800FC2"/>
    <w:rsid w:val="008010E5"/>
    <w:rsid w:val="0080125C"/>
    <w:rsid w:val="00801630"/>
    <w:rsid w:val="00802F73"/>
    <w:rsid w:val="00802FEC"/>
    <w:rsid w:val="00803406"/>
    <w:rsid w:val="00803576"/>
    <w:rsid w:val="008036F5"/>
    <w:rsid w:val="008040A2"/>
    <w:rsid w:val="00804226"/>
    <w:rsid w:val="00804572"/>
    <w:rsid w:val="00804BE5"/>
    <w:rsid w:val="008058F5"/>
    <w:rsid w:val="00805ADB"/>
    <w:rsid w:val="00805B84"/>
    <w:rsid w:val="00806351"/>
    <w:rsid w:val="0080714E"/>
    <w:rsid w:val="00807A01"/>
    <w:rsid w:val="00807A37"/>
    <w:rsid w:val="00810139"/>
    <w:rsid w:val="00810621"/>
    <w:rsid w:val="008106A6"/>
    <w:rsid w:val="008109F7"/>
    <w:rsid w:val="00811753"/>
    <w:rsid w:val="00811817"/>
    <w:rsid w:val="00811FB2"/>
    <w:rsid w:val="00812235"/>
    <w:rsid w:val="008129AB"/>
    <w:rsid w:val="00812B76"/>
    <w:rsid w:val="00813075"/>
    <w:rsid w:val="0081308B"/>
    <w:rsid w:val="008134F3"/>
    <w:rsid w:val="008134FD"/>
    <w:rsid w:val="0081379F"/>
    <w:rsid w:val="00813A56"/>
    <w:rsid w:val="00813D1F"/>
    <w:rsid w:val="00813D2F"/>
    <w:rsid w:val="00813E0B"/>
    <w:rsid w:val="00814328"/>
    <w:rsid w:val="008144A0"/>
    <w:rsid w:val="00815E6A"/>
    <w:rsid w:val="00816CDF"/>
    <w:rsid w:val="00816F8A"/>
    <w:rsid w:val="008170AE"/>
    <w:rsid w:val="00817167"/>
    <w:rsid w:val="00817DA2"/>
    <w:rsid w:val="0082027D"/>
    <w:rsid w:val="00820336"/>
    <w:rsid w:val="00820B48"/>
    <w:rsid w:val="00820E57"/>
    <w:rsid w:val="008211E3"/>
    <w:rsid w:val="008219F7"/>
    <w:rsid w:val="00821AB4"/>
    <w:rsid w:val="00821D87"/>
    <w:rsid w:val="0082232B"/>
    <w:rsid w:val="00822664"/>
    <w:rsid w:val="00822879"/>
    <w:rsid w:val="008229DB"/>
    <w:rsid w:val="008231E3"/>
    <w:rsid w:val="00823305"/>
    <w:rsid w:val="00824E76"/>
    <w:rsid w:val="00824EBF"/>
    <w:rsid w:val="008259DE"/>
    <w:rsid w:val="00825D08"/>
    <w:rsid w:val="008265DE"/>
    <w:rsid w:val="00827660"/>
    <w:rsid w:val="00827736"/>
    <w:rsid w:val="00827ACB"/>
    <w:rsid w:val="00830618"/>
    <w:rsid w:val="00830A1F"/>
    <w:rsid w:val="00831135"/>
    <w:rsid w:val="008311A5"/>
    <w:rsid w:val="00832C47"/>
    <w:rsid w:val="00832FE1"/>
    <w:rsid w:val="008336CB"/>
    <w:rsid w:val="00833B2C"/>
    <w:rsid w:val="00833E6A"/>
    <w:rsid w:val="008341B1"/>
    <w:rsid w:val="00834CA3"/>
    <w:rsid w:val="00834E34"/>
    <w:rsid w:val="00834FE5"/>
    <w:rsid w:val="00835107"/>
    <w:rsid w:val="00835324"/>
    <w:rsid w:val="008358CE"/>
    <w:rsid w:val="00835B65"/>
    <w:rsid w:val="00835C0A"/>
    <w:rsid w:val="00835D00"/>
    <w:rsid w:val="008361E0"/>
    <w:rsid w:val="00836DC8"/>
    <w:rsid w:val="00837F0E"/>
    <w:rsid w:val="008400E9"/>
    <w:rsid w:val="00840781"/>
    <w:rsid w:val="008409B7"/>
    <w:rsid w:val="008409E1"/>
    <w:rsid w:val="00840F20"/>
    <w:rsid w:val="00841656"/>
    <w:rsid w:val="00841B55"/>
    <w:rsid w:val="00841BB9"/>
    <w:rsid w:val="0084200C"/>
    <w:rsid w:val="008421B1"/>
    <w:rsid w:val="00842487"/>
    <w:rsid w:val="00842637"/>
    <w:rsid w:val="008432D0"/>
    <w:rsid w:val="00843714"/>
    <w:rsid w:val="00843748"/>
    <w:rsid w:val="00843A9C"/>
    <w:rsid w:val="00843B28"/>
    <w:rsid w:val="00843C31"/>
    <w:rsid w:val="00843EEF"/>
    <w:rsid w:val="008440E6"/>
    <w:rsid w:val="00844115"/>
    <w:rsid w:val="008441D9"/>
    <w:rsid w:val="0084460F"/>
    <w:rsid w:val="00844C20"/>
    <w:rsid w:val="0084564F"/>
    <w:rsid w:val="00845DDE"/>
    <w:rsid w:val="008461A2"/>
    <w:rsid w:val="00846399"/>
    <w:rsid w:val="008466D9"/>
    <w:rsid w:val="0084685D"/>
    <w:rsid w:val="00846E2E"/>
    <w:rsid w:val="00847B78"/>
    <w:rsid w:val="00850071"/>
    <w:rsid w:val="008502B1"/>
    <w:rsid w:val="008503C7"/>
    <w:rsid w:val="008504E0"/>
    <w:rsid w:val="0085073F"/>
    <w:rsid w:val="0085108A"/>
    <w:rsid w:val="00851683"/>
    <w:rsid w:val="008516B6"/>
    <w:rsid w:val="00851887"/>
    <w:rsid w:val="00851893"/>
    <w:rsid w:val="00851962"/>
    <w:rsid w:val="00851C63"/>
    <w:rsid w:val="00852708"/>
    <w:rsid w:val="008527BE"/>
    <w:rsid w:val="00852897"/>
    <w:rsid w:val="0085295C"/>
    <w:rsid w:val="0085372A"/>
    <w:rsid w:val="0085457E"/>
    <w:rsid w:val="00854D3F"/>
    <w:rsid w:val="008551C8"/>
    <w:rsid w:val="008554A2"/>
    <w:rsid w:val="0085575D"/>
    <w:rsid w:val="00855EF0"/>
    <w:rsid w:val="00856353"/>
    <w:rsid w:val="00856555"/>
    <w:rsid w:val="0085657E"/>
    <w:rsid w:val="00856585"/>
    <w:rsid w:val="00856C07"/>
    <w:rsid w:val="00857CB4"/>
    <w:rsid w:val="00857CFA"/>
    <w:rsid w:val="00860718"/>
    <w:rsid w:val="008607EE"/>
    <w:rsid w:val="008609B4"/>
    <w:rsid w:val="00860A29"/>
    <w:rsid w:val="00860C47"/>
    <w:rsid w:val="00860F36"/>
    <w:rsid w:val="008613F3"/>
    <w:rsid w:val="0086187A"/>
    <w:rsid w:val="00861A8D"/>
    <w:rsid w:val="0086284F"/>
    <w:rsid w:val="00863CD5"/>
    <w:rsid w:val="00863D0D"/>
    <w:rsid w:val="00863E94"/>
    <w:rsid w:val="0086429C"/>
    <w:rsid w:val="00864513"/>
    <w:rsid w:val="008656AF"/>
    <w:rsid w:val="00865868"/>
    <w:rsid w:val="008659AB"/>
    <w:rsid w:val="008659CC"/>
    <w:rsid w:val="0086647E"/>
    <w:rsid w:val="0086649F"/>
    <w:rsid w:val="00866857"/>
    <w:rsid w:val="00866D16"/>
    <w:rsid w:val="00867617"/>
    <w:rsid w:val="00867764"/>
    <w:rsid w:val="00867A5F"/>
    <w:rsid w:val="00867AAA"/>
    <w:rsid w:val="00867B0F"/>
    <w:rsid w:val="00867DE4"/>
    <w:rsid w:val="00867E63"/>
    <w:rsid w:val="00870844"/>
    <w:rsid w:val="00870921"/>
    <w:rsid w:val="008709F1"/>
    <w:rsid w:val="00871097"/>
    <w:rsid w:val="008710E6"/>
    <w:rsid w:val="008710F1"/>
    <w:rsid w:val="008711A9"/>
    <w:rsid w:val="00871358"/>
    <w:rsid w:val="0087176C"/>
    <w:rsid w:val="008717B2"/>
    <w:rsid w:val="00871CCC"/>
    <w:rsid w:val="0087235E"/>
    <w:rsid w:val="00872AE7"/>
    <w:rsid w:val="00872C10"/>
    <w:rsid w:val="008733FA"/>
    <w:rsid w:val="008735D1"/>
    <w:rsid w:val="008735E6"/>
    <w:rsid w:val="00873AD2"/>
    <w:rsid w:val="00873F58"/>
    <w:rsid w:val="00874272"/>
    <w:rsid w:val="00874BED"/>
    <w:rsid w:val="008754CC"/>
    <w:rsid w:val="0087599C"/>
    <w:rsid w:val="00875E7D"/>
    <w:rsid w:val="00875FF5"/>
    <w:rsid w:val="0087603B"/>
    <w:rsid w:val="00876D7B"/>
    <w:rsid w:val="00876D80"/>
    <w:rsid w:val="00876DBA"/>
    <w:rsid w:val="008770D2"/>
    <w:rsid w:val="00877110"/>
    <w:rsid w:val="0087757B"/>
    <w:rsid w:val="00877694"/>
    <w:rsid w:val="008777E8"/>
    <w:rsid w:val="00877B23"/>
    <w:rsid w:val="0088035E"/>
    <w:rsid w:val="008803D2"/>
    <w:rsid w:val="008808C6"/>
    <w:rsid w:val="008815E2"/>
    <w:rsid w:val="0088195F"/>
    <w:rsid w:val="008826C1"/>
    <w:rsid w:val="00882DA2"/>
    <w:rsid w:val="008833B9"/>
    <w:rsid w:val="00883AE2"/>
    <w:rsid w:val="00883C68"/>
    <w:rsid w:val="008845CD"/>
    <w:rsid w:val="00885131"/>
    <w:rsid w:val="008858C3"/>
    <w:rsid w:val="008859F3"/>
    <w:rsid w:val="00885D93"/>
    <w:rsid w:val="00886D4B"/>
    <w:rsid w:val="00886D8E"/>
    <w:rsid w:val="00886FF2"/>
    <w:rsid w:val="00887325"/>
    <w:rsid w:val="0088751E"/>
    <w:rsid w:val="008879B8"/>
    <w:rsid w:val="00887F5E"/>
    <w:rsid w:val="0089030F"/>
    <w:rsid w:val="00890580"/>
    <w:rsid w:val="008907B4"/>
    <w:rsid w:val="008909E0"/>
    <w:rsid w:val="00890AC5"/>
    <w:rsid w:val="00890E68"/>
    <w:rsid w:val="00890F12"/>
    <w:rsid w:val="00890F74"/>
    <w:rsid w:val="0089118F"/>
    <w:rsid w:val="00891358"/>
    <w:rsid w:val="00891E55"/>
    <w:rsid w:val="00892218"/>
    <w:rsid w:val="0089240B"/>
    <w:rsid w:val="008928D9"/>
    <w:rsid w:val="00892D01"/>
    <w:rsid w:val="00892D63"/>
    <w:rsid w:val="00892EB0"/>
    <w:rsid w:val="00892F99"/>
    <w:rsid w:val="00893137"/>
    <w:rsid w:val="0089372B"/>
    <w:rsid w:val="00893782"/>
    <w:rsid w:val="008940C7"/>
    <w:rsid w:val="00894298"/>
    <w:rsid w:val="008947E4"/>
    <w:rsid w:val="00895005"/>
    <w:rsid w:val="0089555B"/>
    <w:rsid w:val="00895736"/>
    <w:rsid w:val="00896216"/>
    <w:rsid w:val="00896C77"/>
    <w:rsid w:val="00897045"/>
    <w:rsid w:val="0089747B"/>
    <w:rsid w:val="00897588"/>
    <w:rsid w:val="00897956"/>
    <w:rsid w:val="00897966"/>
    <w:rsid w:val="00897F6D"/>
    <w:rsid w:val="008A0830"/>
    <w:rsid w:val="008A136C"/>
    <w:rsid w:val="008A1810"/>
    <w:rsid w:val="008A22DB"/>
    <w:rsid w:val="008A2C6A"/>
    <w:rsid w:val="008A3615"/>
    <w:rsid w:val="008A50C2"/>
    <w:rsid w:val="008A512D"/>
    <w:rsid w:val="008A59C0"/>
    <w:rsid w:val="008A5B96"/>
    <w:rsid w:val="008A652B"/>
    <w:rsid w:val="008A6AA0"/>
    <w:rsid w:val="008A707B"/>
    <w:rsid w:val="008A7236"/>
    <w:rsid w:val="008A7254"/>
    <w:rsid w:val="008A7338"/>
    <w:rsid w:val="008A749B"/>
    <w:rsid w:val="008B0019"/>
    <w:rsid w:val="008B12DA"/>
    <w:rsid w:val="008B1FD8"/>
    <w:rsid w:val="008B2189"/>
    <w:rsid w:val="008B2219"/>
    <w:rsid w:val="008B223D"/>
    <w:rsid w:val="008B240A"/>
    <w:rsid w:val="008B3097"/>
    <w:rsid w:val="008B33F0"/>
    <w:rsid w:val="008B3571"/>
    <w:rsid w:val="008B4054"/>
    <w:rsid w:val="008B4A5E"/>
    <w:rsid w:val="008B4C13"/>
    <w:rsid w:val="008B4CDC"/>
    <w:rsid w:val="008B5026"/>
    <w:rsid w:val="008B50BD"/>
    <w:rsid w:val="008B5132"/>
    <w:rsid w:val="008B5F01"/>
    <w:rsid w:val="008B6FDA"/>
    <w:rsid w:val="008B792B"/>
    <w:rsid w:val="008B7CA8"/>
    <w:rsid w:val="008C0512"/>
    <w:rsid w:val="008C0880"/>
    <w:rsid w:val="008C09E8"/>
    <w:rsid w:val="008C0E8C"/>
    <w:rsid w:val="008C1140"/>
    <w:rsid w:val="008C1545"/>
    <w:rsid w:val="008C191D"/>
    <w:rsid w:val="008C1CBD"/>
    <w:rsid w:val="008C1DC8"/>
    <w:rsid w:val="008C209E"/>
    <w:rsid w:val="008C28A6"/>
    <w:rsid w:val="008C29AA"/>
    <w:rsid w:val="008C37A0"/>
    <w:rsid w:val="008C38E3"/>
    <w:rsid w:val="008C391E"/>
    <w:rsid w:val="008C41D9"/>
    <w:rsid w:val="008C446D"/>
    <w:rsid w:val="008C494E"/>
    <w:rsid w:val="008C5A5D"/>
    <w:rsid w:val="008C5B73"/>
    <w:rsid w:val="008C63B6"/>
    <w:rsid w:val="008C649D"/>
    <w:rsid w:val="008C651D"/>
    <w:rsid w:val="008C678C"/>
    <w:rsid w:val="008C69CA"/>
    <w:rsid w:val="008C6C58"/>
    <w:rsid w:val="008C6F5F"/>
    <w:rsid w:val="008C704C"/>
    <w:rsid w:val="008C7AC1"/>
    <w:rsid w:val="008D0040"/>
    <w:rsid w:val="008D018B"/>
    <w:rsid w:val="008D0BDE"/>
    <w:rsid w:val="008D0F37"/>
    <w:rsid w:val="008D0F74"/>
    <w:rsid w:val="008D149B"/>
    <w:rsid w:val="008D1D19"/>
    <w:rsid w:val="008D1D2E"/>
    <w:rsid w:val="008D287B"/>
    <w:rsid w:val="008D3054"/>
    <w:rsid w:val="008D30CC"/>
    <w:rsid w:val="008D382D"/>
    <w:rsid w:val="008D41D3"/>
    <w:rsid w:val="008D42A2"/>
    <w:rsid w:val="008D4758"/>
    <w:rsid w:val="008D4AD5"/>
    <w:rsid w:val="008D4BD1"/>
    <w:rsid w:val="008D5AF1"/>
    <w:rsid w:val="008D5C5B"/>
    <w:rsid w:val="008D6108"/>
    <w:rsid w:val="008D6D67"/>
    <w:rsid w:val="008D6D73"/>
    <w:rsid w:val="008D76B9"/>
    <w:rsid w:val="008D7D83"/>
    <w:rsid w:val="008D7D87"/>
    <w:rsid w:val="008E0126"/>
    <w:rsid w:val="008E02EA"/>
    <w:rsid w:val="008E06AA"/>
    <w:rsid w:val="008E098A"/>
    <w:rsid w:val="008E0A3E"/>
    <w:rsid w:val="008E0CB3"/>
    <w:rsid w:val="008E1193"/>
    <w:rsid w:val="008E1721"/>
    <w:rsid w:val="008E2008"/>
    <w:rsid w:val="008E2BDA"/>
    <w:rsid w:val="008E2DAE"/>
    <w:rsid w:val="008E31B1"/>
    <w:rsid w:val="008E38EC"/>
    <w:rsid w:val="008E3B69"/>
    <w:rsid w:val="008E40E6"/>
    <w:rsid w:val="008E4366"/>
    <w:rsid w:val="008E447A"/>
    <w:rsid w:val="008E4F25"/>
    <w:rsid w:val="008E5171"/>
    <w:rsid w:val="008E524E"/>
    <w:rsid w:val="008E5386"/>
    <w:rsid w:val="008E582B"/>
    <w:rsid w:val="008E6920"/>
    <w:rsid w:val="008E6B2B"/>
    <w:rsid w:val="008E76B7"/>
    <w:rsid w:val="008E7F26"/>
    <w:rsid w:val="008F017D"/>
    <w:rsid w:val="008F0302"/>
    <w:rsid w:val="008F0712"/>
    <w:rsid w:val="008F0D6C"/>
    <w:rsid w:val="008F0F69"/>
    <w:rsid w:val="008F100E"/>
    <w:rsid w:val="008F106F"/>
    <w:rsid w:val="008F1225"/>
    <w:rsid w:val="008F1A1D"/>
    <w:rsid w:val="008F1B11"/>
    <w:rsid w:val="008F1C66"/>
    <w:rsid w:val="008F1C8A"/>
    <w:rsid w:val="008F2800"/>
    <w:rsid w:val="008F2816"/>
    <w:rsid w:val="008F2893"/>
    <w:rsid w:val="008F3528"/>
    <w:rsid w:val="008F3A9E"/>
    <w:rsid w:val="008F3BA0"/>
    <w:rsid w:val="008F3C2E"/>
    <w:rsid w:val="008F41A1"/>
    <w:rsid w:val="008F432A"/>
    <w:rsid w:val="008F5001"/>
    <w:rsid w:val="008F5480"/>
    <w:rsid w:val="008F59BE"/>
    <w:rsid w:val="008F6077"/>
    <w:rsid w:val="008F62A8"/>
    <w:rsid w:val="008F6302"/>
    <w:rsid w:val="008F63A8"/>
    <w:rsid w:val="008F6CEE"/>
    <w:rsid w:val="008F750D"/>
    <w:rsid w:val="008F7757"/>
    <w:rsid w:val="008F778A"/>
    <w:rsid w:val="008F7899"/>
    <w:rsid w:val="008F7B07"/>
    <w:rsid w:val="0090009F"/>
    <w:rsid w:val="00900454"/>
    <w:rsid w:val="00900EC1"/>
    <w:rsid w:val="00900FDA"/>
    <w:rsid w:val="0090102D"/>
    <w:rsid w:val="00901733"/>
    <w:rsid w:val="009017A2"/>
    <w:rsid w:val="00901854"/>
    <w:rsid w:val="00901A6A"/>
    <w:rsid w:val="00901F99"/>
    <w:rsid w:val="00902142"/>
    <w:rsid w:val="00902890"/>
    <w:rsid w:val="00902BAA"/>
    <w:rsid w:val="00902C74"/>
    <w:rsid w:val="0090305A"/>
    <w:rsid w:val="0090321B"/>
    <w:rsid w:val="00903314"/>
    <w:rsid w:val="009035A3"/>
    <w:rsid w:val="009036AC"/>
    <w:rsid w:val="00903A6B"/>
    <w:rsid w:val="00903CE5"/>
    <w:rsid w:val="009043B8"/>
    <w:rsid w:val="00904782"/>
    <w:rsid w:val="009049D7"/>
    <w:rsid w:val="00904AA9"/>
    <w:rsid w:val="00904F76"/>
    <w:rsid w:val="009051D8"/>
    <w:rsid w:val="00905E21"/>
    <w:rsid w:val="009064A5"/>
    <w:rsid w:val="00906A68"/>
    <w:rsid w:val="009077CC"/>
    <w:rsid w:val="00907E4B"/>
    <w:rsid w:val="0091001E"/>
    <w:rsid w:val="00910105"/>
    <w:rsid w:val="00910265"/>
    <w:rsid w:val="00910358"/>
    <w:rsid w:val="0091136B"/>
    <w:rsid w:val="0091167A"/>
    <w:rsid w:val="0091180E"/>
    <w:rsid w:val="00912387"/>
    <w:rsid w:val="009129CC"/>
    <w:rsid w:val="00912C42"/>
    <w:rsid w:val="00912D1C"/>
    <w:rsid w:val="00912D5E"/>
    <w:rsid w:val="00912DE1"/>
    <w:rsid w:val="00913489"/>
    <w:rsid w:val="00913645"/>
    <w:rsid w:val="009137E3"/>
    <w:rsid w:val="00913F17"/>
    <w:rsid w:val="0091404A"/>
    <w:rsid w:val="00914345"/>
    <w:rsid w:val="00914593"/>
    <w:rsid w:val="00914621"/>
    <w:rsid w:val="00914627"/>
    <w:rsid w:val="009149CC"/>
    <w:rsid w:val="00916254"/>
    <w:rsid w:val="009165A1"/>
    <w:rsid w:val="009168D0"/>
    <w:rsid w:val="00916979"/>
    <w:rsid w:val="009173DC"/>
    <w:rsid w:val="00917551"/>
    <w:rsid w:val="00917A3E"/>
    <w:rsid w:val="009202F8"/>
    <w:rsid w:val="00920510"/>
    <w:rsid w:val="00920D36"/>
    <w:rsid w:val="00921266"/>
    <w:rsid w:val="00921C12"/>
    <w:rsid w:val="00921EE1"/>
    <w:rsid w:val="00922453"/>
    <w:rsid w:val="00923020"/>
    <w:rsid w:val="00924A28"/>
    <w:rsid w:val="00924B52"/>
    <w:rsid w:val="00925377"/>
    <w:rsid w:val="0092549D"/>
    <w:rsid w:val="009256E5"/>
    <w:rsid w:val="00925E5F"/>
    <w:rsid w:val="0092617B"/>
    <w:rsid w:val="009261BE"/>
    <w:rsid w:val="0092660C"/>
    <w:rsid w:val="009272F3"/>
    <w:rsid w:val="009279C5"/>
    <w:rsid w:val="00927BF5"/>
    <w:rsid w:val="00927F6B"/>
    <w:rsid w:val="0093163C"/>
    <w:rsid w:val="00932144"/>
    <w:rsid w:val="00932881"/>
    <w:rsid w:val="00932D97"/>
    <w:rsid w:val="00932EDC"/>
    <w:rsid w:val="00932EF6"/>
    <w:rsid w:val="00933320"/>
    <w:rsid w:val="00933521"/>
    <w:rsid w:val="00933B63"/>
    <w:rsid w:val="00933F79"/>
    <w:rsid w:val="00933F8E"/>
    <w:rsid w:val="00934A3E"/>
    <w:rsid w:val="00934BBC"/>
    <w:rsid w:val="00934D4B"/>
    <w:rsid w:val="00934DAF"/>
    <w:rsid w:val="009351C1"/>
    <w:rsid w:val="00935218"/>
    <w:rsid w:val="00935279"/>
    <w:rsid w:val="00935894"/>
    <w:rsid w:val="0093658F"/>
    <w:rsid w:val="00936739"/>
    <w:rsid w:val="0093699D"/>
    <w:rsid w:val="00936BED"/>
    <w:rsid w:val="00936DD6"/>
    <w:rsid w:val="009370EB"/>
    <w:rsid w:val="00937403"/>
    <w:rsid w:val="00937897"/>
    <w:rsid w:val="00937C7A"/>
    <w:rsid w:val="00940835"/>
    <w:rsid w:val="00940A13"/>
    <w:rsid w:val="00940B80"/>
    <w:rsid w:val="00940D39"/>
    <w:rsid w:val="00940E08"/>
    <w:rsid w:val="00941A16"/>
    <w:rsid w:val="00941A9E"/>
    <w:rsid w:val="009420AA"/>
    <w:rsid w:val="00942190"/>
    <w:rsid w:val="0094247F"/>
    <w:rsid w:val="009428FF"/>
    <w:rsid w:val="00942B0F"/>
    <w:rsid w:val="00942CA4"/>
    <w:rsid w:val="00942D91"/>
    <w:rsid w:val="00942F2D"/>
    <w:rsid w:val="0094398C"/>
    <w:rsid w:val="00943C53"/>
    <w:rsid w:val="00944AF3"/>
    <w:rsid w:val="00944D31"/>
    <w:rsid w:val="009451EA"/>
    <w:rsid w:val="0094570C"/>
    <w:rsid w:val="00945771"/>
    <w:rsid w:val="00945B81"/>
    <w:rsid w:val="00945EA1"/>
    <w:rsid w:val="00946293"/>
    <w:rsid w:val="009467BA"/>
    <w:rsid w:val="009467FA"/>
    <w:rsid w:val="009468F1"/>
    <w:rsid w:val="00946B84"/>
    <w:rsid w:val="00946C13"/>
    <w:rsid w:val="009473C9"/>
    <w:rsid w:val="00947943"/>
    <w:rsid w:val="00947E71"/>
    <w:rsid w:val="00950692"/>
    <w:rsid w:val="009507D1"/>
    <w:rsid w:val="009508C1"/>
    <w:rsid w:val="00950D57"/>
    <w:rsid w:val="0095152D"/>
    <w:rsid w:val="009517D3"/>
    <w:rsid w:val="00951A51"/>
    <w:rsid w:val="00951BB6"/>
    <w:rsid w:val="00951F4B"/>
    <w:rsid w:val="009521A5"/>
    <w:rsid w:val="00952273"/>
    <w:rsid w:val="0095243C"/>
    <w:rsid w:val="00952693"/>
    <w:rsid w:val="0095327A"/>
    <w:rsid w:val="0095343B"/>
    <w:rsid w:val="00953F34"/>
    <w:rsid w:val="00953FF6"/>
    <w:rsid w:val="0095429F"/>
    <w:rsid w:val="00954444"/>
    <w:rsid w:val="00954466"/>
    <w:rsid w:val="00954A26"/>
    <w:rsid w:val="00955216"/>
    <w:rsid w:val="00955AE7"/>
    <w:rsid w:val="00955FA2"/>
    <w:rsid w:val="0095630F"/>
    <w:rsid w:val="009565A5"/>
    <w:rsid w:val="009569E9"/>
    <w:rsid w:val="00957126"/>
    <w:rsid w:val="009576EF"/>
    <w:rsid w:val="009605C8"/>
    <w:rsid w:val="00960654"/>
    <w:rsid w:val="00960FD9"/>
    <w:rsid w:val="009613AC"/>
    <w:rsid w:val="00961CE3"/>
    <w:rsid w:val="00962699"/>
    <w:rsid w:val="00962C0C"/>
    <w:rsid w:val="00962E77"/>
    <w:rsid w:val="00963A4B"/>
    <w:rsid w:val="00963C8C"/>
    <w:rsid w:val="00964953"/>
    <w:rsid w:val="00964AF5"/>
    <w:rsid w:val="0096586D"/>
    <w:rsid w:val="00966262"/>
    <w:rsid w:val="00966BC9"/>
    <w:rsid w:val="009675D2"/>
    <w:rsid w:val="00967AC6"/>
    <w:rsid w:val="00970135"/>
    <w:rsid w:val="00970349"/>
    <w:rsid w:val="009707A2"/>
    <w:rsid w:val="00970891"/>
    <w:rsid w:val="00970F40"/>
    <w:rsid w:val="00970F65"/>
    <w:rsid w:val="0097176D"/>
    <w:rsid w:val="00971F71"/>
    <w:rsid w:val="009723F1"/>
    <w:rsid w:val="00972405"/>
    <w:rsid w:val="00972967"/>
    <w:rsid w:val="00972ADC"/>
    <w:rsid w:val="009730BF"/>
    <w:rsid w:val="009732C9"/>
    <w:rsid w:val="009733C7"/>
    <w:rsid w:val="009737A9"/>
    <w:rsid w:val="00973E78"/>
    <w:rsid w:val="009744C6"/>
    <w:rsid w:val="00974834"/>
    <w:rsid w:val="00974C4C"/>
    <w:rsid w:val="00975227"/>
    <w:rsid w:val="009754E5"/>
    <w:rsid w:val="00975509"/>
    <w:rsid w:val="00975C7A"/>
    <w:rsid w:val="00976B9F"/>
    <w:rsid w:val="00977068"/>
    <w:rsid w:val="009776B8"/>
    <w:rsid w:val="00977936"/>
    <w:rsid w:val="00977F47"/>
    <w:rsid w:val="0098030E"/>
    <w:rsid w:val="009805FB"/>
    <w:rsid w:val="00980F83"/>
    <w:rsid w:val="00981090"/>
    <w:rsid w:val="009815FF"/>
    <w:rsid w:val="00981687"/>
    <w:rsid w:val="0098203D"/>
    <w:rsid w:val="00982250"/>
    <w:rsid w:val="0098272F"/>
    <w:rsid w:val="009827FD"/>
    <w:rsid w:val="00982F9A"/>
    <w:rsid w:val="00983085"/>
    <w:rsid w:val="009831E1"/>
    <w:rsid w:val="009838DF"/>
    <w:rsid w:val="00983A66"/>
    <w:rsid w:val="00983AAD"/>
    <w:rsid w:val="00983F4A"/>
    <w:rsid w:val="00983F5B"/>
    <w:rsid w:val="009847A5"/>
    <w:rsid w:val="00984857"/>
    <w:rsid w:val="00984AF3"/>
    <w:rsid w:val="00984AF8"/>
    <w:rsid w:val="00984D03"/>
    <w:rsid w:val="00984DFE"/>
    <w:rsid w:val="009850F4"/>
    <w:rsid w:val="009853E2"/>
    <w:rsid w:val="00985CB7"/>
    <w:rsid w:val="00985E15"/>
    <w:rsid w:val="0098603E"/>
    <w:rsid w:val="009860DA"/>
    <w:rsid w:val="009860E1"/>
    <w:rsid w:val="0098613D"/>
    <w:rsid w:val="009864FD"/>
    <w:rsid w:val="00986675"/>
    <w:rsid w:val="009869B7"/>
    <w:rsid w:val="009872DD"/>
    <w:rsid w:val="00987400"/>
    <w:rsid w:val="0098754F"/>
    <w:rsid w:val="00987682"/>
    <w:rsid w:val="00987820"/>
    <w:rsid w:val="009906BD"/>
    <w:rsid w:val="00990FCF"/>
    <w:rsid w:val="009912F7"/>
    <w:rsid w:val="0099149C"/>
    <w:rsid w:val="00991765"/>
    <w:rsid w:val="00991B44"/>
    <w:rsid w:val="009920AD"/>
    <w:rsid w:val="009926D8"/>
    <w:rsid w:val="0099295C"/>
    <w:rsid w:val="00992B4B"/>
    <w:rsid w:val="00992C13"/>
    <w:rsid w:val="00992D76"/>
    <w:rsid w:val="00992F55"/>
    <w:rsid w:val="0099380D"/>
    <w:rsid w:val="00994079"/>
    <w:rsid w:val="009940FE"/>
    <w:rsid w:val="0099410C"/>
    <w:rsid w:val="0099428C"/>
    <w:rsid w:val="00994F89"/>
    <w:rsid w:val="00994FCA"/>
    <w:rsid w:val="00995084"/>
    <w:rsid w:val="009950F3"/>
    <w:rsid w:val="00995743"/>
    <w:rsid w:val="009960D1"/>
    <w:rsid w:val="0099633A"/>
    <w:rsid w:val="009963E1"/>
    <w:rsid w:val="009968F2"/>
    <w:rsid w:val="00996A15"/>
    <w:rsid w:val="00996D46"/>
    <w:rsid w:val="009976EE"/>
    <w:rsid w:val="00997C1E"/>
    <w:rsid w:val="00997DF1"/>
    <w:rsid w:val="009A0037"/>
    <w:rsid w:val="009A1243"/>
    <w:rsid w:val="009A1413"/>
    <w:rsid w:val="009A145B"/>
    <w:rsid w:val="009A1829"/>
    <w:rsid w:val="009A1C42"/>
    <w:rsid w:val="009A24C2"/>
    <w:rsid w:val="009A29AA"/>
    <w:rsid w:val="009A29F8"/>
    <w:rsid w:val="009A2C84"/>
    <w:rsid w:val="009A3592"/>
    <w:rsid w:val="009A367F"/>
    <w:rsid w:val="009A3ECB"/>
    <w:rsid w:val="009A404B"/>
    <w:rsid w:val="009A43EE"/>
    <w:rsid w:val="009A492D"/>
    <w:rsid w:val="009A4D0E"/>
    <w:rsid w:val="009A4F08"/>
    <w:rsid w:val="009A504F"/>
    <w:rsid w:val="009A5143"/>
    <w:rsid w:val="009A521C"/>
    <w:rsid w:val="009A5FB7"/>
    <w:rsid w:val="009A72E5"/>
    <w:rsid w:val="009A7D76"/>
    <w:rsid w:val="009B0951"/>
    <w:rsid w:val="009B0E24"/>
    <w:rsid w:val="009B124F"/>
    <w:rsid w:val="009B1FEC"/>
    <w:rsid w:val="009B282B"/>
    <w:rsid w:val="009B2D56"/>
    <w:rsid w:val="009B2FF9"/>
    <w:rsid w:val="009B310C"/>
    <w:rsid w:val="009B4CFA"/>
    <w:rsid w:val="009B5216"/>
    <w:rsid w:val="009B573B"/>
    <w:rsid w:val="009B594D"/>
    <w:rsid w:val="009B5959"/>
    <w:rsid w:val="009B6173"/>
    <w:rsid w:val="009B66E9"/>
    <w:rsid w:val="009B671D"/>
    <w:rsid w:val="009C0C75"/>
    <w:rsid w:val="009C0F0D"/>
    <w:rsid w:val="009C0FE5"/>
    <w:rsid w:val="009C1518"/>
    <w:rsid w:val="009C1A79"/>
    <w:rsid w:val="009C2547"/>
    <w:rsid w:val="009C26AB"/>
    <w:rsid w:val="009C2E62"/>
    <w:rsid w:val="009C3456"/>
    <w:rsid w:val="009C3571"/>
    <w:rsid w:val="009C374A"/>
    <w:rsid w:val="009C4963"/>
    <w:rsid w:val="009C569F"/>
    <w:rsid w:val="009C614D"/>
    <w:rsid w:val="009C7191"/>
    <w:rsid w:val="009C7206"/>
    <w:rsid w:val="009C77E3"/>
    <w:rsid w:val="009C78DB"/>
    <w:rsid w:val="009C79DE"/>
    <w:rsid w:val="009D0010"/>
    <w:rsid w:val="009D05EA"/>
    <w:rsid w:val="009D096E"/>
    <w:rsid w:val="009D1598"/>
    <w:rsid w:val="009D2296"/>
    <w:rsid w:val="009D244E"/>
    <w:rsid w:val="009D2F64"/>
    <w:rsid w:val="009D443A"/>
    <w:rsid w:val="009D572E"/>
    <w:rsid w:val="009D5A87"/>
    <w:rsid w:val="009D5B06"/>
    <w:rsid w:val="009D6417"/>
    <w:rsid w:val="009D666E"/>
    <w:rsid w:val="009D6CA8"/>
    <w:rsid w:val="009D7625"/>
    <w:rsid w:val="009D7A21"/>
    <w:rsid w:val="009E00AA"/>
    <w:rsid w:val="009E0600"/>
    <w:rsid w:val="009E0BB1"/>
    <w:rsid w:val="009E179B"/>
    <w:rsid w:val="009E253F"/>
    <w:rsid w:val="009E2F51"/>
    <w:rsid w:val="009E35EE"/>
    <w:rsid w:val="009E381E"/>
    <w:rsid w:val="009E3CAB"/>
    <w:rsid w:val="009E3EE0"/>
    <w:rsid w:val="009E3EFA"/>
    <w:rsid w:val="009E4005"/>
    <w:rsid w:val="009E405B"/>
    <w:rsid w:val="009E41A8"/>
    <w:rsid w:val="009E41AA"/>
    <w:rsid w:val="009E42F4"/>
    <w:rsid w:val="009E49E6"/>
    <w:rsid w:val="009E49F3"/>
    <w:rsid w:val="009E4D50"/>
    <w:rsid w:val="009E4F6F"/>
    <w:rsid w:val="009E5961"/>
    <w:rsid w:val="009E5B56"/>
    <w:rsid w:val="009E5DBC"/>
    <w:rsid w:val="009E5ED9"/>
    <w:rsid w:val="009E60BF"/>
    <w:rsid w:val="009E6850"/>
    <w:rsid w:val="009E7B19"/>
    <w:rsid w:val="009E7ED9"/>
    <w:rsid w:val="009F03C1"/>
    <w:rsid w:val="009F048C"/>
    <w:rsid w:val="009F06E1"/>
    <w:rsid w:val="009F072A"/>
    <w:rsid w:val="009F0D30"/>
    <w:rsid w:val="009F0F66"/>
    <w:rsid w:val="009F14C1"/>
    <w:rsid w:val="009F1941"/>
    <w:rsid w:val="009F1BC8"/>
    <w:rsid w:val="009F227C"/>
    <w:rsid w:val="009F24ED"/>
    <w:rsid w:val="009F2D69"/>
    <w:rsid w:val="009F3202"/>
    <w:rsid w:val="009F33A9"/>
    <w:rsid w:val="009F3632"/>
    <w:rsid w:val="009F3E79"/>
    <w:rsid w:val="009F3F0B"/>
    <w:rsid w:val="009F4383"/>
    <w:rsid w:val="009F494E"/>
    <w:rsid w:val="009F4A01"/>
    <w:rsid w:val="009F4A9E"/>
    <w:rsid w:val="009F54F4"/>
    <w:rsid w:val="009F5EC5"/>
    <w:rsid w:val="009F5EFA"/>
    <w:rsid w:val="009F6AAA"/>
    <w:rsid w:val="009F7112"/>
    <w:rsid w:val="009F76D9"/>
    <w:rsid w:val="009F78E4"/>
    <w:rsid w:val="009F7AB4"/>
    <w:rsid w:val="009F7B12"/>
    <w:rsid w:val="009F7C5D"/>
    <w:rsid w:val="009F7CB2"/>
    <w:rsid w:val="009F7D67"/>
    <w:rsid w:val="00A0099D"/>
    <w:rsid w:val="00A00A6D"/>
    <w:rsid w:val="00A00CCE"/>
    <w:rsid w:val="00A00D26"/>
    <w:rsid w:val="00A015B7"/>
    <w:rsid w:val="00A0187B"/>
    <w:rsid w:val="00A02427"/>
    <w:rsid w:val="00A02E09"/>
    <w:rsid w:val="00A039D7"/>
    <w:rsid w:val="00A046C5"/>
    <w:rsid w:val="00A04E8C"/>
    <w:rsid w:val="00A05007"/>
    <w:rsid w:val="00A05398"/>
    <w:rsid w:val="00A05434"/>
    <w:rsid w:val="00A055D3"/>
    <w:rsid w:val="00A05757"/>
    <w:rsid w:val="00A064A3"/>
    <w:rsid w:val="00A066C2"/>
    <w:rsid w:val="00A06725"/>
    <w:rsid w:val="00A06F4E"/>
    <w:rsid w:val="00A07538"/>
    <w:rsid w:val="00A079E8"/>
    <w:rsid w:val="00A07A9A"/>
    <w:rsid w:val="00A07B87"/>
    <w:rsid w:val="00A1048A"/>
    <w:rsid w:val="00A104B8"/>
    <w:rsid w:val="00A10506"/>
    <w:rsid w:val="00A10B8A"/>
    <w:rsid w:val="00A10D28"/>
    <w:rsid w:val="00A10DFF"/>
    <w:rsid w:val="00A1108F"/>
    <w:rsid w:val="00A11112"/>
    <w:rsid w:val="00A11153"/>
    <w:rsid w:val="00A1166E"/>
    <w:rsid w:val="00A1167E"/>
    <w:rsid w:val="00A1168B"/>
    <w:rsid w:val="00A119B5"/>
    <w:rsid w:val="00A11EA5"/>
    <w:rsid w:val="00A120DE"/>
    <w:rsid w:val="00A124BC"/>
    <w:rsid w:val="00A12D19"/>
    <w:rsid w:val="00A13359"/>
    <w:rsid w:val="00A13500"/>
    <w:rsid w:val="00A135E2"/>
    <w:rsid w:val="00A13701"/>
    <w:rsid w:val="00A13AA1"/>
    <w:rsid w:val="00A13EA0"/>
    <w:rsid w:val="00A1429F"/>
    <w:rsid w:val="00A14462"/>
    <w:rsid w:val="00A14604"/>
    <w:rsid w:val="00A14892"/>
    <w:rsid w:val="00A14A69"/>
    <w:rsid w:val="00A14C37"/>
    <w:rsid w:val="00A151B1"/>
    <w:rsid w:val="00A151E6"/>
    <w:rsid w:val="00A15290"/>
    <w:rsid w:val="00A152A9"/>
    <w:rsid w:val="00A15A7F"/>
    <w:rsid w:val="00A15CAC"/>
    <w:rsid w:val="00A15FD9"/>
    <w:rsid w:val="00A1612D"/>
    <w:rsid w:val="00A16451"/>
    <w:rsid w:val="00A171FF"/>
    <w:rsid w:val="00A17478"/>
    <w:rsid w:val="00A178F0"/>
    <w:rsid w:val="00A17D76"/>
    <w:rsid w:val="00A2028E"/>
    <w:rsid w:val="00A20359"/>
    <w:rsid w:val="00A20857"/>
    <w:rsid w:val="00A2106A"/>
    <w:rsid w:val="00A210CD"/>
    <w:rsid w:val="00A213F6"/>
    <w:rsid w:val="00A2179D"/>
    <w:rsid w:val="00A217F9"/>
    <w:rsid w:val="00A219E9"/>
    <w:rsid w:val="00A2217E"/>
    <w:rsid w:val="00A22732"/>
    <w:rsid w:val="00A230BD"/>
    <w:rsid w:val="00A232B4"/>
    <w:rsid w:val="00A232FF"/>
    <w:rsid w:val="00A23542"/>
    <w:rsid w:val="00A237F4"/>
    <w:rsid w:val="00A239EF"/>
    <w:rsid w:val="00A23A1C"/>
    <w:rsid w:val="00A23E6A"/>
    <w:rsid w:val="00A2408A"/>
    <w:rsid w:val="00A244AE"/>
    <w:rsid w:val="00A24520"/>
    <w:rsid w:val="00A246C5"/>
    <w:rsid w:val="00A24983"/>
    <w:rsid w:val="00A24DCF"/>
    <w:rsid w:val="00A24FBA"/>
    <w:rsid w:val="00A252E2"/>
    <w:rsid w:val="00A255E4"/>
    <w:rsid w:val="00A2605E"/>
    <w:rsid w:val="00A26485"/>
    <w:rsid w:val="00A26563"/>
    <w:rsid w:val="00A2672E"/>
    <w:rsid w:val="00A26C1F"/>
    <w:rsid w:val="00A270B6"/>
    <w:rsid w:val="00A27588"/>
    <w:rsid w:val="00A30139"/>
    <w:rsid w:val="00A303C7"/>
    <w:rsid w:val="00A304AD"/>
    <w:rsid w:val="00A304D7"/>
    <w:rsid w:val="00A30ABA"/>
    <w:rsid w:val="00A31441"/>
    <w:rsid w:val="00A3148A"/>
    <w:rsid w:val="00A319D5"/>
    <w:rsid w:val="00A31B6B"/>
    <w:rsid w:val="00A31BF3"/>
    <w:rsid w:val="00A31DF6"/>
    <w:rsid w:val="00A32A6C"/>
    <w:rsid w:val="00A32F4C"/>
    <w:rsid w:val="00A33903"/>
    <w:rsid w:val="00A33ED8"/>
    <w:rsid w:val="00A33FE4"/>
    <w:rsid w:val="00A34208"/>
    <w:rsid w:val="00A34219"/>
    <w:rsid w:val="00A34595"/>
    <w:rsid w:val="00A348B0"/>
    <w:rsid w:val="00A34F45"/>
    <w:rsid w:val="00A35081"/>
    <w:rsid w:val="00A35560"/>
    <w:rsid w:val="00A35630"/>
    <w:rsid w:val="00A35F06"/>
    <w:rsid w:val="00A365E3"/>
    <w:rsid w:val="00A366C5"/>
    <w:rsid w:val="00A3700B"/>
    <w:rsid w:val="00A3766F"/>
    <w:rsid w:val="00A4015F"/>
    <w:rsid w:val="00A4056A"/>
    <w:rsid w:val="00A40789"/>
    <w:rsid w:val="00A40904"/>
    <w:rsid w:val="00A40CF1"/>
    <w:rsid w:val="00A41005"/>
    <w:rsid w:val="00A41807"/>
    <w:rsid w:val="00A4208B"/>
    <w:rsid w:val="00A423D2"/>
    <w:rsid w:val="00A4260E"/>
    <w:rsid w:val="00A427C6"/>
    <w:rsid w:val="00A42E9D"/>
    <w:rsid w:val="00A42EB1"/>
    <w:rsid w:val="00A42F8B"/>
    <w:rsid w:val="00A43291"/>
    <w:rsid w:val="00A43533"/>
    <w:rsid w:val="00A43D0F"/>
    <w:rsid w:val="00A4438E"/>
    <w:rsid w:val="00A44C60"/>
    <w:rsid w:val="00A44C69"/>
    <w:rsid w:val="00A4511E"/>
    <w:rsid w:val="00A45169"/>
    <w:rsid w:val="00A45615"/>
    <w:rsid w:val="00A45A42"/>
    <w:rsid w:val="00A45ACC"/>
    <w:rsid w:val="00A45AE5"/>
    <w:rsid w:val="00A45CEC"/>
    <w:rsid w:val="00A45D5F"/>
    <w:rsid w:val="00A4613D"/>
    <w:rsid w:val="00A46227"/>
    <w:rsid w:val="00A466C6"/>
    <w:rsid w:val="00A46DF0"/>
    <w:rsid w:val="00A47CE7"/>
    <w:rsid w:val="00A5065A"/>
    <w:rsid w:val="00A50693"/>
    <w:rsid w:val="00A50A51"/>
    <w:rsid w:val="00A50A71"/>
    <w:rsid w:val="00A50C08"/>
    <w:rsid w:val="00A512E4"/>
    <w:rsid w:val="00A5131D"/>
    <w:rsid w:val="00A513BD"/>
    <w:rsid w:val="00A51841"/>
    <w:rsid w:val="00A51B36"/>
    <w:rsid w:val="00A51F09"/>
    <w:rsid w:val="00A52863"/>
    <w:rsid w:val="00A53E61"/>
    <w:rsid w:val="00A5431D"/>
    <w:rsid w:val="00A54729"/>
    <w:rsid w:val="00A55D26"/>
    <w:rsid w:val="00A562B4"/>
    <w:rsid w:val="00A56797"/>
    <w:rsid w:val="00A56BE0"/>
    <w:rsid w:val="00A5755C"/>
    <w:rsid w:val="00A57A25"/>
    <w:rsid w:val="00A57F15"/>
    <w:rsid w:val="00A60205"/>
    <w:rsid w:val="00A60B3E"/>
    <w:rsid w:val="00A61171"/>
    <w:rsid w:val="00A61186"/>
    <w:rsid w:val="00A61DFE"/>
    <w:rsid w:val="00A61E40"/>
    <w:rsid w:val="00A624BA"/>
    <w:rsid w:val="00A62646"/>
    <w:rsid w:val="00A62A41"/>
    <w:rsid w:val="00A62AB2"/>
    <w:rsid w:val="00A62D7A"/>
    <w:rsid w:val="00A62E24"/>
    <w:rsid w:val="00A63165"/>
    <w:rsid w:val="00A634F3"/>
    <w:rsid w:val="00A6384D"/>
    <w:rsid w:val="00A63D38"/>
    <w:rsid w:val="00A64E84"/>
    <w:rsid w:val="00A65424"/>
    <w:rsid w:val="00A656DA"/>
    <w:rsid w:val="00A66720"/>
    <w:rsid w:val="00A667A1"/>
    <w:rsid w:val="00A667B1"/>
    <w:rsid w:val="00A66E0C"/>
    <w:rsid w:val="00A6710A"/>
    <w:rsid w:val="00A67223"/>
    <w:rsid w:val="00A673E7"/>
    <w:rsid w:val="00A67484"/>
    <w:rsid w:val="00A677AB"/>
    <w:rsid w:val="00A700C6"/>
    <w:rsid w:val="00A702DA"/>
    <w:rsid w:val="00A70350"/>
    <w:rsid w:val="00A704ED"/>
    <w:rsid w:val="00A708E8"/>
    <w:rsid w:val="00A70ED5"/>
    <w:rsid w:val="00A71F0E"/>
    <w:rsid w:val="00A72256"/>
    <w:rsid w:val="00A7282E"/>
    <w:rsid w:val="00A72D56"/>
    <w:rsid w:val="00A735BC"/>
    <w:rsid w:val="00A73984"/>
    <w:rsid w:val="00A73B9D"/>
    <w:rsid w:val="00A73CB2"/>
    <w:rsid w:val="00A73F5C"/>
    <w:rsid w:val="00A745C2"/>
    <w:rsid w:val="00A746F1"/>
    <w:rsid w:val="00A747A0"/>
    <w:rsid w:val="00A74A70"/>
    <w:rsid w:val="00A74B29"/>
    <w:rsid w:val="00A74F02"/>
    <w:rsid w:val="00A74FC1"/>
    <w:rsid w:val="00A75ABC"/>
    <w:rsid w:val="00A7607C"/>
    <w:rsid w:val="00A769EB"/>
    <w:rsid w:val="00A7736A"/>
    <w:rsid w:val="00A774EB"/>
    <w:rsid w:val="00A77CDD"/>
    <w:rsid w:val="00A80533"/>
    <w:rsid w:val="00A80957"/>
    <w:rsid w:val="00A80AA5"/>
    <w:rsid w:val="00A80B9D"/>
    <w:rsid w:val="00A80D8F"/>
    <w:rsid w:val="00A80EA0"/>
    <w:rsid w:val="00A81269"/>
    <w:rsid w:val="00A81541"/>
    <w:rsid w:val="00A82068"/>
    <w:rsid w:val="00A820BB"/>
    <w:rsid w:val="00A82761"/>
    <w:rsid w:val="00A8300F"/>
    <w:rsid w:val="00A83AF0"/>
    <w:rsid w:val="00A83D20"/>
    <w:rsid w:val="00A83DDF"/>
    <w:rsid w:val="00A83FB4"/>
    <w:rsid w:val="00A83FD7"/>
    <w:rsid w:val="00A8419A"/>
    <w:rsid w:val="00A851C6"/>
    <w:rsid w:val="00A8556C"/>
    <w:rsid w:val="00A8573B"/>
    <w:rsid w:val="00A85FEE"/>
    <w:rsid w:val="00A86848"/>
    <w:rsid w:val="00A86A2A"/>
    <w:rsid w:val="00A86A4F"/>
    <w:rsid w:val="00A86DB5"/>
    <w:rsid w:val="00A86E54"/>
    <w:rsid w:val="00A87590"/>
    <w:rsid w:val="00A87D68"/>
    <w:rsid w:val="00A87DC3"/>
    <w:rsid w:val="00A87EF7"/>
    <w:rsid w:val="00A90251"/>
    <w:rsid w:val="00A90526"/>
    <w:rsid w:val="00A9056C"/>
    <w:rsid w:val="00A90EF0"/>
    <w:rsid w:val="00A9185E"/>
    <w:rsid w:val="00A92EF4"/>
    <w:rsid w:val="00A92FFB"/>
    <w:rsid w:val="00A9346D"/>
    <w:rsid w:val="00A937FE"/>
    <w:rsid w:val="00A93FD1"/>
    <w:rsid w:val="00A9425C"/>
    <w:rsid w:val="00A955E9"/>
    <w:rsid w:val="00A95758"/>
    <w:rsid w:val="00A96088"/>
    <w:rsid w:val="00A9614F"/>
    <w:rsid w:val="00A96762"/>
    <w:rsid w:val="00A968B1"/>
    <w:rsid w:val="00A96A2E"/>
    <w:rsid w:val="00A96B3C"/>
    <w:rsid w:val="00A96CEB"/>
    <w:rsid w:val="00A96DB9"/>
    <w:rsid w:val="00A972ED"/>
    <w:rsid w:val="00A973FD"/>
    <w:rsid w:val="00A976E3"/>
    <w:rsid w:val="00A978A9"/>
    <w:rsid w:val="00A97B35"/>
    <w:rsid w:val="00A97F1B"/>
    <w:rsid w:val="00AA05AA"/>
    <w:rsid w:val="00AA0911"/>
    <w:rsid w:val="00AA09E4"/>
    <w:rsid w:val="00AA1A1A"/>
    <w:rsid w:val="00AA231E"/>
    <w:rsid w:val="00AA2881"/>
    <w:rsid w:val="00AA298C"/>
    <w:rsid w:val="00AA38F6"/>
    <w:rsid w:val="00AA3D25"/>
    <w:rsid w:val="00AA418F"/>
    <w:rsid w:val="00AA4EA6"/>
    <w:rsid w:val="00AA4F8E"/>
    <w:rsid w:val="00AA50D8"/>
    <w:rsid w:val="00AA57F9"/>
    <w:rsid w:val="00AA60F5"/>
    <w:rsid w:val="00AA60FB"/>
    <w:rsid w:val="00AA62E5"/>
    <w:rsid w:val="00AA65B4"/>
    <w:rsid w:val="00AA661A"/>
    <w:rsid w:val="00AA69A9"/>
    <w:rsid w:val="00AA6FBF"/>
    <w:rsid w:val="00AA758F"/>
    <w:rsid w:val="00AA75FA"/>
    <w:rsid w:val="00AA78FB"/>
    <w:rsid w:val="00AA7C3A"/>
    <w:rsid w:val="00AB010B"/>
    <w:rsid w:val="00AB01DD"/>
    <w:rsid w:val="00AB0340"/>
    <w:rsid w:val="00AB099B"/>
    <w:rsid w:val="00AB09BE"/>
    <w:rsid w:val="00AB0DFF"/>
    <w:rsid w:val="00AB0EE2"/>
    <w:rsid w:val="00AB143B"/>
    <w:rsid w:val="00AB15BC"/>
    <w:rsid w:val="00AB16C5"/>
    <w:rsid w:val="00AB186E"/>
    <w:rsid w:val="00AB18C5"/>
    <w:rsid w:val="00AB1B65"/>
    <w:rsid w:val="00AB1CBA"/>
    <w:rsid w:val="00AB287A"/>
    <w:rsid w:val="00AB28CD"/>
    <w:rsid w:val="00AB2CB4"/>
    <w:rsid w:val="00AB365E"/>
    <w:rsid w:val="00AB4043"/>
    <w:rsid w:val="00AB4107"/>
    <w:rsid w:val="00AB503F"/>
    <w:rsid w:val="00AB530B"/>
    <w:rsid w:val="00AB5C09"/>
    <w:rsid w:val="00AB5D7C"/>
    <w:rsid w:val="00AB6239"/>
    <w:rsid w:val="00AB6A12"/>
    <w:rsid w:val="00AB78D9"/>
    <w:rsid w:val="00AC00F8"/>
    <w:rsid w:val="00AC05E2"/>
    <w:rsid w:val="00AC08BB"/>
    <w:rsid w:val="00AC0D06"/>
    <w:rsid w:val="00AC1245"/>
    <w:rsid w:val="00AC126D"/>
    <w:rsid w:val="00AC12C1"/>
    <w:rsid w:val="00AC12EC"/>
    <w:rsid w:val="00AC1F01"/>
    <w:rsid w:val="00AC279A"/>
    <w:rsid w:val="00AC3653"/>
    <w:rsid w:val="00AC3777"/>
    <w:rsid w:val="00AC3846"/>
    <w:rsid w:val="00AC400B"/>
    <w:rsid w:val="00AC40C3"/>
    <w:rsid w:val="00AC467B"/>
    <w:rsid w:val="00AC4838"/>
    <w:rsid w:val="00AC5454"/>
    <w:rsid w:val="00AC63AE"/>
    <w:rsid w:val="00AC6D68"/>
    <w:rsid w:val="00AC79A5"/>
    <w:rsid w:val="00AD0075"/>
    <w:rsid w:val="00AD0819"/>
    <w:rsid w:val="00AD0904"/>
    <w:rsid w:val="00AD096A"/>
    <w:rsid w:val="00AD0B70"/>
    <w:rsid w:val="00AD0F8E"/>
    <w:rsid w:val="00AD16D8"/>
    <w:rsid w:val="00AD16F0"/>
    <w:rsid w:val="00AD1A0C"/>
    <w:rsid w:val="00AD24FF"/>
    <w:rsid w:val="00AD2572"/>
    <w:rsid w:val="00AD2724"/>
    <w:rsid w:val="00AD34C4"/>
    <w:rsid w:val="00AD36A7"/>
    <w:rsid w:val="00AD36F6"/>
    <w:rsid w:val="00AD3819"/>
    <w:rsid w:val="00AD38A1"/>
    <w:rsid w:val="00AD3D93"/>
    <w:rsid w:val="00AD3FAF"/>
    <w:rsid w:val="00AD43A0"/>
    <w:rsid w:val="00AD485F"/>
    <w:rsid w:val="00AD48C5"/>
    <w:rsid w:val="00AD4A66"/>
    <w:rsid w:val="00AD4C8F"/>
    <w:rsid w:val="00AD5409"/>
    <w:rsid w:val="00AD5842"/>
    <w:rsid w:val="00AD5C85"/>
    <w:rsid w:val="00AD5CBE"/>
    <w:rsid w:val="00AD5E3D"/>
    <w:rsid w:val="00AD6339"/>
    <w:rsid w:val="00AD68AE"/>
    <w:rsid w:val="00AD6911"/>
    <w:rsid w:val="00AD6B86"/>
    <w:rsid w:val="00AD6DF1"/>
    <w:rsid w:val="00AD7030"/>
    <w:rsid w:val="00AD760A"/>
    <w:rsid w:val="00AD7994"/>
    <w:rsid w:val="00AE01B0"/>
    <w:rsid w:val="00AE0613"/>
    <w:rsid w:val="00AE0840"/>
    <w:rsid w:val="00AE09D9"/>
    <w:rsid w:val="00AE178D"/>
    <w:rsid w:val="00AE1908"/>
    <w:rsid w:val="00AE1CCC"/>
    <w:rsid w:val="00AE1DB9"/>
    <w:rsid w:val="00AE1E2A"/>
    <w:rsid w:val="00AE2954"/>
    <w:rsid w:val="00AE36A2"/>
    <w:rsid w:val="00AE3BB7"/>
    <w:rsid w:val="00AE3DC4"/>
    <w:rsid w:val="00AE3E2A"/>
    <w:rsid w:val="00AE3E95"/>
    <w:rsid w:val="00AE41A9"/>
    <w:rsid w:val="00AE46C7"/>
    <w:rsid w:val="00AE4A35"/>
    <w:rsid w:val="00AE4BA2"/>
    <w:rsid w:val="00AE4E38"/>
    <w:rsid w:val="00AE5653"/>
    <w:rsid w:val="00AE5721"/>
    <w:rsid w:val="00AE582F"/>
    <w:rsid w:val="00AE5B93"/>
    <w:rsid w:val="00AE609E"/>
    <w:rsid w:val="00AE68B1"/>
    <w:rsid w:val="00AE7139"/>
    <w:rsid w:val="00AE7AE4"/>
    <w:rsid w:val="00AE7E42"/>
    <w:rsid w:val="00AE7F92"/>
    <w:rsid w:val="00AF046D"/>
    <w:rsid w:val="00AF0E9F"/>
    <w:rsid w:val="00AF176B"/>
    <w:rsid w:val="00AF1DFD"/>
    <w:rsid w:val="00AF2294"/>
    <w:rsid w:val="00AF2521"/>
    <w:rsid w:val="00AF2E3F"/>
    <w:rsid w:val="00AF2F9D"/>
    <w:rsid w:val="00AF3436"/>
    <w:rsid w:val="00AF3561"/>
    <w:rsid w:val="00AF3647"/>
    <w:rsid w:val="00AF3E1E"/>
    <w:rsid w:val="00AF3FEE"/>
    <w:rsid w:val="00AF3FF3"/>
    <w:rsid w:val="00AF498B"/>
    <w:rsid w:val="00AF4B1E"/>
    <w:rsid w:val="00AF4B8C"/>
    <w:rsid w:val="00AF4CD4"/>
    <w:rsid w:val="00AF559F"/>
    <w:rsid w:val="00AF5E17"/>
    <w:rsid w:val="00AF5FF5"/>
    <w:rsid w:val="00AF65BF"/>
    <w:rsid w:val="00AF6E8F"/>
    <w:rsid w:val="00AF7289"/>
    <w:rsid w:val="00AF73A6"/>
    <w:rsid w:val="00AF7861"/>
    <w:rsid w:val="00AF789B"/>
    <w:rsid w:val="00AF7950"/>
    <w:rsid w:val="00AF7E16"/>
    <w:rsid w:val="00B0021C"/>
    <w:rsid w:val="00B00965"/>
    <w:rsid w:val="00B0122A"/>
    <w:rsid w:val="00B01511"/>
    <w:rsid w:val="00B02046"/>
    <w:rsid w:val="00B0223C"/>
    <w:rsid w:val="00B03748"/>
    <w:rsid w:val="00B03787"/>
    <w:rsid w:val="00B03DA2"/>
    <w:rsid w:val="00B04048"/>
    <w:rsid w:val="00B04208"/>
    <w:rsid w:val="00B05A0D"/>
    <w:rsid w:val="00B05BB6"/>
    <w:rsid w:val="00B05FCD"/>
    <w:rsid w:val="00B06327"/>
    <w:rsid w:val="00B0669B"/>
    <w:rsid w:val="00B068C5"/>
    <w:rsid w:val="00B06970"/>
    <w:rsid w:val="00B06A4A"/>
    <w:rsid w:val="00B06FBD"/>
    <w:rsid w:val="00B077D5"/>
    <w:rsid w:val="00B0782B"/>
    <w:rsid w:val="00B07883"/>
    <w:rsid w:val="00B07E08"/>
    <w:rsid w:val="00B1062C"/>
    <w:rsid w:val="00B1067F"/>
    <w:rsid w:val="00B10D8E"/>
    <w:rsid w:val="00B10F3C"/>
    <w:rsid w:val="00B118C6"/>
    <w:rsid w:val="00B11A9A"/>
    <w:rsid w:val="00B11D5E"/>
    <w:rsid w:val="00B11DD4"/>
    <w:rsid w:val="00B11E37"/>
    <w:rsid w:val="00B12070"/>
    <w:rsid w:val="00B1245E"/>
    <w:rsid w:val="00B1340C"/>
    <w:rsid w:val="00B1344D"/>
    <w:rsid w:val="00B141ED"/>
    <w:rsid w:val="00B1427E"/>
    <w:rsid w:val="00B153EE"/>
    <w:rsid w:val="00B15619"/>
    <w:rsid w:val="00B15A1D"/>
    <w:rsid w:val="00B15DDF"/>
    <w:rsid w:val="00B16A5F"/>
    <w:rsid w:val="00B16B80"/>
    <w:rsid w:val="00B16DE1"/>
    <w:rsid w:val="00B20698"/>
    <w:rsid w:val="00B20721"/>
    <w:rsid w:val="00B20B21"/>
    <w:rsid w:val="00B21288"/>
    <w:rsid w:val="00B21B33"/>
    <w:rsid w:val="00B21DF5"/>
    <w:rsid w:val="00B22B38"/>
    <w:rsid w:val="00B23293"/>
    <w:rsid w:val="00B23423"/>
    <w:rsid w:val="00B2381B"/>
    <w:rsid w:val="00B2420A"/>
    <w:rsid w:val="00B24282"/>
    <w:rsid w:val="00B242CF"/>
    <w:rsid w:val="00B246A0"/>
    <w:rsid w:val="00B24779"/>
    <w:rsid w:val="00B2481A"/>
    <w:rsid w:val="00B25335"/>
    <w:rsid w:val="00B25661"/>
    <w:rsid w:val="00B2570E"/>
    <w:rsid w:val="00B25ACE"/>
    <w:rsid w:val="00B25F16"/>
    <w:rsid w:val="00B263F3"/>
    <w:rsid w:val="00B268B7"/>
    <w:rsid w:val="00B26A68"/>
    <w:rsid w:val="00B26D13"/>
    <w:rsid w:val="00B26D4B"/>
    <w:rsid w:val="00B2706B"/>
    <w:rsid w:val="00B27D00"/>
    <w:rsid w:val="00B30085"/>
    <w:rsid w:val="00B30266"/>
    <w:rsid w:val="00B304E7"/>
    <w:rsid w:val="00B30E20"/>
    <w:rsid w:val="00B30EB6"/>
    <w:rsid w:val="00B3213D"/>
    <w:rsid w:val="00B323B9"/>
    <w:rsid w:val="00B3357B"/>
    <w:rsid w:val="00B336BA"/>
    <w:rsid w:val="00B34085"/>
    <w:rsid w:val="00B34427"/>
    <w:rsid w:val="00B3487E"/>
    <w:rsid w:val="00B34AFB"/>
    <w:rsid w:val="00B34B0D"/>
    <w:rsid w:val="00B34C0B"/>
    <w:rsid w:val="00B358B3"/>
    <w:rsid w:val="00B35E0B"/>
    <w:rsid w:val="00B360A5"/>
    <w:rsid w:val="00B3645A"/>
    <w:rsid w:val="00B36A3A"/>
    <w:rsid w:val="00B36D02"/>
    <w:rsid w:val="00B36F82"/>
    <w:rsid w:val="00B377B9"/>
    <w:rsid w:val="00B3795A"/>
    <w:rsid w:val="00B37FBE"/>
    <w:rsid w:val="00B40A3F"/>
    <w:rsid w:val="00B40B0F"/>
    <w:rsid w:val="00B41092"/>
    <w:rsid w:val="00B415DE"/>
    <w:rsid w:val="00B41A86"/>
    <w:rsid w:val="00B42F51"/>
    <w:rsid w:val="00B42F5E"/>
    <w:rsid w:val="00B43212"/>
    <w:rsid w:val="00B432E4"/>
    <w:rsid w:val="00B4341A"/>
    <w:rsid w:val="00B43584"/>
    <w:rsid w:val="00B43707"/>
    <w:rsid w:val="00B439B2"/>
    <w:rsid w:val="00B43E7D"/>
    <w:rsid w:val="00B43FD0"/>
    <w:rsid w:val="00B44735"/>
    <w:rsid w:val="00B44736"/>
    <w:rsid w:val="00B44801"/>
    <w:rsid w:val="00B44974"/>
    <w:rsid w:val="00B449EE"/>
    <w:rsid w:val="00B44A1B"/>
    <w:rsid w:val="00B45548"/>
    <w:rsid w:val="00B4568B"/>
    <w:rsid w:val="00B45715"/>
    <w:rsid w:val="00B4577E"/>
    <w:rsid w:val="00B45F83"/>
    <w:rsid w:val="00B46B4B"/>
    <w:rsid w:val="00B472A9"/>
    <w:rsid w:val="00B473AA"/>
    <w:rsid w:val="00B47B72"/>
    <w:rsid w:val="00B47D84"/>
    <w:rsid w:val="00B47DE7"/>
    <w:rsid w:val="00B5044D"/>
    <w:rsid w:val="00B50ACC"/>
    <w:rsid w:val="00B50C14"/>
    <w:rsid w:val="00B50C2D"/>
    <w:rsid w:val="00B50CA0"/>
    <w:rsid w:val="00B51327"/>
    <w:rsid w:val="00B51D27"/>
    <w:rsid w:val="00B51FF0"/>
    <w:rsid w:val="00B52208"/>
    <w:rsid w:val="00B52A2E"/>
    <w:rsid w:val="00B5337E"/>
    <w:rsid w:val="00B5385A"/>
    <w:rsid w:val="00B53A33"/>
    <w:rsid w:val="00B53BDE"/>
    <w:rsid w:val="00B540A5"/>
    <w:rsid w:val="00B54EDF"/>
    <w:rsid w:val="00B550D1"/>
    <w:rsid w:val="00B5529A"/>
    <w:rsid w:val="00B55700"/>
    <w:rsid w:val="00B55D5D"/>
    <w:rsid w:val="00B560DC"/>
    <w:rsid w:val="00B562A7"/>
    <w:rsid w:val="00B56340"/>
    <w:rsid w:val="00B60F71"/>
    <w:rsid w:val="00B6111D"/>
    <w:rsid w:val="00B61860"/>
    <w:rsid w:val="00B61BA2"/>
    <w:rsid w:val="00B61D0A"/>
    <w:rsid w:val="00B627F3"/>
    <w:rsid w:val="00B62BFF"/>
    <w:rsid w:val="00B63577"/>
    <w:rsid w:val="00B63BBE"/>
    <w:rsid w:val="00B63E55"/>
    <w:rsid w:val="00B6426D"/>
    <w:rsid w:val="00B64ADE"/>
    <w:rsid w:val="00B65293"/>
    <w:rsid w:val="00B660C6"/>
    <w:rsid w:val="00B6621F"/>
    <w:rsid w:val="00B66634"/>
    <w:rsid w:val="00B66ED5"/>
    <w:rsid w:val="00B66EF3"/>
    <w:rsid w:val="00B670A4"/>
    <w:rsid w:val="00B674FB"/>
    <w:rsid w:val="00B678F5"/>
    <w:rsid w:val="00B67A30"/>
    <w:rsid w:val="00B67BD0"/>
    <w:rsid w:val="00B67C30"/>
    <w:rsid w:val="00B67DB9"/>
    <w:rsid w:val="00B701F9"/>
    <w:rsid w:val="00B704E4"/>
    <w:rsid w:val="00B70D58"/>
    <w:rsid w:val="00B70D93"/>
    <w:rsid w:val="00B72511"/>
    <w:rsid w:val="00B728FE"/>
    <w:rsid w:val="00B73A4F"/>
    <w:rsid w:val="00B73BE0"/>
    <w:rsid w:val="00B73C46"/>
    <w:rsid w:val="00B73FAB"/>
    <w:rsid w:val="00B742DD"/>
    <w:rsid w:val="00B745F5"/>
    <w:rsid w:val="00B758A1"/>
    <w:rsid w:val="00B75BD7"/>
    <w:rsid w:val="00B760A0"/>
    <w:rsid w:val="00B760D7"/>
    <w:rsid w:val="00B7613A"/>
    <w:rsid w:val="00B76541"/>
    <w:rsid w:val="00B76722"/>
    <w:rsid w:val="00B76A13"/>
    <w:rsid w:val="00B77107"/>
    <w:rsid w:val="00B77150"/>
    <w:rsid w:val="00B77164"/>
    <w:rsid w:val="00B77F46"/>
    <w:rsid w:val="00B80036"/>
    <w:rsid w:val="00B801E8"/>
    <w:rsid w:val="00B80568"/>
    <w:rsid w:val="00B808BA"/>
    <w:rsid w:val="00B80FBD"/>
    <w:rsid w:val="00B815C7"/>
    <w:rsid w:val="00B820C8"/>
    <w:rsid w:val="00B824E9"/>
    <w:rsid w:val="00B825DF"/>
    <w:rsid w:val="00B82988"/>
    <w:rsid w:val="00B82AA2"/>
    <w:rsid w:val="00B82D09"/>
    <w:rsid w:val="00B82DB6"/>
    <w:rsid w:val="00B82FAB"/>
    <w:rsid w:val="00B82FFB"/>
    <w:rsid w:val="00B830BB"/>
    <w:rsid w:val="00B8345B"/>
    <w:rsid w:val="00B83CE2"/>
    <w:rsid w:val="00B83F3D"/>
    <w:rsid w:val="00B84701"/>
    <w:rsid w:val="00B84A8B"/>
    <w:rsid w:val="00B84CDD"/>
    <w:rsid w:val="00B85040"/>
    <w:rsid w:val="00B858CE"/>
    <w:rsid w:val="00B85922"/>
    <w:rsid w:val="00B86E7F"/>
    <w:rsid w:val="00B87009"/>
    <w:rsid w:val="00B87C5B"/>
    <w:rsid w:val="00B87DCE"/>
    <w:rsid w:val="00B9006D"/>
    <w:rsid w:val="00B9118F"/>
    <w:rsid w:val="00B91DC5"/>
    <w:rsid w:val="00B9270D"/>
    <w:rsid w:val="00B929B4"/>
    <w:rsid w:val="00B92CD4"/>
    <w:rsid w:val="00B92EC4"/>
    <w:rsid w:val="00B936DF"/>
    <w:rsid w:val="00B941A2"/>
    <w:rsid w:val="00B9426F"/>
    <w:rsid w:val="00B943D8"/>
    <w:rsid w:val="00B94D2B"/>
    <w:rsid w:val="00B94E0F"/>
    <w:rsid w:val="00B9570B"/>
    <w:rsid w:val="00B95B3A"/>
    <w:rsid w:val="00B95CF8"/>
    <w:rsid w:val="00B96267"/>
    <w:rsid w:val="00B965B0"/>
    <w:rsid w:val="00B96624"/>
    <w:rsid w:val="00B96752"/>
    <w:rsid w:val="00B96A22"/>
    <w:rsid w:val="00B96F2E"/>
    <w:rsid w:val="00B971F1"/>
    <w:rsid w:val="00B97722"/>
    <w:rsid w:val="00B97C1E"/>
    <w:rsid w:val="00BA0178"/>
    <w:rsid w:val="00BA0CB9"/>
    <w:rsid w:val="00BA0D63"/>
    <w:rsid w:val="00BA0F09"/>
    <w:rsid w:val="00BA1129"/>
    <w:rsid w:val="00BA2151"/>
    <w:rsid w:val="00BA2239"/>
    <w:rsid w:val="00BA2A14"/>
    <w:rsid w:val="00BA33BF"/>
    <w:rsid w:val="00BA37B9"/>
    <w:rsid w:val="00BA383D"/>
    <w:rsid w:val="00BA3861"/>
    <w:rsid w:val="00BA409B"/>
    <w:rsid w:val="00BA4718"/>
    <w:rsid w:val="00BA4862"/>
    <w:rsid w:val="00BA4C6A"/>
    <w:rsid w:val="00BA5150"/>
    <w:rsid w:val="00BA59B4"/>
    <w:rsid w:val="00BA5D93"/>
    <w:rsid w:val="00BA5FC4"/>
    <w:rsid w:val="00BA62CB"/>
    <w:rsid w:val="00BA7154"/>
    <w:rsid w:val="00BA7255"/>
    <w:rsid w:val="00BA7736"/>
    <w:rsid w:val="00BA7998"/>
    <w:rsid w:val="00BA7B1D"/>
    <w:rsid w:val="00BA7B30"/>
    <w:rsid w:val="00BB0170"/>
    <w:rsid w:val="00BB052B"/>
    <w:rsid w:val="00BB0633"/>
    <w:rsid w:val="00BB0AD3"/>
    <w:rsid w:val="00BB1001"/>
    <w:rsid w:val="00BB147E"/>
    <w:rsid w:val="00BB16E9"/>
    <w:rsid w:val="00BB209F"/>
    <w:rsid w:val="00BB20C0"/>
    <w:rsid w:val="00BB22CC"/>
    <w:rsid w:val="00BB2C05"/>
    <w:rsid w:val="00BB2F23"/>
    <w:rsid w:val="00BB416B"/>
    <w:rsid w:val="00BB41F6"/>
    <w:rsid w:val="00BB46FA"/>
    <w:rsid w:val="00BB4928"/>
    <w:rsid w:val="00BB4BC0"/>
    <w:rsid w:val="00BB4CA6"/>
    <w:rsid w:val="00BB6174"/>
    <w:rsid w:val="00BB6F09"/>
    <w:rsid w:val="00BB7B80"/>
    <w:rsid w:val="00BB7CB9"/>
    <w:rsid w:val="00BC02AE"/>
    <w:rsid w:val="00BC0AE4"/>
    <w:rsid w:val="00BC0AE5"/>
    <w:rsid w:val="00BC0E08"/>
    <w:rsid w:val="00BC11D3"/>
    <w:rsid w:val="00BC2E4D"/>
    <w:rsid w:val="00BC2FB5"/>
    <w:rsid w:val="00BC326D"/>
    <w:rsid w:val="00BC3FBA"/>
    <w:rsid w:val="00BC4227"/>
    <w:rsid w:val="00BC4789"/>
    <w:rsid w:val="00BC4948"/>
    <w:rsid w:val="00BC4A3B"/>
    <w:rsid w:val="00BC4E6B"/>
    <w:rsid w:val="00BC5DC6"/>
    <w:rsid w:val="00BC5F73"/>
    <w:rsid w:val="00BC616E"/>
    <w:rsid w:val="00BC62A0"/>
    <w:rsid w:val="00BC6C73"/>
    <w:rsid w:val="00BC6D53"/>
    <w:rsid w:val="00BC6E93"/>
    <w:rsid w:val="00BC753A"/>
    <w:rsid w:val="00BC7C82"/>
    <w:rsid w:val="00BC7CE1"/>
    <w:rsid w:val="00BC7E26"/>
    <w:rsid w:val="00BD160E"/>
    <w:rsid w:val="00BD1FE7"/>
    <w:rsid w:val="00BD20CF"/>
    <w:rsid w:val="00BD2536"/>
    <w:rsid w:val="00BD2634"/>
    <w:rsid w:val="00BD297D"/>
    <w:rsid w:val="00BD2A40"/>
    <w:rsid w:val="00BD2C53"/>
    <w:rsid w:val="00BD2D3E"/>
    <w:rsid w:val="00BD3490"/>
    <w:rsid w:val="00BD36CD"/>
    <w:rsid w:val="00BD372D"/>
    <w:rsid w:val="00BD3777"/>
    <w:rsid w:val="00BD383B"/>
    <w:rsid w:val="00BD4080"/>
    <w:rsid w:val="00BD4121"/>
    <w:rsid w:val="00BD4198"/>
    <w:rsid w:val="00BD4681"/>
    <w:rsid w:val="00BD47EF"/>
    <w:rsid w:val="00BD4834"/>
    <w:rsid w:val="00BD4BC1"/>
    <w:rsid w:val="00BD504F"/>
    <w:rsid w:val="00BD5316"/>
    <w:rsid w:val="00BD5A15"/>
    <w:rsid w:val="00BD635B"/>
    <w:rsid w:val="00BD64F1"/>
    <w:rsid w:val="00BD662D"/>
    <w:rsid w:val="00BD6FEA"/>
    <w:rsid w:val="00BD7952"/>
    <w:rsid w:val="00BD7DB3"/>
    <w:rsid w:val="00BE04F1"/>
    <w:rsid w:val="00BE0C1D"/>
    <w:rsid w:val="00BE1399"/>
    <w:rsid w:val="00BE16D8"/>
    <w:rsid w:val="00BE17B0"/>
    <w:rsid w:val="00BE186C"/>
    <w:rsid w:val="00BE1B5E"/>
    <w:rsid w:val="00BE1BC9"/>
    <w:rsid w:val="00BE1F26"/>
    <w:rsid w:val="00BE2303"/>
    <w:rsid w:val="00BE2646"/>
    <w:rsid w:val="00BE2AF5"/>
    <w:rsid w:val="00BE32B0"/>
    <w:rsid w:val="00BE3424"/>
    <w:rsid w:val="00BE380C"/>
    <w:rsid w:val="00BE3F79"/>
    <w:rsid w:val="00BE3FC6"/>
    <w:rsid w:val="00BE4F8E"/>
    <w:rsid w:val="00BE4FDF"/>
    <w:rsid w:val="00BE5506"/>
    <w:rsid w:val="00BE5C7C"/>
    <w:rsid w:val="00BE66A2"/>
    <w:rsid w:val="00BE7A36"/>
    <w:rsid w:val="00BE7FC3"/>
    <w:rsid w:val="00BF0155"/>
    <w:rsid w:val="00BF0721"/>
    <w:rsid w:val="00BF081B"/>
    <w:rsid w:val="00BF098F"/>
    <w:rsid w:val="00BF0A5B"/>
    <w:rsid w:val="00BF0BBA"/>
    <w:rsid w:val="00BF0D84"/>
    <w:rsid w:val="00BF100D"/>
    <w:rsid w:val="00BF1204"/>
    <w:rsid w:val="00BF153F"/>
    <w:rsid w:val="00BF202C"/>
    <w:rsid w:val="00BF3237"/>
    <w:rsid w:val="00BF32DC"/>
    <w:rsid w:val="00BF32FB"/>
    <w:rsid w:val="00BF338C"/>
    <w:rsid w:val="00BF37C0"/>
    <w:rsid w:val="00BF37DF"/>
    <w:rsid w:val="00BF3889"/>
    <w:rsid w:val="00BF3D2D"/>
    <w:rsid w:val="00BF41E0"/>
    <w:rsid w:val="00BF4D3F"/>
    <w:rsid w:val="00BF5123"/>
    <w:rsid w:val="00BF515B"/>
    <w:rsid w:val="00BF541B"/>
    <w:rsid w:val="00BF5620"/>
    <w:rsid w:val="00BF5666"/>
    <w:rsid w:val="00BF58EB"/>
    <w:rsid w:val="00BF5927"/>
    <w:rsid w:val="00BF5A79"/>
    <w:rsid w:val="00BF600C"/>
    <w:rsid w:val="00BF609B"/>
    <w:rsid w:val="00BF6468"/>
    <w:rsid w:val="00BF7168"/>
    <w:rsid w:val="00BF71FF"/>
    <w:rsid w:val="00BF74D5"/>
    <w:rsid w:val="00BF7601"/>
    <w:rsid w:val="00BF7E02"/>
    <w:rsid w:val="00BF7E06"/>
    <w:rsid w:val="00C00044"/>
    <w:rsid w:val="00C00292"/>
    <w:rsid w:val="00C002C5"/>
    <w:rsid w:val="00C004FA"/>
    <w:rsid w:val="00C0051D"/>
    <w:rsid w:val="00C00721"/>
    <w:rsid w:val="00C00EAD"/>
    <w:rsid w:val="00C01A67"/>
    <w:rsid w:val="00C01DB5"/>
    <w:rsid w:val="00C01F13"/>
    <w:rsid w:val="00C0273D"/>
    <w:rsid w:val="00C02AB9"/>
    <w:rsid w:val="00C03052"/>
    <w:rsid w:val="00C030E5"/>
    <w:rsid w:val="00C032D5"/>
    <w:rsid w:val="00C0341B"/>
    <w:rsid w:val="00C03B10"/>
    <w:rsid w:val="00C04F2D"/>
    <w:rsid w:val="00C05292"/>
    <w:rsid w:val="00C05B6A"/>
    <w:rsid w:val="00C06032"/>
    <w:rsid w:val="00C06181"/>
    <w:rsid w:val="00C06ADF"/>
    <w:rsid w:val="00C0798F"/>
    <w:rsid w:val="00C10731"/>
    <w:rsid w:val="00C11234"/>
    <w:rsid w:val="00C1126A"/>
    <w:rsid w:val="00C1164D"/>
    <w:rsid w:val="00C11949"/>
    <w:rsid w:val="00C11E32"/>
    <w:rsid w:val="00C123DB"/>
    <w:rsid w:val="00C12B02"/>
    <w:rsid w:val="00C12FC9"/>
    <w:rsid w:val="00C13059"/>
    <w:rsid w:val="00C14702"/>
    <w:rsid w:val="00C1534C"/>
    <w:rsid w:val="00C15977"/>
    <w:rsid w:val="00C15E47"/>
    <w:rsid w:val="00C1614C"/>
    <w:rsid w:val="00C16FDD"/>
    <w:rsid w:val="00C17357"/>
    <w:rsid w:val="00C17619"/>
    <w:rsid w:val="00C17809"/>
    <w:rsid w:val="00C20026"/>
    <w:rsid w:val="00C20424"/>
    <w:rsid w:val="00C205D7"/>
    <w:rsid w:val="00C20DF3"/>
    <w:rsid w:val="00C21297"/>
    <w:rsid w:val="00C2172E"/>
    <w:rsid w:val="00C21B80"/>
    <w:rsid w:val="00C2238D"/>
    <w:rsid w:val="00C22BFF"/>
    <w:rsid w:val="00C22E0B"/>
    <w:rsid w:val="00C23607"/>
    <w:rsid w:val="00C23702"/>
    <w:rsid w:val="00C2373A"/>
    <w:rsid w:val="00C239A3"/>
    <w:rsid w:val="00C23B88"/>
    <w:rsid w:val="00C23CE4"/>
    <w:rsid w:val="00C24089"/>
    <w:rsid w:val="00C2442A"/>
    <w:rsid w:val="00C246AE"/>
    <w:rsid w:val="00C24C6C"/>
    <w:rsid w:val="00C256DF"/>
    <w:rsid w:val="00C257A8"/>
    <w:rsid w:val="00C2596C"/>
    <w:rsid w:val="00C25DAD"/>
    <w:rsid w:val="00C262DC"/>
    <w:rsid w:val="00C2644A"/>
    <w:rsid w:val="00C267BD"/>
    <w:rsid w:val="00C26B8A"/>
    <w:rsid w:val="00C27C5D"/>
    <w:rsid w:val="00C30126"/>
    <w:rsid w:val="00C314C4"/>
    <w:rsid w:val="00C3193E"/>
    <w:rsid w:val="00C31D95"/>
    <w:rsid w:val="00C31F60"/>
    <w:rsid w:val="00C3227A"/>
    <w:rsid w:val="00C324BE"/>
    <w:rsid w:val="00C32A7C"/>
    <w:rsid w:val="00C33094"/>
    <w:rsid w:val="00C334B5"/>
    <w:rsid w:val="00C33624"/>
    <w:rsid w:val="00C3379E"/>
    <w:rsid w:val="00C3381A"/>
    <w:rsid w:val="00C339E9"/>
    <w:rsid w:val="00C346BE"/>
    <w:rsid w:val="00C349B0"/>
    <w:rsid w:val="00C34ABD"/>
    <w:rsid w:val="00C34D8C"/>
    <w:rsid w:val="00C34F46"/>
    <w:rsid w:val="00C35157"/>
    <w:rsid w:val="00C351D3"/>
    <w:rsid w:val="00C356E9"/>
    <w:rsid w:val="00C35AB3"/>
    <w:rsid w:val="00C36ED3"/>
    <w:rsid w:val="00C374BA"/>
    <w:rsid w:val="00C374D3"/>
    <w:rsid w:val="00C37558"/>
    <w:rsid w:val="00C37659"/>
    <w:rsid w:val="00C376AB"/>
    <w:rsid w:val="00C3776F"/>
    <w:rsid w:val="00C40357"/>
    <w:rsid w:val="00C4096F"/>
    <w:rsid w:val="00C4151B"/>
    <w:rsid w:val="00C4173E"/>
    <w:rsid w:val="00C4176B"/>
    <w:rsid w:val="00C41BA7"/>
    <w:rsid w:val="00C41D17"/>
    <w:rsid w:val="00C4274B"/>
    <w:rsid w:val="00C427DF"/>
    <w:rsid w:val="00C42B1D"/>
    <w:rsid w:val="00C42BCB"/>
    <w:rsid w:val="00C42C4F"/>
    <w:rsid w:val="00C42ED3"/>
    <w:rsid w:val="00C430A1"/>
    <w:rsid w:val="00C43561"/>
    <w:rsid w:val="00C43D08"/>
    <w:rsid w:val="00C442D1"/>
    <w:rsid w:val="00C4433E"/>
    <w:rsid w:val="00C44680"/>
    <w:rsid w:val="00C45D93"/>
    <w:rsid w:val="00C46183"/>
    <w:rsid w:val="00C4650C"/>
    <w:rsid w:val="00C466A6"/>
    <w:rsid w:val="00C46E91"/>
    <w:rsid w:val="00C473FE"/>
    <w:rsid w:val="00C47923"/>
    <w:rsid w:val="00C47C47"/>
    <w:rsid w:val="00C47D80"/>
    <w:rsid w:val="00C47EE9"/>
    <w:rsid w:val="00C47FB6"/>
    <w:rsid w:val="00C50036"/>
    <w:rsid w:val="00C510BB"/>
    <w:rsid w:val="00C514AB"/>
    <w:rsid w:val="00C51F76"/>
    <w:rsid w:val="00C52543"/>
    <w:rsid w:val="00C52783"/>
    <w:rsid w:val="00C52AC9"/>
    <w:rsid w:val="00C52CFE"/>
    <w:rsid w:val="00C5425C"/>
    <w:rsid w:val="00C5471D"/>
    <w:rsid w:val="00C54B6B"/>
    <w:rsid w:val="00C54CB7"/>
    <w:rsid w:val="00C54D36"/>
    <w:rsid w:val="00C554FE"/>
    <w:rsid w:val="00C5679F"/>
    <w:rsid w:val="00C568FD"/>
    <w:rsid w:val="00C56973"/>
    <w:rsid w:val="00C56A04"/>
    <w:rsid w:val="00C56A36"/>
    <w:rsid w:val="00C56A60"/>
    <w:rsid w:val="00C56CEA"/>
    <w:rsid w:val="00C574CB"/>
    <w:rsid w:val="00C57E69"/>
    <w:rsid w:val="00C60411"/>
    <w:rsid w:val="00C60AD2"/>
    <w:rsid w:val="00C60BAA"/>
    <w:rsid w:val="00C60C96"/>
    <w:rsid w:val="00C60F07"/>
    <w:rsid w:val="00C60F7C"/>
    <w:rsid w:val="00C61703"/>
    <w:rsid w:val="00C619C3"/>
    <w:rsid w:val="00C61BC1"/>
    <w:rsid w:val="00C61D8F"/>
    <w:rsid w:val="00C62298"/>
    <w:rsid w:val="00C62700"/>
    <w:rsid w:val="00C62BC8"/>
    <w:rsid w:val="00C62C35"/>
    <w:rsid w:val="00C62C91"/>
    <w:rsid w:val="00C62D07"/>
    <w:rsid w:val="00C63115"/>
    <w:rsid w:val="00C632F9"/>
    <w:rsid w:val="00C639DB"/>
    <w:rsid w:val="00C64813"/>
    <w:rsid w:val="00C65002"/>
    <w:rsid w:val="00C65777"/>
    <w:rsid w:val="00C6580F"/>
    <w:rsid w:val="00C65C38"/>
    <w:rsid w:val="00C65E0C"/>
    <w:rsid w:val="00C65F5E"/>
    <w:rsid w:val="00C66B9A"/>
    <w:rsid w:val="00C676B4"/>
    <w:rsid w:val="00C67B24"/>
    <w:rsid w:val="00C67ED0"/>
    <w:rsid w:val="00C70E52"/>
    <w:rsid w:val="00C71677"/>
    <w:rsid w:val="00C7210D"/>
    <w:rsid w:val="00C7213D"/>
    <w:rsid w:val="00C72490"/>
    <w:rsid w:val="00C72CD3"/>
    <w:rsid w:val="00C72D70"/>
    <w:rsid w:val="00C72E88"/>
    <w:rsid w:val="00C731C2"/>
    <w:rsid w:val="00C73215"/>
    <w:rsid w:val="00C73458"/>
    <w:rsid w:val="00C736B5"/>
    <w:rsid w:val="00C73776"/>
    <w:rsid w:val="00C737C5"/>
    <w:rsid w:val="00C73F2D"/>
    <w:rsid w:val="00C742D8"/>
    <w:rsid w:val="00C74DE0"/>
    <w:rsid w:val="00C750BD"/>
    <w:rsid w:val="00C750E8"/>
    <w:rsid w:val="00C752E8"/>
    <w:rsid w:val="00C754AA"/>
    <w:rsid w:val="00C758BC"/>
    <w:rsid w:val="00C758D6"/>
    <w:rsid w:val="00C7657F"/>
    <w:rsid w:val="00C7669E"/>
    <w:rsid w:val="00C76D75"/>
    <w:rsid w:val="00C76E35"/>
    <w:rsid w:val="00C771CD"/>
    <w:rsid w:val="00C777BB"/>
    <w:rsid w:val="00C7782A"/>
    <w:rsid w:val="00C77877"/>
    <w:rsid w:val="00C77D5B"/>
    <w:rsid w:val="00C77E77"/>
    <w:rsid w:val="00C80901"/>
    <w:rsid w:val="00C80993"/>
    <w:rsid w:val="00C81256"/>
    <w:rsid w:val="00C813F6"/>
    <w:rsid w:val="00C817CC"/>
    <w:rsid w:val="00C81C29"/>
    <w:rsid w:val="00C81F81"/>
    <w:rsid w:val="00C820C1"/>
    <w:rsid w:val="00C82671"/>
    <w:rsid w:val="00C82977"/>
    <w:rsid w:val="00C832D4"/>
    <w:rsid w:val="00C837C6"/>
    <w:rsid w:val="00C84153"/>
    <w:rsid w:val="00C844CD"/>
    <w:rsid w:val="00C84972"/>
    <w:rsid w:val="00C84C24"/>
    <w:rsid w:val="00C84D43"/>
    <w:rsid w:val="00C84F44"/>
    <w:rsid w:val="00C84F5B"/>
    <w:rsid w:val="00C85403"/>
    <w:rsid w:val="00C85BEE"/>
    <w:rsid w:val="00C864F4"/>
    <w:rsid w:val="00C86FD0"/>
    <w:rsid w:val="00C871AA"/>
    <w:rsid w:val="00C87823"/>
    <w:rsid w:val="00C87B13"/>
    <w:rsid w:val="00C87B88"/>
    <w:rsid w:val="00C87BF2"/>
    <w:rsid w:val="00C90640"/>
    <w:rsid w:val="00C90924"/>
    <w:rsid w:val="00C90B1F"/>
    <w:rsid w:val="00C90CDA"/>
    <w:rsid w:val="00C90FD7"/>
    <w:rsid w:val="00C910D9"/>
    <w:rsid w:val="00C91187"/>
    <w:rsid w:val="00C9150A"/>
    <w:rsid w:val="00C91915"/>
    <w:rsid w:val="00C9208E"/>
    <w:rsid w:val="00C92148"/>
    <w:rsid w:val="00C92254"/>
    <w:rsid w:val="00C924C2"/>
    <w:rsid w:val="00C9254E"/>
    <w:rsid w:val="00C925C4"/>
    <w:rsid w:val="00C927CC"/>
    <w:rsid w:val="00C930AC"/>
    <w:rsid w:val="00C9388A"/>
    <w:rsid w:val="00C93B18"/>
    <w:rsid w:val="00C93FE9"/>
    <w:rsid w:val="00C947A1"/>
    <w:rsid w:val="00C94A28"/>
    <w:rsid w:val="00C94E1C"/>
    <w:rsid w:val="00C94F11"/>
    <w:rsid w:val="00C95BC4"/>
    <w:rsid w:val="00C95C38"/>
    <w:rsid w:val="00C9659B"/>
    <w:rsid w:val="00C96E0F"/>
    <w:rsid w:val="00C97207"/>
    <w:rsid w:val="00C974FB"/>
    <w:rsid w:val="00C97E20"/>
    <w:rsid w:val="00CA0376"/>
    <w:rsid w:val="00CA1265"/>
    <w:rsid w:val="00CA135E"/>
    <w:rsid w:val="00CA1A2E"/>
    <w:rsid w:val="00CA21B5"/>
    <w:rsid w:val="00CA3340"/>
    <w:rsid w:val="00CA3507"/>
    <w:rsid w:val="00CA3652"/>
    <w:rsid w:val="00CA39E1"/>
    <w:rsid w:val="00CA3C15"/>
    <w:rsid w:val="00CA3C45"/>
    <w:rsid w:val="00CA3FAE"/>
    <w:rsid w:val="00CA4236"/>
    <w:rsid w:val="00CA434E"/>
    <w:rsid w:val="00CA4768"/>
    <w:rsid w:val="00CA4B97"/>
    <w:rsid w:val="00CA5244"/>
    <w:rsid w:val="00CA555C"/>
    <w:rsid w:val="00CA58B6"/>
    <w:rsid w:val="00CA59AE"/>
    <w:rsid w:val="00CA5B85"/>
    <w:rsid w:val="00CA68D3"/>
    <w:rsid w:val="00CA6C89"/>
    <w:rsid w:val="00CA7FD9"/>
    <w:rsid w:val="00CB018D"/>
    <w:rsid w:val="00CB08AA"/>
    <w:rsid w:val="00CB0B75"/>
    <w:rsid w:val="00CB11CD"/>
    <w:rsid w:val="00CB14A2"/>
    <w:rsid w:val="00CB168F"/>
    <w:rsid w:val="00CB1711"/>
    <w:rsid w:val="00CB1C71"/>
    <w:rsid w:val="00CB1DE5"/>
    <w:rsid w:val="00CB1F09"/>
    <w:rsid w:val="00CB21FE"/>
    <w:rsid w:val="00CB2498"/>
    <w:rsid w:val="00CB2799"/>
    <w:rsid w:val="00CB2C36"/>
    <w:rsid w:val="00CB325D"/>
    <w:rsid w:val="00CB3D46"/>
    <w:rsid w:val="00CB3D5D"/>
    <w:rsid w:val="00CB3F34"/>
    <w:rsid w:val="00CB46DC"/>
    <w:rsid w:val="00CB46FA"/>
    <w:rsid w:val="00CB470C"/>
    <w:rsid w:val="00CB48C9"/>
    <w:rsid w:val="00CB4E2C"/>
    <w:rsid w:val="00CB51AE"/>
    <w:rsid w:val="00CB5252"/>
    <w:rsid w:val="00CB5C57"/>
    <w:rsid w:val="00CB5D61"/>
    <w:rsid w:val="00CB6025"/>
    <w:rsid w:val="00CB609E"/>
    <w:rsid w:val="00CB6600"/>
    <w:rsid w:val="00CB687D"/>
    <w:rsid w:val="00CB68F8"/>
    <w:rsid w:val="00CB6964"/>
    <w:rsid w:val="00CB6DF2"/>
    <w:rsid w:val="00CB6E81"/>
    <w:rsid w:val="00CB72A7"/>
    <w:rsid w:val="00CB736F"/>
    <w:rsid w:val="00CB79C5"/>
    <w:rsid w:val="00CB7CEC"/>
    <w:rsid w:val="00CC1069"/>
    <w:rsid w:val="00CC10A7"/>
    <w:rsid w:val="00CC130A"/>
    <w:rsid w:val="00CC14E7"/>
    <w:rsid w:val="00CC1924"/>
    <w:rsid w:val="00CC1D99"/>
    <w:rsid w:val="00CC1EB7"/>
    <w:rsid w:val="00CC2665"/>
    <w:rsid w:val="00CC2B9E"/>
    <w:rsid w:val="00CC2D14"/>
    <w:rsid w:val="00CC3302"/>
    <w:rsid w:val="00CC3516"/>
    <w:rsid w:val="00CC35DA"/>
    <w:rsid w:val="00CC35EA"/>
    <w:rsid w:val="00CC402E"/>
    <w:rsid w:val="00CC4CB4"/>
    <w:rsid w:val="00CC58AE"/>
    <w:rsid w:val="00CC5DB3"/>
    <w:rsid w:val="00CC5F3F"/>
    <w:rsid w:val="00CC6102"/>
    <w:rsid w:val="00CC65B8"/>
    <w:rsid w:val="00CC699C"/>
    <w:rsid w:val="00CC6B27"/>
    <w:rsid w:val="00CC6D8C"/>
    <w:rsid w:val="00CC7360"/>
    <w:rsid w:val="00CC79D4"/>
    <w:rsid w:val="00CC7AFC"/>
    <w:rsid w:val="00CC7DA9"/>
    <w:rsid w:val="00CD0123"/>
    <w:rsid w:val="00CD0552"/>
    <w:rsid w:val="00CD0756"/>
    <w:rsid w:val="00CD1C24"/>
    <w:rsid w:val="00CD1CC8"/>
    <w:rsid w:val="00CD1D5E"/>
    <w:rsid w:val="00CD1E12"/>
    <w:rsid w:val="00CD2011"/>
    <w:rsid w:val="00CD2082"/>
    <w:rsid w:val="00CD2819"/>
    <w:rsid w:val="00CD302F"/>
    <w:rsid w:val="00CD33C2"/>
    <w:rsid w:val="00CD3A0D"/>
    <w:rsid w:val="00CD3C07"/>
    <w:rsid w:val="00CD3CE5"/>
    <w:rsid w:val="00CD3D6C"/>
    <w:rsid w:val="00CD486D"/>
    <w:rsid w:val="00CD4AA3"/>
    <w:rsid w:val="00CD4C72"/>
    <w:rsid w:val="00CD65F5"/>
    <w:rsid w:val="00CD6923"/>
    <w:rsid w:val="00CD6CE1"/>
    <w:rsid w:val="00CD6F6B"/>
    <w:rsid w:val="00CE0AE8"/>
    <w:rsid w:val="00CE10DD"/>
    <w:rsid w:val="00CE1441"/>
    <w:rsid w:val="00CE14A5"/>
    <w:rsid w:val="00CE1B22"/>
    <w:rsid w:val="00CE1E85"/>
    <w:rsid w:val="00CE291B"/>
    <w:rsid w:val="00CE2C9E"/>
    <w:rsid w:val="00CE2F3E"/>
    <w:rsid w:val="00CE3A07"/>
    <w:rsid w:val="00CE3B7F"/>
    <w:rsid w:val="00CE3D42"/>
    <w:rsid w:val="00CE3F35"/>
    <w:rsid w:val="00CE4427"/>
    <w:rsid w:val="00CE4B78"/>
    <w:rsid w:val="00CE4D34"/>
    <w:rsid w:val="00CE50F1"/>
    <w:rsid w:val="00CE5454"/>
    <w:rsid w:val="00CE5662"/>
    <w:rsid w:val="00CE5C3C"/>
    <w:rsid w:val="00CE5FE1"/>
    <w:rsid w:val="00CE779C"/>
    <w:rsid w:val="00CF050E"/>
    <w:rsid w:val="00CF0905"/>
    <w:rsid w:val="00CF0B2D"/>
    <w:rsid w:val="00CF0B38"/>
    <w:rsid w:val="00CF0DC5"/>
    <w:rsid w:val="00CF112C"/>
    <w:rsid w:val="00CF204C"/>
    <w:rsid w:val="00CF2141"/>
    <w:rsid w:val="00CF24D4"/>
    <w:rsid w:val="00CF29BD"/>
    <w:rsid w:val="00CF2BE2"/>
    <w:rsid w:val="00CF3400"/>
    <w:rsid w:val="00CF36AE"/>
    <w:rsid w:val="00CF37B8"/>
    <w:rsid w:val="00CF3F7D"/>
    <w:rsid w:val="00CF41F0"/>
    <w:rsid w:val="00CF4452"/>
    <w:rsid w:val="00CF4834"/>
    <w:rsid w:val="00CF4923"/>
    <w:rsid w:val="00CF4934"/>
    <w:rsid w:val="00CF5311"/>
    <w:rsid w:val="00CF5451"/>
    <w:rsid w:val="00CF5657"/>
    <w:rsid w:val="00CF62E8"/>
    <w:rsid w:val="00CF6533"/>
    <w:rsid w:val="00CF7109"/>
    <w:rsid w:val="00CF72CE"/>
    <w:rsid w:val="00CF7309"/>
    <w:rsid w:val="00CF73C5"/>
    <w:rsid w:val="00CF7433"/>
    <w:rsid w:val="00CF778D"/>
    <w:rsid w:val="00CF7ED4"/>
    <w:rsid w:val="00D002D2"/>
    <w:rsid w:val="00D008FC"/>
    <w:rsid w:val="00D0097F"/>
    <w:rsid w:val="00D00AAC"/>
    <w:rsid w:val="00D00D9D"/>
    <w:rsid w:val="00D0117E"/>
    <w:rsid w:val="00D01938"/>
    <w:rsid w:val="00D01ABB"/>
    <w:rsid w:val="00D0201D"/>
    <w:rsid w:val="00D028AA"/>
    <w:rsid w:val="00D02FCA"/>
    <w:rsid w:val="00D03586"/>
    <w:rsid w:val="00D03849"/>
    <w:rsid w:val="00D04349"/>
    <w:rsid w:val="00D043B9"/>
    <w:rsid w:val="00D04486"/>
    <w:rsid w:val="00D044FC"/>
    <w:rsid w:val="00D04E36"/>
    <w:rsid w:val="00D04FB2"/>
    <w:rsid w:val="00D05203"/>
    <w:rsid w:val="00D05437"/>
    <w:rsid w:val="00D058BF"/>
    <w:rsid w:val="00D05B9C"/>
    <w:rsid w:val="00D05D43"/>
    <w:rsid w:val="00D05D62"/>
    <w:rsid w:val="00D05D99"/>
    <w:rsid w:val="00D05FA4"/>
    <w:rsid w:val="00D061AC"/>
    <w:rsid w:val="00D062B4"/>
    <w:rsid w:val="00D06387"/>
    <w:rsid w:val="00D0678C"/>
    <w:rsid w:val="00D06A9B"/>
    <w:rsid w:val="00D06C9B"/>
    <w:rsid w:val="00D06E99"/>
    <w:rsid w:val="00D0722D"/>
    <w:rsid w:val="00D074C0"/>
    <w:rsid w:val="00D07DB4"/>
    <w:rsid w:val="00D07EDD"/>
    <w:rsid w:val="00D10129"/>
    <w:rsid w:val="00D104C4"/>
    <w:rsid w:val="00D10769"/>
    <w:rsid w:val="00D107A6"/>
    <w:rsid w:val="00D10869"/>
    <w:rsid w:val="00D11A39"/>
    <w:rsid w:val="00D11D4E"/>
    <w:rsid w:val="00D11DB7"/>
    <w:rsid w:val="00D126B8"/>
    <w:rsid w:val="00D129A9"/>
    <w:rsid w:val="00D12C4C"/>
    <w:rsid w:val="00D13058"/>
    <w:rsid w:val="00D13602"/>
    <w:rsid w:val="00D138D3"/>
    <w:rsid w:val="00D13DB8"/>
    <w:rsid w:val="00D13F2E"/>
    <w:rsid w:val="00D140CA"/>
    <w:rsid w:val="00D143D9"/>
    <w:rsid w:val="00D15034"/>
    <w:rsid w:val="00D15CF7"/>
    <w:rsid w:val="00D15E02"/>
    <w:rsid w:val="00D15E6E"/>
    <w:rsid w:val="00D162E2"/>
    <w:rsid w:val="00D1636B"/>
    <w:rsid w:val="00D1658D"/>
    <w:rsid w:val="00D168C0"/>
    <w:rsid w:val="00D16ABB"/>
    <w:rsid w:val="00D16DB8"/>
    <w:rsid w:val="00D16FA5"/>
    <w:rsid w:val="00D1717B"/>
    <w:rsid w:val="00D17434"/>
    <w:rsid w:val="00D202D9"/>
    <w:rsid w:val="00D20B02"/>
    <w:rsid w:val="00D20B4B"/>
    <w:rsid w:val="00D20C6D"/>
    <w:rsid w:val="00D213BC"/>
    <w:rsid w:val="00D213F0"/>
    <w:rsid w:val="00D21B0E"/>
    <w:rsid w:val="00D21C59"/>
    <w:rsid w:val="00D21F59"/>
    <w:rsid w:val="00D2218D"/>
    <w:rsid w:val="00D22BA6"/>
    <w:rsid w:val="00D22C10"/>
    <w:rsid w:val="00D2302B"/>
    <w:rsid w:val="00D2319C"/>
    <w:rsid w:val="00D23A81"/>
    <w:rsid w:val="00D23D2D"/>
    <w:rsid w:val="00D24718"/>
    <w:rsid w:val="00D25139"/>
    <w:rsid w:val="00D25287"/>
    <w:rsid w:val="00D25908"/>
    <w:rsid w:val="00D25CFA"/>
    <w:rsid w:val="00D26A41"/>
    <w:rsid w:val="00D26C40"/>
    <w:rsid w:val="00D2761B"/>
    <w:rsid w:val="00D276CC"/>
    <w:rsid w:val="00D27718"/>
    <w:rsid w:val="00D27C53"/>
    <w:rsid w:val="00D301D4"/>
    <w:rsid w:val="00D305EE"/>
    <w:rsid w:val="00D309A1"/>
    <w:rsid w:val="00D309A9"/>
    <w:rsid w:val="00D31363"/>
    <w:rsid w:val="00D31756"/>
    <w:rsid w:val="00D31F75"/>
    <w:rsid w:val="00D320F8"/>
    <w:rsid w:val="00D32204"/>
    <w:rsid w:val="00D322E9"/>
    <w:rsid w:val="00D3240B"/>
    <w:rsid w:val="00D32AFE"/>
    <w:rsid w:val="00D32EB4"/>
    <w:rsid w:val="00D33DCE"/>
    <w:rsid w:val="00D33FA2"/>
    <w:rsid w:val="00D34376"/>
    <w:rsid w:val="00D346E0"/>
    <w:rsid w:val="00D3493C"/>
    <w:rsid w:val="00D34F8F"/>
    <w:rsid w:val="00D351FB"/>
    <w:rsid w:val="00D352CD"/>
    <w:rsid w:val="00D353AF"/>
    <w:rsid w:val="00D35504"/>
    <w:rsid w:val="00D35742"/>
    <w:rsid w:val="00D35AB7"/>
    <w:rsid w:val="00D35D1A"/>
    <w:rsid w:val="00D35D2C"/>
    <w:rsid w:val="00D35DDC"/>
    <w:rsid w:val="00D365F7"/>
    <w:rsid w:val="00D3687B"/>
    <w:rsid w:val="00D36E24"/>
    <w:rsid w:val="00D377A8"/>
    <w:rsid w:val="00D377F1"/>
    <w:rsid w:val="00D37BE7"/>
    <w:rsid w:val="00D40280"/>
    <w:rsid w:val="00D40765"/>
    <w:rsid w:val="00D40C6D"/>
    <w:rsid w:val="00D41008"/>
    <w:rsid w:val="00D41261"/>
    <w:rsid w:val="00D412A9"/>
    <w:rsid w:val="00D4165E"/>
    <w:rsid w:val="00D41CF6"/>
    <w:rsid w:val="00D41D69"/>
    <w:rsid w:val="00D425BB"/>
    <w:rsid w:val="00D42D5E"/>
    <w:rsid w:val="00D43089"/>
    <w:rsid w:val="00D431D8"/>
    <w:rsid w:val="00D434BF"/>
    <w:rsid w:val="00D44CA8"/>
    <w:rsid w:val="00D45DE7"/>
    <w:rsid w:val="00D45FF8"/>
    <w:rsid w:val="00D4601A"/>
    <w:rsid w:val="00D460D1"/>
    <w:rsid w:val="00D472BB"/>
    <w:rsid w:val="00D4758F"/>
    <w:rsid w:val="00D4759F"/>
    <w:rsid w:val="00D47B0D"/>
    <w:rsid w:val="00D47E86"/>
    <w:rsid w:val="00D47F45"/>
    <w:rsid w:val="00D501BE"/>
    <w:rsid w:val="00D50AF9"/>
    <w:rsid w:val="00D50D7C"/>
    <w:rsid w:val="00D50EEA"/>
    <w:rsid w:val="00D510F3"/>
    <w:rsid w:val="00D511A0"/>
    <w:rsid w:val="00D515DC"/>
    <w:rsid w:val="00D51E1E"/>
    <w:rsid w:val="00D52D21"/>
    <w:rsid w:val="00D53048"/>
    <w:rsid w:val="00D533DE"/>
    <w:rsid w:val="00D539CC"/>
    <w:rsid w:val="00D53DF7"/>
    <w:rsid w:val="00D53E82"/>
    <w:rsid w:val="00D542BB"/>
    <w:rsid w:val="00D54B2F"/>
    <w:rsid w:val="00D556CD"/>
    <w:rsid w:val="00D55DD7"/>
    <w:rsid w:val="00D566F7"/>
    <w:rsid w:val="00D5703B"/>
    <w:rsid w:val="00D571E8"/>
    <w:rsid w:val="00D57C91"/>
    <w:rsid w:val="00D57D8E"/>
    <w:rsid w:val="00D60C33"/>
    <w:rsid w:val="00D6123F"/>
    <w:rsid w:val="00D618EE"/>
    <w:rsid w:val="00D61910"/>
    <w:rsid w:val="00D61E53"/>
    <w:rsid w:val="00D6210E"/>
    <w:rsid w:val="00D62E1F"/>
    <w:rsid w:val="00D63372"/>
    <w:rsid w:val="00D63853"/>
    <w:rsid w:val="00D6390E"/>
    <w:rsid w:val="00D64A42"/>
    <w:rsid w:val="00D6511D"/>
    <w:rsid w:val="00D6552E"/>
    <w:rsid w:val="00D65E35"/>
    <w:rsid w:val="00D6646D"/>
    <w:rsid w:val="00D666FA"/>
    <w:rsid w:val="00D67454"/>
    <w:rsid w:val="00D6779E"/>
    <w:rsid w:val="00D67C80"/>
    <w:rsid w:val="00D67E5E"/>
    <w:rsid w:val="00D70BBC"/>
    <w:rsid w:val="00D70C8E"/>
    <w:rsid w:val="00D711CC"/>
    <w:rsid w:val="00D713F3"/>
    <w:rsid w:val="00D728F4"/>
    <w:rsid w:val="00D72ABF"/>
    <w:rsid w:val="00D72C4C"/>
    <w:rsid w:val="00D72C6B"/>
    <w:rsid w:val="00D72DA9"/>
    <w:rsid w:val="00D737B7"/>
    <w:rsid w:val="00D740A3"/>
    <w:rsid w:val="00D74167"/>
    <w:rsid w:val="00D7434A"/>
    <w:rsid w:val="00D74746"/>
    <w:rsid w:val="00D748F9"/>
    <w:rsid w:val="00D749AF"/>
    <w:rsid w:val="00D74D0D"/>
    <w:rsid w:val="00D75339"/>
    <w:rsid w:val="00D755F1"/>
    <w:rsid w:val="00D7634A"/>
    <w:rsid w:val="00D763AF"/>
    <w:rsid w:val="00D76543"/>
    <w:rsid w:val="00D76641"/>
    <w:rsid w:val="00D76A15"/>
    <w:rsid w:val="00D76AFC"/>
    <w:rsid w:val="00D76BE5"/>
    <w:rsid w:val="00D76EF4"/>
    <w:rsid w:val="00D7714C"/>
    <w:rsid w:val="00D77AE8"/>
    <w:rsid w:val="00D77B3B"/>
    <w:rsid w:val="00D80AC8"/>
    <w:rsid w:val="00D80BE9"/>
    <w:rsid w:val="00D80C1C"/>
    <w:rsid w:val="00D80D4D"/>
    <w:rsid w:val="00D81077"/>
    <w:rsid w:val="00D81443"/>
    <w:rsid w:val="00D8150F"/>
    <w:rsid w:val="00D8154D"/>
    <w:rsid w:val="00D81591"/>
    <w:rsid w:val="00D81710"/>
    <w:rsid w:val="00D81F45"/>
    <w:rsid w:val="00D81F57"/>
    <w:rsid w:val="00D82435"/>
    <w:rsid w:val="00D82968"/>
    <w:rsid w:val="00D82C7C"/>
    <w:rsid w:val="00D82CD2"/>
    <w:rsid w:val="00D82F48"/>
    <w:rsid w:val="00D84093"/>
    <w:rsid w:val="00D8456F"/>
    <w:rsid w:val="00D84EDB"/>
    <w:rsid w:val="00D84F00"/>
    <w:rsid w:val="00D85111"/>
    <w:rsid w:val="00D852E8"/>
    <w:rsid w:val="00D8566B"/>
    <w:rsid w:val="00D85C59"/>
    <w:rsid w:val="00D85D21"/>
    <w:rsid w:val="00D86DCC"/>
    <w:rsid w:val="00D8702F"/>
    <w:rsid w:val="00D87152"/>
    <w:rsid w:val="00D873D6"/>
    <w:rsid w:val="00D8751F"/>
    <w:rsid w:val="00D87654"/>
    <w:rsid w:val="00D87CB8"/>
    <w:rsid w:val="00D902F3"/>
    <w:rsid w:val="00D90466"/>
    <w:rsid w:val="00D90714"/>
    <w:rsid w:val="00D9091C"/>
    <w:rsid w:val="00D90CAC"/>
    <w:rsid w:val="00D90D51"/>
    <w:rsid w:val="00D90E6A"/>
    <w:rsid w:val="00D9182C"/>
    <w:rsid w:val="00D91B59"/>
    <w:rsid w:val="00D92284"/>
    <w:rsid w:val="00D9246D"/>
    <w:rsid w:val="00D92702"/>
    <w:rsid w:val="00D92842"/>
    <w:rsid w:val="00D93314"/>
    <w:rsid w:val="00D934BC"/>
    <w:rsid w:val="00D93564"/>
    <w:rsid w:val="00D938A1"/>
    <w:rsid w:val="00D9390F"/>
    <w:rsid w:val="00D9396A"/>
    <w:rsid w:val="00D93E1D"/>
    <w:rsid w:val="00D947B5"/>
    <w:rsid w:val="00D949BD"/>
    <w:rsid w:val="00D94C86"/>
    <w:rsid w:val="00D95002"/>
    <w:rsid w:val="00D95095"/>
    <w:rsid w:val="00D95AD2"/>
    <w:rsid w:val="00D95F92"/>
    <w:rsid w:val="00D95FFF"/>
    <w:rsid w:val="00D97031"/>
    <w:rsid w:val="00D970DB"/>
    <w:rsid w:val="00D97230"/>
    <w:rsid w:val="00D97F64"/>
    <w:rsid w:val="00DA01C4"/>
    <w:rsid w:val="00DA02B7"/>
    <w:rsid w:val="00DA0646"/>
    <w:rsid w:val="00DA073C"/>
    <w:rsid w:val="00DA0937"/>
    <w:rsid w:val="00DA0D51"/>
    <w:rsid w:val="00DA10A4"/>
    <w:rsid w:val="00DA17C6"/>
    <w:rsid w:val="00DA1B01"/>
    <w:rsid w:val="00DA1C1E"/>
    <w:rsid w:val="00DA1EB4"/>
    <w:rsid w:val="00DA21A6"/>
    <w:rsid w:val="00DA2247"/>
    <w:rsid w:val="00DA29CA"/>
    <w:rsid w:val="00DA2AE1"/>
    <w:rsid w:val="00DA2F11"/>
    <w:rsid w:val="00DA3240"/>
    <w:rsid w:val="00DA33E2"/>
    <w:rsid w:val="00DA4407"/>
    <w:rsid w:val="00DA44F0"/>
    <w:rsid w:val="00DA4623"/>
    <w:rsid w:val="00DA47A2"/>
    <w:rsid w:val="00DA4A37"/>
    <w:rsid w:val="00DA533A"/>
    <w:rsid w:val="00DA54BD"/>
    <w:rsid w:val="00DA5B49"/>
    <w:rsid w:val="00DA5D08"/>
    <w:rsid w:val="00DA5E20"/>
    <w:rsid w:val="00DA5EE8"/>
    <w:rsid w:val="00DA6A41"/>
    <w:rsid w:val="00DA6CC2"/>
    <w:rsid w:val="00DA70AC"/>
    <w:rsid w:val="00DA7240"/>
    <w:rsid w:val="00DA7720"/>
    <w:rsid w:val="00DA7CFF"/>
    <w:rsid w:val="00DA7E51"/>
    <w:rsid w:val="00DB0016"/>
    <w:rsid w:val="00DB0CB4"/>
    <w:rsid w:val="00DB10DD"/>
    <w:rsid w:val="00DB11CA"/>
    <w:rsid w:val="00DB14BF"/>
    <w:rsid w:val="00DB150E"/>
    <w:rsid w:val="00DB193A"/>
    <w:rsid w:val="00DB2106"/>
    <w:rsid w:val="00DB228D"/>
    <w:rsid w:val="00DB25C5"/>
    <w:rsid w:val="00DB2C51"/>
    <w:rsid w:val="00DB2CF9"/>
    <w:rsid w:val="00DB30EC"/>
    <w:rsid w:val="00DB3286"/>
    <w:rsid w:val="00DB3559"/>
    <w:rsid w:val="00DB368A"/>
    <w:rsid w:val="00DB3741"/>
    <w:rsid w:val="00DB3998"/>
    <w:rsid w:val="00DB3F25"/>
    <w:rsid w:val="00DB3FAB"/>
    <w:rsid w:val="00DB414C"/>
    <w:rsid w:val="00DB4393"/>
    <w:rsid w:val="00DB459B"/>
    <w:rsid w:val="00DB4AFE"/>
    <w:rsid w:val="00DB4F99"/>
    <w:rsid w:val="00DB5F56"/>
    <w:rsid w:val="00DB60D3"/>
    <w:rsid w:val="00DB6B1A"/>
    <w:rsid w:val="00DB6FF0"/>
    <w:rsid w:val="00DB70FD"/>
    <w:rsid w:val="00DB73D5"/>
    <w:rsid w:val="00DB77EB"/>
    <w:rsid w:val="00DB7CA9"/>
    <w:rsid w:val="00DC0111"/>
    <w:rsid w:val="00DC08A6"/>
    <w:rsid w:val="00DC0B48"/>
    <w:rsid w:val="00DC0C4C"/>
    <w:rsid w:val="00DC162E"/>
    <w:rsid w:val="00DC3858"/>
    <w:rsid w:val="00DC4572"/>
    <w:rsid w:val="00DC4DC6"/>
    <w:rsid w:val="00DC556E"/>
    <w:rsid w:val="00DC5A7F"/>
    <w:rsid w:val="00DC6283"/>
    <w:rsid w:val="00DC62C6"/>
    <w:rsid w:val="00DC6352"/>
    <w:rsid w:val="00DC66CE"/>
    <w:rsid w:val="00DC6873"/>
    <w:rsid w:val="00DC6B29"/>
    <w:rsid w:val="00DC6BD9"/>
    <w:rsid w:val="00DC7038"/>
    <w:rsid w:val="00DC7081"/>
    <w:rsid w:val="00DC7B76"/>
    <w:rsid w:val="00DC7BB5"/>
    <w:rsid w:val="00DD01D8"/>
    <w:rsid w:val="00DD03AE"/>
    <w:rsid w:val="00DD07BA"/>
    <w:rsid w:val="00DD0D69"/>
    <w:rsid w:val="00DD0F36"/>
    <w:rsid w:val="00DD1651"/>
    <w:rsid w:val="00DD1937"/>
    <w:rsid w:val="00DD1BF9"/>
    <w:rsid w:val="00DD1DFA"/>
    <w:rsid w:val="00DD1E04"/>
    <w:rsid w:val="00DD2E3A"/>
    <w:rsid w:val="00DD3128"/>
    <w:rsid w:val="00DD3D2B"/>
    <w:rsid w:val="00DD431B"/>
    <w:rsid w:val="00DD4672"/>
    <w:rsid w:val="00DD49A7"/>
    <w:rsid w:val="00DD56EB"/>
    <w:rsid w:val="00DD585B"/>
    <w:rsid w:val="00DD5A81"/>
    <w:rsid w:val="00DD66DF"/>
    <w:rsid w:val="00DD6C10"/>
    <w:rsid w:val="00DD7284"/>
    <w:rsid w:val="00DD7BD9"/>
    <w:rsid w:val="00DD7BE8"/>
    <w:rsid w:val="00DD7F12"/>
    <w:rsid w:val="00DE01C8"/>
    <w:rsid w:val="00DE0FC0"/>
    <w:rsid w:val="00DE12D3"/>
    <w:rsid w:val="00DE1413"/>
    <w:rsid w:val="00DE1551"/>
    <w:rsid w:val="00DE1C16"/>
    <w:rsid w:val="00DE1DF2"/>
    <w:rsid w:val="00DE1E19"/>
    <w:rsid w:val="00DE23C7"/>
    <w:rsid w:val="00DE26D1"/>
    <w:rsid w:val="00DE27C0"/>
    <w:rsid w:val="00DE2909"/>
    <w:rsid w:val="00DE2917"/>
    <w:rsid w:val="00DE2D46"/>
    <w:rsid w:val="00DE2E7C"/>
    <w:rsid w:val="00DE2FA0"/>
    <w:rsid w:val="00DE31E8"/>
    <w:rsid w:val="00DE3AAF"/>
    <w:rsid w:val="00DE41E3"/>
    <w:rsid w:val="00DE5A9B"/>
    <w:rsid w:val="00DE6310"/>
    <w:rsid w:val="00DE6361"/>
    <w:rsid w:val="00DE637F"/>
    <w:rsid w:val="00DE65F6"/>
    <w:rsid w:val="00DE6B64"/>
    <w:rsid w:val="00DE6DED"/>
    <w:rsid w:val="00DE6E9B"/>
    <w:rsid w:val="00DE7427"/>
    <w:rsid w:val="00DE7681"/>
    <w:rsid w:val="00DE7E64"/>
    <w:rsid w:val="00DF1044"/>
    <w:rsid w:val="00DF1526"/>
    <w:rsid w:val="00DF1780"/>
    <w:rsid w:val="00DF1A34"/>
    <w:rsid w:val="00DF24F6"/>
    <w:rsid w:val="00DF26A3"/>
    <w:rsid w:val="00DF2C3E"/>
    <w:rsid w:val="00DF2F3C"/>
    <w:rsid w:val="00DF327C"/>
    <w:rsid w:val="00DF34F1"/>
    <w:rsid w:val="00DF36DF"/>
    <w:rsid w:val="00DF42C9"/>
    <w:rsid w:val="00DF4E23"/>
    <w:rsid w:val="00DF6302"/>
    <w:rsid w:val="00DF6523"/>
    <w:rsid w:val="00DF733E"/>
    <w:rsid w:val="00DF7589"/>
    <w:rsid w:val="00DF7D8E"/>
    <w:rsid w:val="00E00AFC"/>
    <w:rsid w:val="00E00CED"/>
    <w:rsid w:val="00E00F2C"/>
    <w:rsid w:val="00E01BCE"/>
    <w:rsid w:val="00E01F9F"/>
    <w:rsid w:val="00E02103"/>
    <w:rsid w:val="00E0261A"/>
    <w:rsid w:val="00E029E4"/>
    <w:rsid w:val="00E02EBD"/>
    <w:rsid w:val="00E03206"/>
    <w:rsid w:val="00E032B9"/>
    <w:rsid w:val="00E034F4"/>
    <w:rsid w:val="00E03B00"/>
    <w:rsid w:val="00E03C87"/>
    <w:rsid w:val="00E03E3B"/>
    <w:rsid w:val="00E03E78"/>
    <w:rsid w:val="00E03F6C"/>
    <w:rsid w:val="00E040A1"/>
    <w:rsid w:val="00E04A8E"/>
    <w:rsid w:val="00E0527C"/>
    <w:rsid w:val="00E05732"/>
    <w:rsid w:val="00E059B4"/>
    <w:rsid w:val="00E05BB5"/>
    <w:rsid w:val="00E05BE9"/>
    <w:rsid w:val="00E0603C"/>
    <w:rsid w:val="00E06381"/>
    <w:rsid w:val="00E0646B"/>
    <w:rsid w:val="00E06738"/>
    <w:rsid w:val="00E07039"/>
    <w:rsid w:val="00E0713F"/>
    <w:rsid w:val="00E0757B"/>
    <w:rsid w:val="00E07A62"/>
    <w:rsid w:val="00E07FB2"/>
    <w:rsid w:val="00E1024A"/>
    <w:rsid w:val="00E10FFF"/>
    <w:rsid w:val="00E110AC"/>
    <w:rsid w:val="00E11A68"/>
    <w:rsid w:val="00E11E9C"/>
    <w:rsid w:val="00E11F4A"/>
    <w:rsid w:val="00E126AA"/>
    <w:rsid w:val="00E126BD"/>
    <w:rsid w:val="00E126C8"/>
    <w:rsid w:val="00E12C1F"/>
    <w:rsid w:val="00E12F83"/>
    <w:rsid w:val="00E1337B"/>
    <w:rsid w:val="00E133D3"/>
    <w:rsid w:val="00E13C31"/>
    <w:rsid w:val="00E13CC9"/>
    <w:rsid w:val="00E14195"/>
    <w:rsid w:val="00E1426E"/>
    <w:rsid w:val="00E1456A"/>
    <w:rsid w:val="00E146AE"/>
    <w:rsid w:val="00E147E4"/>
    <w:rsid w:val="00E150BC"/>
    <w:rsid w:val="00E15C3D"/>
    <w:rsid w:val="00E15DD5"/>
    <w:rsid w:val="00E16098"/>
    <w:rsid w:val="00E162E1"/>
    <w:rsid w:val="00E1631C"/>
    <w:rsid w:val="00E16943"/>
    <w:rsid w:val="00E1697E"/>
    <w:rsid w:val="00E169BC"/>
    <w:rsid w:val="00E173A3"/>
    <w:rsid w:val="00E206D9"/>
    <w:rsid w:val="00E20D52"/>
    <w:rsid w:val="00E20F92"/>
    <w:rsid w:val="00E21275"/>
    <w:rsid w:val="00E220F6"/>
    <w:rsid w:val="00E22331"/>
    <w:rsid w:val="00E231EB"/>
    <w:rsid w:val="00E232FF"/>
    <w:rsid w:val="00E23ED8"/>
    <w:rsid w:val="00E24421"/>
    <w:rsid w:val="00E24825"/>
    <w:rsid w:val="00E25367"/>
    <w:rsid w:val="00E25DBF"/>
    <w:rsid w:val="00E261D8"/>
    <w:rsid w:val="00E26266"/>
    <w:rsid w:val="00E2641A"/>
    <w:rsid w:val="00E2656E"/>
    <w:rsid w:val="00E266AE"/>
    <w:rsid w:val="00E266F6"/>
    <w:rsid w:val="00E26DBC"/>
    <w:rsid w:val="00E271C3"/>
    <w:rsid w:val="00E279EB"/>
    <w:rsid w:val="00E27CD8"/>
    <w:rsid w:val="00E27F17"/>
    <w:rsid w:val="00E30304"/>
    <w:rsid w:val="00E30541"/>
    <w:rsid w:val="00E30AF4"/>
    <w:rsid w:val="00E31058"/>
    <w:rsid w:val="00E31575"/>
    <w:rsid w:val="00E31651"/>
    <w:rsid w:val="00E3166B"/>
    <w:rsid w:val="00E31789"/>
    <w:rsid w:val="00E32300"/>
    <w:rsid w:val="00E325BC"/>
    <w:rsid w:val="00E32CE0"/>
    <w:rsid w:val="00E33B28"/>
    <w:rsid w:val="00E33D21"/>
    <w:rsid w:val="00E33DEC"/>
    <w:rsid w:val="00E33EC1"/>
    <w:rsid w:val="00E34296"/>
    <w:rsid w:val="00E347C9"/>
    <w:rsid w:val="00E34901"/>
    <w:rsid w:val="00E34E50"/>
    <w:rsid w:val="00E354D5"/>
    <w:rsid w:val="00E36F10"/>
    <w:rsid w:val="00E3709C"/>
    <w:rsid w:val="00E37201"/>
    <w:rsid w:val="00E3737A"/>
    <w:rsid w:val="00E37411"/>
    <w:rsid w:val="00E374EA"/>
    <w:rsid w:val="00E37A26"/>
    <w:rsid w:val="00E37E43"/>
    <w:rsid w:val="00E400DF"/>
    <w:rsid w:val="00E40245"/>
    <w:rsid w:val="00E40472"/>
    <w:rsid w:val="00E408DA"/>
    <w:rsid w:val="00E408FF"/>
    <w:rsid w:val="00E40B34"/>
    <w:rsid w:val="00E40F70"/>
    <w:rsid w:val="00E41B2F"/>
    <w:rsid w:val="00E41F51"/>
    <w:rsid w:val="00E42089"/>
    <w:rsid w:val="00E421E4"/>
    <w:rsid w:val="00E421F6"/>
    <w:rsid w:val="00E429C3"/>
    <w:rsid w:val="00E4301D"/>
    <w:rsid w:val="00E433D0"/>
    <w:rsid w:val="00E435DA"/>
    <w:rsid w:val="00E43D5F"/>
    <w:rsid w:val="00E43EFC"/>
    <w:rsid w:val="00E44322"/>
    <w:rsid w:val="00E445E0"/>
    <w:rsid w:val="00E448A9"/>
    <w:rsid w:val="00E44916"/>
    <w:rsid w:val="00E44A15"/>
    <w:rsid w:val="00E44B5D"/>
    <w:rsid w:val="00E44B6C"/>
    <w:rsid w:val="00E44C53"/>
    <w:rsid w:val="00E45302"/>
    <w:rsid w:val="00E461F6"/>
    <w:rsid w:val="00E462A6"/>
    <w:rsid w:val="00E4780F"/>
    <w:rsid w:val="00E479EE"/>
    <w:rsid w:val="00E47CB2"/>
    <w:rsid w:val="00E5028A"/>
    <w:rsid w:val="00E50835"/>
    <w:rsid w:val="00E5084B"/>
    <w:rsid w:val="00E50CAB"/>
    <w:rsid w:val="00E50F66"/>
    <w:rsid w:val="00E51178"/>
    <w:rsid w:val="00E51291"/>
    <w:rsid w:val="00E518E1"/>
    <w:rsid w:val="00E51978"/>
    <w:rsid w:val="00E519F1"/>
    <w:rsid w:val="00E51FDB"/>
    <w:rsid w:val="00E5214C"/>
    <w:rsid w:val="00E521EB"/>
    <w:rsid w:val="00E523FC"/>
    <w:rsid w:val="00E5248B"/>
    <w:rsid w:val="00E52612"/>
    <w:rsid w:val="00E52792"/>
    <w:rsid w:val="00E5320C"/>
    <w:rsid w:val="00E53B8D"/>
    <w:rsid w:val="00E55922"/>
    <w:rsid w:val="00E55C7E"/>
    <w:rsid w:val="00E55CDD"/>
    <w:rsid w:val="00E55DBB"/>
    <w:rsid w:val="00E5669D"/>
    <w:rsid w:val="00E56C90"/>
    <w:rsid w:val="00E57A6F"/>
    <w:rsid w:val="00E603FD"/>
    <w:rsid w:val="00E6076A"/>
    <w:rsid w:val="00E60C51"/>
    <w:rsid w:val="00E60DA4"/>
    <w:rsid w:val="00E614BE"/>
    <w:rsid w:val="00E61643"/>
    <w:rsid w:val="00E61D24"/>
    <w:rsid w:val="00E61E61"/>
    <w:rsid w:val="00E62DE4"/>
    <w:rsid w:val="00E636FA"/>
    <w:rsid w:val="00E63889"/>
    <w:rsid w:val="00E6485D"/>
    <w:rsid w:val="00E64AD8"/>
    <w:rsid w:val="00E65792"/>
    <w:rsid w:val="00E65890"/>
    <w:rsid w:val="00E66032"/>
    <w:rsid w:val="00E66351"/>
    <w:rsid w:val="00E6639B"/>
    <w:rsid w:val="00E6663A"/>
    <w:rsid w:val="00E66C06"/>
    <w:rsid w:val="00E6726F"/>
    <w:rsid w:val="00E6765A"/>
    <w:rsid w:val="00E679D1"/>
    <w:rsid w:val="00E67AC3"/>
    <w:rsid w:val="00E67B3A"/>
    <w:rsid w:val="00E70D79"/>
    <w:rsid w:val="00E70E11"/>
    <w:rsid w:val="00E712F6"/>
    <w:rsid w:val="00E71552"/>
    <w:rsid w:val="00E71823"/>
    <w:rsid w:val="00E71DD3"/>
    <w:rsid w:val="00E72E95"/>
    <w:rsid w:val="00E7302C"/>
    <w:rsid w:val="00E730A6"/>
    <w:rsid w:val="00E737B7"/>
    <w:rsid w:val="00E73C21"/>
    <w:rsid w:val="00E73F19"/>
    <w:rsid w:val="00E743D7"/>
    <w:rsid w:val="00E7471C"/>
    <w:rsid w:val="00E74C65"/>
    <w:rsid w:val="00E7521A"/>
    <w:rsid w:val="00E752DA"/>
    <w:rsid w:val="00E753DB"/>
    <w:rsid w:val="00E75B9F"/>
    <w:rsid w:val="00E760B4"/>
    <w:rsid w:val="00E76233"/>
    <w:rsid w:val="00E76E76"/>
    <w:rsid w:val="00E77680"/>
    <w:rsid w:val="00E77834"/>
    <w:rsid w:val="00E77AA5"/>
    <w:rsid w:val="00E77B6F"/>
    <w:rsid w:val="00E77D66"/>
    <w:rsid w:val="00E807C9"/>
    <w:rsid w:val="00E80E72"/>
    <w:rsid w:val="00E81190"/>
    <w:rsid w:val="00E812BE"/>
    <w:rsid w:val="00E81B0A"/>
    <w:rsid w:val="00E8209F"/>
    <w:rsid w:val="00E82BAC"/>
    <w:rsid w:val="00E83411"/>
    <w:rsid w:val="00E8346C"/>
    <w:rsid w:val="00E84598"/>
    <w:rsid w:val="00E845E5"/>
    <w:rsid w:val="00E84850"/>
    <w:rsid w:val="00E84C89"/>
    <w:rsid w:val="00E84CE2"/>
    <w:rsid w:val="00E84ED6"/>
    <w:rsid w:val="00E85192"/>
    <w:rsid w:val="00E85401"/>
    <w:rsid w:val="00E85A2C"/>
    <w:rsid w:val="00E86EAD"/>
    <w:rsid w:val="00E87A7A"/>
    <w:rsid w:val="00E87F29"/>
    <w:rsid w:val="00E87F54"/>
    <w:rsid w:val="00E9004C"/>
    <w:rsid w:val="00E90081"/>
    <w:rsid w:val="00E908D0"/>
    <w:rsid w:val="00E91761"/>
    <w:rsid w:val="00E92016"/>
    <w:rsid w:val="00E92189"/>
    <w:rsid w:val="00E9240C"/>
    <w:rsid w:val="00E9268C"/>
    <w:rsid w:val="00E92C03"/>
    <w:rsid w:val="00E930BA"/>
    <w:rsid w:val="00E931B4"/>
    <w:rsid w:val="00E93A3C"/>
    <w:rsid w:val="00E940D6"/>
    <w:rsid w:val="00E94692"/>
    <w:rsid w:val="00E95173"/>
    <w:rsid w:val="00E95776"/>
    <w:rsid w:val="00E957E1"/>
    <w:rsid w:val="00E95EA1"/>
    <w:rsid w:val="00E963DA"/>
    <w:rsid w:val="00E96C1A"/>
    <w:rsid w:val="00E9734A"/>
    <w:rsid w:val="00E975F2"/>
    <w:rsid w:val="00E976F3"/>
    <w:rsid w:val="00E978BD"/>
    <w:rsid w:val="00E97AB7"/>
    <w:rsid w:val="00EA02CF"/>
    <w:rsid w:val="00EA07D3"/>
    <w:rsid w:val="00EA0B87"/>
    <w:rsid w:val="00EA1497"/>
    <w:rsid w:val="00EA1725"/>
    <w:rsid w:val="00EA1D54"/>
    <w:rsid w:val="00EA2724"/>
    <w:rsid w:val="00EA2916"/>
    <w:rsid w:val="00EA386E"/>
    <w:rsid w:val="00EA389F"/>
    <w:rsid w:val="00EA3D54"/>
    <w:rsid w:val="00EA458F"/>
    <w:rsid w:val="00EA4731"/>
    <w:rsid w:val="00EA4CE4"/>
    <w:rsid w:val="00EA4DCD"/>
    <w:rsid w:val="00EA5B33"/>
    <w:rsid w:val="00EA5CD1"/>
    <w:rsid w:val="00EA67EE"/>
    <w:rsid w:val="00EA721D"/>
    <w:rsid w:val="00EA7433"/>
    <w:rsid w:val="00EA76BF"/>
    <w:rsid w:val="00EB0093"/>
    <w:rsid w:val="00EB01EC"/>
    <w:rsid w:val="00EB068B"/>
    <w:rsid w:val="00EB12FE"/>
    <w:rsid w:val="00EB1A9F"/>
    <w:rsid w:val="00EB1C77"/>
    <w:rsid w:val="00EB1D40"/>
    <w:rsid w:val="00EB1E82"/>
    <w:rsid w:val="00EB1F0E"/>
    <w:rsid w:val="00EB2230"/>
    <w:rsid w:val="00EB2282"/>
    <w:rsid w:val="00EB2402"/>
    <w:rsid w:val="00EB2639"/>
    <w:rsid w:val="00EB27B0"/>
    <w:rsid w:val="00EB2A36"/>
    <w:rsid w:val="00EB2E38"/>
    <w:rsid w:val="00EB3402"/>
    <w:rsid w:val="00EB3424"/>
    <w:rsid w:val="00EB36A8"/>
    <w:rsid w:val="00EB3D32"/>
    <w:rsid w:val="00EB4D4A"/>
    <w:rsid w:val="00EB4E5D"/>
    <w:rsid w:val="00EB503C"/>
    <w:rsid w:val="00EB51AA"/>
    <w:rsid w:val="00EB5796"/>
    <w:rsid w:val="00EB5858"/>
    <w:rsid w:val="00EB60D6"/>
    <w:rsid w:val="00EB6245"/>
    <w:rsid w:val="00EB626A"/>
    <w:rsid w:val="00EB65DA"/>
    <w:rsid w:val="00EB68BF"/>
    <w:rsid w:val="00EB71A1"/>
    <w:rsid w:val="00EB7230"/>
    <w:rsid w:val="00EB7ACE"/>
    <w:rsid w:val="00EB7E1D"/>
    <w:rsid w:val="00EC054D"/>
    <w:rsid w:val="00EC1A1A"/>
    <w:rsid w:val="00EC2343"/>
    <w:rsid w:val="00EC23A9"/>
    <w:rsid w:val="00EC2497"/>
    <w:rsid w:val="00EC28A3"/>
    <w:rsid w:val="00EC33E9"/>
    <w:rsid w:val="00EC392B"/>
    <w:rsid w:val="00EC3D9E"/>
    <w:rsid w:val="00EC3F72"/>
    <w:rsid w:val="00EC3FD9"/>
    <w:rsid w:val="00EC42F9"/>
    <w:rsid w:val="00EC4424"/>
    <w:rsid w:val="00EC4DCE"/>
    <w:rsid w:val="00EC52A8"/>
    <w:rsid w:val="00EC59AF"/>
    <w:rsid w:val="00EC6000"/>
    <w:rsid w:val="00EC6383"/>
    <w:rsid w:val="00EC662A"/>
    <w:rsid w:val="00EC779D"/>
    <w:rsid w:val="00EC7833"/>
    <w:rsid w:val="00EC7BF8"/>
    <w:rsid w:val="00EC7E95"/>
    <w:rsid w:val="00EC7F71"/>
    <w:rsid w:val="00ED0112"/>
    <w:rsid w:val="00ED047C"/>
    <w:rsid w:val="00ED0ACF"/>
    <w:rsid w:val="00ED0C15"/>
    <w:rsid w:val="00ED0C7F"/>
    <w:rsid w:val="00ED0ECC"/>
    <w:rsid w:val="00ED101C"/>
    <w:rsid w:val="00ED10D2"/>
    <w:rsid w:val="00ED1E36"/>
    <w:rsid w:val="00ED1EA5"/>
    <w:rsid w:val="00ED2228"/>
    <w:rsid w:val="00ED2EE3"/>
    <w:rsid w:val="00ED3230"/>
    <w:rsid w:val="00ED33D9"/>
    <w:rsid w:val="00ED362F"/>
    <w:rsid w:val="00ED3703"/>
    <w:rsid w:val="00ED3FAD"/>
    <w:rsid w:val="00ED41E2"/>
    <w:rsid w:val="00ED41E8"/>
    <w:rsid w:val="00ED4465"/>
    <w:rsid w:val="00ED46E1"/>
    <w:rsid w:val="00ED4B4D"/>
    <w:rsid w:val="00ED50E8"/>
    <w:rsid w:val="00ED65A0"/>
    <w:rsid w:val="00ED6D60"/>
    <w:rsid w:val="00ED7912"/>
    <w:rsid w:val="00ED7CB4"/>
    <w:rsid w:val="00EE0631"/>
    <w:rsid w:val="00EE0C19"/>
    <w:rsid w:val="00EE0D82"/>
    <w:rsid w:val="00EE17D4"/>
    <w:rsid w:val="00EE1D2B"/>
    <w:rsid w:val="00EE1F3D"/>
    <w:rsid w:val="00EE2268"/>
    <w:rsid w:val="00EE2423"/>
    <w:rsid w:val="00EE2C46"/>
    <w:rsid w:val="00EE2DB1"/>
    <w:rsid w:val="00EE30FB"/>
    <w:rsid w:val="00EE3C22"/>
    <w:rsid w:val="00EE3FBF"/>
    <w:rsid w:val="00EE4BD1"/>
    <w:rsid w:val="00EE5591"/>
    <w:rsid w:val="00EE5873"/>
    <w:rsid w:val="00EE67CD"/>
    <w:rsid w:val="00EE69B6"/>
    <w:rsid w:val="00EE6ADD"/>
    <w:rsid w:val="00EE7064"/>
    <w:rsid w:val="00EE7334"/>
    <w:rsid w:val="00EE7C7C"/>
    <w:rsid w:val="00EF00A4"/>
    <w:rsid w:val="00EF0258"/>
    <w:rsid w:val="00EF02EA"/>
    <w:rsid w:val="00EF075D"/>
    <w:rsid w:val="00EF0E3D"/>
    <w:rsid w:val="00EF11B0"/>
    <w:rsid w:val="00EF144B"/>
    <w:rsid w:val="00EF15BB"/>
    <w:rsid w:val="00EF1B73"/>
    <w:rsid w:val="00EF2F92"/>
    <w:rsid w:val="00EF3232"/>
    <w:rsid w:val="00EF3245"/>
    <w:rsid w:val="00EF3D31"/>
    <w:rsid w:val="00EF3E0D"/>
    <w:rsid w:val="00EF3F8D"/>
    <w:rsid w:val="00EF3FDA"/>
    <w:rsid w:val="00EF4442"/>
    <w:rsid w:val="00EF4B21"/>
    <w:rsid w:val="00EF53DA"/>
    <w:rsid w:val="00EF5D64"/>
    <w:rsid w:val="00EF5F4B"/>
    <w:rsid w:val="00EF614F"/>
    <w:rsid w:val="00EF625F"/>
    <w:rsid w:val="00EF6304"/>
    <w:rsid w:val="00EF64C3"/>
    <w:rsid w:val="00EF64FB"/>
    <w:rsid w:val="00EF6B21"/>
    <w:rsid w:val="00EF7ADE"/>
    <w:rsid w:val="00EF7E59"/>
    <w:rsid w:val="00F00056"/>
    <w:rsid w:val="00F00220"/>
    <w:rsid w:val="00F009B9"/>
    <w:rsid w:val="00F01D4B"/>
    <w:rsid w:val="00F01EB4"/>
    <w:rsid w:val="00F01F0D"/>
    <w:rsid w:val="00F0241A"/>
    <w:rsid w:val="00F027AC"/>
    <w:rsid w:val="00F03320"/>
    <w:rsid w:val="00F0361B"/>
    <w:rsid w:val="00F03EDA"/>
    <w:rsid w:val="00F03F1D"/>
    <w:rsid w:val="00F04399"/>
    <w:rsid w:val="00F04AB2"/>
    <w:rsid w:val="00F050EA"/>
    <w:rsid w:val="00F0556A"/>
    <w:rsid w:val="00F0563E"/>
    <w:rsid w:val="00F056F3"/>
    <w:rsid w:val="00F063C5"/>
    <w:rsid w:val="00F06817"/>
    <w:rsid w:val="00F06D7C"/>
    <w:rsid w:val="00F0740E"/>
    <w:rsid w:val="00F07A63"/>
    <w:rsid w:val="00F1019F"/>
    <w:rsid w:val="00F109CE"/>
    <w:rsid w:val="00F10AD4"/>
    <w:rsid w:val="00F110E2"/>
    <w:rsid w:val="00F1180D"/>
    <w:rsid w:val="00F11C08"/>
    <w:rsid w:val="00F11D15"/>
    <w:rsid w:val="00F127F8"/>
    <w:rsid w:val="00F12936"/>
    <w:rsid w:val="00F12F00"/>
    <w:rsid w:val="00F142BB"/>
    <w:rsid w:val="00F14369"/>
    <w:rsid w:val="00F1475C"/>
    <w:rsid w:val="00F15482"/>
    <w:rsid w:val="00F158ED"/>
    <w:rsid w:val="00F1594B"/>
    <w:rsid w:val="00F159CE"/>
    <w:rsid w:val="00F160CD"/>
    <w:rsid w:val="00F161D5"/>
    <w:rsid w:val="00F1646B"/>
    <w:rsid w:val="00F16CFF"/>
    <w:rsid w:val="00F17569"/>
    <w:rsid w:val="00F201D7"/>
    <w:rsid w:val="00F203BE"/>
    <w:rsid w:val="00F20BDC"/>
    <w:rsid w:val="00F21014"/>
    <w:rsid w:val="00F2129E"/>
    <w:rsid w:val="00F21CFD"/>
    <w:rsid w:val="00F21DEA"/>
    <w:rsid w:val="00F22110"/>
    <w:rsid w:val="00F229A6"/>
    <w:rsid w:val="00F229E8"/>
    <w:rsid w:val="00F22FC8"/>
    <w:rsid w:val="00F23360"/>
    <w:rsid w:val="00F23845"/>
    <w:rsid w:val="00F2395C"/>
    <w:rsid w:val="00F23A3E"/>
    <w:rsid w:val="00F2424D"/>
    <w:rsid w:val="00F245D8"/>
    <w:rsid w:val="00F24755"/>
    <w:rsid w:val="00F24B09"/>
    <w:rsid w:val="00F25D1D"/>
    <w:rsid w:val="00F26AEA"/>
    <w:rsid w:val="00F26D71"/>
    <w:rsid w:val="00F27051"/>
    <w:rsid w:val="00F2725D"/>
    <w:rsid w:val="00F272E0"/>
    <w:rsid w:val="00F273D5"/>
    <w:rsid w:val="00F27617"/>
    <w:rsid w:val="00F27C2B"/>
    <w:rsid w:val="00F30914"/>
    <w:rsid w:val="00F310EA"/>
    <w:rsid w:val="00F311A6"/>
    <w:rsid w:val="00F31284"/>
    <w:rsid w:val="00F31723"/>
    <w:rsid w:val="00F31983"/>
    <w:rsid w:val="00F31C1E"/>
    <w:rsid w:val="00F31E32"/>
    <w:rsid w:val="00F33A14"/>
    <w:rsid w:val="00F33BAB"/>
    <w:rsid w:val="00F3435E"/>
    <w:rsid w:val="00F345C4"/>
    <w:rsid w:val="00F34655"/>
    <w:rsid w:val="00F34FF0"/>
    <w:rsid w:val="00F354E0"/>
    <w:rsid w:val="00F36078"/>
    <w:rsid w:val="00F36189"/>
    <w:rsid w:val="00F361B3"/>
    <w:rsid w:val="00F37A10"/>
    <w:rsid w:val="00F40806"/>
    <w:rsid w:val="00F40810"/>
    <w:rsid w:val="00F40981"/>
    <w:rsid w:val="00F40DB1"/>
    <w:rsid w:val="00F40DEA"/>
    <w:rsid w:val="00F4128E"/>
    <w:rsid w:val="00F4148D"/>
    <w:rsid w:val="00F416F9"/>
    <w:rsid w:val="00F41976"/>
    <w:rsid w:val="00F42321"/>
    <w:rsid w:val="00F42565"/>
    <w:rsid w:val="00F42918"/>
    <w:rsid w:val="00F43C6F"/>
    <w:rsid w:val="00F4400E"/>
    <w:rsid w:val="00F4405C"/>
    <w:rsid w:val="00F4462E"/>
    <w:rsid w:val="00F446A6"/>
    <w:rsid w:val="00F4571B"/>
    <w:rsid w:val="00F461A4"/>
    <w:rsid w:val="00F469A8"/>
    <w:rsid w:val="00F46AE7"/>
    <w:rsid w:val="00F47371"/>
    <w:rsid w:val="00F4785F"/>
    <w:rsid w:val="00F47B9D"/>
    <w:rsid w:val="00F500B5"/>
    <w:rsid w:val="00F504B2"/>
    <w:rsid w:val="00F5101B"/>
    <w:rsid w:val="00F51802"/>
    <w:rsid w:val="00F52199"/>
    <w:rsid w:val="00F522E2"/>
    <w:rsid w:val="00F5281E"/>
    <w:rsid w:val="00F528F7"/>
    <w:rsid w:val="00F5294B"/>
    <w:rsid w:val="00F52E79"/>
    <w:rsid w:val="00F53653"/>
    <w:rsid w:val="00F53FC6"/>
    <w:rsid w:val="00F5439D"/>
    <w:rsid w:val="00F54596"/>
    <w:rsid w:val="00F54721"/>
    <w:rsid w:val="00F549C8"/>
    <w:rsid w:val="00F55113"/>
    <w:rsid w:val="00F55922"/>
    <w:rsid w:val="00F55CAD"/>
    <w:rsid w:val="00F55E03"/>
    <w:rsid w:val="00F55E26"/>
    <w:rsid w:val="00F55EBA"/>
    <w:rsid w:val="00F56001"/>
    <w:rsid w:val="00F5606F"/>
    <w:rsid w:val="00F5643A"/>
    <w:rsid w:val="00F5658E"/>
    <w:rsid w:val="00F56742"/>
    <w:rsid w:val="00F57037"/>
    <w:rsid w:val="00F572C1"/>
    <w:rsid w:val="00F5788B"/>
    <w:rsid w:val="00F57AD6"/>
    <w:rsid w:val="00F57C07"/>
    <w:rsid w:val="00F57D1F"/>
    <w:rsid w:val="00F57F32"/>
    <w:rsid w:val="00F60435"/>
    <w:rsid w:val="00F6066C"/>
    <w:rsid w:val="00F60BCB"/>
    <w:rsid w:val="00F60F87"/>
    <w:rsid w:val="00F6152C"/>
    <w:rsid w:val="00F61E26"/>
    <w:rsid w:val="00F61FFD"/>
    <w:rsid w:val="00F62924"/>
    <w:rsid w:val="00F62F2C"/>
    <w:rsid w:val="00F63622"/>
    <w:rsid w:val="00F63C92"/>
    <w:rsid w:val="00F64095"/>
    <w:rsid w:val="00F641B3"/>
    <w:rsid w:val="00F641CF"/>
    <w:rsid w:val="00F6427A"/>
    <w:rsid w:val="00F64A6D"/>
    <w:rsid w:val="00F64A81"/>
    <w:rsid w:val="00F64C18"/>
    <w:rsid w:val="00F6558C"/>
    <w:rsid w:val="00F65B10"/>
    <w:rsid w:val="00F663A8"/>
    <w:rsid w:val="00F663C4"/>
    <w:rsid w:val="00F6697B"/>
    <w:rsid w:val="00F67631"/>
    <w:rsid w:val="00F67750"/>
    <w:rsid w:val="00F67E59"/>
    <w:rsid w:val="00F702D0"/>
    <w:rsid w:val="00F7090F"/>
    <w:rsid w:val="00F70CE1"/>
    <w:rsid w:val="00F70DCC"/>
    <w:rsid w:val="00F7145A"/>
    <w:rsid w:val="00F7186B"/>
    <w:rsid w:val="00F71A74"/>
    <w:rsid w:val="00F7242B"/>
    <w:rsid w:val="00F72741"/>
    <w:rsid w:val="00F728B2"/>
    <w:rsid w:val="00F72A56"/>
    <w:rsid w:val="00F7339C"/>
    <w:rsid w:val="00F73AF9"/>
    <w:rsid w:val="00F73E3D"/>
    <w:rsid w:val="00F73E4F"/>
    <w:rsid w:val="00F73FD8"/>
    <w:rsid w:val="00F742F4"/>
    <w:rsid w:val="00F743E5"/>
    <w:rsid w:val="00F74C9D"/>
    <w:rsid w:val="00F74DA6"/>
    <w:rsid w:val="00F754E3"/>
    <w:rsid w:val="00F76AA8"/>
    <w:rsid w:val="00F76B19"/>
    <w:rsid w:val="00F76E5D"/>
    <w:rsid w:val="00F76FAE"/>
    <w:rsid w:val="00F771AB"/>
    <w:rsid w:val="00F77869"/>
    <w:rsid w:val="00F77A52"/>
    <w:rsid w:val="00F77D7A"/>
    <w:rsid w:val="00F80CBA"/>
    <w:rsid w:val="00F80CCB"/>
    <w:rsid w:val="00F818A6"/>
    <w:rsid w:val="00F81C7A"/>
    <w:rsid w:val="00F8208E"/>
    <w:rsid w:val="00F82949"/>
    <w:rsid w:val="00F83324"/>
    <w:rsid w:val="00F83827"/>
    <w:rsid w:val="00F838C0"/>
    <w:rsid w:val="00F83987"/>
    <w:rsid w:val="00F83BA9"/>
    <w:rsid w:val="00F83DD8"/>
    <w:rsid w:val="00F84117"/>
    <w:rsid w:val="00F84524"/>
    <w:rsid w:val="00F8454A"/>
    <w:rsid w:val="00F84581"/>
    <w:rsid w:val="00F8459F"/>
    <w:rsid w:val="00F84DAB"/>
    <w:rsid w:val="00F8574D"/>
    <w:rsid w:val="00F85756"/>
    <w:rsid w:val="00F857A2"/>
    <w:rsid w:val="00F85B6B"/>
    <w:rsid w:val="00F866C8"/>
    <w:rsid w:val="00F86984"/>
    <w:rsid w:val="00F87063"/>
    <w:rsid w:val="00F870B5"/>
    <w:rsid w:val="00F87601"/>
    <w:rsid w:val="00F90019"/>
    <w:rsid w:val="00F90356"/>
    <w:rsid w:val="00F904D6"/>
    <w:rsid w:val="00F90542"/>
    <w:rsid w:val="00F90C44"/>
    <w:rsid w:val="00F91284"/>
    <w:rsid w:val="00F91343"/>
    <w:rsid w:val="00F91AC2"/>
    <w:rsid w:val="00F91B64"/>
    <w:rsid w:val="00F91F33"/>
    <w:rsid w:val="00F928BE"/>
    <w:rsid w:val="00F92B4B"/>
    <w:rsid w:val="00F92FC4"/>
    <w:rsid w:val="00F935FF"/>
    <w:rsid w:val="00F93B84"/>
    <w:rsid w:val="00F93EC7"/>
    <w:rsid w:val="00F93F15"/>
    <w:rsid w:val="00F94539"/>
    <w:rsid w:val="00F94B45"/>
    <w:rsid w:val="00F94F9B"/>
    <w:rsid w:val="00F95141"/>
    <w:rsid w:val="00F95C81"/>
    <w:rsid w:val="00F962D8"/>
    <w:rsid w:val="00F96DBD"/>
    <w:rsid w:val="00F97491"/>
    <w:rsid w:val="00F977AA"/>
    <w:rsid w:val="00F977DD"/>
    <w:rsid w:val="00F97C51"/>
    <w:rsid w:val="00F97E79"/>
    <w:rsid w:val="00FA0C17"/>
    <w:rsid w:val="00FA0CBD"/>
    <w:rsid w:val="00FA103C"/>
    <w:rsid w:val="00FA1095"/>
    <w:rsid w:val="00FA12DB"/>
    <w:rsid w:val="00FA12E6"/>
    <w:rsid w:val="00FA157A"/>
    <w:rsid w:val="00FA191B"/>
    <w:rsid w:val="00FA1CEC"/>
    <w:rsid w:val="00FA1CEF"/>
    <w:rsid w:val="00FA25B8"/>
    <w:rsid w:val="00FA3711"/>
    <w:rsid w:val="00FA3CBD"/>
    <w:rsid w:val="00FA3D8A"/>
    <w:rsid w:val="00FA3FDB"/>
    <w:rsid w:val="00FA421B"/>
    <w:rsid w:val="00FA4511"/>
    <w:rsid w:val="00FA4559"/>
    <w:rsid w:val="00FA49F6"/>
    <w:rsid w:val="00FA4DB3"/>
    <w:rsid w:val="00FA4E8E"/>
    <w:rsid w:val="00FA4FA6"/>
    <w:rsid w:val="00FA5055"/>
    <w:rsid w:val="00FA584C"/>
    <w:rsid w:val="00FA601B"/>
    <w:rsid w:val="00FA60DD"/>
    <w:rsid w:val="00FA61C0"/>
    <w:rsid w:val="00FA631C"/>
    <w:rsid w:val="00FA63CC"/>
    <w:rsid w:val="00FA6531"/>
    <w:rsid w:val="00FA6932"/>
    <w:rsid w:val="00FA69C8"/>
    <w:rsid w:val="00FA706B"/>
    <w:rsid w:val="00FA7082"/>
    <w:rsid w:val="00FA7456"/>
    <w:rsid w:val="00FB003C"/>
    <w:rsid w:val="00FB0447"/>
    <w:rsid w:val="00FB05F1"/>
    <w:rsid w:val="00FB070C"/>
    <w:rsid w:val="00FB0751"/>
    <w:rsid w:val="00FB0A9D"/>
    <w:rsid w:val="00FB14B5"/>
    <w:rsid w:val="00FB172B"/>
    <w:rsid w:val="00FB1B07"/>
    <w:rsid w:val="00FB1B85"/>
    <w:rsid w:val="00FB1FB8"/>
    <w:rsid w:val="00FB23D5"/>
    <w:rsid w:val="00FB25E5"/>
    <w:rsid w:val="00FB2AB9"/>
    <w:rsid w:val="00FB3070"/>
    <w:rsid w:val="00FB3112"/>
    <w:rsid w:val="00FB31B4"/>
    <w:rsid w:val="00FB3463"/>
    <w:rsid w:val="00FB3588"/>
    <w:rsid w:val="00FB365F"/>
    <w:rsid w:val="00FB3754"/>
    <w:rsid w:val="00FB39F6"/>
    <w:rsid w:val="00FB411B"/>
    <w:rsid w:val="00FB46D7"/>
    <w:rsid w:val="00FB482B"/>
    <w:rsid w:val="00FB4D13"/>
    <w:rsid w:val="00FB4DB3"/>
    <w:rsid w:val="00FB4F38"/>
    <w:rsid w:val="00FB5408"/>
    <w:rsid w:val="00FB57D8"/>
    <w:rsid w:val="00FB5953"/>
    <w:rsid w:val="00FB5AB5"/>
    <w:rsid w:val="00FB5AB6"/>
    <w:rsid w:val="00FB6AB5"/>
    <w:rsid w:val="00FB6C45"/>
    <w:rsid w:val="00FB6E25"/>
    <w:rsid w:val="00FB7105"/>
    <w:rsid w:val="00FB71D2"/>
    <w:rsid w:val="00FB724D"/>
    <w:rsid w:val="00FB7765"/>
    <w:rsid w:val="00FB7A23"/>
    <w:rsid w:val="00FB7C27"/>
    <w:rsid w:val="00FB7EC6"/>
    <w:rsid w:val="00FB7F20"/>
    <w:rsid w:val="00FC1269"/>
    <w:rsid w:val="00FC1C18"/>
    <w:rsid w:val="00FC1FA2"/>
    <w:rsid w:val="00FC2218"/>
    <w:rsid w:val="00FC37CF"/>
    <w:rsid w:val="00FC4618"/>
    <w:rsid w:val="00FC4E1F"/>
    <w:rsid w:val="00FC4FBA"/>
    <w:rsid w:val="00FC54E1"/>
    <w:rsid w:val="00FC61C9"/>
    <w:rsid w:val="00FC6472"/>
    <w:rsid w:val="00FC6650"/>
    <w:rsid w:val="00FC678F"/>
    <w:rsid w:val="00FC6DA0"/>
    <w:rsid w:val="00FC71AE"/>
    <w:rsid w:val="00FC7224"/>
    <w:rsid w:val="00FC73BC"/>
    <w:rsid w:val="00FC7794"/>
    <w:rsid w:val="00FC7A0F"/>
    <w:rsid w:val="00FC7BC4"/>
    <w:rsid w:val="00FC7FF8"/>
    <w:rsid w:val="00FD03B3"/>
    <w:rsid w:val="00FD068C"/>
    <w:rsid w:val="00FD0815"/>
    <w:rsid w:val="00FD11E4"/>
    <w:rsid w:val="00FD146F"/>
    <w:rsid w:val="00FD2DBF"/>
    <w:rsid w:val="00FD321F"/>
    <w:rsid w:val="00FD32E7"/>
    <w:rsid w:val="00FD3A67"/>
    <w:rsid w:val="00FD4247"/>
    <w:rsid w:val="00FD45E1"/>
    <w:rsid w:val="00FD677B"/>
    <w:rsid w:val="00FD6907"/>
    <w:rsid w:val="00FD770F"/>
    <w:rsid w:val="00FD7853"/>
    <w:rsid w:val="00FE0B7A"/>
    <w:rsid w:val="00FE1211"/>
    <w:rsid w:val="00FE1393"/>
    <w:rsid w:val="00FE13D4"/>
    <w:rsid w:val="00FE161E"/>
    <w:rsid w:val="00FE205D"/>
    <w:rsid w:val="00FE274C"/>
    <w:rsid w:val="00FE2B90"/>
    <w:rsid w:val="00FE3BDC"/>
    <w:rsid w:val="00FE4058"/>
    <w:rsid w:val="00FE4DA2"/>
    <w:rsid w:val="00FE5211"/>
    <w:rsid w:val="00FE57BD"/>
    <w:rsid w:val="00FE57F2"/>
    <w:rsid w:val="00FE5904"/>
    <w:rsid w:val="00FE5EE6"/>
    <w:rsid w:val="00FE5EF8"/>
    <w:rsid w:val="00FE6148"/>
    <w:rsid w:val="00FE621B"/>
    <w:rsid w:val="00FE64E1"/>
    <w:rsid w:val="00FE6BB2"/>
    <w:rsid w:val="00FE742B"/>
    <w:rsid w:val="00FE7B1C"/>
    <w:rsid w:val="00FF2244"/>
    <w:rsid w:val="00FF2AFA"/>
    <w:rsid w:val="00FF2C08"/>
    <w:rsid w:val="00FF2DDE"/>
    <w:rsid w:val="00FF3781"/>
    <w:rsid w:val="00FF3789"/>
    <w:rsid w:val="00FF3884"/>
    <w:rsid w:val="00FF38A7"/>
    <w:rsid w:val="00FF3F3D"/>
    <w:rsid w:val="00FF42E2"/>
    <w:rsid w:val="00FF4650"/>
    <w:rsid w:val="00FF4D21"/>
    <w:rsid w:val="00FF5016"/>
    <w:rsid w:val="00FF55E5"/>
    <w:rsid w:val="00FF5C79"/>
    <w:rsid w:val="00FF5D1E"/>
    <w:rsid w:val="00FF5F38"/>
    <w:rsid w:val="00FF6226"/>
    <w:rsid w:val="00FF65EB"/>
    <w:rsid w:val="00FF6912"/>
    <w:rsid w:val="00FF78C1"/>
    <w:rsid w:val="00FF78E1"/>
    <w:rsid w:val="00FF790F"/>
    <w:rsid w:val="00FF7EB1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9649">
      <v:shadow color="#969696"/>
      <o:colormru v:ext="edit" colors="#00a0c6"/>
    </o:shapedefaults>
    <o:shapelayout v:ext="edit">
      <o:idmap v:ext="edit" data="1"/>
    </o:shapelayout>
  </w:shapeDefaults>
  <w:decimalSymbol w:val="."/>
  <w:listSeparator w:val=","/>
  <w14:docId w14:val="6C28EEA8"/>
  <w15:docId w15:val="{4B53B7D8-FC66-4E8E-B6C8-8AC71E3A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F498B"/>
    <w:pPr>
      <w:spacing w:before="60" w:after="60"/>
    </w:pPr>
    <w:rPr>
      <w:rFonts w:ascii="KB금융 본문체 Light" w:eastAsia="KB금융 본문체 Light" w:hAnsi="KB금융 본문체 Light"/>
      <w:noProof/>
      <w:sz w:val="22"/>
      <w:lang w:eastAsia="fr-FR"/>
    </w:rPr>
  </w:style>
  <w:style w:type="paragraph" w:styleId="1">
    <w:name w:val="heading 1"/>
    <w:basedOn w:val="a2"/>
    <w:next w:val="a2"/>
    <w:autoRedefine/>
    <w:qFormat/>
    <w:rsid w:val="00C31F60"/>
    <w:pPr>
      <w:numPr>
        <w:numId w:val="6"/>
      </w:numPr>
      <w:pBdr>
        <w:bottom w:val="single" w:sz="6" w:space="12" w:color="auto"/>
      </w:pBdr>
      <w:spacing w:before="0" w:after="0"/>
      <w:ind w:leftChars="-1" w:left="-2" w:firstLine="1"/>
      <w:outlineLvl w:val="0"/>
    </w:pPr>
    <w:rPr>
      <w:rFonts w:cs="맑은 고딕"/>
      <w:b/>
      <w:sz w:val="28"/>
      <w:szCs w:val="28"/>
      <w:shd w:val="clear" w:color="auto" w:fill="FFFFFF"/>
      <w:lang w:eastAsia="ko-KR"/>
    </w:rPr>
  </w:style>
  <w:style w:type="paragraph" w:styleId="20">
    <w:name w:val="heading 2"/>
    <w:basedOn w:val="a2"/>
    <w:next w:val="a2"/>
    <w:link w:val="2Char"/>
    <w:autoRedefine/>
    <w:qFormat/>
    <w:rsid w:val="00C31F60"/>
    <w:pPr>
      <w:keepNext/>
      <w:numPr>
        <w:ilvl w:val="1"/>
        <w:numId w:val="6"/>
      </w:numPr>
      <w:tabs>
        <w:tab w:val="num" w:pos="709"/>
      </w:tabs>
      <w:spacing w:before="360" w:after="120"/>
      <w:ind w:leftChars="73" w:left="141" w:firstLine="1"/>
      <w:outlineLvl w:val="1"/>
    </w:pPr>
    <w:rPr>
      <w:rFonts w:ascii="KB금융 본문체 Medium" w:eastAsia="KB금융 본문체 Medium" w:hAnsi="KB금융 본문체 Medium"/>
      <w:b/>
      <w:color w:val="000000" w:themeColor="text1"/>
      <w:sz w:val="24"/>
      <w:shd w:val="clear" w:color="auto" w:fill="FFFFFF"/>
      <w:lang w:eastAsia="ko-KR"/>
    </w:rPr>
  </w:style>
  <w:style w:type="paragraph" w:styleId="31">
    <w:name w:val="heading 3"/>
    <w:aliases w:val="수준3"/>
    <w:basedOn w:val="a2"/>
    <w:next w:val="a2"/>
    <w:link w:val="3Char"/>
    <w:autoRedefine/>
    <w:qFormat/>
    <w:rsid w:val="007A4268"/>
    <w:pPr>
      <w:keepNext/>
      <w:numPr>
        <w:ilvl w:val="2"/>
        <w:numId w:val="6"/>
      </w:numPr>
      <w:tabs>
        <w:tab w:val="left" w:pos="567"/>
        <w:tab w:val="left" w:pos="851"/>
      </w:tabs>
      <w:spacing w:before="240"/>
      <w:outlineLvl w:val="2"/>
    </w:pPr>
    <w:rPr>
      <w:b/>
      <w:bCs/>
      <w:sz w:val="24"/>
      <w:shd w:val="clear" w:color="auto" w:fill="FFFFFF"/>
      <w:lang w:eastAsia="ko-KR"/>
    </w:rPr>
  </w:style>
  <w:style w:type="paragraph" w:styleId="40">
    <w:name w:val="heading 4"/>
    <w:aliases w:val="제목 4 Char1,제목 4 Char Char,제목 4 Char1 Char2 Char,제목 4 Char Char Char Char,제목 4 Char1 Char Char1 Char1 Char,제목 4 Char Char Char Char Char Char Char Char Char1 Char Char Char1 Char,제목 4 Char Char Char Char1 Char1 Char,제목 4 Char,제목 4 Char1 Char2"/>
    <w:basedOn w:val="a2"/>
    <w:next w:val="a2"/>
    <w:qFormat/>
    <w:pPr>
      <w:keepNext/>
      <w:numPr>
        <w:ilvl w:val="3"/>
        <w:numId w:val="6"/>
      </w:numPr>
      <w:spacing w:before="240"/>
      <w:outlineLvl w:val="3"/>
    </w:pPr>
    <w:rPr>
      <w:i/>
    </w:rPr>
  </w:style>
  <w:style w:type="paragraph" w:styleId="5">
    <w:name w:val="heading 5"/>
    <w:aliases w:val="제목 5 Char2,제목 5 Char1 Char1,제목 5 Char Char Char1,제목 5 Char2 Char1 Char Char1,제목 5 Char Char Char Char Char Char Char Char Char Char Char Char1,제목 5 Char Char Char Char Char Char1,제목 5 Char1 Char Char Char Char1,제목 5 Char,제목 5 Char2 Char1"/>
    <w:basedOn w:val="a2"/>
    <w:next w:val="a2"/>
    <w:qFormat/>
    <w:pPr>
      <w:keepNext/>
      <w:numPr>
        <w:ilvl w:val="4"/>
        <w:numId w:val="6"/>
      </w:numPr>
      <w:spacing w:before="240"/>
      <w:outlineLvl w:val="4"/>
    </w:pPr>
    <w:rPr>
      <w:i/>
      <w:sz w:val="20"/>
    </w:rPr>
  </w:style>
  <w:style w:type="paragraph" w:styleId="6">
    <w:name w:val="heading 6"/>
    <w:basedOn w:val="a2"/>
    <w:next w:val="a2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2"/>
    <w:next w:val="a2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2"/>
    <w:next w:val="a2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2"/>
    <w:next w:val="a2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pPr>
      <w:tabs>
        <w:tab w:val="center" w:pos="4678"/>
        <w:tab w:val="right" w:pos="9214"/>
      </w:tabs>
      <w:spacing w:before="0" w:after="0"/>
      <w:ind w:left="-425"/>
    </w:pPr>
    <w:rPr>
      <w:sz w:val="14"/>
    </w:rPr>
  </w:style>
  <w:style w:type="character" w:styleId="a7">
    <w:name w:val="page number"/>
    <w:basedOn w:val="a3"/>
  </w:style>
  <w:style w:type="paragraph" w:customStyle="1" w:styleId="TableText">
    <w:name w:val="Table Text"/>
    <w:basedOn w:val="a2"/>
  </w:style>
  <w:style w:type="paragraph" w:styleId="a8">
    <w:name w:val="header"/>
    <w:aliases w:val="hd,he, Char Char,머리글 Char Char Char, Char Char Char"/>
    <w:basedOn w:val="a2"/>
    <w:link w:val="Char"/>
    <w:uiPriority w:val="99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2"/>
    <w:next w:val="a2"/>
    <w:pPr>
      <w:spacing w:before="120" w:after="120"/>
    </w:pPr>
    <w:rPr>
      <w:b/>
    </w:rPr>
  </w:style>
  <w:style w:type="paragraph" w:styleId="11">
    <w:name w:val="toc 1"/>
    <w:basedOn w:val="a2"/>
    <w:next w:val="a2"/>
    <w:uiPriority w:val="39"/>
    <w:qFormat/>
    <w:rsid w:val="009838DF"/>
    <w:pPr>
      <w:spacing w:before="120" w:after="120"/>
    </w:pPr>
    <w:rPr>
      <w:rFonts w:asciiTheme="minorHAnsi" w:eastAsiaTheme="minorHAnsi"/>
      <w:b/>
      <w:bCs/>
      <w:caps/>
      <w:sz w:val="20"/>
    </w:rPr>
  </w:style>
  <w:style w:type="paragraph" w:customStyle="1" w:styleId="TitleTable">
    <w:name w:val="Title Table"/>
    <w:basedOn w:val="a2"/>
    <w:pPr>
      <w:jc w:val="center"/>
    </w:pPr>
    <w:rPr>
      <w:b/>
    </w:rPr>
  </w:style>
  <w:style w:type="paragraph" w:styleId="23">
    <w:name w:val="toc 2"/>
    <w:basedOn w:val="a2"/>
    <w:next w:val="a2"/>
    <w:uiPriority w:val="39"/>
    <w:qFormat/>
    <w:pPr>
      <w:spacing w:before="0" w:after="0"/>
      <w:ind w:left="220"/>
    </w:pPr>
    <w:rPr>
      <w:rFonts w:asciiTheme="minorHAnsi" w:eastAsiaTheme="minorHAnsi"/>
      <w:smallCaps/>
      <w:sz w:val="20"/>
    </w:rPr>
  </w:style>
  <w:style w:type="paragraph" w:styleId="32">
    <w:name w:val="toc 3"/>
    <w:basedOn w:val="a2"/>
    <w:next w:val="a2"/>
    <w:uiPriority w:val="39"/>
    <w:qFormat/>
    <w:rsid w:val="00FB1B85"/>
    <w:pPr>
      <w:spacing w:before="0" w:after="0"/>
      <w:ind w:left="440"/>
    </w:pPr>
    <w:rPr>
      <w:rFonts w:asciiTheme="minorHAnsi" w:eastAsiaTheme="minorHAnsi"/>
      <w:iCs/>
      <w:sz w:val="20"/>
    </w:rPr>
  </w:style>
  <w:style w:type="paragraph" w:styleId="41">
    <w:name w:val="toc 4"/>
    <w:basedOn w:val="a2"/>
    <w:next w:val="a2"/>
    <w:uiPriority w:val="39"/>
    <w:pPr>
      <w:spacing w:before="0"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basedOn w:val="a2"/>
    <w:next w:val="a2"/>
    <w:semiHidden/>
    <w:pPr>
      <w:spacing w:before="0"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basedOn w:val="a2"/>
    <w:next w:val="a2"/>
    <w:semiHidden/>
    <w:pPr>
      <w:spacing w:before="0"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basedOn w:val="a2"/>
    <w:next w:val="a2"/>
    <w:semiHidden/>
    <w:pPr>
      <w:spacing w:before="0"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basedOn w:val="a2"/>
    <w:next w:val="a2"/>
    <w:semiHidden/>
    <w:pPr>
      <w:spacing w:before="0"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basedOn w:val="a2"/>
    <w:next w:val="a2"/>
    <w:semiHidden/>
    <w:pPr>
      <w:spacing w:before="0" w:after="0"/>
      <w:ind w:left="1760"/>
    </w:pPr>
    <w:rPr>
      <w:rFonts w:asciiTheme="minorHAnsi" w:eastAsiaTheme="minorHAnsi"/>
      <w:sz w:val="18"/>
      <w:szCs w:val="18"/>
    </w:rPr>
  </w:style>
  <w:style w:type="character" w:styleId="a9">
    <w:name w:val="Hyperlink"/>
    <w:uiPriority w:val="99"/>
    <w:rsid w:val="001E0B61"/>
    <w:rPr>
      <w:rFonts w:ascii="맑은 고딕" w:eastAsia="맑은 고딕" w:hAnsi="맑은 고딕"/>
      <w:color w:val="0000FF"/>
      <w:sz w:val="24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index heading"/>
    <w:basedOn w:val="a2"/>
    <w:next w:val="a2"/>
    <w:semiHidden/>
  </w:style>
  <w:style w:type="character" w:styleId="ac">
    <w:name w:val="footnote reference"/>
    <w:semiHidden/>
    <w:rPr>
      <w:position w:val="6"/>
      <w:sz w:val="16"/>
    </w:rPr>
  </w:style>
  <w:style w:type="paragraph" w:styleId="ad">
    <w:name w:val="footnote text"/>
    <w:basedOn w:val="a2"/>
    <w:semiHidden/>
    <w:pPr>
      <w:overflowPunct w:val="0"/>
      <w:adjustRightInd w:val="0"/>
      <w:textAlignment w:val="baseline"/>
    </w:pPr>
  </w:style>
  <w:style w:type="paragraph" w:styleId="ae">
    <w:name w:val="Block Text"/>
    <w:basedOn w:val="a2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2"/>
    <w:pPr>
      <w:spacing w:before="120" w:after="120"/>
    </w:pPr>
    <w:rPr>
      <w:rFonts w:ascii="Arial Gras" w:hAnsi="Arial Gras"/>
      <w:b/>
      <w:sz w:val="18"/>
    </w:rPr>
  </w:style>
  <w:style w:type="paragraph" w:styleId="a">
    <w:name w:val="List Number"/>
    <w:basedOn w:val="a2"/>
    <w:pPr>
      <w:numPr>
        <w:numId w:val="2"/>
      </w:numPr>
      <w:tabs>
        <w:tab w:val="left" w:pos="284"/>
      </w:tabs>
    </w:pPr>
  </w:style>
  <w:style w:type="paragraph" w:styleId="a1">
    <w:name w:val="List Bullet"/>
    <w:basedOn w:val="a2"/>
    <w:autoRedefine/>
    <w:rsid w:val="006D68AD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2">
    <w:name w:val="List Bullet 2"/>
    <w:basedOn w:val="a2"/>
    <w:pPr>
      <w:numPr>
        <w:numId w:val="4"/>
      </w:numPr>
      <w:tabs>
        <w:tab w:val="left" w:pos="567"/>
      </w:tabs>
    </w:pPr>
  </w:style>
  <w:style w:type="paragraph" w:styleId="30">
    <w:name w:val="List Bullet 3"/>
    <w:basedOn w:val="a2"/>
    <w:autoRedefine/>
    <w:rsid w:val="00AA661A"/>
    <w:pPr>
      <w:numPr>
        <w:numId w:val="5"/>
      </w:numPr>
      <w:ind w:leftChars="300"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"/>
    <w:next w:val="a2"/>
    <w:rPr>
      <w:color w:val="365F91" w:themeColor="accent1" w:themeShade="BF"/>
    </w:rPr>
  </w:style>
  <w:style w:type="paragraph" w:customStyle="1" w:styleId="Title2bis">
    <w:name w:val="Title 2 bis"/>
    <w:basedOn w:val="20"/>
    <w:next w:val="a2"/>
  </w:style>
  <w:style w:type="paragraph" w:customStyle="1" w:styleId="Title3bis">
    <w:name w:val="Title 3 bis"/>
    <w:basedOn w:val="31"/>
    <w:next w:val="a2"/>
    <w:pPr>
      <w:numPr>
        <w:ilvl w:val="0"/>
        <w:numId w:val="0"/>
      </w:numPr>
    </w:pPr>
  </w:style>
  <w:style w:type="paragraph" w:customStyle="1" w:styleId="Title4bis">
    <w:name w:val="Title 4 bis"/>
    <w:basedOn w:val="40"/>
    <w:next w:val="a2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2"/>
    <w:pPr>
      <w:numPr>
        <w:ilvl w:val="0"/>
        <w:numId w:val="0"/>
      </w:numPr>
    </w:pPr>
  </w:style>
  <w:style w:type="paragraph" w:styleId="af">
    <w:name w:val="Title"/>
    <w:basedOn w:val="a2"/>
    <w:next w:val="a2"/>
    <w:qFormat/>
    <w:pPr>
      <w:suppressAutoHyphens/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0">
    <w:name w:val="Strong"/>
    <w:qFormat/>
    <w:rPr>
      <w:b/>
    </w:rPr>
  </w:style>
  <w:style w:type="character" w:customStyle="1" w:styleId="Fort">
    <w:name w:val="Fort"/>
    <w:rPr>
      <w:b/>
    </w:rPr>
  </w:style>
  <w:style w:type="paragraph" w:styleId="af1">
    <w:name w:val="Body Text"/>
    <w:basedOn w:val="a2"/>
    <w:pPr>
      <w:jc w:val="right"/>
    </w:pPr>
    <w:rPr>
      <w:b/>
      <w:i/>
      <w:iCs/>
      <w:sz w:val="52"/>
    </w:rPr>
  </w:style>
  <w:style w:type="paragraph" w:styleId="24">
    <w:name w:val="Body Text 2"/>
    <w:basedOn w:val="a2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2"/>
    <w:pPr>
      <w:keepLines/>
      <w:widowControl w:val="0"/>
      <w:spacing w:before="0" w:after="120" w:line="240" w:lineRule="atLeast"/>
    </w:pPr>
    <w:rPr>
      <w:sz w:val="20"/>
      <w:lang w:eastAsia="en-US"/>
    </w:rPr>
  </w:style>
  <w:style w:type="paragraph" w:customStyle="1" w:styleId="Bullet1">
    <w:name w:val="Bullet1"/>
    <w:basedOn w:val="a1"/>
    <w:pPr>
      <w:numPr>
        <w:numId w:val="1"/>
      </w:numPr>
      <w:tabs>
        <w:tab w:val="clear" w:pos="284"/>
      </w:tabs>
      <w:spacing w:before="0" w:after="0"/>
    </w:pPr>
    <w:rPr>
      <w:rFonts w:ascii="Times New Roman" w:hAnsi="Times New Roman"/>
      <w:sz w:val="24"/>
      <w:szCs w:val="24"/>
      <w:lang w:eastAsia="en-US"/>
    </w:rPr>
  </w:style>
  <w:style w:type="paragraph" w:styleId="af2">
    <w:name w:val="caption"/>
    <w:basedOn w:val="a2"/>
    <w:next w:val="a2"/>
    <w:qFormat/>
    <w:pPr>
      <w:spacing w:before="120" w:after="120"/>
      <w:jc w:val="center"/>
    </w:pPr>
    <w:rPr>
      <w:b/>
      <w:bCs/>
      <w:sz w:val="20"/>
    </w:rPr>
  </w:style>
  <w:style w:type="paragraph" w:customStyle="1" w:styleId="code">
    <w:name w:val="code"/>
    <w:basedOn w:val="a2"/>
    <w:pPr>
      <w:spacing w:before="0" w:after="0"/>
      <w:ind w:left="567"/>
    </w:pPr>
    <w:rPr>
      <w:rFonts w:ascii="Courier" w:hAnsi="Courier"/>
      <w:sz w:val="20"/>
    </w:rPr>
  </w:style>
  <w:style w:type="paragraph" w:customStyle="1" w:styleId="Bullet3Heading3">
    <w:name w:val="Bullet3Heading3"/>
    <w:basedOn w:val="a2"/>
    <w:pPr>
      <w:numPr>
        <w:numId w:val="11"/>
      </w:numPr>
      <w:tabs>
        <w:tab w:val="clear" w:pos="2160"/>
      </w:tabs>
      <w:spacing w:before="0" w:after="120"/>
      <w:ind w:hanging="270"/>
    </w:pPr>
    <w:rPr>
      <w:rFonts w:ascii="Book Antiqua" w:eastAsia="Times New Roman" w:hAnsi="Book Antiqua"/>
      <w:noProof w:val="0"/>
      <w:lang w:val="en-GB" w:eastAsia="en-US"/>
    </w:rPr>
  </w:style>
  <w:style w:type="paragraph" w:styleId="af3">
    <w:name w:val="Body Text Indent"/>
    <w:basedOn w:val="a2"/>
    <w:pPr>
      <w:ind w:left="5940"/>
    </w:pPr>
    <w:rPr>
      <w:lang w:eastAsia="ko-KR"/>
    </w:rPr>
  </w:style>
  <w:style w:type="paragraph" w:styleId="25">
    <w:name w:val="Body Text Indent 2"/>
    <w:basedOn w:val="a2"/>
    <w:pPr>
      <w:ind w:left="720"/>
    </w:pPr>
    <w:rPr>
      <w:lang w:eastAsia="ko-KR"/>
    </w:rPr>
  </w:style>
  <w:style w:type="paragraph" w:customStyle="1" w:styleId="Normal3">
    <w:name w:val="Normal3"/>
    <w:basedOn w:val="a2"/>
    <w:pPr>
      <w:spacing w:before="0" w:after="240"/>
      <w:ind w:left="135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Bullet1Heading3">
    <w:name w:val="Bullet1Heading3"/>
    <w:basedOn w:val="a2"/>
    <w:pPr>
      <w:numPr>
        <w:numId w:val="12"/>
      </w:numPr>
      <w:tabs>
        <w:tab w:val="clear" w:pos="360"/>
      </w:tabs>
      <w:spacing w:before="0" w:after="120"/>
      <w:ind w:left="1620" w:hanging="270"/>
    </w:pPr>
    <w:rPr>
      <w:rFonts w:ascii="Book Antiqua" w:eastAsia="Times New Roman" w:hAnsi="Book Antiqua"/>
      <w:noProof w:val="0"/>
      <w:lang w:val="en-GB" w:eastAsia="en-US"/>
    </w:rPr>
  </w:style>
  <w:style w:type="paragraph" w:customStyle="1" w:styleId="font5">
    <w:name w:val="font5"/>
    <w:basedOn w:val="a2"/>
    <w:pPr>
      <w:spacing w:before="100" w:beforeAutospacing="1" w:after="100" w:afterAutospacing="1"/>
    </w:pPr>
    <w:rPr>
      <w:rFonts w:ascii="Arial" w:eastAsia="Arial Unicode MS" w:hAnsi="Arial" w:cs="Arial"/>
      <w:noProof w:val="0"/>
      <w:sz w:val="16"/>
      <w:szCs w:val="16"/>
      <w:lang w:eastAsia="en-US"/>
    </w:rPr>
  </w:style>
  <w:style w:type="paragraph" w:customStyle="1" w:styleId="xl24">
    <w:name w:val="xl24"/>
    <w:basedOn w:val="a2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5">
    <w:name w:val="xl25"/>
    <w:basedOn w:val="a2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6">
    <w:name w:val="xl26"/>
    <w:basedOn w:val="a2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7">
    <w:name w:val="xl27"/>
    <w:basedOn w:val="a2"/>
    <w:pPr>
      <w:pBdr>
        <w:lef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28">
    <w:name w:val="xl28"/>
    <w:basedOn w:val="a2"/>
    <w:pPr>
      <w:pBdr>
        <w:left w:val="single" w:sz="8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29">
    <w:name w:val="xl29"/>
    <w:basedOn w:val="a2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color w:val="FF0000"/>
      <w:sz w:val="24"/>
      <w:szCs w:val="24"/>
      <w:lang w:eastAsia="en-US"/>
    </w:rPr>
  </w:style>
  <w:style w:type="paragraph" w:customStyle="1" w:styleId="xl30">
    <w:name w:val="xl30"/>
    <w:basedOn w:val="a2"/>
    <w:pP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1">
    <w:name w:val="xl31"/>
    <w:basedOn w:val="a2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2">
    <w:name w:val="xl32"/>
    <w:basedOn w:val="a2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3">
    <w:name w:val="xl33"/>
    <w:basedOn w:val="a2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4">
    <w:name w:val="xl34"/>
    <w:basedOn w:val="a2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24"/>
      <w:szCs w:val="24"/>
      <w:lang w:eastAsia="en-US"/>
    </w:rPr>
  </w:style>
  <w:style w:type="paragraph" w:customStyle="1" w:styleId="xl35">
    <w:name w:val="xl35"/>
    <w:basedOn w:val="a2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noProof w:val="0"/>
      <w:sz w:val="16"/>
      <w:szCs w:val="16"/>
      <w:lang w:eastAsia="en-US"/>
    </w:rPr>
  </w:style>
  <w:style w:type="paragraph" w:customStyle="1" w:styleId="xl36">
    <w:name w:val="xl36"/>
    <w:basedOn w:val="a2"/>
    <w:pPr>
      <w:pBdr>
        <w:top w:val="single" w:sz="8" w:space="0" w:color="auto"/>
        <w:left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xl37">
    <w:name w:val="xl37"/>
    <w:basedOn w:val="a2"/>
    <w:pPr>
      <w:pBdr>
        <w:left w:val="single" w:sz="8" w:space="0" w:color="auto"/>
        <w:bottom w:val="single" w:sz="8" w:space="0" w:color="auto"/>
      </w:pBdr>
      <w:shd w:val="clear" w:color="auto" w:fill="C0C0C0"/>
      <w:spacing w:before="100" w:beforeAutospacing="1" w:after="100" w:afterAutospacing="1"/>
      <w:textAlignment w:val="top"/>
    </w:pPr>
    <w:rPr>
      <w:rFonts w:ascii="Arial Unicode MS" w:eastAsia="Arial Unicode MS" w:hAnsi="Arial Unicode MS" w:cs="Arial Unicode MS"/>
      <w:b/>
      <w:bCs/>
      <w:noProof w:val="0"/>
      <w:sz w:val="24"/>
      <w:szCs w:val="24"/>
      <w:lang w:eastAsia="en-US"/>
    </w:rPr>
  </w:style>
  <w:style w:type="paragraph" w:customStyle="1" w:styleId="12">
    <w:name w:val="풍선 도움말 텍스트1"/>
    <w:basedOn w:val="a2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noProof/>
      <w:sz w:val="22"/>
      <w:lang w:val="en-US" w:eastAsia="fr-FR" w:bidi="ar-SA"/>
    </w:rPr>
  </w:style>
  <w:style w:type="paragraph" w:customStyle="1" w:styleId="Activity">
    <w:name w:val="Activity"/>
    <w:basedOn w:val="a2"/>
    <w:pPr>
      <w:numPr>
        <w:numId w:val="13"/>
      </w:numPr>
    </w:pPr>
  </w:style>
  <w:style w:type="paragraph" w:styleId="33">
    <w:name w:val="Body Text 3"/>
    <w:basedOn w:val="a2"/>
    <w:pPr>
      <w:widowControl w:val="0"/>
      <w:autoSpaceDE w:val="0"/>
      <w:autoSpaceDN w:val="0"/>
      <w:adjustRightInd w:val="0"/>
      <w:jc w:val="center"/>
    </w:pPr>
    <w:rPr>
      <w:rFonts w:ascii="Arial" w:eastAsia="굴림" w:hAnsi="Arial" w:cs="Arial"/>
      <w:color w:val="000000"/>
      <w:sz w:val="18"/>
      <w:szCs w:val="18"/>
    </w:rPr>
  </w:style>
  <w:style w:type="table" w:styleId="af4">
    <w:name w:val="Table Professional"/>
    <w:basedOn w:val="a4"/>
    <w:rsid w:val="00E11E9C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13">
    <w:name w:val="스타일1"/>
    <w:basedOn w:val="20"/>
    <w:autoRedefine/>
    <w:rsid w:val="00A74F02"/>
    <w:rPr>
      <w:szCs w:val="24"/>
    </w:rPr>
  </w:style>
  <w:style w:type="paragraph" w:styleId="26">
    <w:name w:val="index 2"/>
    <w:basedOn w:val="a2"/>
    <w:next w:val="a2"/>
    <w:autoRedefine/>
    <w:semiHidden/>
    <w:rsid w:val="00D16ABB"/>
    <w:pPr>
      <w:ind w:left="850" w:hanging="425"/>
    </w:pPr>
  </w:style>
  <w:style w:type="character" w:customStyle="1" w:styleId="2Char">
    <w:name w:val="제목 2 Char"/>
    <w:link w:val="20"/>
    <w:rsid w:val="00C31F60"/>
    <w:rPr>
      <w:rFonts w:ascii="KB금융 본문체 Medium" w:eastAsia="KB금융 본문체 Medium" w:hAnsi="KB금융 본문체 Medium"/>
      <w:b/>
      <w:noProof/>
      <w:color w:val="000000" w:themeColor="text1"/>
      <w:sz w:val="24"/>
    </w:rPr>
  </w:style>
  <w:style w:type="table" w:styleId="af5">
    <w:name w:val="Table Grid"/>
    <w:basedOn w:val="a4"/>
    <w:uiPriority w:val="59"/>
    <w:rsid w:val="006D68AD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bis0">
    <w:name w:val="스타일 Title 1 bis + 맑은 고딕"/>
    <w:basedOn w:val="Title1bis"/>
    <w:autoRedefine/>
    <w:rsid w:val="006D68AD"/>
    <w:rPr>
      <w:bCs/>
    </w:rPr>
  </w:style>
  <w:style w:type="paragraph" w:styleId="4">
    <w:name w:val="List Bullet 4"/>
    <w:basedOn w:val="a2"/>
    <w:rsid w:val="001E0B61"/>
    <w:pPr>
      <w:numPr>
        <w:numId w:val="14"/>
      </w:numPr>
    </w:pPr>
  </w:style>
  <w:style w:type="paragraph" w:customStyle="1" w:styleId="27">
    <w:name w:val="글머리기호 2"/>
    <w:basedOn w:val="22"/>
    <w:autoRedefine/>
    <w:rsid w:val="00D002D2"/>
    <w:pPr>
      <w:widowControl w:val="0"/>
      <w:numPr>
        <w:numId w:val="0"/>
      </w:numPr>
      <w:tabs>
        <w:tab w:val="clear" w:pos="567"/>
      </w:tabs>
      <w:spacing w:before="0" w:after="0" w:line="240" w:lineRule="atLeast"/>
      <w:ind w:hanging="330"/>
    </w:pPr>
    <w:rPr>
      <w:rFonts w:ascii="맑은 고딕" w:eastAsia="맑은 고딕" w:hAnsi="맑은 고딕"/>
      <w:noProof w:val="0"/>
      <w:lang w:eastAsia="ko-KR"/>
    </w:rPr>
  </w:style>
  <w:style w:type="paragraph" w:styleId="2">
    <w:name w:val="List Number 2"/>
    <w:basedOn w:val="a2"/>
    <w:rsid w:val="001E0B61"/>
    <w:pPr>
      <w:numPr>
        <w:numId w:val="15"/>
      </w:numPr>
    </w:pPr>
  </w:style>
  <w:style w:type="paragraph" w:customStyle="1" w:styleId="3">
    <w:name w:val="스타일3"/>
    <w:basedOn w:val="a1"/>
    <w:rsid w:val="001E0B61"/>
    <w:pPr>
      <w:numPr>
        <w:numId w:val="16"/>
      </w:numPr>
    </w:pPr>
    <w:rPr>
      <w:rFonts w:ascii="Times New Roman" w:hAnsi="Times New Roman"/>
      <w:noProof w:val="0"/>
    </w:rPr>
  </w:style>
  <w:style w:type="paragraph" w:customStyle="1" w:styleId="Figure">
    <w:name w:val="Figure"/>
    <w:basedOn w:val="a2"/>
    <w:next w:val="af2"/>
    <w:rsid w:val="00246C4C"/>
    <w:pPr>
      <w:keepLines/>
      <w:overflowPunct w:val="0"/>
      <w:autoSpaceDE w:val="0"/>
      <w:autoSpaceDN w:val="0"/>
      <w:adjustRightInd w:val="0"/>
      <w:jc w:val="center"/>
      <w:textAlignment w:val="baseline"/>
    </w:pPr>
    <w:rPr>
      <w:rFonts w:eastAsia="바탕체"/>
      <w:noProof w:val="0"/>
      <w:sz w:val="20"/>
      <w:lang w:eastAsia="ko-KR"/>
    </w:rPr>
  </w:style>
  <w:style w:type="paragraph" w:styleId="af6">
    <w:name w:val="Date"/>
    <w:basedOn w:val="a2"/>
    <w:next w:val="a2"/>
    <w:rsid w:val="00856555"/>
  </w:style>
  <w:style w:type="paragraph" w:customStyle="1" w:styleId="Default">
    <w:name w:val="Default"/>
    <w:rsid w:val="00414050"/>
    <w:pPr>
      <w:widowControl w:val="0"/>
      <w:autoSpaceDE w:val="0"/>
      <w:autoSpaceDN w:val="0"/>
      <w:adjustRightInd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0">
    <w:name w:val="List Paragraph"/>
    <w:basedOn w:val="a2"/>
    <w:link w:val="Char0"/>
    <w:uiPriority w:val="34"/>
    <w:qFormat/>
    <w:rsid w:val="00110D15"/>
    <w:pPr>
      <w:numPr>
        <w:numId w:val="18"/>
      </w:numPr>
      <w:spacing w:before="120" w:after="120" w:line="240" w:lineRule="atLeast"/>
      <w:ind w:rightChars="100" w:right="100"/>
    </w:pPr>
    <w:rPr>
      <w:rFonts w:cs="굴림"/>
      <w:noProof w:val="0"/>
      <w:szCs w:val="24"/>
      <w:lang w:eastAsia="ko-KR"/>
    </w:rPr>
  </w:style>
  <w:style w:type="paragraph" w:styleId="af7">
    <w:name w:val="Normal (Web)"/>
    <w:basedOn w:val="a2"/>
    <w:uiPriority w:val="99"/>
    <w:unhideWhenUsed/>
    <w:rsid w:val="00AC126D"/>
    <w:pPr>
      <w:spacing w:before="100" w:beforeAutospacing="1" w:after="100" w:afterAutospacing="1"/>
    </w:pPr>
    <w:rPr>
      <w:rFonts w:ascii="굴림" w:eastAsia="굴림" w:hAnsi="굴림" w:cs="굴림"/>
      <w:noProof w:val="0"/>
      <w:sz w:val="24"/>
      <w:szCs w:val="24"/>
      <w:lang w:eastAsia="ko-KR"/>
    </w:rPr>
  </w:style>
  <w:style w:type="paragraph" w:styleId="af8">
    <w:name w:val="Balloon Text"/>
    <w:basedOn w:val="a2"/>
    <w:link w:val="Char1"/>
    <w:rsid w:val="00940835"/>
    <w:pPr>
      <w:spacing w:before="0" w:after="0"/>
    </w:pPr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f8"/>
    <w:rsid w:val="00940835"/>
    <w:rPr>
      <w:rFonts w:ascii="맑은 고딕" w:eastAsia="맑은 고딕" w:hAnsi="맑은 고딕" w:cs="Times New Roman"/>
      <w:noProof/>
      <w:sz w:val="18"/>
      <w:szCs w:val="18"/>
      <w:lang w:eastAsia="fr-FR"/>
    </w:rPr>
  </w:style>
  <w:style w:type="character" w:customStyle="1" w:styleId="Char">
    <w:name w:val="머리글 Char"/>
    <w:aliases w:val="hd Char,he Char, Char Char Char1,머리글 Char Char Char Char, Char Char Char Char"/>
    <w:link w:val="a8"/>
    <w:uiPriority w:val="99"/>
    <w:rsid w:val="003C1CA1"/>
    <w:rPr>
      <w:rFonts w:ascii="Arial Gras" w:hAnsi="Arial Gras"/>
      <w:b/>
      <w:i/>
      <w:noProof/>
      <w:sz w:val="28"/>
      <w:lang w:eastAsia="fr-FR"/>
    </w:rPr>
  </w:style>
  <w:style w:type="character" w:styleId="af9">
    <w:name w:val="annotation reference"/>
    <w:rsid w:val="003D7A4D"/>
    <w:rPr>
      <w:sz w:val="18"/>
      <w:szCs w:val="18"/>
    </w:rPr>
  </w:style>
  <w:style w:type="paragraph" w:styleId="afa">
    <w:name w:val="annotation text"/>
    <w:basedOn w:val="a2"/>
    <w:link w:val="Char2"/>
    <w:rsid w:val="003D7A4D"/>
  </w:style>
  <w:style w:type="character" w:customStyle="1" w:styleId="Char2">
    <w:name w:val="메모 텍스트 Char"/>
    <w:link w:val="afa"/>
    <w:rsid w:val="003D7A4D"/>
    <w:rPr>
      <w:noProof/>
      <w:sz w:val="22"/>
      <w:lang w:eastAsia="fr-FR"/>
    </w:rPr>
  </w:style>
  <w:style w:type="paragraph" w:styleId="afb">
    <w:name w:val="annotation subject"/>
    <w:basedOn w:val="afa"/>
    <w:next w:val="afa"/>
    <w:link w:val="Char3"/>
    <w:rsid w:val="003D7A4D"/>
    <w:rPr>
      <w:b/>
      <w:bCs/>
    </w:rPr>
  </w:style>
  <w:style w:type="character" w:customStyle="1" w:styleId="Char3">
    <w:name w:val="메모 주제 Char"/>
    <w:link w:val="afb"/>
    <w:rsid w:val="003D7A4D"/>
    <w:rPr>
      <w:b/>
      <w:bCs/>
      <w:noProof/>
      <w:sz w:val="22"/>
      <w:lang w:eastAsia="fr-FR"/>
    </w:rPr>
  </w:style>
  <w:style w:type="paragraph" w:customStyle="1" w:styleId="afc">
    <w:name w:val="표준 단락"/>
    <w:rsid w:val="008F62A8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character" w:customStyle="1" w:styleId="3Char">
    <w:name w:val="제목 3 Char"/>
    <w:aliases w:val="수준3 Char"/>
    <w:link w:val="31"/>
    <w:rsid w:val="007A4268"/>
    <w:rPr>
      <w:rFonts w:ascii="KB금융 본문체 Light" w:eastAsia="KB금융 본문체 Light" w:hAnsi="KB금융 본문체 Light"/>
      <w:b/>
      <w:bCs/>
      <w:noProof/>
      <w:sz w:val="24"/>
    </w:rPr>
  </w:style>
  <w:style w:type="paragraph" w:styleId="TOC">
    <w:name w:val="TOC Heading"/>
    <w:basedOn w:val="1"/>
    <w:next w:val="a2"/>
    <w:uiPriority w:val="39"/>
    <w:unhideWhenUsed/>
    <w:qFormat/>
    <w:rsid w:val="00B53BDE"/>
    <w:pPr>
      <w:keepLines/>
      <w:pBdr>
        <w:bottom w:val="none" w:sz="0" w:space="0" w:color="auto"/>
      </w:pBdr>
      <w:spacing w:line="276" w:lineRule="auto"/>
      <w:outlineLvl w:val="9"/>
    </w:pPr>
    <w:rPr>
      <w:rFonts w:ascii="맑은 고딕" w:eastAsia="맑은 고딕" w:hAnsi="맑은 고딕" w:cs="Times New Roman"/>
      <w:bCs/>
      <w:noProof w:val="0"/>
      <w:color w:val="365F91"/>
      <w14:textFill>
        <w14:solidFill>
          <w14:srgbClr w14:val="365F91">
            <w14:lumMod w14:val="75000"/>
          </w14:srgbClr>
        </w14:solidFill>
      </w14:textFill>
    </w:rPr>
  </w:style>
  <w:style w:type="paragraph" w:customStyle="1" w:styleId="RevisionHistory">
    <w:name w:val="Revision History"/>
    <w:basedOn w:val="a2"/>
    <w:next w:val="a2"/>
    <w:autoRedefine/>
    <w:rsid w:val="003D61D2"/>
    <w:pPr>
      <w:widowControl w:val="0"/>
      <w:wordWrap w:val="0"/>
      <w:autoSpaceDE w:val="0"/>
      <w:autoSpaceDN w:val="0"/>
      <w:spacing w:before="20" w:after="240" w:line="360" w:lineRule="exact"/>
      <w:jc w:val="center"/>
      <w:outlineLvl w:val="0"/>
    </w:pPr>
    <w:rPr>
      <w:rFonts w:ascii="KB금융 제목체 Medium" w:eastAsia="KB금융 제목체 Medium" w:hAnsi="KB금융 제목체 Medium"/>
      <w:b/>
      <w:bCs/>
      <w:noProof w:val="0"/>
      <w:kern w:val="2"/>
      <w:sz w:val="40"/>
      <w:szCs w:val="40"/>
      <w:lang w:eastAsia="ko-KR"/>
    </w:rPr>
  </w:style>
  <w:style w:type="paragraph" w:customStyle="1" w:styleId="10">
    <w:name w:val="표 글머리표1"/>
    <w:basedOn w:val="a2"/>
    <w:rsid w:val="009036AC"/>
    <w:pPr>
      <w:widowControl w:val="0"/>
      <w:numPr>
        <w:numId w:val="17"/>
      </w:numPr>
      <w:wordWrap w:val="0"/>
      <w:spacing w:before="0" w:after="0"/>
      <w:jc w:val="both"/>
    </w:pPr>
    <w:rPr>
      <w:rFonts w:eastAsia="굴림"/>
      <w:noProof w:val="0"/>
      <w:kern w:val="2"/>
      <w:sz w:val="20"/>
      <w:lang w:eastAsia="ko-KR"/>
    </w:rPr>
  </w:style>
  <w:style w:type="paragraph" w:styleId="afd">
    <w:name w:val="Revision"/>
    <w:hidden/>
    <w:uiPriority w:val="99"/>
    <w:semiHidden/>
    <w:rsid w:val="002A1C90"/>
    <w:rPr>
      <w:noProof/>
      <w:sz w:val="22"/>
      <w:lang w:eastAsia="fr-FR"/>
    </w:rPr>
  </w:style>
  <w:style w:type="paragraph" w:customStyle="1" w:styleId="afe">
    <w:name w:val="바탕글"/>
    <w:basedOn w:val="a2"/>
    <w:rsid w:val="002A1C90"/>
    <w:pPr>
      <w:widowControl w:val="0"/>
      <w:wordWrap w:val="0"/>
      <w:autoSpaceDE w:val="0"/>
      <w:autoSpaceDN w:val="0"/>
      <w:spacing w:before="0" w:after="0" w:line="384" w:lineRule="auto"/>
      <w:jc w:val="both"/>
      <w:textAlignment w:val="baseline"/>
    </w:pPr>
    <w:rPr>
      <w:rFonts w:ascii="한컴바탕" w:eastAsia="굴림" w:hAnsi="굴림" w:cs="굴림"/>
      <w:noProof w:val="0"/>
      <w:color w:val="000000"/>
      <w:sz w:val="20"/>
      <w:lang w:eastAsia="ko-KR"/>
    </w:rPr>
  </w:style>
  <w:style w:type="paragraph" w:customStyle="1" w:styleId="2Depth">
    <w:name w:val="2Depth 목록 단락"/>
    <w:basedOn w:val="a0"/>
    <w:link w:val="2DepthChar"/>
    <w:rsid w:val="00AF498B"/>
    <w:pPr>
      <w:numPr>
        <w:numId w:val="19"/>
      </w:numPr>
      <w:ind w:left="4510"/>
    </w:pPr>
  </w:style>
  <w:style w:type="paragraph" w:customStyle="1" w:styleId="21">
    <w:name w:val="목록 단락2"/>
    <w:basedOn w:val="a0"/>
    <w:link w:val="2Char0"/>
    <w:rsid w:val="00AF498B"/>
    <w:pPr>
      <w:numPr>
        <w:numId w:val="20"/>
      </w:numPr>
      <w:ind w:right="194"/>
    </w:pPr>
  </w:style>
  <w:style w:type="character" w:customStyle="1" w:styleId="Char0">
    <w:name w:val="목록 단락 Char"/>
    <w:basedOn w:val="a3"/>
    <w:link w:val="a0"/>
    <w:uiPriority w:val="34"/>
    <w:rsid w:val="009838DF"/>
    <w:rPr>
      <w:rFonts w:ascii="KB금융 본문체 Light" w:eastAsia="KB금융 본문체 Light" w:hAnsi="KB금융 본문체 Light" w:cs="굴림"/>
      <w:sz w:val="22"/>
      <w:szCs w:val="24"/>
    </w:rPr>
  </w:style>
  <w:style w:type="character" w:customStyle="1" w:styleId="2DepthChar">
    <w:name w:val="2Depth 목록 단락 Char"/>
    <w:basedOn w:val="Char0"/>
    <w:link w:val="2Depth"/>
    <w:rsid w:val="00AF498B"/>
    <w:rPr>
      <w:rFonts w:ascii="KB금융 본문체 Light" w:eastAsia="KB금융 본문체 Light" w:hAnsi="KB금융 본문체 Light" w:cs="굴림"/>
      <w:sz w:val="22"/>
      <w:szCs w:val="24"/>
    </w:rPr>
  </w:style>
  <w:style w:type="paragraph" w:customStyle="1" w:styleId="list2">
    <w:name w:val="list2"/>
    <w:link w:val="list2Char"/>
    <w:qFormat/>
    <w:rsid w:val="00AF498B"/>
    <w:pPr>
      <w:numPr>
        <w:numId w:val="21"/>
      </w:numPr>
      <w:ind w:right="194"/>
    </w:pPr>
    <w:rPr>
      <w:rFonts w:ascii="KB금융 본문체 Light" w:eastAsia="KB금융 본문체 Light" w:hAnsi="KB금융 본문체 Light" w:cs="굴림"/>
      <w:sz w:val="22"/>
      <w:szCs w:val="24"/>
    </w:rPr>
  </w:style>
  <w:style w:type="character" w:customStyle="1" w:styleId="2Char0">
    <w:name w:val="목록 단락2 Char"/>
    <w:basedOn w:val="Char0"/>
    <w:link w:val="21"/>
    <w:rsid w:val="00AF498B"/>
    <w:rPr>
      <w:rFonts w:ascii="KB금융 본문체 Light" w:eastAsia="KB금융 본문체 Light" w:hAnsi="KB금융 본문체 Light" w:cs="굴림"/>
      <w:sz w:val="22"/>
      <w:szCs w:val="24"/>
    </w:rPr>
  </w:style>
  <w:style w:type="character" w:customStyle="1" w:styleId="list2Char">
    <w:name w:val="list2 Char"/>
    <w:basedOn w:val="2DepthChar"/>
    <w:link w:val="list2"/>
    <w:rsid w:val="00AF498B"/>
    <w:rPr>
      <w:rFonts w:ascii="KB금융 본문체 Light" w:eastAsia="KB금융 본문체 Light" w:hAnsi="KB금융 본문체 Light" w:cs="굴림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6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8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0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026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4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75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60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1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3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3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5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CUS~1\LOCALS~1\Temp\KB%20Enter%20Arch%20Template%20V2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65818-F5B6-4E98-BA68-F02779D2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KB Enter Arch Template V2.dot</Template>
  <TotalTime>253</TotalTime>
  <Pages>17</Pages>
  <Words>2072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13862</CharactersWithSpaces>
  <SharedDoc>false</SharedDoc>
  <HLinks>
    <vt:vector size="126" baseType="variant">
      <vt:variant>
        <vt:i4>1507386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_Toc449374036</vt:lpwstr>
      </vt:variant>
      <vt:variant>
        <vt:i4>1507386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_Toc449374035</vt:lpwstr>
      </vt:variant>
      <vt:variant>
        <vt:i4>1507386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_Toc449374034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_Toc449374033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_Toc449374032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_Toc449374031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_Toc449374030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_Toc449374029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_Toc449374028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_Toc449374027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_Toc449374026</vt:lpwstr>
      </vt:variant>
      <vt:variant>
        <vt:i4>1441850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_Toc449374025</vt:lpwstr>
      </vt:variant>
      <vt:variant>
        <vt:i4>1441850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_Toc449374024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_Toc449374023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_Toc449374022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_Toc449374021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_Toc449374020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_Toc449374019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_Toc449374018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_Toc449374017</vt:lpwstr>
      </vt:variant>
      <vt:variant>
        <vt:i4>1376314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_Toc449374016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문정현</cp:lastModifiedBy>
  <cp:revision>3</cp:revision>
  <cp:lastPrinted>2023-04-18T05:20:00Z</cp:lastPrinted>
  <dcterms:created xsi:type="dcterms:W3CDTF">2023-08-30T01:57:00Z</dcterms:created>
  <dcterms:modified xsi:type="dcterms:W3CDTF">2025-01-14T06:48:00Z</dcterms:modified>
</cp:coreProperties>
</file>